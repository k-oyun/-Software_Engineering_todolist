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5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6ED0F" w14:textId="77777777" w:rsidR="00A358BA" w:rsidRDefault="00A358BA" w:rsidP="000C1C63"/>
    <w:p w14:paraId="2C111106" w14:textId="77777777" w:rsidR="00142063" w:rsidRPr="000C1C63" w:rsidRDefault="00DC1D15" w:rsidP="008E5BEB">
      <w:pPr>
        <w:pStyle w:val="ad"/>
      </w:pPr>
      <w:r w:rsidRPr="000C1C63">
        <w:rPr>
          <w:rFonts w:hint="eastAsia"/>
        </w:rPr>
        <w:t>요구사항</w:t>
      </w:r>
      <w:r w:rsidR="00A833BF" w:rsidRPr="000C1C63">
        <w:rPr>
          <w:rFonts w:hint="eastAsia"/>
        </w:rPr>
        <w:t xml:space="preserve"> </w:t>
      </w:r>
      <w:r w:rsidRPr="000C1C63">
        <w:rPr>
          <w:rFonts w:hint="eastAsia"/>
        </w:rPr>
        <w:t>명세서</w:t>
      </w:r>
    </w:p>
    <w:p w14:paraId="25C6CBFA" w14:textId="77777777" w:rsidR="00BF2488" w:rsidRPr="00137DCF" w:rsidRDefault="00000000" w:rsidP="00936487">
      <w:pPr>
        <w:pStyle w:val="ad"/>
      </w:pPr>
      <w:r>
        <w:rPr>
          <w:noProof/>
        </w:rPr>
      </w:r>
      <w:r>
        <w:rPr>
          <w:noProof/>
        </w:rPr>
        <w:pict w14:anchorId="1E2C22F6">
          <v:group id="_x0000_s2050" editas="canvas" alt="" style="width:423pt;height:15.65pt;mso-position-horizontal-relative:char;mso-position-vertical-relative:line" coordorigin="2276,5345" coordsize="7200,268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1" type="#_x0000_t75" alt="" style="position:absolute;left:2276;top:5345;width:7200;height:268" o:preferrelative="f">
              <v:fill o:detectmouseclick="t"/>
              <v:path o:extrusionok="t" o:connecttype="none"/>
              <o:lock v:ext="edit" text="t"/>
            </v:shape>
            <v:rect id="_x0000_s2052" alt="" style="position:absolute;left:2276;top:5420;width:7200;height:193" fillcolor="#903" stroked="f" strokecolor="blue"/>
            <w10:anchorlock/>
          </v:group>
        </w:pict>
      </w:r>
    </w:p>
    <w:p w14:paraId="568C0385" w14:textId="77777777" w:rsidR="00BF2488" w:rsidRPr="00137DCF" w:rsidRDefault="00BF2488" w:rsidP="00BF2488"/>
    <w:p w14:paraId="546FED04" w14:textId="77777777" w:rsidR="00BF2488" w:rsidRPr="00137DCF" w:rsidRDefault="00BF2488" w:rsidP="00BF2488"/>
    <w:p w14:paraId="64E49B47" w14:textId="77777777" w:rsidR="00BF2488" w:rsidRPr="00137DCF" w:rsidRDefault="00BF2488" w:rsidP="00BF2488"/>
    <w:p w14:paraId="3125D10E" w14:textId="77777777" w:rsidR="00BF2488" w:rsidRPr="00137DCF" w:rsidRDefault="00BF2488" w:rsidP="00BF2488"/>
    <w:p w14:paraId="12D1CCE5" w14:textId="77777777" w:rsidR="00BF2488" w:rsidRPr="00137DCF" w:rsidRDefault="00BF2488" w:rsidP="00BF2488"/>
    <w:p w14:paraId="15AE399F" w14:textId="77777777" w:rsidR="00BF2488" w:rsidRPr="00137DCF" w:rsidRDefault="00BF2488" w:rsidP="00BF2488"/>
    <w:p w14:paraId="57E546BA" w14:textId="77777777" w:rsidR="00BF2488" w:rsidRPr="00137DCF" w:rsidRDefault="00BF2488" w:rsidP="00BF2488"/>
    <w:p w14:paraId="11D72FBB" w14:textId="77777777" w:rsidR="00BF2488" w:rsidRPr="00137DCF" w:rsidRDefault="00BF2488" w:rsidP="00BF2488"/>
    <w:p w14:paraId="074ECA77" w14:textId="77777777" w:rsidR="00BF2488" w:rsidRPr="00137DCF" w:rsidRDefault="00BF2488" w:rsidP="00BF2488"/>
    <w:p w14:paraId="74B9ED2D" w14:textId="77777777" w:rsidR="005A0F5A" w:rsidRDefault="005A0F5A" w:rsidP="00BF2488"/>
    <w:p w14:paraId="1BCCCF29" w14:textId="77777777" w:rsidR="005A0F5A" w:rsidRDefault="005A0F5A" w:rsidP="00BF2488"/>
    <w:p w14:paraId="1B341C75" w14:textId="77777777" w:rsidR="005A0F5A" w:rsidRDefault="005A0F5A" w:rsidP="00BF2488"/>
    <w:p w14:paraId="39346FB3" w14:textId="77777777" w:rsidR="005A0F5A" w:rsidRDefault="005A0F5A" w:rsidP="00BF2488"/>
    <w:p w14:paraId="2BADEC89" w14:textId="77777777" w:rsidR="005A0F5A" w:rsidRDefault="005A0F5A" w:rsidP="00BF2488"/>
    <w:p w14:paraId="4A581AB0" w14:textId="77777777" w:rsidR="005A0F5A" w:rsidRPr="00137DCF" w:rsidRDefault="005A0F5A" w:rsidP="00BF2488"/>
    <w:p w14:paraId="3104A063" w14:textId="12F6C3F5" w:rsidR="004921E5" w:rsidRPr="002C1DC5" w:rsidRDefault="004921E5" w:rsidP="008A302C">
      <w:pPr>
        <w:pStyle w:val="af1"/>
      </w:pPr>
      <w:r w:rsidRPr="002C1DC5">
        <w:rPr>
          <w:rFonts w:hint="eastAsia"/>
        </w:rPr>
        <w:t>&lt;</w:t>
      </w:r>
      <w:r w:rsidR="00ED4310">
        <w:rPr>
          <w:rFonts w:cs="돋움"/>
          <w:color w:val="000000"/>
          <w:szCs w:val="48"/>
        </w:rPr>
        <w:t>떡잎마을방범대</w:t>
      </w:r>
      <w:r w:rsidRPr="002C1DC5">
        <w:rPr>
          <w:rFonts w:hint="eastAsia"/>
        </w:rPr>
        <w:t>&gt;</w:t>
      </w:r>
    </w:p>
    <w:p w14:paraId="1989D6A0" w14:textId="77777777" w:rsidR="00BF2488" w:rsidRPr="00137DCF" w:rsidRDefault="00BF2488" w:rsidP="00BF2488"/>
    <w:p w14:paraId="57FB77BD" w14:textId="77777777" w:rsidR="00BF2488" w:rsidRPr="00137DCF" w:rsidRDefault="00BF2488" w:rsidP="00BF2488"/>
    <w:p w14:paraId="652D6FAA" w14:textId="77777777" w:rsidR="00E26985" w:rsidRDefault="00616F3A" w:rsidP="00D668F3">
      <w:r w:rsidRPr="00936487">
        <w:br w:type="page"/>
      </w:r>
      <w:bookmarkStart w:id="0" w:name="[문서의_처음]"/>
      <w:bookmarkEnd w:id="0"/>
    </w:p>
    <w:p w14:paraId="1B21BD14" w14:textId="77777777" w:rsidR="0051769F" w:rsidRDefault="0051769F" w:rsidP="00D668F3"/>
    <w:p w14:paraId="785F6674" w14:textId="77777777" w:rsidR="000F729C" w:rsidRDefault="000F729C" w:rsidP="00D668F3"/>
    <w:p w14:paraId="7EEA6733" w14:textId="77777777" w:rsidR="000F729C" w:rsidRPr="00EE00FD" w:rsidRDefault="000F729C" w:rsidP="008A302C">
      <w:pPr>
        <w:pStyle w:val="af0"/>
      </w:pPr>
      <w:r w:rsidRPr="00EE00FD">
        <w:rPr>
          <w:rFonts w:hint="eastAsia"/>
        </w:rPr>
        <w:t>- 변 경 이 력 -</w:t>
      </w:r>
    </w:p>
    <w:p w14:paraId="0186017F" w14:textId="77777777" w:rsidR="000F729C" w:rsidRPr="00D668F3" w:rsidRDefault="000F729C" w:rsidP="00D668F3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0F729C" w:rsidRPr="00BA2195" w14:paraId="50138673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CF42341" w14:textId="77777777" w:rsidR="000F729C" w:rsidRPr="00420E54" w:rsidRDefault="000F729C" w:rsidP="00420E54">
            <w:pPr>
              <w:pStyle w:val="af"/>
            </w:pPr>
            <w:bookmarkStart w:id="1" w:name="#68c23650"/>
            <w:bookmarkEnd w:id="1"/>
            <w:r w:rsidRPr="00420E54"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CF93E59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50D9911E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45A1179C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작 성 자</w:t>
            </w:r>
          </w:p>
        </w:tc>
      </w:tr>
      <w:tr w:rsidR="009E45E8" w:rsidRPr="00BA2195" w14:paraId="6B090B3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19CE42" w14:textId="2D0B3156" w:rsidR="009E45E8" w:rsidRPr="00BA2195" w:rsidRDefault="009E45E8" w:rsidP="009E45E8">
            <w:pPr>
              <w:rPr>
                <w:kern w:val="0"/>
              </w:rPr>
            </w:pPr>
            <w:ins w:id="2" w:author="오윤 권" w:date="2023-05-31T14:40:00Z">
              <w:r>
                <w:rPr>
                  <w:rFonts w:hint="eastAsia"/>
                  <w:kern w:val="0"/>
                </w:rPr>
                <w:t>2</w:t>
              </w:r>
              <w:r>
                <w:rPr>
                  <w:kern w:val="0"/>
                </w:rPr>
                <w:t>023-0</w:t>
              </w:r>
            </w:ins>
            <w:ins w:id="3" w:author="오윤 권" w:date="2023-05-31T14:43:00Z">
              <w:r>
                <w:rPr>
                  <w:kern w:val="0"/>
                </w:rPr>
                <w:t>5</w:t>
              </w:r>
            </w:ins>
            <w:ins w:id="4" w:author="오윤 권" w:date="2023-05-31T14:40:00Z">
              <w:r>
                <w:rPr>
                  <w:kern w:val="0"/>
                </w:rPr>
                <w:t>-</w:t>
              </w:r>
            </w:ins>
            <w:ins w:id="5" w:author="오윤 권" w:date="2023-05-31T14:43:00Z">
              <w:r>
                <w:rPr>
                  <w:kern w:val="0"/>
                </w:rPr>
                <w:t>31</w:t>
              </w:r>
            </w:ins>
            <w:del w:id="6" w:author="오윤 권" w:date="2023-05-31T14:40:00Z">
              <w:r w:rsidDel="003479D7">
                <w:rPr>
                  <w:rFonts w:hint="eastAsia"/>
                  <w:kern w:val="0"/>
                </w:rPr>
                <w:delText>2</w:delText>
              </w:r>
              <w:r w:rsidDel="003479D7">
                <w:rPr>
                  <w:kern w:val="0"/>
                </w:rPr>
                <w:delText>023-0</w:delText>
              </w:r>
              <w:r w:rsidDel="009E45E8">
                <w:rPr>
                  <w:kern w:val="0"/>
                </w:rPr>
                <w:delText>4-</w:delText>
              </w:r>
            </w:del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0A83B5" w14:textId="7A8D42D1" w:rsidR="009E45E8" w:rsidRPr="00BA2195" w:rsidRDefault="009E45E8" w:rsidP="009E45E8">
            <w:pPr>
              <w:rPr>
                <w:kern w:val="0"/>
              </w:rPr>
            </w:pPr>
            <w:ins w:id="7" w:author="오윤 권" w:date="2023-05-31T14:40:00Z">
              <w:r>
                <w:rPr>
                  <w:rFonts w:hint="eastAsia"/>
                  <w:kern w:val="0"/>
                </w:rPr>
                <w:t>V</w:t>
              </w:r>
              <w:r>
                <w:rPr>
                  <w:kern w:val="0"/>
                </w:rPr>
                <w:t>1.1</w:t>
              </w:r>
            </w:ins>
            <w:del w:id="8" w:author="오윤 권" w:date="2023-05-31T14:40:00Z">
              <w:r w:rsidDel="003479D7">
                <w:rPr>
                  <w:rFonts w:hint="eastAsia"/>
                  <w:kern w:val="0"/>
                </w:rPr>
                <w:delText>V</w:delText>
              </w:r>
              <w:r w:rsidDel="003479D7">
                <w:rPr>
                  <w:kern w:val="0"/>
                </w:rPr>
                <w:delText>1.1</w:delText>
              </w:r>
            </w:del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6B8666" w14:textId="75E50CEB" w:rsidR="009E45E8" w:rsidRPr="00BA2195" w:rsidRDefault="009E45E8" w:rsidP="009E45E8">
            <w:pPr>
              <w:rPr>
                <w:kern w:val="0"/>
              </w:rPr>
            </w:pPr>
            <w:ins w:id="9" w:author="오윤 권" w:date="2023-05-31T14:40:00Z">
              <w:r>
                <w:rPr>
                  <w:rFonts w:hint="eastAsia"/>
                  <w:kern w:val="0"/>
                </w:rPr>
                <w:t>액터</w:t>
              </w:r>
              <w:r>
                <w:rPr>
                  <w:rFonts w:hint="eastAsia"/>
                  <w:kern w:val="0"/>
                </w:rPr>
                <w:t xml:space="preserve"> </w:t>
              </w:r>
              <w:r>
                <w:rPr>
                  <w:rFonts w:hint="eastAsia"/>
                  <w:kern w:val="0"/>
                </w:rPr>
                <w:t>추가</w:t>
              </w:r>
              <w:r>
                <w:rPr>
                  <w:rFonts w:hint="eastAsia"/>
                  <w:kern w:val="0"/>
                </w:rPr>
                <w:t xml:space="preserve"> </w:t>
              </w:r>
              <w:r>
                <w:rPr>
                  <w:kern w:val="0"/>
                </w:rPr>
                <w:t>(</w:t>
              </w:r>
              <w:del w:id="10" w:author="종현 박" w:date="2023-06-10T21:15:00Z">
                <w:r w:rsidDel="00887D83">
                  <w:rPr>
                    <w:rFonts w:hint="eastAsia"/>
                    <w:kern w:val="0"/>
                  </w:rPr>
                  <w:delText xml:space="preserve"> </w:delText>
                </w:r>
              </w:del>
              <w:r>
                <w:rPr>
                  <w:rFonts w:hint="eastAsia"/>
                  <w:kern w:val="0"/>
                </w:rPr>
                <w:t>비회원</w:t>
              </w:r>
              <w:r>
                <w:rPr>
                  <w:rFonts w:hint="eastAsia"/>
                  <w:kern w:val="0"/>
                </w:rPr>
                <w:t xml:space="preserve"> </w:t>
              </w:r>
              <w:r>
                <w:rPr>
                  <w:rFonts w:hint="eastAsia"/>
                  <w:kern w:val="0"/>
                </w:rPr>
                <w:t>사용자</w:t>
              </w:r>
              <w:r>
                <w:rPr>
                  <w:rFonts w:hint="eastAsia"/>
                  <w:kern w:val="0"/>
                </w:rPr>
                <w:t xml:space="preserve">, </w:t>
              </w:r>
              <w:r>
                <w:rPr>
                  <w:rFonts w:hint="eastAsia"/>
                  <w:kern w:val="0"/>
                </w:rPr>
                <w:t>동기화</w:t>
              </w:r>
              <w:r>
                <w:rPr>
                  <w:rFonts w:hint="eastAsia"/>
                  <w:kern w:val="0"/>
                </w:rPr>
                <w:t xml:space="preserve"> </w:t>
              </w:r>
              <w:r>
                <w:rPr>
                  <w:rFonts w:hint="eastAsia"/>
                  <w:kern w:val="0"/>
                </w:rPr>
                <w:t>사용자</w:t>
              </w:r>
              <w:r>
                <w:rPr>
                  <w:rFonts w:hint="eastAsia"/>
                  <w:kern w:val="0"/>
                </w:rPr>
                <w:t xml:space="preserve">, </w:t>
              </w:r>
              <w:r>
                <w:rPr>
                  <w:rFonts w:hint="eastAsia"/>
                  <w:kern w:val="0"/>
                </w:rPr>
                <w:t>관리자</w:t>
              </w:r>
              <w:r>
                <w:rPr>
                  <w:rFonts w:hint="eastAsia"/>
                  <w:kern w:val="0"/>
                </w:rPr>
                <w:t xml:space="preserve">), </w:t>
              </w:r>
              <w:r>
                <w:rPr>
                  <w:rFonts w:hint="eastAsia"/>
                  <w:kern w:val="0"/>
                </w:rPr>
                <w:t>액터</w:t>
              </w:r>
              <w:r>
                <w:rPr>
                  <w:rFonts w:hint="eastAsia"/>
                  <w:kern w:val="0"/>
                </w:rPr>
                <w:t xml:space="preserve"> </w:t>
              </w:r>
              <w:r>
                <w:rPr>
                  <w:rFonts w:hint="eastAsia"/>
                  <w:kern w:val="0"/>
                </w:rPr>
                <w:t>다이어그램</w:t>
              </w:r>
              <w:r>
                <w:rPr>
                  <w:rFonts w:hint="eastAsia"/>
                  <w:kern w:val="0"/>
                </w:rPr>
                <w:t xml:space="preserve"> </w:t>
              </w:r>
              <w:r>
                <w:rPr>
                  <w:rFonts w:hint="eastAsia"/>
                  <w:kern w:val="0"/>
                </w:rPr>
                <w:t>수정</w:t>
              </w:r>
              <w:r>
                <w:rPr>
                  <w:rFonts w:hint="eastAsia"/>
                  <w:kern w:val="0"/>
                </w:rPr>
                <w:t xml:space="preserve">, </w:t>
              </w:r>
            </w:ins>
            <w:del w:id="11" w:author="오윤 권" w:date="2023-05-31T14:40:00Z">
              <w:r w:rsidDel="003479D7">
                <w:rPr>
                  <w:rFonts w:hint="eastAsia"/>
                  <w:kern w:val="0"/>
                </w:rPr>
                <w:delText>액터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추가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kern w:val="0"/>
                </w:rPr>
                <w:delText>(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비회원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사용자</w:delText>
              </w:r>
              <w:r w:rsidDel="003479D7">
                <w:rPr>
                  <w:rFonts w:hint="eastAsia"/>
                  <w:kern w:val="0"/>
                </w:rPr>
                <w:delText xml:space="preserve">, </w:delText>
              </w:r>
              <w:r w:rsidDel="003479D7">
                <w:rPr>
                  <w:rFonts w:hint="eastAsia"/>
                  <w:kern w:val="0"/>
                </w:rPr>
                <w:delText>동기화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사용자</w:delText>
              </w:r>
              <w:r w:rsidDel="003479D7">
                <w:rPr>
                  <w:rFonts w:hint="eastAsia"/>
                  <w:kern w:val="0"/>
                </w:rPr>
                <w:delText xml:space="preserve">, </w:delText>
              </w:r>
              <w:r w:rsidDel="003479D7">
                <w:rPr>
                  <w:rFonts w:hint="eastAsia"/>
                  <w:kern w:val="0"/>
                </w:rPr>
                <w:delText>관리자</w:delText>
              </w:r>
              <w:r w:rsidDel="003479D7">
                <w:rPr>
                  <w:rFonts w:hint="eastAsia"/>
                  <w:kern w:val="0"/>
                </w:rPr>
                <w:delText xml:space="preserve">), </w:delText>
              </w:r>
              <w:r w:rsidDel="003479D7">
                <w:rPr>
                  <w:rFonts w:hint="eastAsia"/>
                  <w:kern w:val="0"/>
                </w:rPr>
                <w:delText>액터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다이어그램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수정</w:delText>
              </w:r>
              <w:r w:rsidDel="003479D7">
                <w:rPr>
                  <w:rFonts w:hint="eastAsia"/>
                  <w:kern w:val="0"/>
                </w:rPr>
                <w:delText xml:space="preserve">, </w:delText>
              </w:r>
              <w:r w:rsidDel="003479D7">
                <w:rPr>
                  <w:rFonts w:hint="eastAsia"/>
                  <w:kern w:val="0"/>
                </w:rPr>
                <w:delText>고객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기능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요구사항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rFonts w:hint="eastAsia"/>
                  <w:kern w:val="0"/>
                </w:rPr>
                <w:delText>추가</w:delText>
              </w:r>
              <w:r w:rsidDel="003479D7">
                <w:rPr>
                  <w:rFonts w:hint="eastAsia"/>
                  <w:kern w:val="0"/>
                </w:rPr>
                <w:delText xml:space="preserve"> </w:delText>
              </w:r>
              <w:r w:rsidDel="003479D7">
                <w:rPr>
                  <w:kern w:val="0"/>
                </w:rPr>
                <w:delText>(</w:delText>
              </w:r>
              <w:r w:rsidDel="003479D7">
                <w:rPr>
                  <w:rFonts w:hint="eastAsia"/>
                  <w:kern w:val="0"/>
                </w:rPr>
                <w:delText xml:space="preserve">  </w:delText>
              </w:r>
              <w:r w:rsidDel="003479D7">
                <w:rPr>
                  <w:kern w:val="0"/>
                </w:rPr>
                <w:delText>)</w:delText>
              </w:r>
            </w:del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0FFA7A" w14:textId="1317ACC9" w:rsidR="009E45E8" w:rsidRPr="004D74F0" w:rsidRDefault="006640BF" w:rsidP="009E45E8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ins w:id="12" w:author="오윤 권" w:date="2023-06-06T20:06:00Z">
              <w:r>
                <w:rPr>
                  <w:rFonts w:ascii="돋움" w:eastAsia="돋움" w:hAnsi="돋움" w:cs="굴림" w:hint="eastAsia"/>
                  <w:color w:val="000000"/>
                  <w:kern w:val="0"/>
                  <w:szCs w:val="20"/>
                </w:rPr>
                <w:t>권오윤</w:t>
              </w:r>
            </w:ins>
            <w:del w:id="13" w:author="오윤 권" w:date="2023-05-31T14:40:00Z">
              <w:r w:rsidR="009E45E8" w:rsidDel="009E45E8">
                <w:rPr>
                  <w:rFonts w:ascii="돋움" w:eastAsia="돋움" w:hAnsi="돋움" w:cs="굴림" w:hint="eastAsia"/>
                  <w:color w:val="000000"/>
                  <w:kern w:val="0"/>
                  <w:szCs w:val="20"/>
                </w:rPr>
                <w:delText>떡잎마을방범대</w:delText>
              </w:r>
            </w:del>
          </w:p>
        </w:tc>
      </w:tr>
      <w:tr w:rsidR="009E45E8" w:rsidRPr="00BA2195" w14:paraId="06733A8E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00F2BC" w14:textId="33B33F34" w:rsidR="009E45E8" w:rsidRPr="00BA2195" w:rsidRDefault="00AC29E8" w:rsidP="009E45E8">
            <w:pPr>
              <w:rPr>
                <w:kern w:val="0"/>
              </w:rPr>
            </w:pPr>
            <w:ins w:id="14" w:author="오윤 권" w:date="2023-06-01T20:19:00Z">
              <w:r>
                <w:rPr>
                  <w:rFonts w:hint="eastAsia"/>
                  <w:kern w:val="0"/>
                </w:rPr>
                <w:t>2</w:t>
              </w:r>
              <w:r>
                <w:rPr>
                  <w:kern w:val="0"/>
                </w:rPr>
                <w:t>023-0</w:t>
              </w:r>
            </w:ins>
            <w:ins w:id="15" w:author="오윤 권" w:date="2023-06-01T20:20:00Z">
              <w:r>
                <w:rPr>
                  <w:kern w:val="0"/>
                </w:rPr>
                <w:t>6-01</w:t>
              </w:r>
            </w:ins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6CEC8B" w14:textId="41D4588B" w:rsidR="009E45E8" w:rsidRPr="00BA2195" w:rsidRDefault="00AC29E8" w:rsidP="009E45E8">
            <w:pPr>
              <w:rPr>
                <w:kern w:val="0"/>
              </w:rPr>
            </w:pPr>
            <w:ins w:id="16" w:author="오윤 권" w:date="2023-06-01T20:20:00Z">
              <w:r>
                <w:rPr>
                  <w:rFonts w:hint="eastAsia"/>
                  <w:kern w:val="0"/>
                </w:rPr>
                <w:t>V</w:t>
              </w:r>
              <w:r>
                <w:rPr>
                  <w:kern w:val="0"/>
                </w:rPr>
                <w:t>1.2</w:t>
              </w:r>
            </w:ins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BB4699" w14:textId="264F402D" w:rsidR="009E45E8" w:rsidRPr="00BA2195" w:rsidRDefault="0082718F" w:rsidP="009E45E8">
            <w:pPr>
              <w:rPr>
                <w:kern w:val="0"/>
              </w:rPr>
            </w:pPr>
            <w:ins w:id="17" w:author="오윤 권" w:date="2023-06-01T21:36:00Z">
              <w:r>
                <w:rPr>
                  <w:rFonts w:hint="eastAsia"/>
                  <w:kern w:val="0"/>
                </w:rPr>
                <w:t>기능적</w:t>
              </w:r>
              <w:r>
                <w:rPr>
                  <w:rFonts w:hint="eastAsia"/>
                  <w:kern w:val="0"/>
                </w:rPr>
                <w:t xml:space="preserve"> </w:t>
              </w:r>
              <w:r>
                <w:rPr>
                  <w:rFonts w:hint="eastAsia"/>
                  <w:kern w:val="0"/>
                </w:rPr>
                <w:t>요구사항</w:t>
              </w:r>
              <w:r>
                <w:rPr>
                  <w:rFonts w:hint="eastAsia"/>
                  <w:kern w:val="0"/>
                </w:rPr>
                <w:t xml:space="preserve"> </w:t>
              </w:r>
              <w:r>
                <w:rPr>
                  <w:rFonts w:hint="eastAsia"/>
                  <w:kern w:val="0"/>
                </w:rPr>
                <w:t>수정</w:t>
              </w:r>
              <w:r>
                <w:rPr>
                  <w:rFonts w:hint="eastAsia"/>
                  <w:kern w:val="0"/>
                </w:rPr>
                <w:t>.</w:t>
              </w:r>
            </w:ins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90149A" w14:textId="2EE8F27A" w:rsidR="009E45E8" w:rsidRPr="004D74F0" w:rsidRDefault="006640BF" w:rsidP="009E45E8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ins w:id="18" w:author="오윤 권" w:date="2023-06-06T20:06:00Z">
              <w:r>
                <w:rPr>
                  <w:rFonts w:ascii="돋움" w:eastAsia="돋움" w:hAnsi="돋움" w:cs="굴림" w:hint="eastAsia"/>
                  <w:color w:val="000000"/>
                  <w:kern w:val="0"/>
                  <w:szCs w:val="20"/>
                </w:rPr>
                <w:t>권오윤</w:t>
              </w:r>
            </w:ins>
          </w:p>
        </w:tc>
      </w:tr>
      <w:tr w:rsidR="009E45E8" w:rsidRPr="00BA2195" w14:paraId="64EB3C23" w14:textId="77777777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9A0E90" w14:textId="25DE089B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19" w:author="오윤 권" w:date="2023-06-05T23:18:00Z">
              <w:r w:rsidR="00715E61">
                <w:t>2023-06-05</w:t>
              </w:r>
            </w:ins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2D6DE5" w14:textId="540BD37B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20" w:author="오윤 권" w:date="2023-06-05T23:18:00Z">
              <w:r w:rsidR="00715E61">
                <w:t>V1.3</w:t>
              </w:r>
            </w:ins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DDE43F" w14:textId="4C29665F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21" w:author="오윤 권" w:date="2023-06-05T23:19:00Z">
              <w:r w:rsidR="00715E61">
                <w:rPr>
                  <w:rFonts w:hint="eastAsia"/>
                </w:rPr>
                <w:t>유스케이스</w:t>
              </w:r>
              <w:r w:rsidR="00715E61">
                <w:rPr>
                  <w:rFonts w:hint="eastAsia"/>
                </w:rPr>
                <w:t xml:space="preserve"> </w:t>
              </w:r>
              <w:r w:rsidR="00715E61">
                <w:rPr>
                  <w:rFonts w:hint="eastAsia"/>
                </w:rPr>
                <w:t>다이어그램</w:t>
              </w:r>
              <w:r w:rsidR="00715E61">
                <w:rPr>
                  <w:rFonts w:hint="eastAsia"/>
                </w:rPr>
                <w:t xml:space="preserve">, </w:t>
              </w:r>
              <w:r w:rsidR="00715E61">
                <w:rPr>
                  <w:rFonts w:hint="eastAsia"/>
                </w:rPr>
                <w:t>기능적</w:t>
              </w:r>
              <w:r w:rsidR="00715E61">
                <w:rPr>
                  <w:rFonts w:hint="eastAsia"/>
                </w:rPr>
                <w:t xml:space="preserve"> </w:t>
              </w:r>
              <w:r w:rsidR="00715E61">
                <w:rPr>
                  <w:rFonts w:hint="eastAsia"/>
                </w:rPr>
                <w:t>요구사항</w:t>
              </w:r>
              <w:r w:rsidR="00715E61">
                <w:rPr>
                  <w:rFonts w:hint="eastAsia"/>
                </w:rPr>
                <w:t xml:space="preserve"> </w:t>
              </w:r>
              <w:r w:rsidR="00715E61">
                <w:rPr>
                  <w:rFonts w:hint="eastAsia"/>
                </w:rPr>
                <w:t>수정</w:t>
              </w:r>
              <w:r w:rsidR="00715E61">
                <w:rPr>
                  <w:rFonts w:hint="eastAsia"/>
                </w:rPr>
                <w:t xml:space="preserve">, </w:t>
              </w:r>
              <w:r w:rsidR="00715E61">
                <w:rPr>
                  <w:rFonts w:hint="eastAsia"/>
                </w:rPr>
                <w:t>액터</w:t>
              </w:r>
              <w:r w:rsidR="00715E61">
                <w:rPr>
                  <w:rFonts w:hint="eastAsia"/>
                </w:rPr>
                <w:t xml:space="preserve"> </w:t>
              </w:r>
            </w:ins>
            <w:ins w:id="22" w:author="오윤 권" w:date="2023-06-06T20:05:00Z">
              <w:r w:rsidR="006640BF">
                <w:rPr>
                  <w:rFonts w:hint="eastAsia"/>
                </w:rPr>
                <w:t>다이어그램</w:t>
              </w:r>
              <w:r w:rsidR="006640BF">
                <w:rPr>
                  <w:rFonts w:hint="eastAsia"/>
                </w:rPr>
                <w:t xml:space="preserve"> </w:t>
              </w:r>
              <w:r w:rsidR="006640BF">
                <w:rPr>
                  <w:rFonts w:hint="eastAsia"/>
                </w:rPr>
                <w:t>삭제</w:t>
              </w:r>
            </w:ins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8A40F8" w14:textId="3B347A32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23" w:author="오윤 권" w:date="2023-06-05T23:19:00Z">
              <w:r w:rsidR="00715E61">
                <w:rPr>
                  <w:rFonts w:hint="eastAsia"/>
                </w:rPr>
                <w:t>권오윤</w:t>
              </w:r>
            </w:ins>
          </w:p>
        </w:tc>
      </w:tr>
      <w:tr w:rsidR="009E45E8" w:rsidRPr="00BA2195" w14:paraId="02F42F13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6F06F3" w14:textId="033753B1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24" w:author="오윤 권" w:date="2023-06-06T20:05:00Z">
              <w:r w:rsidR="006640BF">
                <w:t>2023-06-06</w:t>
              </w:r>
            </w:ins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6A51E5" w14:textId="41E27A56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25" w:author="오윤 권" w:date="2023-06-06T20:05:00Z">
              <w:r w:rsidR="006640BF">
                <w:t>V1.4</w:t>
              </w:r>
            </w:ins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D4B22D" w14:textId="2C4EBAF0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26" w:author="오윤 권" w:date="2023-06-06T20:05:00Z">
              <w:r w:rsidR="006640BF">
                <w:rPr>
                  <w:rFonts w:hint="eastAsia"/>
                </w:rPr>
                <w:t>유스케이스</w:t>
              </w:r>
              <w:r w:rsidR="006640BF">
                <w:rPr>
                  <w:rFonts w:hint="eastAsia"/>
                </w:rPr>
                <w:t xml:space="preserve"> </w:t>
              </w:r>
              <w:r w:rsidR="006640BF">
                <w:rPr>
                  <w:rFonts w:hint="eastAsia"/>
                </w:rPr>
                <w:t>다이어그램</w:t>
              </w:r>
              <w:r w:rsidR="006640BF">
                <w:rPr>
                  <w:rFonts w:hint="eastAsia"/>
                </w:rPr>
                <w:t xml:space="preserve"> </w:t>
              </w:r>
              <w:r w:rsidR="006640BF">
                <w:rPr>
                  <w:rFonts w:hint="eastAsia"/>
                </w:rPr>
                <w:t>추가</w:t>
              </w:r>
              <w:r w:rsidR="006640BF">
                <w:rPr>
                  <w:rFonts w:hint="eastAsia"/>
                </w:rPr>
                <w:t xml:space="preserve">, </w:t>
              </w:r>
              <w:r w:rsidR="006640BF">
                <w:rPr>
                  <w:rFonts w:hint="eastAsia"/>
                </w:rPr>
                <w:t>액터</w:t>
              </w:r>
              <w:r w:rsidR="006640BF">
                <w:rPr>
                  <w:rFonts w:hint="eastAsia"/>
                </w:rPr>
                <w:t xml:space="preserve"> </w:t>
              </w:r>
              <w:r w:rsidR="006640BF">
                <w:rPr>
                  <w:rFonts w:hint="eastAsia"/>
                </w:rPr>
                <w:t>다이어그램</w:t>
              </w:r>
              <w:r w:rsidR="006640BF">
                <w:rPr>
                  <w:rFonts w:hint="eastAsia"/>
                </w:rPr>
                <w:t xml:space="preserve"> </w:t>
              </w:r>
              <w:r w:rsidR="006640BF">
                <w:rPr>
                  <w:rFonts w:hint="eastAsia"/>
                </w:rPr>
                <w:t>추가</w:t>
              </w:r>
            </w:ins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C46F71" w14:textId="3E4C20DD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27" w:author="오윤 권" w:date="2023-06-06T20:06:00Z">
              <w:r w:rsidR="006640BF">
                <w:rPr>
                  <w:rFonts w:hint="eastAsia"/>
                </w:rPr>
                <w:t>권오윤</w:t>
              </w:r>
            </w:ins>
          </w:p>
        </w:tc>
      </w:tr>
      <w:tr w:rsidR="009E45E8" w:rsidRPr="00BA2195" w14:paraId="5B811B90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BEAA64" w14:textId="50F4F61B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28" w:author="오윤 권" w:date="2023-06-07T13:45:00Z">
              <w:r w:rsidR="00E063A8">
                <w:t>2023-</w:t>
              </w:r>
            </w:ins>
            <w:ins w:id="29" w:author="오윤 권" w:date="2023-06-07T13:46:00Z">
              <w:r w:rsidR="00E063A8">
                <w:t>06-07</w:t>
              </w:r>
            </w:ins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9BAAE6" w14:textId="194870B7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30" w:author="오윤 권" w:date="2023-06-07T13:46:00Z">
              <w:r w:rsidR="00E063A8">
                <w:t>V1.5</w:t>
              </w:r>
            </w:ins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F831F8" w14:textId="03120556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31" w:author="오윤 권" w:date="2023-06-07T13:46:00Z">
              <w:r w:rsidR="00E063A8">
                <w:rPr>
                  <w:rFonts w:hint="eastAsia"/>
                </w:rPr>
                <w:t>유스케이스</w:t>
              </w:r>
              <w:r w:rsidR="00E063A8">
                <w:rPr>
                  <w:rFonts w:hint="eastAsia"/>
                </w:rPr>
                <w:t xml:space="preserve"> </w:t>
              </w:r>
              <w:r w:rsidR="00E063A8">
                <w:rPr>
                  <w:rFonts w:hint="eastAsia"/>
                </w:rPr>
                <w:t>기술서</w:t>
              </w:r>
              <w:r w:rsidR="00E063A8">
                <w:rPr>
                  <w:rFonts w:hint="eastAsia"/>
                </w:rPr>
                <w:t xml:space="preserve"> </w:t>
              </w:r>
              <w:r w:rsidR="00E063A8">
                <w:rPr>
                  <w:rFonts w:hint="eastAsia"/>
                </w:rPr>
                <w:t>수정</w:t>
              </w:r>
            </w:ins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A1A699" w14:textId="76945E30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32" w:author="오윤 권" w:date="2023-06-07T13:46:00Z">
              <w:r w:rsidR="00E063A8">
                <w:rPr>
                  <w:rFonts w:hint="eastAsia"/>
                </w:rPr>
                <w:t>권오윤</w:t>
              </w:r>
            </w:ins>
          </w:p>
        </w:tc>
      </w:tr>
      <w:tr w:rsidR="009E45E8" w:rsidRPr="00BA2195" w14:paraId="0F34009E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0B574E" w14:textId="285C0F53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33" w:author="종현 박" w:date="2023-06-10T21:14:00Z">
              <w:r w:rsidR="00887D83">
                <w:t>2023-06-10</w:t>
              </w:r>
            </w:ins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2105B4" w14:textId="0AAACBDD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34" w:author="종현 박" w:date="2023-06-10T21:14:00Z">
              <w:r w:rsidR="00887D83">
                <w:rPr>
                  <w:rFonts w:hint="eastAsia"/>
                </w:rPr>
                <w:t>V</w:t>
              </w:r>
              <w:r w:rsidR="00887D83">
                <w:t>1.6</w:t>
              </w:r>
            </w:ins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E4B757" w14:textId="3289216E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35" w:author="종현 박" w:date="2023-06-10T21:14:00Z">
              <w:r w:rsidR="00887D83">
                <w:rPr>
                  <w:rFonts w:hint="eastAsia"/>
                </w:rPr>
                <w:t>화면</w:t>
              </w:r>
              <w:r w:rsidR="00887D83">
                <w:rPr>
                  <w:rFonts w:hint="eastAsia"/>
                </w:rPr>
                <w:t xml:space="preserve"> </w:t>
              </w:r>
              <w:r w:rsidR="00887D83">
                <w:rPr>
                  <w:rFonts w:hint="eastAsia"/>
                </w:rPr>
                <w:t>목</w:t>
              </w:r>
            </w:ins>
            <w:ins w:id="36" w:author="종현 박" w:date="2023-06-10T21:15:00Z">
              <w:r w:rsidR="00887D83">
                <w:rPr>
                  <w:rFonts w:hint="eastAsia"/>
                </w:rPr>
                <w:t>록</w:t>
              </w:r>
              <w:r w:rsidR="00887D83">
                <w:rPr>
                  <w:rFonts w:hint="eastAsia"/>
                </w:rPr>
                <w:t>,</w:t>
              </w:r>
              <w:r w:rsidR="00887D83">
                <w:t xml:space="preserve"> </w:t>
              </w:r>
              <w:r w:rsidR="00887D83">
                <w:rPr>
                  <w:rFonts w:hint="eastAsia"/>
                </w:rPr>
                <w:t>화면</w:t>
              </w:r>
              <w:r w:rsidR="00887D83">
                <w:rPr>
                  <w:rFonts w:hint="eastAsia"/>
                </w:rPr>
                <w:t xml:space="preserve"> </w:t>
              </w:r>
              <w:r w:rsidR="00887D83">
                <w:rPr>
                  <w:rFonts w:hint="eastAsia"/>
                </w:rPr>
                <w:t>기술서</w:t>
              </w:r>
              <w:r w:rsidR="00887D83">
                <w:rPr>
                  <w:rFonts w:hint="eastAsia"/>
                </w:rPr>
                <w:t xml:space="preserve"> </w:t>
              </w:r>
              <w:r w:rsidR="00887D83">
                <w:rPr>
                  <w:rFonts w:hint="eastAsia"/>
                </w:rPr>
                <w:t>추가</w:t>
              </w:r>
              <w:r w:rsidR="00887D83">
                <w:rPr>
                  <w:rFonts w:hint="eastAsia"/>
                </w:rPr>
                <w:t xml:space="preserve"> </w:t>
              </w:r>
              <w:r w:rsidR="00887D83">
                <w:rPr>
                  <w:rFonts w:hint="eastAsia"/>
                </w:rPr>
                <w:t>및</w:t>
              </w:r>
              <w:r w:rsidR="00887D83">
                <w:rPr>
                  <w:rFonts w:hint="eastAsia"/>
                </w:rPr>
                <w:t xml:space="preserve"> </w:t>
              </w:r>
              <w:r w:rsidR="00887D83">
                <w:rPr>
                  <w:rFonts w:hint="eastAsia"/>
                </w:rPr>
                <w:t>수정</w:t>
              </w:r>
            </w:ins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5A5321" w14:textId="61DA298A" w:rsidR="009E45E8" w:rsidRPr="00BA2195" w:rsidRDefault="009E45E8" w:rsidP="009E45E8">
            <w:r w:rsidRPr="00BA2195">
              <w:rPr>
                <w:rFonts w:hint="eastAsia"/>
              </w:rPr>
              <w:t> </w:t>
            </w:r>
            <w:ins w:id="37" w:author="종현 박" w:date="2023-06-10T21:15:00Z">
              <w:r w:rsidR="00887D83">
                <w:rPr>
                  <w:rFonts w:hint="eastAsia"/>
                </w:rPr>
                <w:t>박종현</w:t>
              </w:r>
            </w:ins>
          </w:p>
        </w:tc>
      </w:tr>
      <w:tr w:rsidR="009E45E8" w:rsidRPr="00BA2195" w14:paraId="005F8A0F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0868E4" w14:textId="77777777" w:rsidR="009E45E8" w:rsidRPr="00BA2195" w:rsidRDefault="009E45E8" w:rsidP="009E45E8">
            <w:r w:rsidRPr="00BA2195">
              <w:rPr>
                <w:rFonts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ACD536" w14:textId="77777777" w:rsidR="009E45E8" w:rsidRPr="00BA2195" w:rsidRDefault="009E45E8" w:rsidP="009E45E8">
            <w:r w:rsidRPr="00BA2195"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7C3F0D" w14:textId="77777777" w:rsidR="009E45E8" w:rsidRPr="00BA2195" w:rsidRDefault="009E45E8" w:rsidP="009E45E8">
            <w:r w:rsidRPr="00BA2195"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8BA5AC" w14:textId="77777777" w:rsidR="009E45E8" w:rsidRPr="00BA2195" w:rsidRDefault="009E45E8" w:rsidP="009E45E8">
            <w:r w:rsidRPr="00BA2195">
              <w:rPr>
                <w:rFonts w:hint="eastAsia"/>
              </w:rPr>
              <w:t> </w:t>
            </w:r>
          </w:p>
        </w:tc>
      </w:tr>
    </w:tbl>
    <w:p w14:paraId="6C401B5E" w14:textId="77777777" w:rsidR="00D668F3" w:rsidRDefault="000F729C" w:rsidP="00D668F3">
      <w:r>
        <w:br w:type="page"/>
      </w:r>
    </w:p>
    <w:p w14:paraId="7266CEA5" w14:textId="77777777" w:rsidR="006A1701" w:rsidRDefault="006A1701" w:rsidP="005C5C76">
      <w:pPr>
        <w:pStyle w:val="a4"/>
        <w:spacing w:before="100" w:after="100"/>
      </w:pPr>
      <w:r>
        <w:rPr>
          <w:rFonts w:hint="eastAsia"/>
        </w:rPr>
        <w:t>- 목 차 -</w:t>
      </w:r>
    </w:p>
    <w:p w14:paraId="6D1294F0" w14:textId="21765919" w:rsidR="000C2157" w:rsidRPr="005019A4" w:rsidRDefault="004221DF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209002" w:history="1">
        <w:r w:rsidR="000C2157" w:rsidRPr="00B84A30">
          <w:rPr>
            <w:rStyle w:val="af3"/>
            <w:noProof/>
          </w:rPr>
          <w:t>1.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3"/>
            <w:noProof/>
          </w:rPr>
          <w:t>시스템</w:t>
        </w:r>
        <w:r w:rsidR="000C2157" w:rsidRPr="00B84A30">
          <w:rPr>
            <w:rStyle w:val="af3"/>
            <w:noProof/>
          </w:rPr>
          <w:t xml:space="preserve"> </w:t>
        </w:r>
        <w:r w:rsidR="000C2157" w:rsidRPr="00B84A30">
          <w:rPr>
            <w:rStyle w:val="af3"/>
            <w:noProof/>
          </w:rPr>
          <w:t>개요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_Toc447209002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1E3823">
          <w:rPr>
            <w:noProof/>
            <w:webHidden/>
          </w:rPr>
          <w:t>- 3 -</w:t>
        </w:r>
        <w:r w:rsidR="000C2157">
          <w:rPr>
            <w:noProof/>
            <w:webHidden/>
          </w:rPr>
          <w:fldChar w:fldCharType="end"/>
        </w:r>
      </w:hyperlink>
    </w:p>
    <w:p w14:paraId="7CE8A4E8" w14:textId="2B1A61BD" w:rsidR="000C2157" w:rsidRPr="005019A4" w:rsidRDefault="00000000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3" w:history="1">
        <w:r w:rsidR="000C2157" w:rsidRPr="00B84A30">
          <w:rPr>
            <w:rStyle w:val="af3"/>
            <w:noProof/>
          </w:rPr>
          <w:t>2.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3"/>
            <w:noProof/>
          </w:rPr>
          <w:t>사용자</w:t>
        </w:r>
        <w:r w:rsidR="000C2157" w:rsidRPr="00B84A30">
          <w:rPr>
            <w:rStyle w:val="af3"/>
            <w:noProof/>
          </w:rPr>
          <w:t xml:space="preserve"> </w:t>
        </w:r>
        <w:r w:rsidR="000C2157" w:rsidRPr="00B84A30">
          <w:rPr>
            <w:rStyle w:val="af3"/>
            <w:noProof/>
          </w:rPr>
          <w:t>분석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_Toc447209003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1E3823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040B63E0" w14:textId="41165D0A" w:rsidR="000C2157" w:rsidRPr="005019A4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4" w:history="1">
        <w:r w:rsidR="000C2157" w:rsidRPr="00B84A30">
          <w:rPr>
            <w:rStyle w:val="af3"/>
            <w:noProof/>
          </w:rPr>
          <w:t>2.1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3"/>
            <w:noProof/>
          </w:rPr>
          <w:t>액터</w:t>
        </w:r>
        <w:r w:rsidR="000C2157" w:rsidRPr="00B84A30">
          <w:rPr>
            <w:rStyle w:val="af3"/>
            <w:noProof/>
          </w:rPr>
          <w:t xml:space="preserve"> </w:t>
        </w:r>
        <w:r w:rsidR="000C2157" w:rsidRPr="00B84A30">
          <w:rPr>
            <w:rStyle w:val="af3"/>
            <w:noProof/>
          </w:rPr>
          <w:t>정의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_Toc447209004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1E3823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44034B23" w14:textId="1307F382" w:rsidR="000C2157" w:rsidRPr="005019A4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5" w:history="1">
        <w:r w:rsidR="000C2157" w:rsidRPr="00B84A30">
          <w:rPr>
            <w:rStyle w:val="af3"/>
            <w:noProof/>
          </w:rPr>
          <w:t>2.2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3"/>
            <w:noProof/>
          </w:rPr>
          <w:t>액터</w:t>
        </w:r>
        <w:r w:rsidR="000C2157" w:rsidRPr="00B84A30">
          <w:rPr>
            <w:rStyle w:val="af3"/>
            <w:noProof/>
          </w:rPr>
          <w:t xml:space="preserve"> </w:t>
        </w:r>
        <w:r w:rsidR="000C2157" w:rsidRPr="00B84A30">
          <w:rPr>
            <w:rStyle w:val="af3"/>
            <w:noProof/>
          </w:rPr>
          <w:t>다이어그램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_Toc447209005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1E3823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4D66517C" w14:textId="5AFAB8EC" w:rsidR="000C2157" w:rsidRPr="005019A4" w:rsidRDefault="00000000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6" w:history="1">
        <w:r w:rsidR="000C2157" w:rsidRPr="00B84A30">
          <w:rPr>
            <w:rStyle w:val="af3"/>
            <w:noProof/>
          </w:rPr>
          <w:t>3.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3"/>
            <w:noProof/>
          </w:rPr>
          <w:t>요구사항</w:t>
        </w:r>
        <w:r w:rsidR="000C2157" w:rsidRPr="00B84A30">
          <w:rPr>
            <w:rStyle w:val="af3"/>
            <w:noProof/>
          </w:rPr>
          <w:t xml:space="preserve"> </w:t>
        </w:r>
        <w:r w:rsidR="000C2157" w:rsidRPr="00B84A30">
          <w:rPr>
            <w:rStyle w:val="af3"/>
            <w:noProof/>
          </w:rPr>
          <w:t>분석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_Toc447209006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1E3823">
          <w:rPr>
            <w:noProof/>
            <w:webHidden/>
          </w:rPr>
          <w:t>- 5 -</w:t>
        </w:r>
        <w:r w:rsidR="000C2157">
          <w:rPr>
            <w:noProof/>
            <w:webHidden/>
          </w:rPr>
          <w:fldChar w:fldCharType="end"/>
        </w:r>
      </w:hyperlink>
    </w:p>
    <w:p w14:paraId="6950DEBB" w14:textId="7507861F" w:rsidR="000C2157" w:rsidRPr="005019A4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7" w:history="1">
        <w:r w:rsidR="000C2157" w:rsidRPr="00B84A30">
          <w:rPr>
            <w:rStyle w:val="af3"/>
            <w:noProof/>
          </w:rPr>
          <w:t>3.1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3"/>
            <w:noProof/>
          </w:rPr>
          <w:t>고객</w:t>
        </w:r>
        <w:r w:rsidR="000C2157" w:rsidRPr="00B84A30">
          <w:rPr>
            <w:rStyle w:val="af3"/>
            <w:noProof/>
          </w:rPr>
          <w:t xml:space="preserve"> </w:t>
        </w:r>
        <w:r w:rsidR="000C2157" w:rsidRPr="00B84A30">
          <w:rPr>
            <w:rStyle w:val="af3"/>
            <w:noProof/>
          </w:rPr>
          <w:t>기능</w:t>
        </w:r>
        <w:r w:rsidR="000C2157" w:rsidRPr="00B84A30">
          <w:rPr>
            <w:rStyle w:val="af3"/>
            <w:noProof/>
          </w:rPr>
          <w:t xml:space="preserve"> </w:t>
        </w:r>
        <w:r w:rsidR="000C2157" w:rsidRPr="00B84A30">
          <w:rPr>
            <w:rStyle w:val="af3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_Toc447209007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1E3823">
          <w:rPr>
            <w:noProof/>
            <w:webHidden/>
          </w:rPr>
          <w:t>- 5 -</w:t>
        </w:r>
        <w:r w:rsidR="000C2157">
          <w:rPr>
            <w:noProof/>
            <w:webHidden/>
          </w:rPr>
          <w:fldChar w:fldCharType="end"/>
        </w:r>
      </w:hyperlink>
    </w:p>
    <w:p w14:paraId="5E7DA039" w14:textId="3CB15543" w:rsidR="000C2157" w:rsidRPr="005019A4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r>
        <w:fldChar w:fldCharType="begin"/>
      </w:r>
      <w:r>
        <w:instrText>HYPERLINK \l "_Toc447209008"</w:instrText>
      </w:r>
      <w:r>
        <w:fldChar w:fldCharType="separate"/>
      </w:r>
      <w:r w:rsidR="000C2157" w:rsidRPr="00B84A30">
        <w:rPr>
          <w:rStyle w:val="af3"/>
          <w:noProof/>
        </w:rPr>
        <w:t>3.2</w:t>
      </w:r>
      <w:r w:rsidR="000C2157" w:rsidRPr="005019A4">
        <w:rPr>
          <w:rFonts w:ascii="맑은 고딕" w:hAnsi="맑은 고딕"/>
          <w:smallCaps w:val="0"/>
          <w:noProof/>
          <w:szCs w:val="22"/>
        </w:rPr>
        <w:tab/>
      </w:r>
      <w:r w:rsidR="000C2157" w:rsidRPr="00B84A30">
        <w:rPr>
          <w:rStyle w:val="af3"/>
          <w:noProof/>
        </w:rPr>
        <w:t>유스케이스</w:t>
      </w:r>
      <w:r w:rsidR="000C2157" w:rsidRPr="00B84A30">
        <w:rPr>
          <w:rStyle w:val="af3"/>
          <w:noProof/>
        </w:rPr>
        <w:t xml:space="preserve"> </w:t>
      </w:r>
      <w:r w:rsidR="000C2157" w:rsidRPr="00B84A30">
        <w:rPr>
          <w:rStyle w:val="af3"/>
          <w:noProof/>
        </w:rPr>
        <w:t>목록</w:t>
      </w:r>
      <w:r w:rsidR="000C2157">
        <w:rPr>
          <w:noProof/>
          <w:webHidden/>
        </w:rPr>
        <w:tab/>
      </w:r>
      <w:r w:rsidR="000C2157">
        <w:rPr>
          <w:noProof/>
          <w:webHidden/>
        </w:rPr>
        <w:fldChar w:fldCharType="begin"/>
      </w:r>
      <w:r w:rsidR="000C2157">
        <w:rPr>
          <w:noProof/>
          <w:webHidden/>
        </w:rPr>
        <w:instrText xml:space="preserve"> PAGEREF _Toc447209008 \h </w:instrText>
      </w:r>
      <w:r w:rsidR="000C2157">
        <w:rPr>
          <w:noProof/>
          <w:webHidden/>
        </w:rPr>
      </w:r>
      <w:r w:rsidR="000C2157">
        <w:rPr>
          <w:noProof/>
          <w:webHidden/>
        </w:rPr>
        <w:fldChar w:fldCharType="separate"/>
      </w:r>
      <w:ins w:id="38" w:author="오윤 권" w:date="2023-06-07T13:37:00Z">
        <w:r w:rsidR="001E3823">
          <w:rPr>
            <w:noProof/>
            <w:webHidden/>
          </w:rPr>
          <w:t>- 7 -</w:t>
        </w:r>
      </w:ins>
      <w:del w:id="39" w:author="오윤 권" w:date="2023-06-07T13:37:00Z">
        <w:r w:rsidR="000C2157" w:rsidDel="001E3823">
          <w:rPr>
            <w:noProof/>
            <w:webHidden/>
          </w:rPr>
          <w:delText>- 6 -</w:delText>
        </w:r>
      </w:del>
      <w:r w:rsidR="000C2157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147880F4" w14:textId="7A20CADF" w:rsidR="000C2157" w:rsidRPr="005019A4" w:rsidRDefault="0000000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>HYPERLINK \l "_Toc447209009"</w:instrText>
      </w:r>
      <w:r>
        <w:fldChar w:fldCharType="separate"/>
      </w:r>
      <w:r w:rsidR="000C2157" w:rsidRPr="00B84A30">
        <w:rPr>
          <w:rStyle w:val="af3"/>
          <w:noProof/>
        </w:rPr>
        <w:t>3.2.1</w:t>
      </w:r>
      <w:r w:rsidR="000C2157" w:rsidRPr="005019A4">
        <w:rPr>
          <w:rFonts w:ascii="맑은 고딕" w:hAnsi="맑은 고딕"/>
          <w:iCs w:val="0"/>
          <w:noProof/>
          <w:szCs w:val="22"/>
        </w:rPr>
        <w:tab/>
      </w:r>
      <w:r w:rsidR="000C2157" w:rsidRPr="00B84A30">
        <w:rPr>
          <w:rStyle w:val="af3"/>
          <w:noProof/>
        </w:rPr>
        <w:t>유스케이스</w:t>
      </w:r>
      <w:r w:rsidR="000C2157" w:rsidRPr="00B84A30">
        <w:rPr>
          <w:rStyle w:val="af3"/>
          <w:noProof/>
        </w:rPr>
        <w:t xml:space="preserve"> </w:t>
      </w:r>
      <w:r w:rsidR="000C2157" w:rsidRPr="00B84A30">
        <w:rPr>
          <w:rStyle w:val="af3"/>
          <w:noProof/>
        </w:rPr>
        <w:t>다이어그램</w:t>
      </w:r>
      <w:r w:rsidR="000C2157">
        <w:rPr>
          <w:noProof/>
          <w:webHidden/>
        </w:rPr>
        <w:tab/>
      </w:r>
      <w:r w:rsidR="000C2157">
        <w:rPr>
          <w:noProof/>
          <w:webHidden/>
        </w:rPr>
        <w:fldChar w:fldCharType="begin"/>
      </w:r>
      <w:r w:rsidR="000C2157">
        <w:rPr>
          <w:noProof/>
          <w:webHidden/>
        </w:rPr>
        <w:instrText xml:space="preserve"> PAGEREF _Toc447209009 \h </w:instrText>
      </w:r>
      <w:r w:rsidR="000C2157">
        <w:rPr>
          <w:noProof/>
          <w:webHidden/>
        </w:rPr>
      </w:r>
      <w:r w:rsidR="000C2157">
        <w:rPr>
          <w:noProof/>
          <w:webHidden/>
        </w:rPr>
        <w:fldChar w:fldCharType="separate"/>
      </w:r>
      <w:ins w:id="40" w:author="오윤 권" w:date="2023-06-07T13:37:00Z">
        <w:r w:rsidR="001E3823">
          <w:rPr>
            <w:noProof/>
            <w:webHidden/>
          </w:rPr>
          <w:t>- 10 -</w:t>
        </w:r>
      </w:ins>
      <w:del w:id="41" w:author="오윤 권" w:date="2023-06-07T13:37:00Z">
        <w:r w:rsidR="000C2157" w:rsidDel="001E3823">
          <w:rPr>
            <w:noProof/>
            <w:webHidden/>
          </w:rPr>
          <w:delText>- 7 -</w:delText>
        </w:r>
      </w:del>
      <w:r w:rsidR="000C2157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6DF7C6BD" w14:textId="5713BD8E" w:rsidR="000C2157" w:rsidRPr="005019A4" w:rsidRDefault="0000000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>HYPERLINK \l "_Toc447209010"</w:instrText>
      </w:r>
      <w:r>
        <w:fldChar w:fldCharType="separate"/>
      </w:r>
      <w:r w:rsidR="000C2157" w:rsidRPr="00B84A30">
        <w:rPr>
          <w:rStyle w:val="af3"/>
          <w:noProof/>
        </w:rPr>
        <w:t>3.2.2</w:t>
      </w:r>
      <w:r w:rsidR="000C2157" w:rsidRPr="005019A4">
        <w:rPr>
          <w:rFonts w:ascii="맑은 고딕" w:hAnsi="맑은 고딕"/>
          <w:iCs w:val="0"/>
          <w:noProof/>
          <w:szCs w:val="22"/>
        </w:rPr>
        <w:tab/>
      </w:r>
      <w:r w:rsidR="000C2157" w:rsidRPr="00B84A30">
        <w:rPr>
          <w:rStyle w:val="af3"/>
          <w:noProof/>
        </w:rPr>
        <w:t>유스케이스</w:t>
      </w:r>
      <w:r w:rsidR="000C2157" w:rsidRPr="00B84A30">
        <w:rPr>
          <w:rStyle w:val="af3"/>
          <w:noProof/>
        </w:rPr>
        <w:t xml:space="preserve"> </w:t>
      </w:r>
      <w:r w:rsidR="000C2157" w:rsidRPr="00B84A30">
        <w:rPr>
          <w:rStyle w:val="af3"/>
          <w:noProof/>
        </w:rPr>
        <w:t>기술</w:t>
      </w:r>
      <w:r w:rsidR="000C2157">
        <w:rPr>
          <w:noProof/>
          <w:webHidden/>
        </w:rPr>
        <w:tab/>
      </w:r>
      <w:r w:rsidR="000C2157">
        <w:rPr>
          <w:noProof/>
          <w:webHidden/>
        </w:rPr>
        <w:fldChar w:fldCharType="begin"/>
      </w:r>
      <w:r w:rsidR="000C2157">
        <w:rPr>
          <w:noProof/>
          <w:webHidden/>
        </w:rPr>
        <w:instrText xml:space="preserve"> PAGEREF _Toc447209010 \h </w:instrText>
      </w:r>
      <w:r w:rsidR="000C2157">
        <w:rPr>
          <w:noProof/>
          <w:webHidden/>
        </w:rPr>
      </w:r>
      <w:r w:rsidR="000C2157">
        <w:rPr>
          <w:noProof/>
          <w:webHidden/>
        </w:rPr>
        <w:fldChar w:fldCharType="separate"/>
      </w:r>
      <w:ins w:id="42" w:author="오윤 권" w:date="2023-06-07T13:37:00Z">
        <w:r w:rsidR="001E3823">
          <w:rPr>
            <w:noProof/>
            <w:webHidden/>
          </w:rPr>
          <w:t>- 11 -</w:t>
        </w:r>
      </w:ins>
      <w:del w:id="43" w:author="오윤 권" w:date="2023-06-07T13:37:00Z">
        <w:r w:rsidR="000C2157" w:rsidDel="001E3823">
          <w:rPr>
            <w:noProof/>
            <w:webHidden/>
          </w:rPr>
          <w:delText>- 8 -</w:delText>
        </w:r>
      </w:del>
      <w:r w:rsidR="000C2157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5590200B" w14:textId="2B5BC3D5" w:rsidR="000C2157" w:rsidRPr="005019A4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r>
        <w:fldChar w:fldCharType="begin"/>
      </w:r>
      <w:r>
        <w:instrText>HYPERLINK \l "_Toc447209011"</w:instrText>
      </w:r>
      <w:r>
        <w:fldChar w:fldCharType="separate"/>
      </w:r>
      <w:r w:rsidR="000C2157" w:rsidRPr="00B84A30">
        <w:rPr>
          <w:rStyle w:val="af3"/>
          <w:noProof/>
        </w:rPr>
        <w:t>3.3</w:t>
      </w:r>
      <w:r w:rsidR="000C2157" w:rsidRPr="005019A4">
        <w:rPr>
          <w:rFonts w:ascii="맑은 고딕" w:hAnsi="맑은 고딕"/>
          <w:smallCaps w:val="0"/>
          <w:noProof/>
          <w:szCs w:val="22"/>
        </w:rPr>
        <w:tab/>
      </w:r>
      <w:r w:rsidR="000C2157" w:rsidRPr="00B84A30">
        <w:rPr>
          <w:rStyle w:val="af3"/>
          <w:noProof/>
        </w:rPr>
        <w:t>사용자</w:t>
      </w:r>
      <w:r w:rsidR="000C2157" w:rsidRPr="00B84A30">
        <w:rPr>
          <w:rStyle w:val="af3"/>
          <w:noProof/>
        </w:rPr>
        <w:t xml:space="preserve"> </w:t>
      </w:r>
      <w:r w:rsidR="000C2157" w:rsidRPr="00B84A30">
        <w:rPr>
          <w:rStyle w:val="af3"/>
          <w:noProof/>
        </w:rPr>
        <w:t>인터페이스</w:t>
      </w:r>
      <w:r w:rsidR="000C2157" w:rsidRPr="00B84A30">
        <w:rPr>
          <w:rStyle w:val="af3"/>
          <w:noProof/>
        </w:rPr>
        <w:t xml:space="preserve"> </w:t>
      </w:r>
      <w:r w:rsidR="000C2157" w:rsidRPr="00B84A30">
        <w:rPr>
          <w:rStyle w:val="af3"/>
          <w:noProof/>
        </w:rPr>
        <w:t>요구사항</w:t>
      </w:r>
      <w:r w:rsidR="000C2157">
        <w:rPr>
          <w:noProof/>
          <w:webHidden/>
        </w:rPr>
        <w:tab/>
      </w:r>
      <w:r w:rsidR="000C2157">
        <w:rPr>
          <w:noProof/>
          <w:webHidden/>
        </w:rPr>
        <w:fldChar w:fldCharType="begin"/>
      </w:r>
      <w:r w:rsidR="000C2157">
        <w:rPr>
          <w:noProof/>
          <w:webHidden/>
        </w:rPr>
        <w:instrText xml:space="preserve"> PAGEREF _Toc447209011 \h </w:instrText>
      </w:r>
      <w:r w:rsidR="000C2157">
        <w:rPr>
          <w:noProof/>
          <w:webHidden/>
        </w:rPr>
      </w:r>
      <w:r w:rsidR="000C2157">
        <w:rPr>
          <w:noProof/>
          <w:webHidden/>
        </w:rPr>
        <w:fldChar w:fldCharType="separate"/>
      </w:r>
      <w:ins w:id="44" w:author="오윤 권" w:date="2023-06-07T13:37:00Z">
        <w:r w:rsidR="001E3823">
          <w:rPr>
            <w:noProof/>
            <w:webHidden/>
          </w:rPr>
          <w:t>- 14 -</w:t>
        </w:r>
      </w:ins>
      <w:del w:id="45" w:author="오윤 권" w:date="2023-06-07T13:37:00Z">
        <w:r w:rsidR="000C2157" w:rsidDel="001E3823">
          <w:rPr>
            <w:noProof/>
            <w:webHidden/>
          </w:rPr>
          <w:delText>- 1 -</w:delText>
        </w:r>
      </w:del>
      <w:r w:rsidR="000C2157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152A28AE" w14:textId="7A7494A6" w:rsidR="000C2157" w:rsidRPr="005019A4" w:rsidRDefault="0000000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>HYPERLINK \l "_Toc447209012"</w:instrText>
      </w:r>
      <w:r>
        <w:fldChar w:fldCharType="separate"/>
      </w:r>
      <w:r w:rsidR="000C2157" w:rsidRPr="00B84A30">
        <w:rPr>
          <w:rStyle w:val="af3"/>
          <w:noProof/>
        </w:rPr>
        <w:t>3.3.1</w:t>
      </w:r>
      <w:r w:rsidR="000C2157" w:rsidRPr="005019A4">
        <w:rPr>
          <w:rFonts w:ascii="맑은 고딕" w:hAnsi="맑은 고딕"/>
          <w:iCs w:val="0"/>
          <w:noProof/>
          <w:szCs w:val="22"/>
        </w:rPr>
        <w:tab/>
      </w:r>
      <w:r w:rsidR="000C2157" w:rsidRPr="00B84A30">
        <w:rPr>
          <w:rStyle w:val="af3"/>
          <w:noProof/>
        </w:rPr>
        <w:t>화면</w:t>
      </w:r>
      <w:r w:rsidR="000C2157" w:rsidRPr="00B84A30">
        <w:rPr>
          <w:rStyle w:val="af3"/>
          <w:noProof/>
        </w:rPr>
        <w:t xml:space="preserve"> </w:t>
      </w:r>
      <w:r w:rsidR="000C2157" w:rsidRPr="00B84A30">
        <w:rPr>
          <w:rStyle w:val="af3"/>
          <w:noProof/>
        </w:rPr>
        <w:t>목록</w:t>
      </w:r>
      <w:r w:rsidR="000C2157">
        <w:rPr>
          <w:noProof/>
          <w:webHidden/>
        </w:rPr>
        <w:tab/>
      </w:r>
      <w:r w:rsidR="000C2157">
        <w:rPr>
          <w:noProof/>
          <w:webHidden/>
        </w:rPr>
        <w:fldChar w:fldCharType="begin"/>
      </w:r>
      <w:r w:rsidR="000C2157">
        <w:rPr>
          <w:noProof/>
          <w:webHidden/>
        </w:rPr>
        <w:instrText xml:space="preserve"> PAGEREF _Toc447209012 \h </w:instrText>
      </w:r>
      <w:r w:rsidR="000C2157">
        <w:rPr>
          <w:noProof/>
          <w:webHidden/>
        </w:rPr>
      </w:r>
      <w:r w:rsidR="000C2157">
        <w:rPr>
          <w:noProof/>
          <w:webHidden/>
        </w:rPr>
        <w:fldChar w:fldCharType="separate"/>
      </w:r>
      <w:ins w:id="46" w:author="오윤 권" w:date="2023-06-07T13:37:00Z">
        <w:r w:rsidR="001E3823">
          <w:rPr>
            <w:noProof/>
            <w:webHidden/>
          </w:rPr>
          <w:t>- 14 -</w:t>
        </w:r>
      </w:ins>
      <w:del w:id="47" w:author="오윤 권" w:date="2023-06-07T13:37:00Z">
        <w:r w:rsidR="000C2157" w:rsidDel="001E3823">
          <w:rPr>
            <w:noProof/>
            <w:webHidden/>
          </w:rPr>
          <w:delText>- 1 -</w:delText>
        </w:r>
      </w:del>
      <w:r w:rsidR="000C2157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0D675728" w14:textId="65778F13" w:rsidR="000C2157" w:rsidRPr="005019A4" w:rsidRDefault="0000000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>HYPERLINK \l "_Toc447209013"</w:instrText>
      </w:r>
      <w:r>
        <w:fldChar w:fldCharType="separate"/>
      </w:r>
      <w:r w:rsidR="000C2157" w:rsidRPr="00B84A30">
        <w:rPr>
          <w:rStyle w:val="af3"/>
          <w:noProof/>
        </w:rPr>
        <w:t>3.3.2</w:t>
      </w:r>
      <w:r w:rsidR="000C2157" w:rsidRPr="005019A4">
        <w:rPr>
          <w:rFonts w:ascii="맑은 고딕" w:hAnsi="맑은 고딕"/>
          <w:iCs w:val="0"/>
          <w:noProof/>
          <w:szCs w:val="22"/>
        </w:rPr>
        <w:tab/>
      </w:r>
      <w:r w:rsidR="000C2157" w:rsidRPr="00B84A30">
        <w:rPr>
          <w:rStyle w:val="af3"/>
          <w:noProof/>
        </w:rPr>
        <w:t>화면</w:t>
      </w:r>
      <w:r w:rsidR="000C2157" w:rsidRPr="00B84A30">
        <w:rPr>
          <w:rStyle w:val="af3"/>
          <w:noProof/>
        </w:rPr>
        <w:t xml:space="preserve"> </w:t>
      </w:r>
      <w:r w:rsidR="000C2157" w:rsidRPr="00B84A30">
        <w:rPr>
          <w:rStyle w:val="af3"/>
          <w:noProof/>
        </w:rPr>
        <w:t>기술</w:t>
      </w:r>
      <w:r w:rsidR="000C2157">
        <w:rPr>
          <w:noProof/>
          <w:webHidden/>
        </w:rPr>
        <w:tab/>
      </w:r>
      <w:r w:rsidR="000C2157">
        <w:rPr>
          <w:noProof/>
          <w:webHidden/>
        </w:rPr>
        <w:fldChar w:fldCharType="begin"/>
      </w:r>
      <w:r w:rsidR="000C2157">
        <w:rPr>
          <w:noProof/>
          <w:webHidden/>
        </w:rPr>
        <w:instrText xml:space="preserve"> PAGEREF _Toc447209013 \h </w:instrText>
      </w:r>
      <w:r w:rsidR="000C2157">
        <w:rPr>
          <w:noProof/>
          <w:webHidden/>
        </w:rPr>
      </w:r>
      <w:r w:rsidR="000C2157">
        <w:rPr>
          <w:noProof/>
          <w:webHidden/>
        </w:rPr>
        <w:fldChar w:fldCharType="separate"/>
      </w:r>
      <w:ins w:id="48" w:author="오윤 권" w:date="2023-06-07T13:37:00Z">
        <w:r w:rsidR="001E3823">
          <w:rPr>
            <w:noProof/>
            <w:webHidden/>
          </w:rPr>
          <w:t>- 15 -</w:t>
        </w:r>
      </w:ins>
      <w:del w:id="49" w:author="오윤 권" w:date="2023-06-07T13:37:00Z">
        <w:r w:rsidR="000C2157" w:rsidDel="001E3823">
          <w:rPr>
            <w:noProof/>
            <w:webHidden/>
          </w:rPr>
          <w:delText>- 2 -</w:delText>
        </w:r>
      </w:del>
      <w:r w:rsidR="000C2157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508758FF" w14:textId="36B8C5F6" w:rsidR="000C2157" w:rsidRPr="005019A4" w:rsidRDefault="00000000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fldChar w:fldCharType="begin"/>
      </w:r>
      <w:r>
        <w:instrText>HYPERLINK \l "_Toc447209014"</w:instrText>
      </w:r>
      <w:r>
        <w:fldChar w:fldCharType="separate"/>
      </w:r>
      <w:r w:rsidR="000C2157" w:rsidRPr="00B84A30">
        <w:rPr>
          <w:rStyle w:val="af3"/>
          <w:noProof/>
        </w:rPr>
        <w:t>4.</w:t>
      </w:r>
      <w:r w:rsidR="000C2157" w:rsidRPr="005019A4">
        <w:rPr>
          <w:rFonts w:ascii="맑은 고딕" w:hAnsi="맑은 고딕"/>
          <w:b w:val="0"/>
          <w:bCs w:val="0"/>
          <w:caps w:val="0"/>
          <w:noProof/>
          <w:szCs w:val="22"/>
        </w:rPr>
        <w:tab/>
      </w:r>
      <w:r w:rsidR="000C2157" w:rsidRPr="00B84A30">
        <w:rPr>
          <w:rStyle w:val="af3"/>
          <w:noProof/>
        </w:rPr>
        <w:t>비기능</w:t>
      </w:r>
      <w:r w:rsidR="000C2157" w:rsidRPr="00B84A30">
        <w:rPr>
          <w:rStyle w:val="af3"/>
          <w:noProof/>
        </w:rPr>
        <w:t xml:space="preserve"> </w:t>
      </w:r>
      <w:r w:rsidR="000C2157" w:rsidRPr="00B84A30">
        <w:rPr>
          <w:rStyle w:val="af3"/>
          <w:noProof/>
        </w:rPr>
        <w:t>요구사항</w:t>
      </w:r>
      <w:r w:rsidR="000C2157">
        <w:rPr>
          <w:noProof/>
          <w:webHidden/>
        </w:rPr>
        <w:tab/>
      </w:r>
      <w:r w:rsidR="000C2157">
        <w:rPr>
          <w:noProof/>
          <w:webHidden/>
        </w:rPr>
        <w:fldChar w:fldCharType="begin"/>
      </w:r>
      <w:r w:rsidR="000C2157">
        <w:rPr>
          <w:noProof/>
          <w:webHidden/>
        </w:rPr>
        <w:instrText xml:space="preserve"> PAGEREF _Toc447209014 \h </w:instrText>
      </w:r>
      <w:r w:rsidR="000C2157">
        <w:rPr>
          <w:noProof/>
          <w:webHidden/>
        </w:rPr>
      </w:r>
      <w:r w:rsidR="000C2157">
        <w:rPr>
          <w:noProof/>
          <w:webHidden/>
        </w:rPr>
        <w:fldChar w:fldCharType="separate"/>
      </w:r>
      <w:ins w:id="50" w:author="오윤 권" w:date="2023-06-07T13:37:00Z">
        <w:r w:rsidR="001E3823">
          <w:rPr>
            <w:noProof/>
            <w:webHidden/>
          </w:rPr>
          <w:t>- 16 -</w:t>
        </w:r>
      </w:ins>
      <w:del w:id="51" w:author="오윤 권" w:date="2023-06-07T13:37:00Z">
        <w:r w:rsidR="000C2157" w:rsidDel="001E3823">
          <w:rPr>
            <w:noProof/>
            <w:webHidden/>
          </w:rPr>
          <w:delText>- 3 -</w:delText>
        </w:r>
      </w:del>
      <w:r w:rsidR="000C2157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14:paraId="736E02B4" w14:textId="77777777" w:rsidR="004221DF" w:rsidRDefault="004221DF" w:rsidP="004221DF">
      <w:r>
        <w:rPr>
          <w:rFonts w:ascii="Times New Roman"/>
          <w:b/>
          <w:bCs/>
          <w:caps/>
          <w:szCs w:val="20"/>
        </w:rPr>
        <w:fldChar w:fldCharType="end"/>
      </w:r>
      <w:r w:rsidR="006A1701" w:rsidRPr="000C1C63">
        <w:br w:type="page"/>
      </w:r>
      <w:bookmarkStart w:id="52" w:name="#68a31c0d"/>
      <w:bookmarkStart w:id="53" w:name="#68a31c0e"/>
      <w:bookmarkEnd w:id="52"/>
      <w:bookmarkEnd w:id="53"/>
    </w:p>
    <w:p w14:paraId="5E6AABF3" w14:textId="77777777" w:rsidR="00121136" w:rsidRDefault="004221DF" w:rsidP="004221DF">
      <w:pPr>
        <w:pStyle w:val="1"/>
      </w:pPr>
      <w:bookmarkStart w:id="54" w:name="_Toc447209002"/>
      <w:r>
        <w:rPr>
          <w:rFonts w:hint="eastAsia"/>
        </w:rPr>
        <w:t>시스템 개요</w:t>
      </w:r>
      <w:bookmarkEnd w:id="54"/>
    </w:p>
    <w:tbl>
      <w:tblPr>
        <w:tblpPr w:leftFromText="142" w:rightFromText="142" w:vertAnchor="text" w:horzAnchor="margin" w:tblpY="13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38"/>
      </w:tblGrid>
      <w:tr w:rsidR="00FF46A0" w:rsidRPr="00BA2195" w14:paraId="448F763E" w14:textId="77777777" w:rsidTr="00FF46A0">
        <w:tc>
          <w:tcPr>
            <w:tcW w:w="8538" w:type="dxa"/>
          </w:tcPr>
          <w:p w14:paraId="3D536D28" w14:textId="77777777" w:rsidR="00FF46A0" w:rsidRPr="00BA2195" w:rsidRDefault="00FF46A0" w:rsidP="00FF46A0">
            <w:pPr>
              <w:rPr>
                <w:rStyle w:val="ae"/>
              </w:rPr>
            </w:pPr>
            <w:r w:rsidRPr="00BA2195">
              <w:rPr>
                <w:rStyle w:val="ae"/>
                <w:rFonts w:hint="eastAsia"/>
              </w:rPr>
              <w:t>개발하고자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시스템에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대한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개괄적인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설명을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기술한다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4EB7F2C7" w14:textId="77777777" w:rsidR="00FF46A0" w:rsidRPr="00FF46A0" w:rsidRDefault="00FF46A0" w:rsidP="00FF46A0"/>
    <w:p w14:paraId="01E9965C" w14:textId="77777777" w:rsidR="00FF46A0" w:rsidRDefault="00FF46A0" w:rsidP="00FF46A0">
      <w:pPr>
        <w:rPr>
          <w:rStyle w:val="ae"/>
        </w:rPr>
      </w:pPr>
      <w:r w:rsidRPr="00BA2195">
        <w:rPr>
          <w:rStyle w:val="ae"/>
          <w:rFonts w:hint="eastAsia"/>
        </w:rPr>
        <w:t>예</w:t>
      </w:r>
      <w:r w:rsidRPr="00BA2195">
        <w:rPr>
          <w:rStyle w:val="ae"/>
          <w:rFonts w:hint="eastAsia"/>
        </w:rPr>
        <w:t xml:space="preserve">) </w:t>
      </w:r>
      <w:r>
        <w:rPr>
          <w:rStyle w:val="ae"/>
          <w:rFonts w:hint="eastAsia"/>
        </w:rPr>
        <w:t>스마트</w:t>
      </w:r>
      <w:r>
        <w:rPr>
          <w:rStyle w:val="ae"/>
          <w:rFonts w:hint="eastAsia"/>
        </w:rPr>
        <w:t xml:space="preserve"> </w:t>
      </w:r>
      <w:r>
        <w:rPr>
          <w:rStyle w:val="ae"/>
          <w:rFonts w:hint="eastAsia"/>
        </w:rPr>
        <w:t>뱅킹</w:t>
      </w:r>
      <w:r>
        <w:rPr>
          <w:rStyle w:val="ae"/>
          <w:rFonts w:hint="eastAsia"/>
        </w:rPr>
        <w:t xml:space="preserve"> </w:t>
      </w:r>
      <w:r>
        <w:rPr>
          <w:rStyle w:val="ae"/>
          <w:rFonts w:hint="eastAsia"/>
        </w:rPr>
        <w:t>프로그램</w:t>
      </w:r>
      <w:r w:rsidRPr="00BA2195">
        <w:rPr>
          <w:rStyle w:val="ae"/>
          <w:rFonts w:hint="eastAsia"/>
        </w:rPr>
        <w:t>은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어떤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기능을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제공하며</w:t>
      </w:r>
      <w:r w:rsidRPr="00BA2195">
        <w:rPr>
          <w:rStyle w:val="ae"/>
          <w:rFonts w:hint="eastAsia"/>
        </w:rPr>
        <w:t xml:space="preserve">, </w:t>
      </w:r>
      <w:r w:rsidRPr="00BA2195">
        <w:rPr>
          <w:rStyle w:val="ae"/>
          <w:rFonts w:hint="eastAsia"/>
        </w:rPr>
        <w:t>어떤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특징이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있으며</w:t>
      </w:r>
      <w:r w:rsidRPr="00BA2195">
        <w:rPr>
          <w:rStyle w:val="ae"/>
          <w:rFonts w:hint="eastAsia"/>
        </w:rPr>
        <w:t xml:space="preserve">, </w:t>
      </w:r>
      <w:r w:rsidRPr="00BA2195">
        <w:rPr>
          <w:rStyle w:val="ae"/>
          <w:rFonts w:hint="eastAsia"/>
        </w:rPr>
        <w:t>이를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사용하는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사용자는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어떤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효과를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얻을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수</w:t>
      </w:r>
      <w:r w:rsidRPr="00BA2195">
        <w:rPr>
          <w:rStyle w:val="ae"/>
          <w:rFonts w:hint="eastAsia"/>
        </w:rPr>
        <w:t xml:space="preserve"> </w:t>
      </w:r>
      <w:r w:rsidRPr="00BA2195">
        <w:rPr>
          <w:rStyle w:val="ae"/>
          <w:rFonts w:hint="eastAsia"/>
        </w:rPr>
        <w:t>있다</w:t>
      </w:r>
      <w:r>
        <w:rPr>
          <w:rStyle w:val="ae"/>
          <w:rFonts w:hint="eastAsia"/>
        </w:rPr>
        <w:t>.</w:t>
      </w:r>
    </w:p>
    <w:p w14:paraId="793A07A2" w14:textId="77777777" w:rsidR="00FF46A0" w:rsidRDefault="00FF46A0" w:rsidP="00FF46A0">
      <w:pPr>
        <w:rPr>
          <w:ins w:id="55" w:author="오윤 권" w:date="2023-06-02T02:28:00Z"/>
        </w:rPr>
      </w:pPr>
    </w:p>
    <w:p w14:paraId="4BFA8EF1" w14:textId="5E4B90C5" w:rsidR="00133DDF" w:rsidRPr="00133DDF" w:rsidRDefault="00133DDF" w:rsidP="00FF46A0">
      <w:ins w:id="56" w:author="오윤 권" w:date="2023-06-02T02:28:00Z">
        <w:r>
          <w:rPr>
            <w:rFonts w:hint="eastAsia"/>
          </w:rPr>
          <w:t>내일할래</w:t>
        </w:r>
        <w:r>
          <w:rPr>
            <w:rFonts w:hint="eastAsia"/>
          </w:rPr>
          <w:t xml:space="preserve">? </w:t>
        </w:r>
        <w:r>
          <w:rPr>
            <w:rFonts w:hint="eastAsia"/>
          </w:rPr>
          <w:t>웹사이트는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사용자가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수행해야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작업들을</w:t>
        </w:r>
        <w:r>
          <w:rPr>
            <w:rFonts w:hint="eastAsia"/>
          </w:rPr>
          <w:t xml:space="preserve"> </w:t>
        </w:r>
      </w:ins>
      <w:ins w:id="57" w:author="오윤 권" w:date="2023-06-02T02:29:00Z">
        <w:r>
          <w:rPr>
            <w:rFonts w:hint="eastAsia"/>
          </w:rPr>
          <w:t>정리하여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잊지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않고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완료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수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있도록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작업추가</w:t>
        </w:r>
        <w:r>
          <w:t>,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기능</w:t>
        </w:r>
        <w:r>
          <w:rPr>
            <w:rFonts w:hint="eastAsia"/>
          </w:rPr>
          <w:t xml:space="preserve">, </w:t>
        </w:r>
        <w:r>
          <w:rPr>
            <w:rFonts w:hint="eastAsia"/>
          </w:rPr>
          <w:t>수정</w:t>
        </w:r>
        <w:r>
          <w:rPr>
            <w:rFonts w:hint="eastAsia"/>
          </w:rPr>
          <w:t xml:space="preserve">, </w:t>
        </w:r>
        <w:r>
          <w:rPr>
            <w:rFonts w:hint="eastAsia"/>
          </w:rPr>
          <w:t>삭제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기능등을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제공한다</w:t>
        </w:r>
        <w:r>
          <w:rPr>
            <w:rFonts w:hint="eastAsia"/>
          </w:rPr>
          <w:t xml:space="preserve">. </w:t>
        </w:r>
        <w:r>
          <w:rPr>
            <w:rFonts w:hint="eastAsia"/>
          </w:rPr>
          <w:t>또한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한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눈에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보기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위해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캘린더에서의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작업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보기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기능을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제공한다</w:t>
        </w:r>
        <w:r>
          <w:rPr>
            <w:rFonts w:hint="eastAsia"/>
          </w:rPr>
          <w:t xml:space="preserve">. </w:t>
        </w:r>
        <w:r>
          <w:rPr>
            <w:rFonts w:hint="eastAsia"/>
          </w:rPr>
          <w:t>내일할래</w:t>
        </w:r>
        <w:r>
          <w:rPr>
            <w:rFonts w:hint="eastAsia"/>
          </w:rPr>
          <w:t>?</w:t>
        </w:r>
        <w:r>
          <w:rPr>
            <w:rFonts w:hint="eastAsia"/>
          </w:rPr>
          <w:t>를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사용하면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평상시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생</w:t>
        </w:r>
      </w:ins>
      <w:ins w:id="58" w:author="오윤 권" w:date="2023-06-02T02:30:00Z">
        <w:r>
          <w:rPr>
            <w:rFonts w:hint="eastAsia"/>
          </w:rPr>
          <w:t>각만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하며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잊어버려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완료하지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못했던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작업들을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잊지않고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완료할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수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있다</w:t>
        </w:r>
        <w:r>
          <w:rPr>
            <w:rFonts w:hint="eastAsia"/>
          </w:rPr>
          <w:t>.</w:t>
        </w:r>
      </w:ins>
    </w:p>
    <w:p w14:paraId="4243C53E" w14:textId="77777777" w:rsidR="00AC6F6C" w:rsidRDefault="00AC6F6C" w:rsidP="004221DF">
      <w:bookmarkStart w:id="59" w:name="_Toc287096150"/>
      <w:r>
        <w:br w:type="page"/>
      </w:r>
    </w:p>
    <w:p w14:paraId="3CF2C1F3" w14:textId="77777777" w:rsidR="001630AB" w:rsidRDefault="00AC6F6C" w:rsidP="004221DF">
      <w:pPr>
        <w:pStyle w:val="1"/>
      </w:pPr>
      <w:bookmarkStart w:id="60" w:name="_Toc447209003"/>
      <w:r>
        <w:rPr>
          <w:rFonts w:hint="eastAsia"/>
        </w:rPr>
        <w:t>사용자 분석</w:t>
      </w:r>
      <w:bookmarkEnd w:id="59"/>
      <w:bookmarkEnd w:id="60"/>
    </w:p>
    <w:p w14:paraId="48076CBB" w14:textId="77777777" w:rsidR="0017696D" w:rsidRPr="0017696D" w:rsidRDefault="0017696D" w:rsidP="00B661F6">
      <w:pPr>
        <w:pStyle w:val="2"/>
      </w:pPr>
      <w:bookmarkStart w:id="61" w:name="_Toc447209004"/>
      <w:r>
        <w:rPr>
          <w:rFonts w:hint="eastAsia"/>
        </w:rPr>
        <w:t>액터 정의</w:t>
      </w:r>
      <w:bookmarkEnd w:id="61"/>
    </w:p>
    <w:p w14:paraId="5FE31986" w14:textId="77777777" w:rsidR="005127C2" w:rsidRPr="005127C2" w:rsidRDefault="005127C2" w:rsidP="005127C2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4"/>
      </w:tblGrid>
      <w:tr w:rsidR="005127C2" w:rsidRPr="00BA2195" w14:paraId="7520209D" w14:textId="77777777" w:rsidTr="00BA2195">
        <w:tc>
          <w:tcPr>
            <w:tcW w:w="8594" w:type="dxa"/>
          </w:tcPr>
          <w:p w14:paraId="2657107C" w14:textId="77777777" w:rsidR="005127C2" w:rsidRPr="00FF46A0" w:rsidRDefault="005127C2" w:rsidP="005127C2">
            <w:pPr>
              <w:rPr>
                <w:color w:val="C00000"/>
              </w:rPr>
            </w:pPr>
            <w:r w:rsidRPr="00BA2195">
              <w:rPr>
                <w:rStyle w:val="ae"/>
                <w:rFonts w:hint="eastAsia"/>
              </w:rPr>
              <w:t>시스템을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사용</w:t>
            </w:r>
            <w:r w:rsidR="005A4497" w:rsidRPr="00BA2195">
              <w:rPr>
                <w:rStyle w:val="ae"/>
                <w:rFonts w:hint="eastAsia"/>
              </w:rPr>
              <w:t>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사용자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또는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시스템의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외부에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존재하는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시스템을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기술한다</w:t>
            </w:r>
            <w:r w:rsidRPr="00BA2195">
              <w:rPr>
                <w:rStyle w:val="ae"/>
                <w:rFonts w:hint="eastAsia"/>
              </w:rPr>
              <w:t>.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모든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액터를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기술한다</w:t>
            </w:r>
            <w:r w:rsidR="005A4497" w:rsidRPr="00BA2195">
              <w:rPr>
                <w:rStyle w:val="ae"/>
                <w:rFonts w:hint="eastAsia"/>
              </w:rPr>
              <w:t xml:space="preserve">. 2.2 </w:t>
            </w:r>
            <w:r w:rsidR="005A4497" w:rsidRPr="00BA2195">
              <w:rPr>
                <w:rStyle w:val="ae"/>
                <w:rFonts w:hint="eastAsia"/>
              </w:rPr>
              <w:t>액터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다이어그램의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액터들을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분류한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것과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일치해야</w:t>
            </w:r>
            <w:r w:rsidR="005A4497" w:rsidRPr="00BA2195">
              <w:rPr>
                <w:rStyle w:val="ae"/>
                <w:rFonts w:hint="eastAsia"/>
              </w:rPr>
              <w:t xml:space="preserve"> </w:t>
            </w:r>
            <w:r w:rsidR="005A4497" w:rsidRPr="00BA2195">
              <w:rPr>
                <w:rStyle w:val="ae"/>
                <w:rFonts w:hint="eastAsia"/>
              </w:rPr>
              <w:t>한다</w:t>
            </w:r>
            <w:r w:rsidR="005A4497"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6C901062" w14:textId="77777777" w:rsidR="00EF53CF" w:rsidRPr="00E917F3" w:rsidRDefault="00EF53CF" w:rsidP="00EF53C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82"/>
        <w:gridCol w:w="6042"/>
      </w:tblGrid>
      <w:tr w:rsidR="00EF53CF" w:rsidRPr="00BA2195" w14:paraId="3590CDAD" w14:textId="77777777" w:rsidTr="00EF53CF">
        <w:tc>
          <w:tcPr>
            <w:tcW w:w="2482" w:type="dxa"/>
            <w:shd w:val="clear" w:color="auto" w:fill="CCCCCC"/>
          </w:tcPr>
          <w:p w14:paraId="6DD1686C" w14:textId="77777777" w:rsidR="00EF53CF" w:rsidRPr="00EF53CF" w:rsidRDefault="00EF53CF" w:rsidP="005A4497">
            <w:pPr>
              <w:pStyle w:val="af"/>
            </w:pPr>
            <w:r w:rsidRPr="00EF53CF">
              <w:rPr>
                <w:rFonts w:hint="eastAsia"/>
              </w:rPr>
              <w:t>액터</w:t>
            </w:r>
          </w:p>
        </w:tc>
        <w:tc>
          <w:tcPr>
            <w:tcW w:w="6042" w:type="dxa"/>
            <w:shd w:val="clear" w:color="auto" w:fill="CCCCCC"/>
          </w:tcPr>
          <w:p w14:paraId="159FFBEF" w14:textId="77777777" w:rsidR="00EF53CF" w:rsidRPr="00EF53CF" w:rsidRDefault="00EF53CF" w:rsidP="005A4497">
            <w:pPr>
              <w:pStyle w:val="af"/>
            </w:pPr>
            <w:r w:rsidRPr="00EF53CF">
              <w:rPr>
                <w:rFonts w:hint="eastAsia"/>
              </w:rPr>
              <w:t>설명</w:t>
            </w:r>
          </w:p>
        </w:tc>
      </w:tr>
      <w:tr w:rsidR="00ED4310" w:rsidRPr="00BA2195" w14:paraId="5B7A2B7A" w14:textId="77777777" w:rsidTr="00EF53CF">
        <w:tc>
          <w:tcPr>
            <w:tcW w:w="2482" w:type="dxa"/>
          </w:tcPr>
          <w:p w14:paraId="0F2F3520" w14:textId="4E341EB6" w:rsidR="00ED4310" w:rsidRPr="00FF46A0" w:rsidRDefault="00ED4310" w:rsidP="00ED4310">
            <w:pPr>
              <w:jc w:val="center"/>
              <w:rPr>
                <w:rStyle w:val="ae"/>
              </w:rPr>
            </w:pPr>
            <w:r>
              <w:rPr>
                <w:rFonts w:eastAsia="바탕" w:hAnsi="바탕" w:cs="바탕"/>
                <w:szCs w:val="20"/>
              </w:rPr>
              <w:t>사용자</w:t>
            </w:r>
          </w:p>
        </w:tc>
        <w:tc>
          <w:tcPr>
            <w:tcW w:w="6042" w:type="dxa"/>
          </w:tcPr>
          <w:p w14:paraId="2115C6D9" w14:textId="3CB1F295" w:rsidR="00ED4310" w:rsidRPr="00FF46A0" w:rsidRDefault="009E45E8" w:rsidP="00ED4310">
            <w:pPr>
              <w:rPr>
                <w:rStyle w:val="ae"/>
              </w:rPr>
            </w:pPr>
            <w:ins w:id="62" w:author="오윤 권" w:date="2023-05-31T14:40:00Z">
              <w:r>
                <w:rPr>
                  <w:rFonts w:eastAsia="바탕" w:hAnsi="바탕" w:cs="바탕" w:hint="eastAsia"/>
                  <w:szCs w:val="20"/>
                </w:rPr>
                <w:t>내일할래?를</w:t>
              </w:r>
            </w:ins>
            <w:del w:id="63" w:author="오윤 권" w:date="2023-05-31T14:40:00Z">
              <w:r w:rsidR="00ED4310" w:rsidDel="009E45E8">
                <w:rPr>
                  <w:rFonts w:eastAsia="바탕" w:hAnsi="바탕" w:cs="바탕"/>
                  <w:szCs w:val="20"/>
                </w:rPr>
                <w:delText>을</w:delText>
              </w:r>
            </w:del>
            <w:r w:rsidR="00ED4310">
              <w:rPr>
                <w:rFonts w:eastAsia="바탕" w:hAnsi="바탕" w:cs="바탕"/>
                <w:szCs w:val="20"/>
              </w:rPr>
              <w:t xml:space="preserve"> 사용하는 최상위 사용자.</w:t>
            </w:r>
          </w:p>
        </w:tc>
      </w:tr>
      <w:tr w:rsidR="00F26811" w:rsidRPr="00BA2195" w:rsidDel="00E7649C" w14:paraId="382C5149" w14:textId="7B77C6DF" w:rsidTr="00ED4310">
        <w:trPr>
          <w:trHeight w:val="64"/>
          <w:del w:id="64" w:author="오윤 권" w:date="2023-06-05T22:54:00Z"/>
        </w:trPr>
        <w:tc>
          <w:tcPr>
            <w:tcW w:w="2482" w:type="dxa"/>
          </w:tcPr>
          <w:p w14:paraId="78E2CD72" w14:textId="0FC4DAF8" w:rsidR="00F26811" w:rsidRPr="00EF53CF" w:rsidDel="00E7649C" w:rsidRDefault="00F26811" w:rsidP="00F26811">
            <w:pPr>
              <w:jc w:val="center"/>
              <w:rPr>
                <w:del w:id="65" w:author="오윤 권" w:date="2023-06-05T22:54:00Z"/>
                <w:rFonts w:ascii="돋움" w:eastAsia="돋움" w:hAnsi="돋움"/>
              </w:rPr>
            </w:pPr>
            <w:del w:id="66" w:author="오윤 권" w:date="2023-05-31T14:41:00Z">
              <w:r w:rsidDel="002F04F8">
                <w:rPr>
                  <w:rFonts w:ascii="돋움" w:eastAsia="돋움" w:hAnsi="돋움" w:cs="돋움"/>
                  <w:color w:val="000000"/>
                  <w:szCs w:val="20"/>
                </w:rPr>
                <w:delText>관리자</w:delText>
              </w:r>
            </w:del>
          </w:p>
        </w:tc>
        <w:tc>
          <w:tcPr>
            <w:tcW w:w="6042" w:type="dxa"/>
          </w:tcPr>
          <w:p w14:paraId="2FF07E5C" w14:textId="26508E82" w:rsidR="00F26811" w:rsidRPr="00EF53CF" w:rsidDel="00E7649C" w:rsidRDefault="00F26811" w:rsidP="00F26811">
            <w:pPr>
              <w:rPr>
                <w:del w:id="67" w:author="오윤 권" w:date="2023-06-05T22:54:00Z"/>
                <w:rFonts w:ascii="돋움" w:eastAsia="돋움" w:hAnsi="돋움"/>
              </w:rPr>
            </w:pPr>
            <w:del w:id="68" w:author="오윤 권" w:date="2023-05-31T14:41:00Z">
              <w:r w:rsidDel="002F04F8">
                <w:rPr>
                  <w:rFonts w:ascii="돋움" w:eastAsia="돋움" w:hAnsi="돋움" w:cs="돋움"/>
                  <w:color w:val="000000"/>
                  <w:szCs w:val="20"/>
                </w:rPr>
                <w:delText>프로그램을 관리하는 관리자</w:delText>
              </w:r>
            </w:del>
          </w:p>
        </w:tc>
      </w:tr>
      <w:tr w:rsidR="00F26811" w:rsidRPr="00BA2195" w14:paraId="681C6105" w14:textId="77777777" w:rsidTr="00EF53CF">
        <w:tc>
          <w:tcPr>
            <w:tcW w:w="2482" w:type="dxa"/>
          </w:tcPr>
          <w:p w14:paraId="17372A66" w14:textId="44E5C976" w:rsidR="00F26811" w:rsidRPr="00EF53CF" w:rsidRDefault="00F26811" w:rsidP="00F26811">
            <w:pPr>
              <w:jc w:val="center"/>
              <w:rPr>
                <w:rFonts w:ascii="돋움" w:eastAsia="돋움" w:hAnsi="돋움"/>
              </w:rPr>
            </w:pPr>
            <w:ins w:id="69" w:author="오윤 권" w:date="2023-06-02T02:27:00Z">
              <w:r>
                <w:rPr>
                  <w:rFonts w:ascii="돋움" w:eastAsia="돋움" w:hAnsi="돋움" w:hint="eastAsia"/>
                </w:rPr>
                <w:t>관리자</w:t>
              </w:r>
            </w:ins>
          </w:p>
        </w:tc>
        <w:tc>
          <w:tcPr>
            <w:tcW w:w="6042" w:type="dxa"/>
          </w:tcPr>
          <w:p w14:paraId="3A624C78" w14:textId="12D25954" w:rsidR="00F26811" w:rsidRPr="00EF53CF" w:rsidRDefault="00F26811" w:rsidP="00F26811">
            <w:pPr>
              <w:rPr>
                <w:rFonts w:ascii="돋움" w:eastAsia="돋움" w:hAnsi="돋움"/>
              </w:rPr>
            </w:pPr>
            <w:ins w:id="70" w:author="오윤 권" w:date="2023-06-02T02:27:00Z">
              <w:r>
                <w:rPr>
                  <w:rFonts w:ascii="돋움" w:eastAsia="돋움" w:hAnsi="돋움" w:hint="eastAsia"/>
                </w:rPr>
                <w:t xml:space="preserve">내일할래?를 </w:t>
              </w:r>
            </w:ins>
            <w:ins w:id="71" w:author="오윤 권" w:date="2023-06-05T22:54:00Z">
              <w:r w:rsidR="00E7649C">
                <w:rPr>
                  <w:rFonts w:ascii="돋움" w:eastAsia="돋움" w:hAnsi="돋움" w:hint="eastAsia"/>
                </w:rPr>
                <w:t>관리</w:t>
              </w:r>
            </w:ins>
            <w:ins w:id="72" w:author="오윤 권" w:date="2023-06-02T02:27:00Z">
              <w:r>
                <w:rPr>
                  <w:rFonts w:ascii="돋움" w:eastAsia="돋움" w:hAnsi="돋움" w:hint="eastAsia"/>
                </w:rPr>
                <w:t>하는 관리자</w:t>
              </w:r>
            </w:ins>
          </w:p>
        </w:tc>
      </w:tr>
      <w:tr w:rsidR="00F26811" w:rsidRPr="00BA2195" w14:paraId="778E8E5C" w14:textId="77777777" w:rsidTr="00EF53CF">
        <w:tc>
          <w:tcPr>
            <w:tcW w:w="2482" w:type="dxa"/>
          </w:tcPr>
          <w:p w14:paraId="23C2FD52" w14:textId="126CC386" w:rsidR="00F26811" w:rsidRPr="00EF53CF" w:rsidRDefault="00F26811" w:rsidP="00F268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</w:tcPr>
          <w:p w14:paraId="0A7CF9F9" w14:textId="4C271566" w:rsidR="00F26811" w:rsidRPr="00EF53CF" w:rsidRDefault="00F26811" w:rsidP="00F26811">
            <w:pPr>
              <w:rPr>
                <w:rFonts w:ascii="돋움" w:eastAsia="돋움" w:hAnsi="돋움"/>
              </w:rPr>
            </w:pPr>
          </w:p>
        </w:tc>
      </w:tr>
      <w:tr w:rsidR="00F26811" w:rsidRPr="00BA2195" w14:paraId="0AAEEA43" w14:textId="77777777" w:rsidTr="00EF53CF">
        <w:tc>
          <w:tcPr>
            <w:tcW w:w="2482" w:type="dxa"/>
          </w:tcPr>
          <w:p w14:paraId="32F85583" w14:textId="77777777" w:rsidR="00F26811" w:rsidRPr="00EF53CF" w:rsidRDefault="00F26811" w:rsidP="00F268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</w:tcPr>
          <w:p w14:paraId="7BF54041" w14:textId="77777777" w:rsidR="00F26811" w:rsidRPr="00EF53CF" w:rsidRDefault="00F26811" w:rsidP="00F26811">
            <w:pPr>
              <w:rPr>
                <w:rFonts w:ascii="돋움" w:eastAsia="돋움" w:hAnsi="돋움"/>
              </w:rPr>
            </w:pPr>
          </w:p>
        </w:tc>
      </w:tr>
      <w:tr w:rsidR="00F26811" w:rsidRPr="00BA2195" w14:paraId="40E587B1" w14:textId="77777777" w:rsidTr="00EF53CF">
        <w:tc>
          <w:tcPr>
            <w:tcW w:w="2482" w:type="dxa"/>
          </w:tcPr>
          <w:p w14:paraId="735DCE80" w14:textId="77777777" w:rsidR="00F26811" w:rsidRPr="00EF53CF" w:rsidRDefault="00F26811" w:rsidP="00F268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</w:tcPr>
          <w:p w14:paraId="70C7ED3F" w14:textId="77777777" w:rsidR="00F26811" w:rsidRPr="00EF53CF" w:rsidRDefault="00F26811" w:rsidP="00F26811">
            <w:pPr>
              <w:rPr>
                <w:rFonts w:ascii="돋움" w:eastAsia="돋움" w:hAnsi="돋움"/>
              </w:rPr>
            </w:pPr>
          </w:p>
        </w:tc>
      </w:tr>
      <w:tr w:rsidR="00F26811" w:rsidRPr="00BA2195" w14:paraId="583C4973" w14:textId="77777777" w:rsidTr="00EF53CF">
        <w:tc>
          <w:tcPr>
            <w:tcW w:w="2482" w:type="dxa"/>
          </w:tcPr>
          <w:p w14:paraId="40936A3E" w14:textId="77777777" w:rsidR="00F26811" w:rsidRPr="00EF53CF" w:rsidRDefault="00F26811" w:rsidP="00F268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</w:tcPr>
          <w:p w14:paraId="725F974D" w14:textId="77777777" w:rsidR="00F26811" w:rsidRPr="00EF53CF" w:rsidRDefault="00F26811" w:rsidP="00F26811">
            <w:pPr>
              <w:rPr>
                <w:rFonts w:ascii="돋움" w:eastAsia="돋움" w:hAnsi="돋움"/>
              </w:rPr>
            </w:pPr>
          </w:p>
        </w:tc>
      </w:tr>
      <w:tr w:rsidR="00F26811" w:rsidRPr="00BA2195" w14:paraId="6877DC58" w14:textId="77777777" w:rsidTr="00EF53CF">
        <w:tc>
          <w:tcPr>
            <w:tcW w:w="2482" w:type="dxa"/>
          </w:tcPr>
          <w:p w14:paraId="1BDAB0F3" w14:textId="77777777" w:rsidR="00F26811" w:rsidRPr="00EF53CF" w:rsidRDefault="00F26811" w:rsidP="00F268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</w:tcPr>
          <w:p w14:paraId="2FC30A88" w14:textId="77777777" w:rsidR="00F26811" w:rsidRPr="00EF53CF" w:rsidRDefault="00F26811" w:rsidP="00F26811">
            <w:pPr>
              <w:rPr>
                <w:rFonts w:ascii="돋움" w:eastAsia="돋움" w:hAnsi="돋움"/>
              </w:rPr>
            </w:pPr>
          </w:p>
        </w:tc>
      </w:tr>
      <w:tr w:rsidR="00F26811" w:rsidRPr="00BA2195" w14:paraId="2CB70366" w14:textId="77777777" w:rsidTr="00EF53CF">
        <w:tc>
          <w:tcPr>
            <w:tcW w:w="2482" w:type="dxa"/>
          </w:tcPr>
          <w:p w14:paraId="594D0D1C" w14:textId="77777777" w:rsidR="00F26811" w:rsidRPr="00EF53CF" w:rsidRDefault="00F26811" w:rsidP="00F268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</w:tcPr>
          <w:p w14:paraId="7BFCCFA6" w14:textId="77777777" w:rsidR="00F26811" w:rsidRPr="00EF53CF" w:rsidRDefault="00F26811" w:rsidP="00F26811">
            <w:pPr>
              <w:rPr>
                <w:rFonts w:ascii="돋움" w:eastAsia="돋움" w:hAnsi="돋움"/>
              </w:rPr>
            </w:pPr>
          </w:p>
        </w:tc>
      </w:tr>
    </w:tbl>
    <w:p w14:paraId="040A2FB5" w14:textId="77777777" w:rsidR="00EF53CF" w:rsidRDefault="00EF53CF" w:rsidP="00EF53CF"/>
    <w:p w14:paraId="15D4E974" w14:textId="77777777" w:rsidR="0052318A" w:rsidRDefault="00E917F3" w:rsidP="00B661F6">
      <w:pPr>
        <w:pStyle w:val="2"/>
      </w:pPr>
      <w:bookmarkStart w:id="73" w:name="_Toc287096152"/>
      <w:bookmarkStart w:id="74" w:name="_Toc447209005"/>
      <w:r>
        <w:rPr>
          <w:rFonts w:hint="eastAsia"/>
        </w:rPr>
        <w:t>액터 다이어그램</w:t>
      </w:r>
      <w:bookmarkEnd w:id="73"/>
      <w:bookmarkEnd w:id="74"/>
    </w:p>
    <w:p w14:paraId="240CD18C" w14:textId="77777777" w:rsidR="005127C2" w:rsidRDefault="005127C2" w:rsidP="005127C2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4"/>
      </w:tblGrid>
      <w:tr w:rsidR="005127C2" w:rsidRPr="00BA2195" w14:paraId="2BA64B79" w14:textId="77777777" w:rsidTr="00BA2195">
        <w:tc>
          <w:tcPr>
            <w:tcW w:w="8594" w:type="dxa"/>
          </w:tcPr>
          <w:p w14:paraId="1ACFA980" w14:textId="77777777" w:rsidR="005127C2" w:rsidRPr="00FF46A0" w:rsidRDefault="005127C2" w:rsidP="005127C2">
            <w:pPr>
              <w:rPr>
                <w:color w:val="C00000"/>
              </w:rPr>
            </w:pPr>
            <w:r w:rsidRPr="00BA2195">
              <w:rPr>
                <w:rStyle w:val="ae"/>
                <w:rFonts w:hint="eastAsia"/>
              </w:rPr>
              <w:t>위에서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정의한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액터들의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="0032780E">
              <w:rPr>
                <w:rStyle w:val="ae"/>
                <w:rFonts w:hint="eastAsia"/>
              </w:rPr>
              <w:t>관계</w:t>
            </w:r>
            <w:r w:rsidRPr="00BA2195">
              <w:rPr>
                <w:rStyle w:val="ae"/>
                <w:rFonts w:hint="eastAsia"/>
              </w:rPr>
              <w:t>를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다이어그림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형태로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작성한다</w:t>
            </w:r>
            <w:r w:rsidRPr="00BA2195">
              <w:rPr>
                <w:rStyle w:val="ae"/>
                <w:rFonts w:hint="eastAsia"/>
              </w:rPr>
              <w:t xml:space="preserve">. </w:t>
            </w:r>
            <w:r w:rsidRPr="00BA2195">
              <w:rPr>
                <w:rStyle w:val="ae"/>
                <w:rFonts w:hint="eastAsia"/>
              </w:rPr>
              <w:t>최상위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액터부터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사용자를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분류한다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25AA2EBC" w14:textId="77777777" w:rsidR="004221DF" w:rsidDel="009E45E8" w:rsidRDefault="004221DF" w:rsidP="005127C2">
      <w:pPr>
        <w:rPr>
          <w:del w:id="75" w:author="오윤 권" w:date="2023-05-31T14:41:00Z"/>
        </w:rPr>
      </w:pPr>
    </w:p>
    <w:p w14:paraId="0CCFAA9B" w14:textId="77777777" w:rsidR="00FF46A0" w:rsidRPr="00FF46A0" w:rsidRDefault="00FF46A0" w:rsidP="005127C2">
      <w:pPr>
        <w:rPr>
          <w:rStyle w:val="ae"/>
        </w:rPr>
      </w:pPr>
      <w:del w:id="76" w:author="오윤 권" w:date="2023-05-31T14:41:00Z">
        <w:r w:rsidRPr="00FF46A0" w:rsidDel="009E45E8">
          <w:rPr>
            <w:rStyle w:val="ae"/>
          </w:rPr>
          <w:delText>예</w:delText>
        </w:r>
        <w:r w:rsidRPr="00FF46A0" w:rsidDel="009E45E8">
          <w:rPr>
            <w:rStyle w:val="ae"/>
            <w:rFonts w:hint="eastAsia"/>
          </w:rPr>
          <w:delText>)</w:delText>
        </w:r>
      </w:del>
    </w:p>
    <w:p w14:paraId="15D0BAA7" w14:textId="40DC820D" w:rsidR="00FF46A0" w:rsidRDefault="003A2C1A" w:rsidP="00FF46A0">
      <w:pPr>
        <w:jc w:val="center"/>
        <w:rPr>
          <w:ins w:id="77" w:author="오윤 권" w:date="2023-05-31T14:41:00Z"/>
        </w:rPr>
      </w:pPr>
      <w:del w:id="78" w:author="오윤 권" w:date="2023-05-31T14:41:00Z">
        <w:r>
          <w:rPr>
            <w:noProof/>
          </w:rPr>
          <w:pict w14:anchorId="78A02A2E">
            <v:shape id="_x0000_i1026" type="#_x0000_t75" alt="" style="width:204.45pt;height:101.9pt;visibility:visible;mso-width-percent:0;mso-height-percent:0;mso-width-percent:0;mso-height-percent:0">
              <v:imagedata r:id="rId9" o:title=""/>
            </v:shape>
          </w:pict>
        </w:r>
      </w:del>
    </w:p>
    <w:p w14:paraId="34C5D56E" w14:textId="2C87E321" w:rsidR="009E45E8" w:rsidRDefault="009E45E8" w:rsidP="00FF46A0">
      <w:pPr>
        <w:jc w:val="center"/>
      </w:pPr>
    </w:p>
    <w:p w14:paraId="039550F1" w14:textId="407026D6" w:rsidR="004221DF" w:rsidRDefault="003A2C1A" w:rsidP="004221DF">
      <w:ins w:id="79" w:author="오윤 권" w:date="2023-06-06T20:06:00Z">
        <w:r>
          <w:rPr>
            <w:noProof/>
          </w:rPr>
          <w:pict w14:anchorId="65678348">
            <v:shape id="_x0000_i1027" type="#_x0000_t75" alt="도표, 라인, 종이접기, 디자인이(가) 표시된 사진&#10;&#10;&#10;&#10;&#10;&#10;&#10;&#10;자동 생성된 설명" style="width:167.75pt;height:88.3pt;visibility:visible;mso-wrap-style:square;mso-width-percent:0;mso-height-percent:0;mso-width-percent:0;mso-height-percent:0">
              <v:imagedata r:id="rId10" o:title="도표, 라인, 종이접기, 디자인이(가) 표시된 사진&#10;&#10;&#10;&#10;&#10;&#10;&#10;&#10;자동 생성된 설명"/>
            </v:shape>
          </w:pict>
        </w:r>
      </w:ins>
      <w:del w:id="80" w:author="오윤 권" w:date="2023-05-31T14:41:00Z">
        <w:r>
          <w:rPr>
            <w:noProof/>
          </w:rPr>
          <w:pict w14:anchorId="7942A769">
            <v:shape id="_x0000_i1028" type="#_x0000_t75" alt="도표이(가) 표시된 사진&#10;&#10;&#10;&#10;&#10;&#10;&#10;&#10;&#10;&#10;&#10;&#10;&#10;&#10;&#10;&#10;&#10;&#10;&#10;&#10;&#10;&#10;&#10;&#10;자동 생성된 설명" style="width:192.25pt;height:141.95pt;visibility:visible;mso-wrap-style:square;mso-width-percent:0;mso-height-percent:0;mso-width-percent:0;mso-height-percent:0">
              <v:imagedata r:id="rId11" o:title="도표이(가) 표시된 사진&#10;&#10;&#10;&#10;&#10;&#10;&#10;&#10;&#10;&#10;&#10;&#10;&#10;&#10;&#10;&#10;&#10;&#10;&#10;&#10;&#10;&#10;&#10;&#10;자동 생성된 설명"/>
            </v:shape>
          </w:pict>
        </w:r>
      </w:del>
      <w:r w:rsidR="004221DF">
        <w:br w:type="page"/>
      </w:r>
    </w:p>
    <w:p w14:paraId="124EF0D7" w14:textId="77777777" w:rsidR="00BE571A" w:rsidRDefault="00416A4D" w:rsidP="004221DF">
      <w:pPr>
        <w:pStyle w:val="1"/>
      </w:pPr>
      <w:bookmarkStart w:id="81" w:name="_Toc447209006"/>
      <w:r>
        <w:rPr>
          <w:rFonts w:hint="eastAsia"/>
        </w:rPr>
        <w:t>요구사항 분석</w:t>
      </w:r>
      <w:bookmarkEnd w:id="81"/>
    </w:p>
    <w:p w14:paraId="797A1FED" w14:textId="77777777" w:rsidR="000C2157" w:rsidRDefault="000C2157" w:rsidP="00B661F6">
      <w:pPr>
        <w:pStyle w:val="2"/>
      </w:pPr>
      <w:bookmarkStart w:id="82" w:name="_Toc447209007"/>
      <w:bookmarkStart w:id="83" w:name="_Toc287096155"/>
      <w:r>
        <w:rPr>
          <w:rFonts w:hint="eastAsia"/>
        </w:rPr>
        <w:t>고객 기능 요구사항</w:t>
      </w:r>
      <w:bookmarkEnd w:id="82"/>
    </w:p>
    <w:p w14:paraId="5D27AD4C" w14:textId="77777777" w:rsidR="000C2157" w:rsidRPr="005A219F" w:rsidRDefault="000C2157" w:rsidP="005A219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0C2157" w:rsidRPr="00BA2195" w14:paraId="12355946" w14:textId="77777777" w:rsidTr="0003407A">
        <w:tc>
          <w:tcPr>
            <w:tcW w:w="8524" w:type="dxa"/>
          </w:tcPr>
          <w:p w14:paraId="56303385" w14:textId="77777777" w:rsidR="000C2157" w:rsidRPr="003A2AF1" w:rsidRDefault="000C2157" w:rsidP="0003407A">
            <w:pPr>
              <w:rPr>
                <w:color w:val="C00000"/>
              </w:rPr>
            </w:pPr>
            <w:r>
              <w:rPr>
                <w:rStyle w:val="ae"/>
                <w:rFonts w:hint="eastAsia"/>
              </w:rPr>
              <w:t>고객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요구사항을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기반으로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개발에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관련된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여러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가지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기능적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요구사항을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나열한다</w:t>
            </w:r>
            <w:r>
              <w:rPr>
                <w:rStyle w:val="ae"/>
                <w:rFonts w:hint="eastAsia"/>
              </w:rPr>
              <w:t>.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23AE91BF" w14:textId="77777777" w:rsidR="000C2157" w:rsidRPr="0003407A" w:rsidRDefault="000C2157" w:rsidP="00440DE6"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PrChange w:id="84" w:author="오윤 권" w:date="2023-06-01T20:23:00Z">
          <w:tblPr>
            <w:tblW w:w="8483" w:type="dxa"/>
            <w:tblInd w:w="17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1E0" w:firstRow="1" w:lastRow="1" w:firstColumn="1" w:lastColumn="1" w:noHBand="0" w:noVBand="0"/>
          </w:tblPr>
        </w:tblPrChange>
      </w:tblPr>
      <w:tblGrid>
        <w:gridCol w:w="1490"/>
        <w:gridCol w:w="6095"/>
        <w:gridCol w:w="898"/>
        <w:tblGridChange w:id="85">
          <w:tblGrid>
            <w:gridCol w:w="1490"/>
            <w:gridCol w:w="6095"/>
            <w:gridCol w:w="898"/>
          </w:tblGrid>
        </w:tblGridChange>
      </w:tblGrid>
      <w:tr w:rsidR="000C2157" w:rsidRPr="00D54A11" w14:paraId="01F7C548" w14:textId="77777777" w:rsidTr="00AC29E8">
        <w:trPr>
          <w:trHeight w:val="690"/>
          <w:trPrChange w:id="86" w:author="오윤 권" w:date="2023-06-01T20:23:00Z">
            <w:trPr>
              <w:trHeight w:val="690"/>
            </w:trPr>
          </w:trPrChange>
        </w:trPr>
        <w:tc>
          <w:tcPr>
            <w:tcW w:w="1490" w:type="dxa"/>
            <w:shd w:val="clear" w:color="auto" w:fill="CCCCCC"/>
            <w:vAlign w:val="center"/>
            <w:tcPrChange w:id="87" w:author="오윤 권" w:date="2023-06-01T20:23:00Z">
              <w:tcPr>
                <w:tcW w:w="1490" w:type="dxa"/>
                <w:shd w:val="clear" w:color="auto" w:fill="CCCCCC"/>
                <w:vAlign w:val="center"/>
              </w:tcPr>
            </w:tcPrChange>
          </w:tcPr>
          <w:p w14:paraId="7B1A1284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  <w:tcPrChange w:id="88" w:author="오윤 권" w:date="2023-06-01T20:23:00Z">
              <w:tcPr>
                <w:tcW w:w="6095" w:type="dxa"/>
                <w:shd w:val="clear" w:color="auto" w:fill="CCCCCC"/>
                <w:vAlign w:val="center"/>
              </w:tcPr>
            </w:tcPrChange>
          </w:tcPr>
          <w:p w14:paraId="324552C2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  <w:tcPrChange w:id="89" w:author="오윤 권" w:date="2023-06-01T20:23:00Z">
              <w:tcPr>
                <w:tcW w:w="898" w:type="dxa"/>
                <w:shd w:val="clear" w:color="auto" w:fill="CCCCCC"/>
                <w:vAlign w:val="center"/>
              </w:tcPr>
            </w:tcPrChange>
          </w:tcPr>
          <w:p w14:paraId="2884993F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>비고</w:t>
            </w:r>
          </w:p>
        </w:tc>
      </w:tr>
      <w:tr w:rsidR="000C2157" w:rsidRPr="00D54A11" w:rsidDel="00B163C1" w14:paraId="6BFD66A8" w14:textId="30EE5DD4" w:rsidTr="00AC29E8">
        <w:trPr>
          <w:trHeight w:val="338"/>
          <w:del w:id="90" w:author="오윤 권" w:date="2023-06-01T20:43:00Z"/>
          <w:trPrChange w:id="91" w:author="오윤 권" w:date="2023-06-01T20:23:00Z">
            <w:trPr>
              <w:trHeight w:val="338"/>
            </w:trPr>
          </w:trPrChange>
        </w:trPr>
        <w:tc>
          <w:tcPr>
            <w:tcW w:w="1490" w:type="dxa"/>
            <w:tcPrChange w:id="92" w:author="오윤 권" w:date="2023-06-01T20:23:00Z">
              <w:tcPr>
                <w:tcW w:w="1490" w:type="dxa"/>
              </w:tcPr>
            </w:tcPrChange>
          </w:tcPr>
          <w:p w14:paraId="195801E6" w14:textId="2B66A3C6" w:rsidR="000C2157" w:rsidDel="00B163C1" w:rsidRDefault="000C2157" w:rsidP="0003407A">
            <w:pPr>
              <w:jc w:val="center"/>
              <w:rPr>
                <w:del w:id="93" w:author="오윤 권" w:date="2023-06-01T20:43:00Z"/>
                <w:rStyle w:val="ae"/>
              </w:rPr>
            </w:pPr>
            <w:del w:id="94" w:author="오윤 권" w:date="2023-06-01T20:43:00Z">
              <w:r w:rsidDel="00B163C1">
                <w:rPr>
                  <w:rStyle w:val="ae"/>
                  <w:rFonts w:hint="eastAsia"/>
                </w:rPr>
                <w:delText>공인인증서</w:delText>
              </w:r>
            </w:del>
          </w:p>
          <w:p w14:paraId="604D8482" w14:textId="3DF1BE23" w:rsidR="000C2157" w:rsidRPr="0003407A" w:rsidDel="00B163C1" w:rsidRDefault="000C2157" w:rsidP="0003407A">
            <w:pPr>
              <w:jc w:val="center"/>
              <w:rPr>
                <w:del w:id="95" w:author="오윤 권" w:date="2023-06-01T20:43:00Z"/>
                <w:rStyle w:val="ae"/>
              </w:rPr>
            </w:pPr>
            <w:del w:id="96" w:author="오윤 권" w:date="2023-06-01T20:43:00Z">
              <w:r w:rsidDel="00B163C1">
                <w:rPr>
                  <w:rStyle w:val="ae"/>
                  <w:rFonts w:hint="eastAsia"/>
                </w:rPr>
                <w:delText>로그인</w:delText>
              </w:r>
            </w:del>
          </w:p>
        </w:tc>
        <w:tc>
          <w:tcPr>
            <w:tcW w:w="6095" w:type="dxa"/>
            <w:tcPrChange w:id="97" w:author="오윤 권" w:date="2023-06-01T20:23:00Z">
              <w:tcPr>
                <w:tcW w:w="6095" w:type="dxa"/>
              </w:tcPr>
            </w:tcPrChange>
          </w:tcPr>
          <w:p w14:paraId="18E169A9" w14:textId="4D38FCCE" w:rsidR="000C2157" w:rsidRPr="0003407A" w:rsidDel="00B163C1" w:rsidRDefault="000C2157" w:rsidP="0003407A">
            <w:pPr>
              <w:rPr>
                <w:del w:id="98" w:author="오윤 권" w:date="2023-06-01T20:43:00Z"/>
                <w:rStyle w:val="ae"/>
              </w:rPr>
            </w:pPr>
            <w:del w:id="99" w:author="오윤 권" w:date="2023-06-01T20:43:00Z">
              <w:r w:rsidDel="00B163C1">
                <w:rPr>
                  <w:rStyle w:val="ae"/>
                  <w:rFonts w:hint="eastAsia"/>
                </w:rPr>
                <w:delText>시스템은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공인인증서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로그인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시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해당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기기에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공인인증서가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저장되어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있지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않으면</w:delText>
              </w:r>
              <w:r w:rsidDel="00B163C1">
                <w:rPr>
                  <w:rStyle w:val="ae"/>
                  <w:rFonts w:hint="eastAsia"/>
                </w:rPr>
                <w:delText>,</w:delText>
              </w:r>
              <w:r w:rsidDel="00B163C1">
                <w:rPr>
                  <w:rStyle w:val="ae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공인인증서가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저장되어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있지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않다는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메시지를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출력하고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공인인증서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센터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화면을</w:delText>
              </w:r>
              <w:r w:rsidDel="00B163C1">
                <w:rPr>
                  <w:rStyle w:val="ae"/>
                  <w:rFonts w:hint="eastAsia"/>
                </w:rPr>
                <w:delText xml:space="preserve"> </w:delText>
              </w:r>
              <w:r w:rsidDel="00B163C1">
                <w:rPr>
                  <w:rStyle w:val="ae"/>
                  <w:rFonts w:hint="eastAsia"/>
                </w:rPr>
                <w:delText>출력한다</w:delText>
              </w:r>
              <w:r w:rsidDel="00B163C1">
                <w:rPr>
                  <w:rStyle w:val="ae"/>
                  <w:rFonts w:hint="eastAsia"/>
                </w:rPr>
                <w:delText>.</w:delText>
              </w:r>
            </w:del>
          </w:p>
        </w:tc>
        <w:tc>
          <w:tcPr>
            <w:tcW w:w="898" w:type="dxa"/>
            <w:tcPrChange w:id="100" w:author="오윤 권" w:date="2023-06-01T20:23:00Z">
              <w:tcPr>
                <w:tcW w:w="898" w:type="dxa"/>
              </w:tcPr>
            </w:tcPrChange>
          </w:tcPr>
          <w:p w14:paraId="1A9F4A98" w14:textId="1E4750AA" w:rsidR="000C2157" w:rsidRPr="00D54A11" w:rsidDel="00B163C1" w:rsidRDefault="000C2157" w:rsidP="0003407A">
            <w:pPr>
              <w:jc w:val="center"/>
              <w:rPr>
                <w:del w:id="101" w:author="오윤 권" w:date="2023-06-01T20:43:00Z"/>
                <w:rFonts w:ascii="돋움" w:eastAsia="돋움" w:hAnsi="돋움"/>
              </w:rPr>
            </w:pPr>
          </w:p>
        </w:tc>
      </w:tr>
      <w:tr w:rsidR="00ED4310" w:rsidRPr="00D54A11" w14:paraId="3991C7DB" w14:textId="77777777" w:rsidTr="00AC29E8">
        <w:trPr>
          <w:trHeight w:val="338"/>
          <w:trPrChange w:id="102" w:author="오윤 권" w:date="2023-06-01T20:23:00Z">
            <w:trPr>
              <w:trHeight w:val="338"/>
            </w:trPr>
          </w:trPrChange>
        </w:trPr>
        <w:tc>
          <w:tcPr>
            <w:tcW w:w="1490" w:type="dxa"/>
            <w:tcPrChange w:id="103" w:author="오윤 권" w:date="2023-06-01T20:23:00Z">
              <w:tcPr>
                <w:tcW w:w="1490" w:type="dxa"/>
              </w:tcPr>
            </w:tcPrChange>
          </w:tcPr>
          <w:p w14:paraId="73583922" w14:textId="1EAF371A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회원가입</w:t>
            </w:r>
          </w:p>
        </w:tc>
        <w:tc>
          <w:tcPr>
            <w:tcW w:w="6095" w:type="dxa"/>
            <w:tcPrChange w:id="104" w:author="오윤 권" w:date="2023-06-01T20:23:00Z">
              <w:tcPr>
                <w:tcW w:w="6095" w:type="dxa"/>
              </w:tcPr>
            </w:tcPrChange>
          </w:tcPr>
          <w:p w14:paraId="1A94C22B" w14:textId="580852A1" w:rsidR="00ED4310" w:rsidRPr="00D54A11" w:rsidRDefault="00E7649C" w:rsidP="00ED4310">
            <w:pPr>
              <w:jc w:val="center"/>
              <w:rPr>
                <w:rFonts w:ascii="돋움" w:eastAsia="돋움" w:hAnsi="돋움"/>
              </w:rPr>
            </w:pPr>
            <w:ins w:id="105" w:author="오윤 권" w:date="2023-06-05T22:56:00Z">
              <w:r>
                <w:rPr>
                  <w:rFonts w:ascii="돋움" w:eastAsia="돋움" w:hAnsi="돋움" w:cs="돋움" w:hint="eastAsia"/>
                </w:rPr>
                <w:t>닉네임, 이메일</w:t>
              </w:r>
              <w:r>
                <w:rPr>
                  <w:rFonts w:ascii="돋움" w:eastAsia="돋움" w:hAnsi="돋움" w:cs="돋움"/>
                </w:rPr>
                <w:t>,</w:t>
              </w:r>
              <w:r>
                <w:rPr>
                  <w:rFonts w:ascii="돋움" w:eastAsia="돋움" w:hAnsi="돋움" w:cs="돋움" w:hint="eastAsia"/>
                </w:rPr>
                <w:t xml:space="preserve"> </w:t>
              </w:r>
            </w:ins>
            <w:ins w:id="106" w:author="오윤 권" w:date="2023-06-01T20:27:00Z">
              <w:r w:rsidR="00480DA8">
                <w:rPr>
                  <w:rFonts w:ascii="돋움" w:eastAsia="돋움" w:hAnsi="돋움" w:cs="돋움" w:hint="eastAsia"/>
                </w:rPr>
                <w:t>비</w:t>
              </w:r>
            </w:ins>
            <w:ins w:id="107" w:author="오윤 권" w:date="2023-06-01T20:30:00Z">
              <w:r w:rsidR="00B5157B">
                <w:rPr>
                  <w:rFonts w:ascii="돋움" w:eastAsia="돋움" w:hAnsi="돋움" w:cs="돋움" w:hint="eastAsia"/>
                </w:rPr>
                <w:t>밀번호를 입력</w:t>
              </w:r>
            </w:ins>
            <w:del w:id="108" w:author="오윤 권" w:date="2023-06-01T20:27:00Z">
              <w:r w:rsidR="00ED4310" w:rsidDel="00480DA8">
                <w:rPr>
                  <w:rFonts w:ascii="돋움" w:eastAsia="돋움" w:hAnsi="돋움" w:cs="돋움"/>
                </w:rPr>
                <w:delText xml:space="preserve">카카오톡 간편로그인을 이용하여 회원가입을 </w:delText>
              </w:r>
            </w:del>
            <w:ins w:id="109" w:author="오윤 권" w:date="2023-06-01T20:30:00Z">
              <w:r w:rsidR="00B5157B">
                <w:rPr>
                  <w:rFonts w:ascii="돋움" w:eastAsia="돋움" w:hAnsi="돋움" w:cs="돋움" w:hint="eastAsia"/>
                </w:rPr>
                <w:t>하여</w:t>
              </w:r>
            </w:ins>
            <w:del w:id="110" w:author="오윤 권" w:date="2023-06-01T20:30:00Z">
              <w:r w:rsidR="00ED4310" w:rsidDel="00B5157B">
                <w:rPr>
                  <w:rFonts w:ascii="돋움" w:eastAsia="돋움" w:hAnsi="돋움" w:cs="돋움"/>
                </w:rPr>
                <w:delText>한다.</w:delText>
              </w:r>
            </w:del>
            <w:r w:rsidR="00ED4310">
              <w:rPr>
                <w:rFonts w:ascii="돋움" w:eastAsia="돋움" w:hAnsi="돋움" w:cs="돋움"/>
              </w:rPr>
              <w:t xml:space="preserve"> </w:t>
            </w:r>
            <w:ins w:id="111" w:author="오윤 권" w:date="2023-06-01T20:30:00Z">
              <w:r w:rsidR="00B5157B">
                <w:rPr>
                  <w:rFonts w:ascii="돋움" w:eastAsia="돋움" w:hAnsi="돋움" w:cs="돋움" w:hint="eastAsia"/>
                </w:rPr>
                <w:t>사용자 회원가입을 한다. 회원가입 시 사용</w:t>
              </w:r>
            </w:ins>
            <w:ins w:id="112" w:author="오윤 권" w:date="2023-06-01T20:31:00Z">
              <w:r w:rsidR="00B5157B">
                <w:rPr>
                  <w:rFonts w:ascii="돋움" w:eastAsia="돋움" w:hAnsi="돋움" w:cs="돋움" w:hint="eastAsia"/>
                </w:rPr>
                <w:t xml:space="preserve">자의 </w:t>
              </w:r>
            </w:ins>
            <w:ins w:id="113" w:author="오윤 권" w:date="2023-06-07T13:46:00Z">
              <w:r w:rsidR="00E063A8">
                <w:rPr>
                  <w:rFonts w:ascii="돋움" w:eastAsia="돋움" w:hAnsi="돋움" w:cs="돋움" w:hint="eastAsia"/>
                </w:rPr>
                <w:t>이메일,</w:t>
              </w:r>
            </w:ins>
            <w:ins w:id="114" w:author="오윤 권" w:date="2023-06-01T20:31:00Z">
              <w:r w:rsidR="00B5157B">
                <w:rPr>
                  <w:rFonts w:ascii="돋움" w:eastAsia="돋움" w:hAnsi="돋움" w:cs="돋움" w:hint="eastAsia"/>
                </w:rPr>
                <w:t xml:space="preserve"> 비밀번호는 데이터베이스에 저장된다.</w:t>
              </w:r>
            </w:ins>
            <w:del w:id="115" w:author="오윤 권" w:date="2023-06-01T20:30:00Z">
              <w:r w:rsidR="00ED4310" w:rsidDel="00B5157B">
                <w:rPr>
                  <w:rFonts w:ascii="돋움" w:eastAsia="돋움" w:hAnsi="돋움" w:cs="돋움"/>
                </w:rPr>
                <w:delText>시스템은 회원가입 요청이 들어오면 시스템 회원 목록에 새로운 회원 데이터를 저장한다.</w:delText>
              </w:r>
            </w:del>
          </w:p>
        </w:tc>
        <w:tc>
          <w:tcPr>
            <w:tcW w:w="898" w:type="dxa"/>
            <w:tcPrChange w:id="116" w:author="오윤 권" w:date="2023-06-01T20:23:00Z">
              <w:tcPr>
                <w:tcW w:w="898" w:type="dxa"/>
              </w:tcPr>
            </w:tcPrChange>
          </w:tcPr>
          <w:p w14:paraId="57E9A5FD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5238A68A" w14:textId="77777777" w:rsidTr="00AC29E8">
        <w:trPr>
          <w:trHeight w:val="338"/>
          <w:trPrChange w:id="117" w:author="오윤 권" w:date="2023-06-01T20:23:00Z">
            <w:trPr>
              <w:trHeight w:val="338"/>
            </w:trPr>
          </w:trPrChange>
        </w:trPr>
        <w:tc>
          <w:tcPr>
            <w:tcW w:w="1490" w:type="dxa"/>
            <w:tcPrChange w:id="118" w:author="오윤 권" w:date="2023-06-01T20:23:00Z">
              <w:tcPr>
                <w:tcW w:w="1490" w:type="dxa"/>
              </w:tcPr>
            </w:tcPrChange>
          </w:tcPr>
          <w:p w14:paraId="28ACFA72" w14:textId="6683CD68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회원탈퇴</w:t>
            </w:r>
          </w:p>
        </w:tc>
        <w:tc>
          <w:tcPr>
            <w:tcW w:w="6095" w:type="dxa"/>
            <w:tcPrChange w:id="119" w:author="오윤 권" w:date="2023-06-01T20:23:00Z">
              <w:tcPr>
                <w:tcW w:w="6095" w:type="dxa"/>
              </w:tcPr>
            </w:tcPrChange>
          </w:tcPr>
          <w:p w14:paraId="0F10B1BF" w14:textId="52C0C93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del w:id="120" w:author="오윤 권" w:date="2023-06-01T20:31:00Z">
              <w:r w:rsidDel="00B5157B">
                <w:rPr>
                  <w:rFonts w:ascii="돋움" w:eastAsia="돋움" w:hAnsi="돋움" w:cs="돋움"/>
                </w:rPr>
                <w:delText xml:space="preserve">카카오톡 계정을 이용하여 </w:delText>
              </w:r>
            </w:del>
            <w:del w:id="121" w:author="오윤 권" w:date="2023-06-05T22:55:00Z">
              <w:r w:rsidDel="00E7649C">
                <w:rPr>
                  <w:rFonts w:ascii="돋움" w:eastAsia="돋움" w:hAnsi="돋움" w:cs="돋움"/>
                </w:rPr>
                <w:delText xml:space="preserve">가입된 계정을 </w:delText>
              </w:r>
            </w:del>
            <w:r>
              <w:rPr>
                <w:rFonts w:ascii="돋움" w:eastAsia="돋움" w:hAnsi="돋움" w:cs="돋움"/>
              </w:rPr>
              <w:t>사용자가 탈퇴</w:t>
            </w:r>
            <w:ins w:id="122" w:author="오윤 권" w:date="2023-06-05T22:56:00Z">
              <w:r w:rsidR="00E7649C">
                <w:rPr>
                  <w:rFonts w:ascii="돋움" w:eastAsia="돋움" w:hAnsi="돋움" w:cs="돋움" w:hint="eastAsia"/>
                </w:rPr>
                <w:t xml:space="preserve"> </w:t>
              </w:r>
            </w:ins>
            <w:ins w:id="123" w:author="오윤 권" w:date="2023-06-05T22:55:00Z">
              <w:r w:rsidR="00E7649C">
                <w:rPr>
                  <w:rFonts w:ascii="돋움" w:eastAsia="돋움" w:hAnsi="돋움" w:cs="돋움" w:hint="eastAsia"/>
                </w:rPr>
                <w:t>시</w:t>
              </w:r>
            </w:ins>
            <w:del w:id="124" w:author="오윤 권" w:date="2023-06-01T20:31:00Z">
              <w:r w:rsidDel="00B5157B">
                <w:rPr>
                  <w:rFonts w:ascii="돋움" w:eastAsia="돋움" w:hAnsi="돋움" w:cs="돋움"/>
                </w:rPr>
                <w:delText>를 요청했을때,</w:delText>
              </w:r>
            </w:del>
            <w:del w:id="125" w:author="오윤 권" w:date="2023-06-05T22:55:00Z">
              <w:r w:rsidDel="00E7649C">
                <w:rPr>
                  <w:rFonts w:ascii="돋움" w:eastAsia="돋움" w:hAnsi="돋움" w:cs="돋움"/>
                </w:rPr>
                <w:delText xml:space="preserve"> 회원목록에서 회원 정보를 삭제</w:delText>
              </w:r>
            </w:del>
            <w:ins w:id="126" w:author="오윤 권" w:date="2023-06-01T20:31:00Z">
              <w:r w:rsidR="00B5157B">
                <w:rPr>
                  <w:rFonts w:ascii="돋움" w:eastAsia="돋움" w:hAnsi="돋움" w:cs="돋움" w:hint="eastAsia"/>
                </w:rPr>
                <w:t xml:space="preserve"> </w:t>
              </w:r>
            </w:ins>
            <w:ins w:id="127" w:author="오윤 권" w:date="2023-06-05T22:57:00Z">
              <w:r w:rsidR="00E7649C">
                <w:rPr>
                  <w:rFonts w:ascii="돋움" w:eastAsia="돋움" w:hAnsi="돋움" w:cs="돋움" w:hint="eastAsia"/>
                </w:rPr>
                <w:t xml:space="preserve">시스템은 </w:t>
              </w:r>
              <w:r w:rsidR="00E7649C">
                <w:rPr>
                  <w:rFonts w:ascii="돋움" w:eastAsia="돋움" w:hAnsi="돋움" w:cs="돋움"/>
                </w:rPr>
                <w:t>‘</w:t>
              </w:r>
              <w:r w:rsidR="00E7649C">
                <w:rPr>
                  <w:rFonts w:ascii="돋움" w:eastAsia="돋움" w:hAnsi="돋움" w:cs="돋움" w:hint="eastAsia"/>
                </w:rPr>
                <w:t>탈퇴하시겠습니까?</w:t>
              </w:r>
              <w:r w:rsidR="00E7649C">
                <w:rPr>
                  <w:rFonts w:ascii="돋움" w:eastAsia="돋움" w:hAnsi="돋움" w:cs="돋움"/>
                </w:rPr>
                <w:t>’</w:t>
              </w:r>
              <w:r w:rsidR="00E7649C">
                <w:rPr>
                  <w:rFonts w:ascii="돋움" w:eastAsia="돋움" w:hAnsi="돋움" w:cs="돋움" w:hint="eastAsia"/>
                </w:rPr>
                <w:t xml:space="preserve"> 라는 메세지를 출력하고 확인을 선택하면 </w:t>
              </w:r>
            </w:ins>
            <w:ins w:id="128" w:author="오윤 권" w:date="2023-06-01T20:31:00Z">
              <w:r w:rsidR="00B5157B">
                <w:rPr>
                  <w:rFonts w:ascii="돋움" w:eastAsia="돋움" w:hAnsi="돋움" w:cs="돋움" w:hint="eastAsia"/>
                </w:rPr>
                <w:t>데이터베이스에 저장되어 있던 정보를 삭제한다.</w:t>
              </w:r>
            </w:ins>
            <w:del w:id="129" w:author="오윤 권" w:date="2023-06-01T20:31:00Z">
              <w:r w:rsidDel="00B5157B">
                <w:rPr>
                  <w:rFonts w:ascii="돋움" w:eastAsia="돋움" w:hAnsi="돋움" w:cs="돋움"/>
                </w:rPr>
                <w:delText>한다.</w:delText>
              </w:r>
            </w:del>
          </w:p>
        </w:tc>
        <w:tc>
          <w:tcPr>
            <w:tcW w:w="898" w:type="dxa"/>
            <w:tcPrChange w:id="130" w:author="오윤 권" w:date="2023-06-01T20:23:00Z">
              <w:tcPr>
                <w:tcW w:w="898" w:type="dxa"/>
              </w:tcPr>
            </w:tcPrChange>
          </w:tcPr>
          <w:p w14:paraId="0E7FA70F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480DA8" w:rsidRPr="00D54A11" w14:paraId="413C2BCB" w14:textId="77777777" w:rsidTr="00AC29E8">
        <w:trPr>
          <w:trHeight w:val="338"/>
          <w:ins w:id="131" w:author="오윤 권" w:date="2023-06-01T20:27:00Z"/>
        </w:trPr>
        <w:tc>
          <w:tcPr>
            <w:tcW w:w="1490" w:type="dxa"/>
          </w:tcPr>
          <w:p w14:paraId="61B0DBA2" w14:textId="6163A5EA" w:rsidR="00480DA8" w:rsidRDefault="00480DA8" w:rsidP="00ED4310">
            <w:pPr>
              <w:jc w:val="center"/>
              <w:rPr>
                <w:ins w:id="132" w:author="오윤 권" w:date="2023-06-01T20:27:00Z"/>
                <w:rFonts w:ascii="돋움" w:eastAsia="돋움" w:hAnsi="돋움" w:cs="돋움"/>
              </w:rPr>
            </w:pPr>
            <w:ins w:id="133" w:author="오윤 권" w:date="2023-06-01T20:27:00Z">
              <w:r>
                <w:rPr>
                  <w:rFonts w:ascii="돋움" w:eastAsia="돋움" w:hAnsi="돋움" w:cs="돋움" w:hint="eastAsia"/>
                </w:rPr>
                <w:t>로그인</w:t>
              </w:r>
            </w:ins>
          </w:p>
        </w:tc>
        <w:tc>
          <w:tcPr>
            <w:tcW w:w="6095" w:type="dxa"/>
          </w:tcPr>
          <w:p w14:paraId="58E6C02C" w14:textId="3DAF2EF3" w:rsidR="00480DA8" w:rsidRDefault="00E7649C">
            <w:pPr>
              <w:jc w:val="left"/>
              <w:rPr>
                <w:ins w:id="134" w:author="오윤 권" w:date="2023-06-01T20:27:00Z"/>
                <w:rFonts w:ascii="돋움" w:eastAsia="돋움" w:hAnsi="돋움" w:cs="돋움"/>
              </w:rPr>
              <w:pPrChange w:id="135" w:author="오윤 권" w:date="2023-06-01T20:42:00Z">
                <w:pPr>
                  <w:jc w:val="center"/>
                </w:pPr>
              </w:pPrChange>
            </w:pPr>
            <w:ins w:id="136" w:author="오윤 권" w:date="2023-06-05T22:56:00Z">
              <w:r>
                <w:rPr>
                  <w:rFonts w:ascii="돋움" w:eastAsia="돋움" w:hAnsi="돋움" w:cs="돋움" w:hint="eastAsia"/>
                </w:rPr>
                <w:t>이메일</w:t>
              </w:r>
            </w:ins>
            <w:ins w:id="137" w:author="오윤 권" w:date="2023-06-01T20:42:00Z">
              <w:r w:rsidR="00B163C1">
                <w:rPr>
                  <w:rFonts w:ascii="돋움" w:eastAsia="돋움" w:hAnsi="돋움" w:cs="돋움" w:hint="eastAsia"/>
                </w:rPr>
                <w:t>, 비밀번호를 입력하</w:t>
              </w:r>
            </w:ins>
            <w:ins w:id="138" w:author="오윤 권" w:date="2023-06-01T20:43:00Z">
              <w:r w:rsidR="00B163C1">
                <w:rPr>
                  <w:rFonts w:ascii="돋움" w:eastAsia="돋움" w:hAnsi="돋움" w:cs="돋움" w:hint="eastAsia"/>
                </w:rPr>
                <w:t xml:space="preserve">여 </w:t>
              </w:r>
            </w:ins>
            <w:ins w:id="139" w:author="오윤 권" w:date="2023-06-01T20:44:00Z">
              <w:r w:rsidR="00B163C1">
                <w:rPr>
                  <w:rFonts w:ascii="돋움" w:eastAsia="돋움" w:hAnsi="돋움" w:cs="돋움" w:hint="eastAsia"/>
                </w:rPr>
                <w:t xml:space="preserve">시스템에 로그인 </w:t>
              </w:r>
            </w:ins>
            <w:ins w:id="140" w:author="오윤 권" w:date="2023-06-01T20:46:00Z">
              <w:r w:rsidR="0073784D">
                <w:rPr>
                  <w:rFonts w:ascii="돋움" w:eastAsia="돋움" w:hAnsi="돋움" w:cs="돋움" w:hint="eastAsia"/>
                </w:rPr>
                <w:t xml:space="preserve">한다. 로그인 성공 시 홈화면을 출력하고 로그인 실패 시 </w:t>
              </w:r>
            </w:ins>
            <w:ins w:id="141" w:author="오윤 권" w:date="2023-06-01T20:47:00Z">
              <w:r w:rsidR="0073784D">
                <w:rPr>
                  <w:rFonts w:ascii="돋움" w:eastAsia="돋움" w:hAnsi="돋움" w:cs="돋움"/>
                </w:rPr>
                <w:t>“</w:t>
              </w:r>
            </w:ins>
            <w:ins w:id="142" w:author="오윤 권" w:date="2023-06-07T13:37:00Z">
              <w:r w:rsidR="0072026E">
                <w:rPr>
                  <w:rFonts w:ascii="돋움" w:eastAsia="돋움" w:hAnsi="돋움" w:cs="돋움" w:hint="eastAsia"/>
                </w:rPr>
                <w:t>이메일</w:t>
              </w:r>
            </w:ins>
            <w:ins w:id="143" w:author="오윤 권" w:date="2023-06-01T20:47:00Z">
              <w:r w:rsidR="0073784D">
                <w:rPr>
                  <w:rFonts w:ascii="돋움" w:eastAsia="돋움" w:hAnsi="돋움" w:cs="돋움" w:hint="eastAsia"/>
                </w:rPr>
                <w:t xml:space="preserve"> 또는 비밀번호를 잘못 입력했습니다.</w:t>
              </w:r>
              <w:r w:rsidR="0073784D">
                <w:rPr>
                  <w:rFonts w:ascii="돋움" w:eastAsia="돋움" w:hAnsi="돋움" w:cs="돋움"/>
                </w:rPr>
                <w:t>”</w:t>
              </w:r>
              <w:r w:rsidR="0073784D">
                <w:rPr>
                  <w:rFonts w:ascii="돋움" w:eastAsia="돋움" w:hAnsi="돋움" w:cs="돋움" w:hint="eastAsia"/>
                </w:rPr>
                <w:t>라고 화면에 출력한다.</w:t>
              </w:r>
            </w:ins>
          </w:p>
        </w:tc>
        <w:tc>
          <w:tcPr>
            <w:tcW w:w="898" w:type="dxa"/>
          </w:tcPr>
          <w:p w14:paraId="27674E86" w14:textId="77777777" w:rsidR="00480DA8" w:rsidRPr="00D54A11" w:rsidRDefault="00480DA8" w:rsidP="00ED4310">
            <w:pPr>
              <w:jc w:val="center"/>
              <w:rPr>
                <w:ins w:id="144" w:author="오윤 권" w:date="2023-06-01T20:27:00Z"/>
                <w:rFonts w:ascii="돋움" w:eastAsia="돋움" w:hAnsi="돋움"/>
              </w:rPr>
            </w:pPr>
          </w:p>
        </w:tc>
      </w:tr>
      <w:tr w:rsidR="00ED4310" w:rsidRPr="00D54A11" w14:paraId="6E78579E" w14:textId="77777777" w:rsidTr="00AC29E8">
        <w:trPr>
          <w:trHeight w:val="338"/>
          <w:trPrChange w:id="145" w:author="오윤 권" w:date="2023-06-01T20:23:00Z">
            <w:trPr>
              <w:trHeight w:val="338"/>
            </w:trPr>
          </w:trPrChange>
        </w:trPr>
        <w:tc>
          <w:tcPr>
            <w:tcW w:w="1490" w:type="dxa"/>
            <w:tcPrChange w:id="146" w:author="오윤 권" w:date="2023-06-01T20:23:00Z">
              <w:tcPr>
                <w:tcW w:w="1490" w:type="dxa"/>
              </w:tcPr>
            </w:tcPrChange>
          </w:tcPr>
          <w:p w14:paraId="6259EFE5" w14:textId="7128CF7C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로그아웃</w:t>
            </w:r>
          </w:p>
        </w:tc>
        <w:tc>
          <w:tcPr>
            <w:tcW w:w="6095" w:type="dxa"/>
            <w:tcPrChange w:id="147" w:author="오윤 권" w:date="2023-06-01T20:23:00Z">
              <w:tcPr>
                <w:tcW w:w="6095" w:type="dxa"/>
              </w:tcPr>
            </w:tcPrChange>
          </w:tcPr>
          <w:p w14:paraId="2F551662" w14:textId="37DBDB7A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사용자가 로그아웃을</w:t>
            </w:r>
            <w:ins w:id="148" w:author="오윤 권" w:date="2023-06-05T22:57:00Z">
              <w:r w:rsidR="00E7649C">
                <w:rPr>
                  <w:rFonts w:ascii="돋움" w:eastAsia="돋움" w:hAnsi="돋움" w:cs="돋움" w:hint="eastAsia"/>
                </w:rPr>
                <w:t xml:space="preserve"> 하면</w:t>
              </w:r>
            </w:ins>
            <w:del w:id="149" w:author="오윤 권" w:date="2023-06-05T22:57:00Z">
              <w:r w:rsidDel="00E7649C">
                <w:rPr>
                  <w:rFonts w:ascii="돋움" w:eastAsia="돋움" w:hAnsi="돋움" w:cs="돋움"/>
                </w:rPr>
                <w:delText xml:space="preserve"> 선택하면</w:delText>
              </w:r>
            </w:del>
            <w:r>
              <w:rPr>
                <w:rFonts w:ascii="돋움" w:eastAsia="돋움" w:hAnsi="돋움" w:cs="돋움"/>
              </w:rPr>
              <w:t xml:space="preserve"> 시스템은 '로그아웃하시겠습니까?'라는 메세지를 출력하고 확인을 선택하면 로그인 화면을 출력한다.</w:t>
            </w:r>
            <w:ins w:id="150" w:author="오윤 권" w:date="2023-06-05T22:57:00Z">
              <w:r w:rsidR="00E7649C">
                <w:rPr>
                  <w:rFonts w:ascii="돋움" w:eastAsia="돋움" w:hAnsi="돋움" w:cs="돋움" w:hint="eastAsia"/>
                </w:rPr>
                <w:t xml:space="preserve"> </w:t>
              </w:r>
            </w:ins>
            <w:r>
              <w:rPr>
                <w:rFonts w:ascii="돋움" w:eastAsia="돋움" w:hAnsi="돋움" w:cs="돋움"/>
              </w:rPr>
              <w:t>아니</w:t>
            </w:r>
            <w:ins w:id="151" w:author="오윤 권" w:date="2023-06-01T21:31:00Z">
              <w:r w:rsidR="00121AF1">
                <w:rPr>
                  <w:rFonts w:ascii="돋움" w:eastAsia="돋움" w:hAnsi="돋움" w:cs="돋움" w:hint="eastAsia"/>
                </w:rPr>
                <w:t>요</w:t>
              </w:r>
            </w:ins>
            <w:del w:id="152" w:author="오윤 권" w:date="2023-06-01T21:31:00Z">
              <w:r w:rsidDel="00121AF1">
                <w:rPr>
                  <w:rFonts w:ascii="돋움" w:eastAsia="돋움" w:hAnsi="돋움" w:cs="돋움"/>
                </w:rPr>
                <w:delText>오</w:delText>
              </w:r>
            </w:del>
            <w:r>
              <w:rPr>
                <w:rFonts w:ascii="돋움" w:eastAsia="돋움" w:hAnsi="돋움" w:cs="돋움"/>
              </w:rPr>
              <w:t>를 선택한 경우 현재의 페이지로 되돌아간다.</w:t>
            </w:r>
          </w:p>
        </w:tc>
        <w:tc>
          <w:tcPr>
            <w:tcW w:w="898" w:type="dxa"/>
            <w:tcPrChange w:id="153" w:author="오윤 권" w:date="2023-06-01T20:23:00Z">
              <w:tcPr>
                <w:tcW w:w="898" w:type="dxa"/>
              </w:tcPr>
            </w:tcPrChange>
          </w:tcPr>
          <w:p w14:paraId="6E48808B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69E55385" w14:textId="77777777" w:rsidTr="00AC29E8">
        <w:trPr>
          <w:trHeight w:val="338"/>
          <w:trPrChange w:id="154" w:author="오윤 권" w:date="2023-06-01T20:23:00Z">
            <w:trPr>
              <w:trHeight w:val="338"/>
            </w:trPr>
          </w:trPrChange>
        </w:trPr>
        <w:tc>
          <w:tcPr>
            <w:tcW w:w="1490" w:type="dxa"/>
            <w:tcPrChange w:id="155" w:author="오윤 권" w:date="2023-06-01T20:23:00Z">
              <w:tcPr>
                <w:tcW w:w="1490" w:type="dxa"/>
              </w:tcPr>
            </w:tcPrChange>
          </w:tcPr>
          <w:p w14:paraId="19C643CF" w14:textId="0DDC0FD6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새로운 작업을 추가</w:t>
            </w:r>
          </w:p>
        </w:tc>
        <w:tc>
          <w:tcPr>
            <w:tcW w:w="6095" w:type="dxa"/>
            <w:tcPrChange w:id="156" w:author="오윤 권" w:date="2023-06-01T20:23:00Z">
              <w:tcPr>
                <w:tcW w:w="6095" w:type="dxa"/>
              </w:tcPr>
            </w:tcPrChange>
          </w:tcPr>
          <w:p w14:paraId="662415F8" w14:textId="2186D5DA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사용자는 시스템 내에 새로운 작업을 추가하고 시스템은</w:t>
            </w:r>
            <w:del w:id="157" w:author="오윤 권" w:date="2023-06-01T20:33:00Z">
              <w:r w:rsidDel="00042103">
                <w:rPr>
                  <w:rFonts w:ascii="돋움" w:eastAsia="돋움" w:hAnsi="돋움" w:cs="돋움"/>
                </w:rPr>
                <w:delText xml:space="preserve"> '작업을</w:delText>
              </w:r>
            </w:del>
            <w:r>
              <w:rPr>
                <w:rFonts w:ascii="돋움" w:eastAsia="돋움" w:hAnsi="돋움" w:cs="돋움"/>
              </w:rPr>
              <w:t xml:space="preserve"> </w:t>
            </w:r>
            <w:ins w:id="158" w:author="오윤 권" w:date="2023-06-01T20:33:00Z">
              <w:r w:rsidR="00042103">
                <w:rPr>
                  <w:rFonts w:ascii="돋움" w:eastAsia="돋움" w:hAnsi="돋움" w:cs="돋움"/>
                </w:rPr>
                <w:t>‘</w:t>
              </w:r>
            </w:ins>
            <w:r>
              <w:rPr>
                <w:rFonts w:ascii="돋움" w:eastAsia="돋움" w:hAnsi="돋움" w:cs="돋움"/>
              </w:rPr>
              <w:t>추가하시겠습니까?' 라는 메세지를 출력하고 새로운 작업을 리스트에 표시한다.</w:t>
            </w:r>
          </w:p>
        </w:tc>
        <w:tc>
          <w:tcPr>
            <w:tcW w:w="898" w:type="dxa"/>
            <w:tcPrChange w:id="159" w:author="오윤 권" w:date="2023-06-01T20:23:00Z">
              <w:tcPr>
                <w:tcW w:w="898" w:type="dxa"/>
              </w:tcPr>
            </w:tcPrChange>
          </w:tcPr>
          <w:p w14:paraId="116BA6A9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55C52D1D" w14:textId="77777777" w:rsidTr="00AC29E8">
        <w:trPr>
          <w:trHeight w:val="338"/>
          <w:trPrChange w:id="160" w:author="오윤 권" w:date="2023-06-01T20:23:00Z">
            <w:trPr>
              <w:trHeight w:val="338"/>
            </w:trPr>
          </w:trPrChange>
        </w:trPr>
        <w:tc>
          <w:tcPr>
            <w:tcW w:w="1490" w:type="dxa"/>
            <w:tcPrChange w:id="161" w:author="오윤 권" w:date="2023-06-01T20:23:00Z">
              <w:tcPr>
                <w:tcW w:w="1490" w:type="dxa"/>
              </w:tcPr>
            </w:tcPrChange>
          </w:tcPr>
          <w:p w14:paraId="1DC20304" w14:textId="27804464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기존 작업 삭제</w:t>
            </w:r>
          </w:p>
        </w:tc>
        <w:tc>
          <w:tcPr>
            <w:tcW w:w="6095" w:type="dxa"/>
            <w:tcPrChange w:id="162" w:author="오윤 권" w:date="2023-06-01T20:23:00Z">
              <w:tcPr>
                <w:tcW w:w="6095" w:type="dxa"/>
              </w:tcPr>
            </w:tcPrChange>
          </w:tcPr>
          <w:p w14:paraId="36FA60EF" w14:textId="13ED1409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 xml:space="preserve">사용자는 기존의 삭제하고자 하는 작업을 선택하고 삭제버튼을 선택하면 시스템은 '삭제하시겠습니까?'라는 메세지를 출력하고 기존의 정보는 휴지통으로 이동한다. </w:t>
            </w:r>
            <w:ins w:id="163" w:author="오윤 권" w:date="2023-06-01T21:30:00Z">
              <w:r w:rsidR="009F296C">
                <w:rPr>
                  <w:rFonts w:ascii="돋움" w:eastAsia="돋움" w:hAnsi="돋움" w:cs="돋움" w:hint="eastAsia"/>
                </w:rPr>
                <w:t>아니요</w:t>
              </w:r>
            </w:ins>
            <w:del w:id="164" w:author="오윤 권" w:date="2023-06-01T21:30:00Z">
              <w:r w:rsidDel="009F296C">
                <w:rPr>
                  <w:rFonts w:ascii="돋움" w:eastAsia="돋움" w:hAnsi="돋움" w:cs="돋움"/>
                </w:rPr>
                <w:delText>취소</w:delText>
              </w:r>
            </w:del>
            <w:r>
              <w:rPr>
                <w:rFonts w:ascii="돋움" w:eastAsia="돋움" w:hAnsi="돋움" w:cs="돋움"/>
              </w:rPr>
              <w:t xml:space="preserve"> 버튼을 선택한 경우 현재의 페이지로 되돌아간다.</w:t>
            </w:r>
          </w:p>
        </w:tc>
        <w:tc>
          <w:tcPr>
            <w:tcW w:w="898" w:type="dxa"/>
            <w:tcPrChange w:id="165" w:author="오윤 권" w:date="2023-06-01T20:23:00Z">
              <w:tcPr>
                <w:tcW w:w="898" w:type="dxa"/>
              </w:tcPr>
            </w:tcPrChange>
          </w:tcPr>
          <w:p w14:paraId="3E65784E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52E02475" w14:textId="77777777" w:rsidTr="00AC29E8">
        <w:trPr>
          <w:trHeight w:val="353"/>
          <w:trPrChange w:id="166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167" w:author="오윤 권" w:date="2023-06-01T20:23:00Z">
              <w:tcPr>
                <w:tcW w:w="1490" w:type="dxa"/>
              </w:tcPr>
            </w:tcPrChange>
          </w:tcPr>
          <w:p w14:paraId="08609724" w14:textId="0567E19F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>기존 작업 수정</w:t>
            </w:r>
          </w:p>
        </w:tc>
        <w:tc>
          <w:tcPr>
            <w:tcW w:w="6095" w:type="dxa"/>
            <w:tcPrChange w:id="168" w:author="오윤 권" w:date="2023-06-01T20:23:00Z">
              <w:tcPr>
                <w:tcW w:w="6095" w:type="dxa"/>
              </w:tcPr>
            </w:tcPrChange>
          </w:tcPr>
          <w:p w14:paraId="7C92FF3D" w14:textId="2F024D02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/>
              </w:rPr>
              <w:t xml:space="preserve">사용자는 기존의 수정하고자 하는 작업을 선택하고 작업을 수정하고 확인을 선택하면 시스템은 '수정하시겠습니까?'라는 메세지를 출력하고 바뀐 정보로 작업을 수정한다. </w:t>
            </w:r>
            <w:ins w:id="169" w:author="오윤 권" w:date="2023-06-01T21:31:00Z">
              <w:r w:rsidR="009F296C">
                <w:rPr>
                  <w:rFonts w:ascii="돋움" w:eastAsia="돋움" w:hAnsi="돋움" w:cs="돋움" w:hint="eastAsia"/>
                </w:rPr>
                <w:t>아니요</w:t>
              </w:r>
            </w:ins>
            <w:del w:id="170" w:author="오윤 권" w:date="2023-06-01T21:31:00Z">
              <w:r w:rsidDel="009F296C">
                <w:rPr>
                  <w:rFonts w:ascii="돋움" w:eastAsia="돋움" w:hAnsi="돋움" w:cs="돋움"/>
                </w:rPr>
                <w:delText>취소</w:delText>
              </w:r>
            </w:del>
            <w:r>
              <w:rPr>
                <w:rFonts w:ascii="돋움" w:eastAsia="돋움" w:hAnsi="돋움" w:cs="돋움"/>
              </w:rPr>
              <w:t xml:space="preserve"> 버튼을 선택한 경우 시스템은 </w:t>
            </w:r>
            <w:del w:id="171" w:author="오윤 권" w:date="2023-06-01T21:33:00Z">
              <w:r w:rsidDel="003D33B4">
                <w:rPr>
                  <w:rFonts w:ascii="돋움" w:eastAsia="돋움" w:hAnsi="돋움" w:cs="돋움"/>
                </w:rPr>
                <w:delText>'취소를 선택하신 경우</w:delText>
              </w:r>
            </w:del>
            <w:r>
              <w:rPr>
                <w:rFonts w:ascii="돋움" w:eastAsia="돋움" w:hAnsi="돋움" w:cs="돋움"/>
              </w:rPr>
              <w:t xml:space="preserve"> </w:t>
            </w:r>
            <w:ins w:id="172" w:author="오윤 권" w:date="2023-06-01T20:33:00Z">
              <w:r w:rsidR="00042103">
                <w:rPr>
                  <w:rFonts w:ascii="돋움" w:eastAsia="돋움" w:hAnsi="돋움" w:cs="돋움" w:hint="eastAsia"/>
                </w:rPr>
                <w:t>기존의 작업으로 돌아간다.</w:t>
              </w:r>
            </w:ins>
            <w:del w:id="173" w:author="오윤 권" w:date="2023-06-01T20:33:00Z">
              <w:r w:rsidDel="00042103">
                <w:rPr>
                  <w:rFonts w:ascii="돋움" w:eastAsia="돋움" w:hAnsi="돋움" w:cs="돋움"/>
                </w:rPr>
                <w:delText>글이 변경되지 않습니다.'라는 메세지를 출력한 후 기존의 작업으로 돌아간다.</w:delText>
              </w:r>
            </w:del>
          </w:p>
        </w:tc>
        <w:tc>
          <w:tcPr>
            <w:tcW w:w="898" w:type="dxa"/>
            <w:tcPrChange w:id="174" w:author="오윤 권" w:date="2023-06-01T20:23:00Z">
              <w:tcPr>
                <w:tcW w:w="898" w:type="dxa"/>
              </w:tcPr>
            </w:tcPrChange>
          </w:tcPr>
          <w:p w14:paraId="2E56CC16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5BF49A5E" w14:textId="77777777" w:rsidTr="00AC29E8">
        <w:trPr>
          <w:trHeight w:val="353"/>
          <w:trPrChange w:id="175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176" w:author="오윤 권" w:date="2023-06-01T20:23:00Z">
              <w:tcPr>
                <w:tcW w:w="1490" w:type="dxa"/>
              </w:tcPr>
            </w:tcPrChange>
          </w:tcPr>
          <w:p w14:paraId="62D3BFC4" w14:textId="51D2E91B" w:rsidR="00ED4310" w:rsidRDefault="00ED4310" w:rsidP="00ED4310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작업 내에 사진 추가</w:t>
            </w:r>
          </w:p>
        </w:tc>
        <w:tc>
          <w:tcPr>
            <w:tcW w:w="6095" w:type="dxa"/>
            <w:tcPrChange w:id="177" w:author="오윤 권" w:date="2023-06-01T20:23:00Z">
              <w:tcPr>
                <w:tcW w:w="6095" w:type="dxa"/>
              </w:tcPr>
            </w:tcPrChange>
          </w:tcPr>
          <w:p w14:paraId="7070BD15" w14:textId="2DE85326" w:rsidR="00ED4310" w:rsidRDefault="00ED4310" w:rsidP="00ED4310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작업 내에 사진을 첨부</w:t>
            </w:r>
            <w:ins w:id="178" w:author="오윤 권" w:date="2023-06-05T22:58:00Z">
              <w:r w:rsidR="00E7649C">
                <w:rPr>
                  <w:rFonts w:ascii="돋움" w:eastAsia="돋움" w:hAnsi="돋움" w:cs="돋움" w:hint="eastAsia"/>
                </w:rPr>
                <w:t>한다.</w:t>
              </w:r>
            </w:ins>
            <w:del w:id="179" w:author="오윤 권" w:date="2023-06-01T21:33:00Z">
              <w:r w:rsidDel="003D33B4">
                <w:rPr>
                  <w:rFonts w:ascii="돋움" w:eastAsia="돋움" w:hAnsi="돋움" w:cs="돋움"/>
                </w:rPr>
                <w:delText xml:space="preserve">할 수 </w:delText>
              </w:r>
            </w:del>
            <w:del w:id="180" w:author="오윤 권" w:date="2023-06-01T21:32:00Z">
              <w:r w:rsidDel="003D33B4">
                <w:rPr>
                  <w:rFonts w:ascii="돋움" w:eastAsia="돋움" w:hAnsi="돋움" w:cs="돋움"/>
                </w:rPr>
                <w:delText>있게 한</w:delText>
              </w:r>
            </w:del>
            <w:del w:id="181" w:author="오윤 권" w:date="2023-06-05T22:58:00Z">
              <w:r w:rsidDel="00E7649C">
                <w:rPr>
                  <w:rFonts w:ascii="돋움" w:eastAsia="돋움" w:hAnsi="돋움" w:cs="돋움"/>
                </w:rPr>
                <w:delText>다.</w:delText>
              </w:r>
            </w:del>
          </w:p>
        </w:tc>
        <w:tc>
          <w:tcPr>
            <w:tcW w:w="898" w:type="dxa"/>
            <w:tcPrChange w:id="182" w:author="오윤 권" w:date="2023-06-01T20:23:00Z">
              <w:tcPr>
                <w:tcW w:w="898" w:type="dxa"/>
              </w:tcPr>
            </w:tcPrChange>
          </w:tcPr>
          <w:p w14:paraId="3012CAA3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10C6A356" w14:textId="77777777" w:rsidTr="00AC29E8">
        <w:trPr>
          <w:trHeight w:val="353"/>
          <w:trPrChange w:id="183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184" w:author="오윤 권" w:date="2023-06-01T20:23:00Z">
              <w:tcPr>
                <w:tcW w:w="1490" w:type="dxa"/>
              </w:tcPr>
            </w:tcPrChange>
          </w:tcPr>
          <w:p w14:paraId="3075CC57" w14:textId="2F74C661" w:rsidR="00ED4310" w:rsidRDefault="00ED4310" w:rsidP="00ED4310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작업에 추가한 사진 삭제</w:t>
            </w:r>
          </w:p>
        </w:tc>
        <w:tc>
          <w:tcPr>
            <w:tcW w:w="6095" w:type="dxa"/>
            <w:tcPrChange w:id="185" w:author="오윤 권" w:date="2023-06-01T20:23:00Z">
              <w:tcPr>
                <w:tcW w:w="6095" w:type="dxa"/>
              </w:tcPr>
            </w:tcPrChange>
          </w:tcPr>
          <w:p w14:paraId="322CF8A1" w14:textId="0D3E1FB1" w:rsidR="00ED4310" w:rsidRDefault="00ED4310" w:rsidP="00ED4310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작업 내에 첨부된 사진을 삭제</w:t>
            </w:r>
            <w:ins w:id="186" w:author="오윤 권" w:date="2023-06-01T21:32:00Z">
              <w:r w:rsidR="003D33B4">
                <w:rPr>
                  <w:rFonts w:ascii="돋움" w:eastAsia="돋움" w:hAnsi="돋움" w:cs="돋움" w:hint="eastAsia"/>
                </w:rPr>
                <w:t>한</w:t>
              </w:r>
            </w:ins>
            <w:del w:id="187" w:author="오윤 권" w:date="2023-06-01T21:32:00Z">
              <w:r w:rsidDel="003D33B4">
                <w:rPr>
                  <w:rFonts w:ascii="돋움" w:eastAsia="돋움" w:hAnsi="돋움" w:cs="돋움"/>
                </w:rPr>
                <w:delText xml:space="preserve"> 할 수 있</w:delText>
              </w:r>
            </w:del>
            <w:r>
              <w:rPr>
                <w:rFonts w:ascii="돋움" w:eastAsia="돋움" w:hAnsi="돋움" w:cs="돋움"/>
              </w:rPr>
              <w:t>다.</w:t>
            </w:r>
          </w:p>
        </w:tc>
        <w:tc>
          <w:tcPr>
            <w:tcW w:w="898" w:type="dxa"/>
            <w:tcPrChange w:id="188" w:author="오윤 권" w:date="2023-06-01T20:23:00Z">
              <w:tcPr>
                <w:tcW w:w="898" w:type="dxa"/>
              </w:tcPr>
            </w:tcPrChange>
          </w:tcPr>
          <w:p w14:paraId="024AF5DC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5147CC59" w14:textId="77777777" w:rsidTr="00AC29E8">
        <w:trPr>
          <w:trHeight w:val="353"/>
          <w:trPrChange w:id="189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190" w:author="오윤 권" w:date="2023-06-01T20:23:00Z">
              <w:tcPr>
                <w:tcW w:w="1490" w:type="dxa"/>
              </w:tcPr>
            </w:tcPrChange>
          </w:tcPr>
          <w:p w14:paraId="5A5E31CC" w14:textId="4A7754DD" w:rsidR="00ED4310" w:rsidRDefault="00ED4310" w:rsidP="00ED4310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lastRenderedPageBreak/>
              <w:t>작업 리스트에서 정렬 기준을 선택하여 정렬(완료, 미완료)</w:t>
            </w:r>
          </w:p>
        </w:tc>
        <w:tc>
          <w:tcPr>
            <w:tcW w:w="6095" w:type="dxa"/>
            <w:tcPrChange w:id="191" w:author="오윤 권" w:date="2023-06-01T20:23:00Z">
              <w:tcPr>
                <w:tcW w:w="6095" w:type="dxa"/>
              </w:tcPr>
            </w:tcPrChange>
          </w:tcPr>
          <w:p w14:paraId="6AA94C5A" w14:textId="0D4FFC05" w:rsidR="00ED4310" w:rsidRDefault="003D5744" w:rsidP="00ED4310">
            <w:pPr>
              <w:jc w:val="center"/>
              <w:rPr>
                <w:rFonts w:ascii="돋움" w:eastAsia="돋움" w:hAnsi="돋움" w:cs="돋움"/>
              </w:rPr>
            </w:pPr>
            <w:ins w:id="192" w:author="오윤 권" w:date="2023-06-01T21:32:00Z">
              <w:r>
                <w:rPr>
                  <w:rFonts w:ascii="돋움" w:eastAsia="돋움" w:hAnsi="돋움" w:cs="돋움"/>
                </w:rPr>
                <w:t xml:space="preserve">기준(완료, 미완료)을 선택하여 완료 표시된 작업들, </w:t>
              </w:r>
              <w:r>
                <w:rPr>
                  <w:rFonts w:ascii="돋움" w:eastAsia="돋움" w:hAnsi="돋움" w:cs="돋움" w:hint="eastAsia"/>
                </w:rPr>
                <w:t>미</w:t>
              </w:r>
              <w:r>
                <w:rPr>
                  <w:rFonts w:ascii="돋움" w:eastAsia="돋움" w:hAnsi="돋움" w:cs="돋움"/>
                </w:rPr>
                <w:t xml:space="preserve">완료 </w:t>
              </w:r>
              <w:r>
                <w:rPr>
                  <w:rFonts w:ascii="돋움" w:eastAsia="돋움" w:hAnsi="돋움" w:cs="돋움" w:hint="eastAsia"/>
                </w:rPr>
                <w:t xml:space="preserve">된 </w:t>
              </w:r>
              <w:r>
                <w:rPr>
                  <w:rFonts w:ascii="돋움" w:eastAsia="돋움" w:hAnsi="돋움" w:cs="돋움"/>
                </w:rPr>
                <w:t xml:space="preserve">작업들을 </w:t>
              </w:r>
              <w:r>
                <w:rPr>
                  <w:rFonts w:ascii="돋움" w:eastAsia="돋움" w:hAnsi="돋움" w:cs="돋움" w:hint="eastAsia"/>
                </w:rPr>
                <w:t>보여준다.</w:t>
              </w:r>
            </w:ins>
            <w:del w:id="193" w:author="오윤 권" w:date="2023-06-01T21:32:00Z">
              <w:r w:rsidR="00ED4310" w:rsidDel="003D5744">
                <w:rPr>
                  <w:rFonts w:ascii="돋움" w:eastAsia="돋움" w:hAnsi="돋움" w:cs="돋움"/>
                </w:rPr>
                <w:delText>기준(완료, 미완료)을 선택하여 완료 표시된 작업들, 완료 표시되지 않은 작업들을 보여주고 완료되거나 미완료된 작업들이 없다면, 없다는 메시지 출력한다.</w:delText>
              </w:r>
            </w:del>
          </w:p>
        </w:tc>
        <w:tc>
          <w:tcPr>
            <w:tcW w:w="898" w:type="dxa"/>
            <w:tcPrChange w:id="194" w:author="오윤 권" w:date="2023-06-01T20:23:00Z">
              <w:tcPr>
                <w:tcW w:w="898" w:type="dxa"/>
              </w:tcPr>
            </w:tcPrChange>
          </w:tcPr>
          <w:p w14:paraId="7BE31273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44BAECA5" w14:textId="77777777" w:rsidTr="00AC29E8">
        <w:trPr>
          <w:trHeight w:val="353"/>
          <w:trPrChange w:id="195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196" w:author="오윤 권" w:date="2023-06-01T20:23:00Z">
              <w:tcPr>
                <w:tcW w:w="1490" w:type="dxa"/>
              </w:tcPr>
            </w:tcPrChange>
          </w:tcPr>
          <w:p w14:paraId="29FC1AE3" w14:textId="5DBBFE19" w:rsidR="00ED4310" w:rsidRDefault="00044EE9" w:rsidP="00ED4310">
            <w:pPr>
              <w:jc w:val="center"/>
              <w:rPr>
                <w:rFonts w:ascii="돋움" w:eastAsia="돋움" w:hAnsi="돋움" w:cs="돋움"/>
              </w:rPr>
            </w:pPr>
            <w:ins w:id="197" w:author="오윤 권" w:date="2023-06-01T21:14:00Z">
              <w:r>
                <w:rPr>
                  <w:rFonts w:ascii="돋움" w:eastAsia="돋움" w:hAnsi="돋움" w:cs="돋움" w:hint="eastAsia"/>
                </w:rPr>
                <w:t>폴더</w:t>
              </w:r>
            </w:ins>
            <w:del w:id="198" w:author="오윤 권" w:date="2023-06-01T20:39:00Z">
              <w:r w:rsidR="00ED4310" w:rsidDel="00B163C1">
                <w:rPr>
                  <w:rFonts w:ascii="돋움" w:eastAsia="돋움" w:hAnsi="돋움" w:cs="돋움"/>
                </w:rPr>
                <w:delText>작업</w:delText>
              </w:r>
            </w:del>
            <w:r w:rsidR="00ED4310">
              <w:rPr>
                <w:rFonts w:ascii="돋움" w:eastAsia="돋움" w:hAnsi="돋움" w:cs="돋움"/>
              </w:rPr>
              <w:t xml:space="preserve"> </w:t>
            </w:r>
            <w:del w:id="199" w:author="오윤 권" w:date="2023-06-01T20:36:00Z">
              <w:r w:rsidR="00ED4310" w:rsidDel="00B163C1">
                <w:rPr>
                  <w:rFonts w:ascii="돋움" w:eastAsia="돋움" w:hAnsi="돋움" w:cs="돋움"/>
                </w:rPr>
                <w:delText xml:space="preserve">폴더 </w:delText>
              </w:r>
            </w:del>
            <w:r w:rsidR="00ED4310">
              <w:rPr>
                <w:rFonts w:ascii="돋움" w:eastAsia="돋움" w:hAnsi="돋움" w:cs="돋움"/>
              </w:rPr>
              <w:t>생성</w:t>
            </w:r>
          </w:p>
        </w:tc>
        <w:tc>
          <w:tcPr>
            <w:tcW w:w="6095" w:type="dxa"/>
            <w:tcPrChange w:id="200" w:author="오윤 권" w:date="2023-06-01T20:23:00Z">
              <w:tcPr>
                <w:tcW w:w="6095" w:type="dxa"/>
              </w:tcPr>
            </w:tcPrChange>
          </w:tcPr>
          <w:p w14:paraId="47A04A76" w14:textId="0DF1BE44" w:rsidR="00ED4310" w:rsidRDefault="00044EE9" w:rsidP="00ED4310">
            <w:pPr>
              <w:jc w:val="center"/>
              <w:rPr>
                <w:rFonts w:ascii="돋움" w:eastAsia="돋움" w:hAnsi="돋움" w:cs="돋움"/>
              </w:rPr>
            </w:pPr>
            <w:ins w:id="201" w:author="오윤 권" w:date="2023-06-01T21:14:00Z">
              <w:r>
                <w:rPr>
                  <w:rFonts w:ascii="돋움" w:eastAsia="돋움" w:hAnsi="돋움" w:cs="돋움" w:hint="eastAsia"/>
                </w:rPr>
                <w:t>폴더</w:t>
              </w:r>
            </w:ins>
            <w:ins w:id="202" w:author="오윤 권" w:date="2023-06-01T20:39:00Z">
              <w:r w:rsidR="00B163C1">
                <w:rPr>
                  <w:rFonts w:ascii="돋움" w:eastAsia="돋움" w:hAnsi="돋움" w:cs="돋움" w:hint="eastAsia"/>
                </w:rPr>
                <w:t>를</w:t>
              </w:r>
            </w:ins>
            <w:ins w:id="203" w:author="오윤 권" w:date="2023-06-02T01:48:00Z">
              <w:r w:rsidR="001F0D4A">
                <w:rPr>
                  <w:rFonts w:ascii="돋움" w:eastAsia="돋움" w:hAnsi="돋움" w:cs="돋움" w:hint="eastAsia"/>
                </w:rPr>
                <w:t xml:space="preserve"> </w:t>
              </w:r>
            </w:ins>
            <w:del w:id="204" w:author="오윤 권" w:date="2023-06-01T20:36:00Z">
              <w:r w:rsidR="00ED4310" w:rsidDel="00B163C1">
                <w:rPr>
                  <w:rFonts w:ascii="돋움" w:eastAsia="돋움" w:hAnsi="돋움" w:cs="돋움" w:hint="eastAsia"/>
                </w:rPr>
                <w:delText xml:space="preserve">폴더를 </w:delText>
              </w:r>
            </w:del>
            <w:r w:rsidR="00ED4310">
              <w:rPr>
                <w:rFonts w:ascii="돋움" w:eastAsia="돋움" w:hAnsi="돋움" w:cs="돋움" w:hint="eastAsia"/>
              </w:rPr>
              <w:t>생성하고 그 안에</w:t>
            </w:r>
            <w:del w:id="205" w:author="오윤 권" w:date="2023-06-01T20:39:00Z">
              <w:r w:rsidR="00ED4310" w:rsidDel="00B163C1">
                <w:rPr>
                  <w:rFonts w:ascii="돋움" w:eastAsia="돋움" w:hAnsi="돋움" w:cs="돋움" w:hint="eastAsia"/>
                </w:rPr>
                <w:delText xml:space="preserve"> </w:delText>
              </w:r>
            </w:del>
            <w:ins w:id="206" w:author="오윤 권" w:date="2023-06-01T20:39:00Z">
              <w:r w:rsidR="00B163C1">
                <w:rPr>
                  <w:rFonts w:ascii="돋움" w:eastAsia="돋움" w:hAnsi="돋움" w:cs="돋움" w:hint="eastAsia"/>
                </w:rPr>
                <w:t xml:space="preserve"> </w:t>
              </w:r>
            </w:ins>
            <w:r w:rsidR="00ED4310">
              <w:rPr>
                <w:rFonts w:ascii="돋움" w:eastAsia="돋움" w:hAnsi="돋움" w:cs="돋움" w:hint="eastAsia"/>
              </w:rPr>
              <w:t xml:space="preserve">작업들을 </w:t>
            </w:r>
            <w:del w:id="207" w:author="오윤 권" w:date="2023-06-01T21:33:00Z">
              <w:r w:rsidR="00ED4310" w:rsidDel="003D33B4">
                <w:rPr>
                  <w:rFonts w:ascii="돋움" w:eastAsia="돋움" w:hAnsi="돋움" w:cs="돋움" w:hint="eastAsia"/>
                </w:rPr>
                <w:delText>넣을 수 있</w:delText>
              </w:r>
            </w:del>
            <w:del w:id="208" w:author="오윤 권" w:date="2023-06-01T20:39:00Z">
              <w:r w:rsidR="00ED4310" w:rsidDel="00B163C1">
                <w:rPr>
                  <w:rFonts w:ascii="돋움" w:eastAsia="돋움" w:hAnsi="돋움" w:cs="돋움" w:hint="eastAsia"/>
                </w:rPr>
                <w:delText>게 한</w:delText>
              </w:r>
            </w:del>
            <w:del w:id="209" w:author="오윤 권" w:date="2023-06-01T21:33:00Z">
              <w:r w:rsidR="00ED4310" w:rsidDel="003D33B4">
                <w:rPr>
                  <w:rFonts w:ascii="돋움" w:eastAsia="돋움" w:hAnsi="돋움" w:cs="돋움" w:hint="eastAsia"/>
                </w:rPr>
                <w:delText>다</w:delText>
              </w:r>
            </w:del>
            <w:ins w:id="210" w:author="오윤 권" w:date="2023-06-01T21:33:00Z">
              <w:r w:rsidR="003D33B4">
                <w:rPr>
                  <w:rFonts w:ascii="돋움" w:eastAsia="돋움" w:hAnsi="돋움" w:cs="돋움" w:hint="eastAsia"/>
                </w:rPr>
                <w:t>넣는다</w:t>
              </w:r>
            </w:ins>
            <w:r w:rsidR="00ED4310">
              <w:rPr>
                <w:rFonts w:ascii="돋움" w:eastAsia="돋움" w:hAnsi="돋움" w:cs="돋움" w:hint="eastAsia"/>
              </w:rPr>
              <w:t>.</w:t>
            </w:r>
          </w:p>
        </w:tc>
        <w:tc>
          <w:tcPr>
            <w:tcW w:w="898" w:type="dxa"/>
            <w:tcPrChange w:id="211" w:author="오윤 권" w:date="2023-06-01T20:23:00Z">
              <w:tcPr>
                <w:tcW w:w="898" w:type="dxa"/>
              </w:tcPr>
            </w:tcPrChange>
          </w:tcPr>
          <w:p w14:paraId="6B555C18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14:paraId="4E3DAB67" w14:textId="77777777" w:rsidTr="00AC29E8">
        <w:trPr>
          <w:trHeight w:val="353"/>
          <w:trPrChange w:id="212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213" w:author="오윤 권" w:date="2023-06-01T20:23:00Z">
              <w:tcPr>
                <w:tcW w:w="1490" w:type="dxa"/>
              </w:tcPr>
            </w:tcPrChange>
          </w:tcPr>
          <w:p w14:paraId="76D55427" w14:textId="71540BB8" w:rsidR="00ED4310" w:rsidRDefault="001F0D4A" w:rsidP="00ED4310">
            <w:pPr>
              <w:jc w:val="center"/>
              <w:rPr>
                <w:rFonts w:ascii="돋움" w:eastAsia="돋움" w:hAnsi="돋움" w:cs="돋움"/>
              </w:rPr>
            </w:pPr>
            <w:ins w:id="214" w:author="오윤 권" w:date="2023-06-02T01:47:00Z">
              <w:r>
                <w:rPr>
                  <w:rFonts w:ascii="돋움" w:eastAsia="돋움" w:hAnsi="돋움" w:cs="돋움" w:hint="eastAsia"/>
                </w:rPr>
                <w:t>폴더 삭제</w:t>
              </w:r>
            </w:ins>
            <w:del w:id="215" w:author="오윤 권" w:date="2023-06-02T01:47:00Z">
              <w:r w:rsidR="00ED4310" w:rsidDel="001F0D4A">
                <w:rPr>
                  <w:rFonts w:ascii="돋움" w:eastAsia="돋움" w:hAnsi="돋움" w:cs="돋움" w:hint="eastAsia"/>
                </w:rPr>
                <w:delText>작업 마감 날짜 선택</w:delText>
              </w:r>
            </w:del>
          </w:p>
        </w:tc>
        <w:tc>
          <w:tcPr>
            <w:tcW w:w="6095" w:type="dxa"/>
            <w:tcPrChange w:id="216" w:author="오윤 권" w:date="2023-06-01T20:23:00Z">
              <w:tcPr>
                <w:tcW w:w="6095" w:type="dxa"/>
              </w:tcPr>
            </w:tcPrChange>
          </w:tcPr>
          <w:p w14:paraId="710A4DFB" w14:textId="53D646F0" w:rsidR="00ED4310" w:rsidRDefault="001F0D4A" w:rsidP="00ED4310">
            <w:pPr>
              <w:jc w:val="center"/>
              <w:rPr>
                <w:rFonts w:ascii="돋움" w:eastAsia="돋움" w:hAnsi="돋움" w:cs="돋움"/>
              </w:rPr>
            </w:pPr>
            <w:ins w:id="217" w:author="오윤 권" w:date="2023-06-02T01:47:00Z">
              <w:r>
                <w:rPr>
                  <w:rFonts w:hint="eastAsia"/>
                </w:rPr>
                <w:t>기존에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생성한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폴더를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삭제한다</w:t>
              </w:r>
              <w:r>
                <w:rPr>
                  <w:rFonts w:hint="eastAsia"/>
                </w:rPr>
                <w:t xml:space="preserve">. </w:t>
              </w:r>
              <w:r>
                <w:rPr>
                  <w:rFonts w:hint="eastAsia"/>
                </w:rPr>
                <w:t>폴더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폴더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내에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있던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작업들은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삭제되지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않고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유지된다</w:t>
              </w:r>
              <w:r>
                <w:rPr>
                  <w:rFonts w:hint="eastAsia"/>
                </w:rPr>
                <w:t>.</w:t>
              </w:r>
            </w:ins>
            <w:del w:id="218" w:author="오윤 권" w:date="2023-06-02T01:47:00Z">
              <w:r w:rsidR="00ED4310" w:rsidDel="001F0D4A">
                <w:delText>마감</w:delText>
              </w:r>
              <w:r w:rsidR="00ED4310" w:rsidDel="001F0D4A">
                <w:delText xml:space="preserve"> </w:delText>
              </w:r>
              <w:r w:rsidR="00ED4310" w:rsidDel="001F0D4A">
                <w:delText>날짜를</w:delText>
              </w:r>
              <w:r w:rsidR="00ED4310" w:rsidDel="001F0D4A">
                <w:delText xml:space="preserve"> </w:delText>
              </w:r>
              <w:r w:rsidR="00ED4310" w:rsidDel="001F0D4A">
                <w:delText>설정하여</w:delText>
              </w:r>
              <w:r w:rsidR="00ED4310" w:rsidDel="001F0D4A">
                <w:delText xml:space="preserve"> </w:delText>
              </w:r>
              <w:r w:rsidR="00ED4310" w:rsidDel="001F0D4A">
                <w:delText>업무가</w:delText>
              </w:r>
              <w:r w:rsidR="00ED4310" w:rsidDel="001F0D4A">
                <w:delText xml:space="preserve"> </w:delText>
              </w:r>
              <w:r w:rsidR="00ED4310" w:rsidDel="001F0D4A">
                <w:delText>며칠정도</w:delText>
              </w:r>
              <w:r w:rsidR="00ED4310" w:rsidDel="001F0D4A">
                <w:delText xml:space="preserve"> </w:delText>
              </w:r>
              <w:r w:rsidR="00ED4310" w:rsidDel="001F0D4A">
                <w:delText>남았는지</w:delText>
              </w:r>
              <w:r w:rsidR="00ED4310" w:rsidDel="001F0D4A">
                <w:delText xml:space="preserve"> </w:delText>
              </w:r>
            </w:del>
            <w:del w:id="219" w:author="오윤 권" w:date="2023-06-01T21:33:00Z">
              <w:r w:rsidR="00ED4310" w:rsidDel="003D33B4">
                <w:rPr>
                  <w:rFonts w:hint="eastAsia"/>
                </w:rPr>
                <w:delText>알</w:delText>
              </w:r>
              <w:r w:rsidR="00ED4310" w:rsidDel="003D33B4">
                <w:rPr>
                  <w:rFonts w:hint="eastAsia"/>
                </w:rPr>
                <w:delText xml:space="preserve"> </w:delText>
              </w:r>
              <w:r w:rsidR="00ED4310" w:rsidDel="003D33B4">
                <w:rPr>
                  <w:rFonts w:hint="eastAsia"/>
                </w:rPr>
                <w:delText>수</w:delText>
              </w:r>
              <w:r w:rsidR="00ED4310" w:rsidDel="003D33B4">
                <w:rPr>
                  <w:rFonts w:hint="eastAsia"/>
                </w:rPr>
                <w:delText xml:space="preserve"> </w:delText>
              </w:r>
              <w:r w:rsidR="00ED4310" w:rsidDel="003D33B4">
                <w:rPr>
                  <w:rFonts w:hint="eastAsia"/>
                </w:rPr>
                <w:delText>있다</w:delText>
              </w:r>
            </w:del>
            <w:del w:id="220" w:author="오윤 권" w:date="2023-06-02T01:47:00Z">
              <w:r w:rsidR="00ED4310" w:rsidDel="001F0D4A">
                <w:delText>.</w:delText>
              </w:r>
            </w:del>
          </w:p>
        </w:tc>
        <w:tc>
          <w:tcPr>
            <w:tcW w:w="898" w:type="dxa"/>
            <w:tcPrChange w:id="221" w:author="오윤 권" w:date="2023-06-01T20:23:00Z">
              <w:tcPr>
                <w:tcW w:w="898" w:type="dxa"/>
              </w:tcPr>
            </w:tcPrChange>
          </w:tcPr>
          <w:p w14:paraId="335E9317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ED4310" w:rsidRPr="00D54A11" w:rsidDel="006672EF" w14:paraId="2DFF72B9" w14:textId="7F54C6B1" w:rsidTr="00AC29E8">
        <w:trPr>
          <w:trHeight w:val="353"/>
          <w:del w:id="222" w:author="오윤 권" w:date="2023-06-01T21:55:00Z"/>
          <w:trPrChange w:id="223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224" w:author="오윤 권" w:date="2023-06-01T20:23:00Z">
              <w:tcPr>
                <w:tcW w:w="1490" w:type="dxa"/>
              </w:tcPr>
            </w:tcPrChange>
          </w:tcPr>
          <w:p w14:paraId="61FE1810" w14:textId="1AAD10CB" w:rsidR="00ED4310" w:rsidDel="006672EF" w:rsidRDefault="00ED4310" w:rsidP="00ED4310">
            <w:pPr>
              <w:jc w:val="center"/>
              <w:rPr>
                <w:del w:id="225" w:author="오윤 권" w:date="2023-06-01T21:55:00Z"/>
                <w:rFonts w:ascii="돋움" w:eastAsia="돋움" w:hAnsi="돋움" w:cs="돋움"/>
              </w:rPr>
            </w:pPr>
            <w:del w:id="226" w:author="오윤 권" w:date="2023-06-01T21:55:00Z">
              <w:r w:rsidDel="006672EF">
                <w:rPr>
                  <w:rFonts w:ascii="돋움" w:eastAsia="돋움" w:hAnsi="돋움" w:cs="돋움" w:hint="eastAsia"/>
                </w:rPr>
                <w:delText>작업 마감 날짜알림 설정</w:delText>
              </w:r>
            </w:del>
          </w:p>
        </w:tc>
        <w:tc>
          <w:tcPr>
            <w:tcW w:w="6095" w:type="dxa"/>
            <w:tcPrChange w:id="227" w:author="오윤 권" w:date="2023-06-01T20:23:00Z">
              <w:tcPr>
                <w:tcW w:w="6095" w:type="dxa"/>
              </w:tcPr>
            </w:tcPrChange>
          </w:tcPr>
          <w:p w14:paraId="6BEE0E81" w14:textId="0391DD3A" w:rsidR="00ED4310" w:rsidDel="006672EF" w:rsidRDefault="00ED4310" w:rsidP="00ED4310">
            <w:pPr>
              <w:jc w:val="center"/>
              <w:rPr>
                <w:del w:id="228" w:author="오윤 권" w:date="2023-06-01T21:55:00Z"/>
              </w:rPr>
            </w:pPr>
            <w:del w:id="229" w:author="오윤 권" w:date="2023-06-01T21:55:00Z">
              <w:r w:rsidDel="006672EF">
                <w:delText>날짜</w:delText>
              </w:r>
              <w:r w:rsidDel="006672EF">
                <w:delText xml:space="preserve"> </w:delText>
              </w:r>
              <w:r w:rsidDel="006672EF">
                <w:delText>알림을</w:delText>
              </w:r>
              <w:r w:rsidDel="006672EF">
                <w:delText xml:space="preserve"> </w:delText>
              </w:r>
              <w:r w:rsidDel="006672EF">
                <w:delText>설정하여</w:delText>
              </w:r>
              <w:r w:rsidDel="006672EF">
                <w:delText xml:space="preserve"> </w:delText>
              </w:r>
              <w:r w:rsidDel="006672EF">
                <w:delText>마감</w:delText>
              </w:r>
              <w:r w:rsidDel="006672EF">
                <w:delText xml:space="preserve"> </w:delText>
              </w:r>
              <w:r w:rsidDel="006672EF">
                <w:delText>며칠전</w:delText>
              </w:r>
              <w:r w:rsidDel="006672EF">
                <w:delText xml:space="preserve"> </w:delText>
              </w:r>
              <w:r w:rsidDel="006672EF">
                <w:delText>원하는</w:delText>
              </w:r>
              <w:r w:rsidDel="006672EF">
                <w:delText xml:space="preserve"> </w:delText>
              </w:r>
              <w:r w:rsidDel="006672EF">
                <w:delText>시간에</w:delText>
              </w:r>
              <w:r w:rsidDel="006672EF">
                <w:delText xml:space="preserve"> </w:delText>
              </w:r>
              <w:r w:rsidDel="006672EF">
                <w:delText>며칠남았는지</w:delText>
              </w:r>
              <w:r w:rsidDel="006672EF">
                <w:delText xml:space="preserve"> </w:delText>
              </w:r>
              <w:r w:rsidDel="006672EF">
                <w:rPr>
                  <w:rFonts w:hint="eastAsia"/>
                </w:rPr>
                <w:delText>알림을</w:delText>
              </w:r>
            </w:del>
            <w:del w:id="230" w:author="오윤 권" w:date="2023-06-01T21:34:00Z">
              <w:r w:rsidDel="003D33B4">
                <w:rPr>
                  <w:rFonts w:hint="eastAsia"/>
                </w:rPr>
                <w:delText xml:space="preserve"> </w:delText>
              </w:r>
              <w:r w:rsidDel="003D33B4">
                <w:rPr>
                  <w:rFonts w:hint="eastAsia"/>
                </w:rPr>
                <w:delText>받을</w:delText>
              </w:r>
              <w:r w:rsidDel="003D33B4">
                <w:rPr>
                  <w:rFonts w:hint="eastAsia"/>
                </w:rPr>
                <w:delText xml:space="preserve"> </w:delText>
              </w:r>
              <w:r w:rsidDel="003D33B4">
                <w:rPr>
                  <w:rFonts w:hint="eastAsia"/>
                </w:rPr>
                <w:delText>수</w:delText>
              </w:r>
              <w:r w:rsidDel="003D33B4">
                <w:rPr>
                  <w:rFonts w:hint="eastAsia"/>
                </w:rPr>
                <w:delText xml:space="preserve"> </w:delText>
              </w:r>
              <w:r w:rsidDel="003D33B4">
                <w:rPr>
                  <w:rFonts w:hint="eastAsia"/>
                </w:rPr>
                <w:delText>있다</w:delText>
              </w:r>
            </w:del>
            <w:del w:id="231" w:author="오윤 권" w:date="2023-06-01T21:55:00Z">
              <w:r w:rsidDel="006672EF">
                <w:rPr>
                  <w:rFonts w:hint="eastAsia"/>
                </w:rPr>
                <w:delText>.</w:delText>
              </w:r>
            </w:del>
          </w:p>
        </w:tc>
        <w:tc>
          <w:tcPr>
            <w:tcW w:w="898" w:type="dxa"/>
            <w:tcPrChange w:id="232" w:author="오윤 권" w:date="2023-06-01T20:23:00Z">
              <w:tcPr>
                <w:tcW w:w="898" w:type="dxa"/>
              </w:tcPr>
            </w:tcPrChange>
          </w:tcPr>
          <w:p w14:paraId="26AF4BE6" w14:textId="0DE0ACE0" w:rsidR="00ED4310" w:rsidRPr="00D54A11" w:rsidDel="006672EF" w:rsidRDefault="00ED4310" w:rsidP="00ED4310">
            <w:pPr>
              <w:jc w:val="center"/>
              <w:rPr>
                <w:del w:id="233" w:author="오윤 권" w:date="2023-06-01T21:55:00Z"/>
                <w:rFonts w:ascii="돋움" w:eastAsia="돋움" w:hAnsi="돋움"/>
              </w:rPr>
            </w:pPr>
          </w:p>
        </w:tc>
      </w:tr>
      <w:tr w:rsidR="00ED4310" w:rsidRPr="00D54A11" w14:paraId="598A57D1" w14:textId="77777777" w:rsidTr="00AC29E8">
        <w:trPr>
          <w:trHeight w:val="353"/>
          <w:trPrChange w:id="234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235" w:author="오윤 권" w:date="2023-06-01T20:23:00Z">
              <w:tcPr>
                <w:tcW w:w="1490" w:type="dxa"/>
              </w:tcPr>
            </w:tcPrChange>
          </w:tcPr>
          <w:p w14:paraId="609ED683" w14:textId="656AB1E1" w:rsidR="00ED4310" w:rsidRDefault="001F0D4A" w:rsidP="00ED4310">
            <w:pPr>
              <w:jc w:val="center"/>
              <w:rPr>
                <w:rFonts w:ascii="돋움" w:eastAsia="돋움" w:hAnsi="돋움" w:cs="돋움"/>
              </w:rPr>
            </w:pPr>
            <w:ins w:id="236" w:author="오윤 권" w:date="2023-06-02T01:47:00Z">
              <w:r>
                <w:rPr>
                  <w:rFonts w:ascii="돋움" w:eastAsia="돋움" w:hAnsi="돋움" w:cs="돋움" w:hint="eastAsia"/>
                </w:rPr>
                <w:t>폴더 수정</w:t>
              </w:r>
            </w:ins>
            <w:del w:id="237" w:author="오윤 권" w:date="2023-06-02T01:47:00Z">
              <w:r w:rsidR="00ED4310" w:rsidDel="001F0D4A">
                <w:rPr>
                  <w:rFonts w:ascii="돋움" w:eastAsia="돋움" w:hAnsi="돋움" w:cs="돋움" w:hint="eastAsia"/>
                </w:rPr>
                <w:delText>다른 사용자들과 실시간 동기화</w:delText>
              </w:r>
            </w:del>
          </w:p>
        </w:tc>
        <w:tc>
          <w:tcPr>
            <w:tcW w:w="6095" w:type="dxa"/>
            <w:tcPrChange w:id="238" w:author="오윤 권" w:date="2023-06-01T20:23:00Z">
              <w:tcPr>
                <w:tcW w:w="6095" w:type="dxa"/>
              </w:tcPr>
            </w:tcPrChange>
          </w:tcPr>
          <w:p w14:paraId="48985680" w14:textId="798B58E2" w:rsidR="00ED4310" w:rsidRPr="00ED4310" w:rsidRDefault="001F0D4A" w:rsidP="00ED4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</w:rPr>
            </w:pPr>
            <w:ins w:id="239" w:author="오윤 권" w:date="2023-06-02T01:47:00Z">
              <w:r>
                <w:rPr>
                  <w:rFonts w:ascii="돋움" w:eastAsia="돋움" w:hAnsi="돋움" w:cs="돋움" w:hint="eastAsia"/>
                </w:rPr>
                <w:t>폴더 이름을 수정</w:t>
              </w:r>
            </w:ins>
            <w:ins w:id="240" w:author="오윤 권" w:date="2023-06-05T23:06:00Z">
              <w:r w:rsidR="00833BEE">
                <w:rPr>
                  <w:rFonts w:ascii="돋움" w:eastAsia="돋움" w:hAnsi="돋움" w:cs="돋움"/>
                </w:rPr>
                <w:t>한다</w:t>
              </w:r>
              <w:r w:rsidR="00833BEE">
                <w:rPr>
                  <w:rFonts w:ascii="돋움" w:eastAsia="돋움" w:hAnsi="돋움" w:cs="돋움" w:hint="eastAsia"/>
                </w:rPr>
                <w:t>.</w:t>
              </w:r>
            </w:ins>
            <w:del w:id="241" w:author="오윤 권" w:date="2023-06-02T01:47:00Z">
              <w:r w:rsidR="00ED4310" w:rsidDel="001F0D4A">
                <w:rPr>
                  <w:rFonts w:ascii="돋움" w:eastAsia="돋움" w:hAnsi="돋움" w:cs="돋움" w:hint="eastAsia"/>
                </w:rPr>
                <w:delText>다른 사용자들과 실시간 동기화를 통해 서로의 작업</w:delText>
              </w:r>
            </w:del>
            <w:del w:id="242" w:author="오윤 권" w:date="2023-06-01T21:35:00Z">
              <w:r w:rsidR="00ED4310" w:rsidDel="003D33B4">
                <w:rPr>
                  <w:rFonts w:ascii="돋움" w:eastAsia="돋움" w:hAnsi="돋움" w:cs="돋움" w:hint="eastAsia"/>
                </w:rPr>
                <w:delText xml:space="preserve">을 </w:delText>
              </w:r>
            </w:del>
            <w:del w:id="243" w:author="오윤 권" w:date="2023-06-01T21:34:00Z">
              <w:r w:rsidR="00ED4310" w:rsidDel="003D33B4">
                <w:rPr>
                  <w:rFonts w:ascii="돋움" w:eastAsia="돋움" w:hAnsi="돋움" w:cs="돋움" w:hint="eastAsia"/>
                </w:rPr>
                <w:delText>볼 수 있다</w:delText>
              </w:r>
            </w:del>
            <w:del w:id="244" w:author="오윤 권" w:date="2023-06-02T01:47:00Z">
              <w:r w:rsidR="00ED4310" w:rsidDel="001F0D4A">
                <w:rPr>
                  <w:rFonts w:ascii="돋움" w:eastAsia="돋움" w:hAnsi="돋움" w:cs="돋움" w:hint="eastAsia"/>
                </w:rPr>
                <w:delText>. 동기화를 끊을 시에는 서로 공유중이던 작업들이 사라진다.</w:delText>
              </w:r>
            </w:del>
          </w:p>
        </w:tc>
        <w:tc>
          <w:tcPr>
            <w:tcW w:w="898" w:type="dxa"/>
            <w:tcPrChange w:id="245" w:author="오윤 권" w:date="2023-06-01T20:23:00Z">
              <w:tcPr>
                <w:tcW w:w="898" w:type="dxa"/>
              </w:tcPr>
            </w:tcPrChange>
          </w:tcPr>
          <w:p w14:paraId="173B5075" w14:textId="77777777" w:rsidR="00ED4310" w:rsidRPr="00D54A11" w:rsidRDefault="00ED4310" w:rsidP="00ED4310">
            <w:pPr>
              <w:jc w:val="center"/>
              <w:rPr>
                <w:rFonts w:ascii="돋움" w:eastAsia="돋움" w:hAnsi="돋움"/>
              </w:rPr>
            </w:pPr>
          </w:p>
        </w:tc>
      </w:tr>
      <w:tr w:rsidR="001F0D4A" w:rsidRPr="00D54A11" w14:paraId="5B9C6BE5" w14:textId="77777777" w:rsidTr="00AC29E8">
        <w:trPr>
          <w:trHeight w:val="353"/>
          <w:trPrChange w:id="246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247" w:author="오윤 권" w:date="2023-06-01T20:23:00Z">
              <w:tcPr>
                <w:tcW w:w="1490" w:type="dxa"/>
              </w:tcPr>
            </w:tcPrChange>
          </w:tcPr>
          <w:p w14:paraId="6B79F517" w14:textId="2BF76273" w:rsidR="001F0D4A" w:rsidRDefault="001F0D4A" w:rsidP="001F0D4A">
            <w:pPr>
              <w:rPr>
                <w:rFonts w:ascii="돋움" w:eastAsia="돋움" w:hAnsi="돋움" w:cs="돋움"/>
              </w:rPr>
            </w:pPr>
            <w:ins w:id="248" w:author="오윤 권" w:date="2023-06-02T01:47:00Z">
              <w:r>
                <w:rPr>
                  <w:rFonts w:ascii="돋움" w:eastAsia="돋움" w:hAnsi="돋움" w:cs="돋움" w:hint="eastAsia"/>
                </w:rPr>
                <w:t>작업 마감 날짜 선택</w:t>
              </w:r>
            </w:ins>
            <w:del w:id="249" w:author="오윤 권" w:date="2023-06-02T01:47:00Z">
              <w:r w:rsidDel="001F0D4A">
                <w:rPr>
                  <w:rFonts w:ascii="돋움" w:eastAsia="돋움" w:hAnsi="돋움" w:cs="돋움" w:hint="eastAsia"/>
                </w:rPr>
                <w:delText>다른 사용자의 작업에 댓글 작성</w:delText>
              </w:r>
            </w:del>
          </w:p>
        </w:tc>
        <w:tc>
          <w:tcPr>
            <w:tcW w:w="6095" w:type="dxa"/>
            <w:tcPrChange w:id="250" w:author="오윤 권" w:date="2023-06-01T20:23:00Z">
              <w:tcPr>
                <w:tcW w:w="6095" w:type="dxa"/>
              </w:tcPr>
            </w:tcPrChange>
          </w:tcPr>
          <w:p w14:paraId="40BC72F5" w14:textId="7C16FD50" w:rsidR="001F0D4A" w:rsidRDefault="001F0D4A" w:rsidP="001F0D4A">
            <w:pPr>
              <w:jc w:val="center"/>
            </w:pPr>
            <w:ins w:id="251" w:author="오윤 권" w:date="2023-06-02T01:47:00Z">
              <w:r>
                <w:t>마감</w:t>
              </w:r>
              <w:r>
                <w:t xml:space="preserve"> </w:t>
              </w:r>
              <w:r>
                <w:t>날짜를</w:t>
              </w:r>
              <w:r>
                <w:t xml:space="preserve"> </w:t>
              </w:r>
              <w:r>
                <w:t>설정하여</w:t>
              </w:r>
              <w:r>
                <w:t xml:space="preserve"> </w:t>
              </w:r>
              <w:r>
                <w:t>업무가</w:t>
              </w:r>
              <w:r>
                <w:t xml:space="preserve"> </w:t>
              </w:r>
              <w:r>
                <w:t>며칠정도</w:t>
              </w:r>
              <w:r>
                <w:t xml:space="preserve"> </w:t>
              </w:r>
              <w:r>
                <w:t>남았는지</w:t>
              </w:r>
              <w:r>
                <w:t xml:space="preserve"> </w:t>
              </w:r>
              <w:r>
                <w:rPr>
                  <w:rFonts w:hint="eastAsia"/>
                </w:rPr>
                <w:t>파악한다</w:t>
              </w:r>
              <w:r>
                <w:t>.</w:t>
              </w:r>
            </w:ins>
            <w:del w:id="252" w:author="오윤 권" w:date="2023-06-02T01:47:00Z">
              <w:r w:rsidDel="001F0D4A">
                <w:rPr>
                  <w:rFonts w:ascii="돋움" w:eastAsia="돋움" w:hAnsi="돋움" w:cs="돋움" w:hint="eastAsia"/>
                </w:rPr>
                <w:delText>동기화를 통해 볼 수 있는 다른 사용자의 작업에 댓글을 작성</w:delText>
              </w:r>
            </w:del>
            <w:del w:id="253" w:author="오윤 권" w:date="2023-06-01T21:34:00Z">
              <w:r w:rsidDel="003D33B4">
                <w:rPr>
                  <w:rFonts w:ascii="돋움" w:eastAsia="돋움" w:hAnsi="돋움" w:cs="돋움" w:hint="eastAsia"/>
                </w:rPr>
                <w:delText xml:space="preserve"> 할 </w:delText>
              </w:r>
              <w:r w:rsidDel="003D33B4">
                <w:rPr>
                  <w:rFonts w:ascii="돋움" w:eastAsia="돋움" w:hAnsi="돋움" w:cs="돋움"/>
                </w:rPr>
                <w:delText xml:space="preserve"> </w:delText>
              </w:r>
              <w:r w:rsidDel="003D33B4">
                <w:rPr>
                  <w:rFonts w:ascii="돋움" w:eastAsia="돋움" w:hAnsi="돋움" w:cs="돋움" w:hint="eastAsia"/>
                </w:rPr>
                <w:delText>수 있다</w:delText>
              </w:r>
            </w:del>
            <w:del w:id="254" w:author="오윤 권" w:date="2023-06-02T01:47:00Z">
              <w:r w:rsidDel="001F0D4A">
                <w:rPr>
                  <w:rFonts w:ascii="돋움" w:eastAsia="돋움" w:hAnsi="돋움" w:cs="돋움" w:hint="eastAsia"/>
                </w:rPr>
                <w:delText>.</w:delText>
              </w:r>
            </w:del>
          </w:p>
        </w:tc>
        <w:tc>
          <w:tcPr>
            <w:tcW w:w="898" w:type="dxa"/>
            <w:tcPrChange w:id="255" w:author="오윤 권" w:date="2023-06-01T20:23:00Z">
              <w:tcPr>
                <w:tcW w:w="898" w:type="dxa"/>
              </w:tcPr>
            </w:tcPrChange>
          </w:tcPr>
          <w:p w14:paraId="38851EC7" w14:textId="77777777" w:rsidR="001F0D4A" w:rsidRDefault="001F0D4A" w:rsidP="001F0D4A">
            <w:pPr>
              <w:jc w:val="center"/>
              <w:rPr>
                <w:rFonts w:ascii="돋움" w:eastAsia="돋움" w:hAnsi="돋움"/>
              </w:rPr>
            </w:pPr>
          </w:p>
          <w:p w14:paraId="189307BC" w14:textId="00B846EA" w:rsidR="001F0D4A" w:rsidRPr="00D54A11" w:rsidRDefault="001F0D4A" w:rsidP="001F0D4A">
            <w:pPr>
              <w:jc w:val="center"/>
              <w:rPr>
                <w:rFonts w:ascii="돋움" w:eastAsia="돋움" w:hAnsi="돋움"/>
              </w:rPr>
            </w:pPr>
          </w:p>
        </w:tc>
      </w:tr>
      <w:tr w:rsidR="001F0D4A" w:rsidRPr="00D54A11" w14:paraId="50737BC2" w14:textId="77777777" w:rsidTr="00AC29E8">
        <w:trPr>
          <w:trHeight w:val="353"/>
          <w:trPrChange w:id="256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257" w:author="오윤 권" w:date="2023-06-01T20:23:00Z">
              <w:tcPr>
                <w:tcW w:w="1490" w:type="dxa"/>
              </w:tcPr>
            </w:tcPrChange>
          </w:tcPr>
          <w:p w14:paraId="10F2C0C1" w14:textId="6F19399A" w:rsidR="001F0D4A" w:rsidRDefault="00833BEE" w:rsidP="001F0D4A">
            <w:pPr>
              <w:rPr>
                <w:rFonts w:ascii="돋움" w:eastAsia="돋움" w:hAnsi="돋움" w:cs="돋움"/>
              </w:rPr>
            </w:pPr>
            <w:ins w:id="258" w:author="오윤 권" w:date="2023-06-05T23:07:00Z">
              <w:r>
                <w:rPr>
                  <w:rFonts w:ascii="돋움" w:eastAsia="돋움" w:hAnsi="돋움" w:cs="돋움" w:hint="eastAsia"/>
                </w:rPr>
                <w:t>친구 추가</w:t>
              </w:r>
            </w:ins>
            <w:del w:id="259" w:author="오윤 권" w:date="2023-06-02T01:47:00Z">
              <w:r w:rsidR="001F0D4A" w:rsidDel="001F0D4A">
                <w:rPr>
                  <w:rFonts w:ascii="돋움" w:eastAsia="돋움" w:hAnsi="돋움" w:cs="돋움" w:hint="eastAsia"/>
                </w:rPr>
                <w:delText>회원 정보 관리</w:delText>
              </w:r>
            </w:del>
          </w:p>
        </w:tc>
        <w:tc>
          <w:tcPr>
            <w:tcW w:w="6095" w:type="dxa"/>
            <w:tcPrChange w:id="260" w:author="오윤 권" w:date="2023-06-01T20:23:00Z">
              <w:tcPr>
                <w:tcW w:w="6095" w:type="dxa"/>
              </w:tcPr>
            </w:tcPrChange>
          </w:tcPr>
          <w:p w14:paraId="4BD976AB" w14:textId="5168B340" w:rsidR="001F0D4A" w:rsidRDefault="00833BEE" w:rsidP="001F0D4A">
            <w:pPr>
              <w:jc w:val="center"/>
              <w:rPr>
                <w:rFonts w:ascii="돋움" w:eastAsia="돋움" w:hAnsi="돋움" w:cs="돋움"/>
              </w:rPr>
            </w:pPr>
            <w:ins w:id="261" w:author="오윤 권" w:date="2023-06-05T23:07:00Z">
              <w:r>
                <w:rPr>
                  <w:rFonts w:ascii="돋움" w:eastAsia="돋움" w:hAnsi="돋움" w:cs="돋움" w:hint="eastAsia"/>
                </w:rPr>
                <w:t>친구를 추가하여 친구의 작업을 본다.</w:t>
              </w:r>
            </w:ins>
            <w:del w:id="262" w:author="오윤 권" w:date="2023-06-02T01:47:00Z">
              <w:r w:rsidR="001F0D4A" w:rsidDel="001F0D4A">
                <w:delText>사용자의</w:delText>
              </w:r>
              <w:r w:rsidR="001F0D4A" w:rsidDel="001F0D4A">
                <w:delText xml:space="preserve"> </w:delText>
              </w:r>
              <w:r w:rsidR="001F0D4A" w:rsidDel="001F0D4A">
                <w:delText>회원</w:delText>
              </w:r>
              <w:r w:rsidR="001F0D4A" w:rsidDel="001F0D4A">
                <w:delText xml:space="preserve"> </w:delText>
              </w:r>
              <w:r w:rsidR="001F0D4A" w:rsidDel="001F0D4A">
                <w:delText>정보를</w:delText>
              </w:r>
              <w:r w:rsidR="001F0D4A" w:rsidDel="001F0D4A">
                <w:delText xml:space="preserve"> </w:delText>
              </w:r>
              <w:r w:rsidR="001F0D4A" w:rsidDel="001F0D4A">
                <w:delText>읽거나</w:delText>
              </w:r>
              <w:r w:rsidR="001F0D4A" w:rsidDel="001F0D4A">
                <w:delText xml:space="preserve"> </w:delText>
              </w:r>
              <w:r w:rsidR="001F0D4A" w:rsidDel="001F0D4A">
                <w:delText>수정</w:delText>
              </w:r>
              <w:r w:rsidR="001F0D4A" w:rsidDel="001F0D4A">
                <w:delText xml:space="preserve"> </w:delText>
              </w:r>
              <w:r w:rsidR="001F0D4A" w:rsidDel="001F0D4A">
                <w:delText>및</w:delText>
              </w:r>
              <w:r w:rsidR="001F0D4A" w:rsidDel="001F0D4A">
                <w:delText xml:space="preserve"> </w:delText>
              </w:r>
              <w:r w:rsidR="001F0D4A" w:rsidDel="001F0D4A">
                <w:delText>가이드라인</w:delText>
              </w:r>
              <w:r w:rsidR="001F0D4A" w:rsidDel="001F0D4A">
                <w:delText xml:space="preserve"> </w:delText>
              </w:r>
              <w:r w:rsidR="001F0D4A" w:rsidDel="001F0D4A">
                <w:delText>위반</w:delText>
              </w:r>
              <w:r w:rsidR="001F0D4A" w:rsidDel="001F0D4A">
                <w:delText xml:space="preserve"> </w:delText>
              </w:r>
              <w:r w:rsidR="001F0D4A" w:rsidDel="001F0D4A">
                <w:delText>시</w:delText>
              </w:r>
              <w:r w:rsidR="001F0D4A" w:rsidDel="001F0D4A">
                <w:delText xml:space="preserve"> </w:delText>
              </w:r>
              <w:r w:rsidR="001F0D4A" w:rsidDel="001F0D4A">
                <w:delText>탈퇴시</w:delText>
              </w:r>
            </w:del>
            <w:del w:id="263" w:author="오윤 권" w:date="2023-06-01T21:35:00Z">
              <w:r w:rsidR="001F0D4A" w:rsidDel="003D33B4">
                <w:delText>킬</w:delText>
              </w:r>
              <w:r w:rsidR="001F0D4A" w:rsidDel="003D33B4">
                <w:delText xml:space="preserve"> </w:delText>
              </w:r>
              <w:r w:rsidR="001F0D4A" w:rsidDel="003D33B4">
                <w:delText>수</w:delText>
              </w:r>
              <w:r w:rsidR="001F0D4A" w:rsidDel="003D33B4">
                <w:delText xml:space="preserve"> </w:delText>
              </w:r>
              <w:r w:rsidR="001F0D4A" w:rsidDel="003D33B4">
                <w:delText>있</w:delText>
              </w:r>
            </w:del>
            <w:del w:id="264" w:author="오윤 권" w:date="2023-06-02T01:47:00Z">
              <w:r w:rsidR="001F0D4A" w:rsidDel="001F0D4A">
                <w:delText>다</w:delText>
              </w:r>
              <w:r w:rsidR="001F0D4A" w:rsidDel="001F0D4A">
                <w:delText xml:space="preserve">. </w:delText>
              </w:r>
              <w:r w:rsidR="001F0D4A" w:rsidDel="001F0D4A">
                <w:delText>완료된</w:delText>
              </w:r>
              <w:r w:rsidR="001F0D4A" w:rsidDel="001F0D4A">
                <w:delText xml:space="preserve"> </w:delText>
              </w:r>
              <w:r w:rsidR="001F0D4A" w:rsidDel="001F0D4A">
                <w:delText>작업들의</w:delText>
              </w:r>
              <w:r w:rsidR="001F0D4A" w:rsidDel="001F0D4A">
                <w:delText xml:space="preserve"> </w:delText>
              </w:r>
              <w:r w:rsidR="001F0D4A" w:rsidDel="001F0D4A">
                <w:delText>시간들을</w:delText>
              </w:r>
              <w:r w:rsidR="001F0D4A" w:rsidDel="001F0D4A">
                <w:delText xml:space="preserve"> </w:delText>
              </w:r>
              <w:r w:rsidR="001F0D4A" w:rsidDel="001F0D4A">
                <w:delText>분석함으로</w:delText>
              </w:r>
              <w:r w:rsidR="001F0D4A" w:rsidDel="001F0D4A">
                <w:delText xml:space="preserve"> </w:delText>
              </w:r>
              <w:r w:rsidR="001F0D4A" w:rsidDel="001F0D4A">
                <w:delText>사용자의</w:delText>
              </w:r>
              <w:r w:rsidR="001F0D4A" w:rsidDel="001F0D4A">
                <w:delText xml:space="preserve"> </w:delText>
              </w:r>
              <w:r w:rsidR="001F0D4A" w:rsidDel="001F0D4A">
                <w:delText>작업진행</w:delText>
              </w:r>
              <w:r w:rsidR="001F0D4A" w:rsidDel="001F0D4A">
                <w:delText xml:space="preserve"> </w:delText>
              </w:r>
              <w:r w:rsidR="001F0D4A" w:rsidDel="001F0D4A">
                <w:delText>성향을</w:delText>
              </w:r>
              <w:r w:rsidR="001F0D4A" w:rsidDel="001F0D4A">
                <w:delText xml:space="preserve"> </w:delText>
              </w:r>
              <w:r w:rsidR="001F0D4A" w:rsidDel="001F0D4A">
                <w:delText>분석한다</w:delText>
              </w:r>
              <w:r w:rsidR="001F0D4A" w:rsidDel="001F0D4A">
                <w:delText>.(</w:delText>
              </w:r>
              <w:r w:rsidR="001F0D4A" w:rsidDel="001F0D4A">
                <w:delText>예</w:delText>
              </w:r>
              <w:r w:rsidR="001F0D4A" w:rsidDel="001F0D4A">
                <w:delText xml:space="preserve">: </w:delText>
              </w:r>
              <w:r w:rsidR="001F0D4A" w:rsidDel="001F0D4A">
                <w:delText>체계적으로</w:delText>
              </w:r>
              <w:r w:rsidR="001F0D4A" w:rsidDel="001F0D4A">
                <w:delText xml:space="preserve"> </w:delText>
              </w:r>
              <w:r w:rsidR="001F0D4A" w:rsidDel="001F0D4A">
                <w:delText>금주의</w:delText>
              </w:r>
              <w:r w:rsidR="001F0D4A" w:rsidDel="001F0D4A">
                <w:delText xml:space="preserve"> </w:delText>
              </w:r>
              <w:r w:rsidR="001F0D4A" w:rsidDel="001F0D4A">
                <w:delText>정해진</w:delText>
              </w:r>
              <w:r w:rsidR="001F0D4A" w:rsidDel="001F0D4A">
                <w:delText xml:space="preserve"> </w:delText>
              </w:r>
              <w:r w:rsidR="001F0D4A" w:rsidDel="001F0D4A">
                <w:delText>할당량을</w:delText>
              </w:r>
              <w:r w:rsidR="001F0D4A" w:rsidDel="001F0D4A">
                <w:delText xml:space="preserve"> </w:delText>
              </w:r>
              <w:r w:rsidR="001F0D4A" w:rsidDel="001F0D4A">
                <w:delText>진행하는지</w:delText>
              </w:r>
              <w:r w:rsidR="001F0D4A" w:rsidDel="001F0D4A">
                <w:delText xml:space="preserve">, </w:delText>
              </w:r>
              <w:r w:rsidR="001F0D4A" w:rsidDel="001F0D4A">
                <w:delText>점점</w:delText>
              </w:r>
              <w:r w:rsidR="001F0D4A" w:rsidDel="001F0D4A">
                <w:delText xml:space="preserve"> </w:delText>
              </w:r>
              <w:r w:rsidR="001F0D4A" w:rsidDel="001F0D4A">
                <w:delText>뒤로</w:delText>
              </w:r>
              <w:r w:rsidR="001F0D4A" w:rsidDel="001F0D4A">
                <w:delText xml:space="preserve"> </w:delText>
              </w:r>
              <w:r w:rsidR="001F0D4A" w:rsidDel="001F0D4A">
                <w:delText>몰아가서</w:delText>
              </w:r>
              <w:r w:rsidR="001F0D4A" w:rsidDel="001F0D4A">
                <w:delText xml:space="preserve"> </w:delText>
              </w:r>
              <w:r w:rsidR="001F0D4A" w:rsidDel="001F0D4A">
                <w:delText>작업을</w:delText>
              </w:r>
              <w:r w:rsidR="001F0D4A" w:rsidDel="001F0D4A">
                <w:delText xml:space="preserve"> </w:delText>
              </w:r>
              <w:r w:rsidR="001F0D4A" w:rsidDel="001F0D4A">
                <w:delText>진행하는지</w:delText>
              </w:r>
              <w:r w:rsidR="001F0D4A" w:rsidDel="001F0D4A">
                <w:delText xml:space="preserve"> </w:delText>
              </w:r>
              <w:r w:rsidR="001F0D4A" w:rsidDel="001F0D4A">
                <w:delText>등</w:delText>
              </w:r>
              <w:r w:rsidR="001F0D4A" w:rsidDel="001F0D4A">
                <w:delText>)</w:delText>
              </w:r>
            </w:del>
          </w:p>
        </w:tc>
        <w:tc>
          <w:tcPr>
            <w:tcW w:w="898" w:type="dxa"/>
            <w:tcPrChange w:id="265" w:author="오윤 권" w:date="2023-06-01T20:23:00Z">
              <w:tcPr>
                <w:tcW w:w="898" w:type="dxa"/>
              </w:tcPr>
            </w:tcPrChange>
          </w:tcPr>
          <w:p w14:paraId="70AA4DB1" w14:textId="77777777" w:rsidR="001F0D4A" w:rsidRDefault="001F0D4A" w:rsidP="001F0D4A">
            <w:pPr>
              <w:jc w:val="center"/>
              <w:rPr>
                <w:rFonts w:ascii="돋움" w:eastAsia="돋움" w:hAnsi="돋움"/>
              </w:rPr>
            </w:pPr>
          </w:p>
        </w:tc>
      </w:tr>
      <w:tr w:rsidR="00833BEE" w:rsidRPr="00D54A11" w14:paraId="11C2D8FA" w14:textId="77777777" w:rsidTr="00AC29E8">
        <w:trPr>
          <w:trHeight w:val="353"/>
          <w:ins w:id="266" w:author="오윤 권" w:date="2023-06-05T23:08:00Z"/>
        </w:trPr>
        <w:tc>
          <w:tcPr>
            <w:tcW w:w="1490" w:type="dxa"/>
          </w:tcPr>
          <w:p w14:paraId="1F14560C" w14:textId="76A88406" w:rsidR="00833BEE" w:rsidRDefault="00833BEE">
            <w:pPr>
              <w:tabs>
                <w:tab w:val="left" w:pos="680"/>
              </w:tabs>
              <w:rPr>
                <w:ins w:id="267" w:author="오윤 권" w:date="2023-06-05T23:08:00Z"/>
                <w:rFonts w:ascii="돋움" w:eastAsia="돋움" w:hAnsi="돋움" w:cs="돋움"/>
              </w:rPr>
              <w:pPrChange w:id="268" w:author="오윤 권" w:date="2023-06-05T23:08:00Z">
                <w:pPr/>
              </w:pPrChange>
            </w:pPr>
            <w:ins w:id="269" w:author="오윤 권" w:date="2023-06-05T23:08:00Z">
              <w:r>
                <w:rPr>
                  <w:rFonts w:ascii="돋움" w:eastAsia="돋움" w:hAnsi="돋움" w:cs="돋움"/>
                </w:rPr>
                <w:tab/>
              </w:r>
              <w:r>
                <w:rPr>
                  <w:rFonts w:ascii="돋움" w:eastAsia="돋움" w:hAnsi="돋움" w:cs="돋움" w:hint="eastAsia"/>
                </w:rPr>
                <w:t>친구 삭제</w:t>
              </w:r>
            </w:ins>
          </w:p>
        </w:tc>
        <w:tc>
          <w:tcPr>
            <w:tcW w:w="6095" w:type="dxa"/>
          </w:tcPr>
          <w:p w14:paraId="6A35D882" w14:textId="6A3469A8" w:rsidR="00833BEE" w:rsidRDefault="00833BEE" w:rsidP="001F0D4A">
            <w:pPr>
              <w:jc w:val="center"/>
              <w:rPr>
                <w:ins w:id="270" w:author="오윤 권" w:date="2023-06-05T23:08:00Z"/>
                <w:rFonts w:ascii="돋움" w:eastAsia="돋움" w:hAnsi="돋움" w:cs="돋움"/>
              </w:rPr>
            </w:pPr>
            <w:ins w:id="271" w:author="오윤 권" w:date="2023-06-05T23:08:00Z">
              <w:r>
                <w:rPr>
                  <w:rFonts w:ascii="돋움" w:eastAsia="돋움" w:hAnsi="돋움" w:cs="돋움" w:hint="eastAsia"/>
                </w:rPr>
                <w:t>친구를 삭제 한다.</w:t>
              </w:r>
            </w:ins>
          </w:p>
        </w:tc>
        <w:tc>
          <w:tcPr>
            <w:tcW w:w="898" w:type="dxa"/>
          </w:tcPr>
          <w:p w14:paraId="2EBFDE60" w14:textId="77777777" w:rsidR="00833BEE" w:rsidRDefault="00833BEE" w:rsidP="001F0D4A">
            <w:pPr>
              <w:jc w:val="center"/>
              <w:rPr>
                <w:ins w:id="272" w:author="오윤 권" w:date="2023-06-05T23:08:00Z"/>
                <w:rFonts w:ascii="돋움" w:eastAsia="돋움" w:hAnsi="돋움"/>
              </w:rPr>
            </w:pPr>
          </w:p>
        </w:tc>
      </w:tr>
      <w:tr w:rsidR="001F0D4A" w:rsidRPr="00D54A11" w14:paraId="75F224B0" w14:textId="77777777" w:rsidTr="00AC29E8">
        <w:trPr>
          <w:trHeight w:val="353"/>
          <w:trPrChange w:id="273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274" w:author="오윤 권" w:date="2023-06-01T20:23:00Z">
              <w:tcPr>
                <w:tcW w:w="1490" w:type="dxa"/>
              </w:tcPr>
            </w:tcPrChange>
          </w:tcPr>
          <w:p w14:paraId="27110707" w14:textId="13A927A2" w:rsidR="001F0D4A" w:rsidRDefault="00833BEE" w:rsidP="001F0D4A">
            <w:pPr>
              <w:rPr>
                <w:rFonts w:ascii="돋움" w:eastAsia="돋움" w:hAnsi="돋움" w:cs="돋움"/>
              </w:rPr>
            </w:pPr>
            <w:ins w:id="275" w:author="오윤 권" w:date="2023-06-05T23:07:00Z">
              <w:r>
                <w:rPr>
                  <w:rFonts w:ascii="돋움" w:eastAsia="돋움" w:hAnsi="돋움" w:cs="돋움" w:hint="eastAsia"/>
                </w:rPr>
                <w:t xml:space="preserve">친구의 </w:t>
              </w:r>
            </w:ins>
            <w:ins w:id="276" w:author="오윤 권" w:date="2023-06-02T01:47:00Z">
              <w:r w:rsidR="001F0D4A">
                <w:rPr>
                  <w:rFonts w:ascii="돋움" w:eastAsia="돋움" w:hAnsi="돋움" w:cs="돋움" w:hint="eastAsia"/>
                </w:rPr>
                <w:t>작업에 댓글 작성</w:t>
              </w:r>
            </w:ins>
            <w:del w:id="277" w:author="오윤 권" w:date="2023-06-01T20:13:00Z">
              <w:r w:rsidR="001F0D4A" w:rsidDel="00FE349F">
                <w:rPr>
                  <w:rFonts w:ascii="돋움" w:eastAsia="돋움" w:hAnsi="돋움" w:cs="돋움" w:hint="eastAsia"/>
                </w:rPr>
                <w:delText>데이터베이스 삭제</w:delText>
              </w:r>
            </w:del>
          </w:p>
        </w:tc>
        <w:tc>
          <w:tcPr>
            <w:tcW w:w="6095" w:type="dxa"/>
            <w:tcPrChange w:id="278" w:author="오윤 권" w:date="2023-06-01T20:23:00Z">
              <w:tcPr>
                <w:tcW w:w="6095" w:type="dxa"/>
              </w:tcPr>
            </w:tcPrChange>
          </w:tcPr>
          <w:p w14:paraId="53476BFC" w14:textId="521D7050" w:rsidR="001F0D4A" w:rsidRDefault="00833BEE">
            <w:pPr>
              <w:tabs>
                <w:tab w:val="center" w:pos="2939"/>
              </w:tabs>
              <w:pPrChange w:id="279" w:author="오윤 권" w:date="2023-06-01T20:15:00Z">
                <w:pPr>
                  <w:jc w:val="center"/>
                </w:pPr>
              </w:pPrChange>
            </w:pPr>
            <w:ins w:id="280" w:author="오윤 권" w:date="2023-06-05T23:08:00Z">
              <w:r>
                <w:rPr>
                  <w:rFonts w:ascii="돋움" w:eastAsia="돋움" w:hAnsi="돋움" w:cs="돋움" w:hint="eastAsia"/>
                </w:rPr>
                <w:t xml:space="preserve">친구의 </w:t>
              </w:r>
            </w:ins>
            <w:ins w:id="281" w:author="오윤 권" w:date="2023-06-02T01:47:00Z">
              <w:r w:rsidR="001F0D4A">
                <w:rPr>
                  <w:rFonts w:ascii="돋움" w:eastAsia="돋움" w:hAnsi="돋움" w:cs="돋움" w:hint="eastAsia"/>
                </w:rPr>
                <w:t>작업에 댓글을 작성한다.</w:t>
              </w:r>
            </w:ins>
            <w:del w:id="282" w:author="오윤 권" w:date="2023-06-01T20:13:00Z">
              <w:r w:rsidR="001F0D4A" w:rsidDel="00FE349F">
                <w:rPr>
                  <w:rFonts w:hint="eastAsia"/>
                </w:rPr>
                <w:delText>사용자가</w:delText>
              </w:r>
              <w:r w:rsidR="001F0D4A" w:rsidDel="00FE349F">
                <w:rPr>
                  <w:rFonts w:hint="eastAsia"/>
                </w:rPr>
                <w:delText xml:space="preserve"> </w:delText>
              </w:r>
              <w:r w:rsidR="001F0D4A" w:rsidDel="00FE349F">
                <w:rPr>
                  <w:rFonts w:hint="eastAsia"/>
                </w:rPr>
                <w:delText>회원</w:delText>
              </w:r>
              <w:r w:rsidR="001F0D4A" w:rsidDel="00FE349F">
                <w:rPr>
                  <w:rFonts w:hint="eastAsia"/>
                </w:rPr>
                <w:delText xml:space="preserve"> </w:delText>
              </w:r>
              <w:r w:rsidR="001F0D4A" w:rsidDel="00FE349F">
                <w:rPr>
                  <w:rFonts w:hint="eastAsia"/>
                </w:rPr>
                <w:delText>탈퇴시</w:delText>
              </w:r>
              <w:r w:rsidR="001F0D4A" w:rsidDel="00FE349F">
                <w:rPr>
                  <w:rFonts w:hint="eastAsia"/>
                </w:rPr>
                <w:delText xml:space="preserve"> </w:delText>
              </w:r>
              <w:r w:rsidR="001F0D4A" w:rsidDel="00FE349F">
                <w:rPr>
                  <w:rFonts w:hint="eastAsia"/>
                </w:rPr>
                <w:delText>데이터베이스에</w:delText>
              </w:r>
              <w:r w:rsidR="001F0D4A" w:rsidDel="00FE349F">
                <w:rPr>
                  <w:rFonts w:hint="eastAsia"/>
                </w:rPr>
                <w:delText xml:space="preserve"> </w:delText>
              </w:r>
              <w:r w:rsidR="001F0D4A" w:rsidDel="00FE349F">
                <w:rPr>
                  <w:rFonts w:hint="eastAsia"/>
                </w:rPr>
                <w:delText>저장된</w:delText>
              </w:r>
              <w:r w:rsidR="001F0D4A" w:rsidDel="00FE349F">
                <w:rPr>
                  <w:rFonts w:hint="eastAsia"/>
                </w:rPr>
                <w:delText xml:space="preserve"> </w:delText>
              </w:r>
              <w:r w:rsidR="001F0D4A" w:rsidDel="00FE349F">
                <w:rPr>
                  <w:rFonts w:hint="eastAsia"/>
                </w:rPr>
                <w:delText>정보를</w:delText>
              </w:r>
              <w:r w:rsidR="001F0D4A" w:rsidDel="00FE349F">
                <w:rPr>
                  <w:rFonts w:hint="eastAsia"/>
                </w:rPr>
                <w:delText xml:space="preserve"> </w:delText>
              </w:r>
              <w:r w:rsidR="001F0D4A" w:rsidDel="00FE349F">
                <w:rPr>
                  <w:rFonts w:hint="eastAsia"/>
                </w:rPr>
                <w:delText>삭제한다</w:delText>
              </w:r>
              <w:r w:rsidR="001F0D4A" w:rsidDel="00FE349F">
                <w:rPr>
                  <w:rFonts w:hint="eastAsia"/>
                </w:rPr>
                <w:delText>.</w:delText>
              </w:r>
            </w:del>
          </w:p>
        </w:tc>
        <w:tc>
          <w:tcPr>
            <w:tcW w:w="898" w:type="dxa"/>
            <w:tcPrChange w:id="283" w:author="오윤 권" w:date="2023-06-01T20:23:00Z">
              <w:tcPr>
                <w:tcW w:w="898" w:type="dxa"/>
              </w:tcPr>
            </w:tcPrChange>
          </w:tcPr>
          <w:p w14:paraId="76069795" w14:textId="77777777" w:rsidR="001F0D4A" w:rsidRDefault="001F0D4A" w:rsidP="001F0D4A">
            <w:pPr>
              <w:jc w:val="center"/>
              <w:rPr>
                <w:rFonts w:ascii="돋움" w:eastAsia="돋움" w:hAnsi="돋움"/>
              </w:rPr>
            </w:pPr>
          </w:p>
        </w:tc>
      </w:tr>
      <w:tr w:rsidR="001F0D4A" w:rsidRPr="00D54A11" w14:paraId="0D02E7C4" w14:textId="77777777" w:rsidTr="00AC29E8">
        <w:trPr>
          <w:trHeight w:val="773"/>
          <w:trPrChange w:id="284" w:author="오윤 권" w:date="2023-06-01T20:23:00Z">
            <w:trPr>
              <w:trHeight w:val="353"/>
            </w:trPr>
          </w:trPrChange>
        </w:trPr>
        <w:tc>
          <w:tcPr>
            <w:tcW w:w="1490" w:type="dxa"/>
            <w:tcPrChange w:id="285" w:author="오윤 권" w:date="2023-06-01T20:23:00Z">
              <w:tcPr>
                <w:tcW w:w="1490" w:type="dxa"/>
              </w:tcPr>
            </w:tcPrChange>
          </w:tcPr>
          <w:p w14:paraId="539F1BC2" w14:textId="4C926587" w:rsidR="001F0D4A" w:rsidRDefault="001F0D4A" w:rsidP="001F0D4A">
            <w:pPr>
              <w:rPr>
                <w:rFonts w:ascii="돋움" w:eastAsia="돋움" w:hAnsi="돋움" w:cs="돋움"/>
              </w:rPr>
            </w:pPr>
            <w:ins w:id="286" w:author="오윤 권" w:date="2023-06-02T01:47:00Z">
              <w:r>
                <w:rPr>
                  <w:rFonts w:ascii="돋움" w:eastAsia="돋움" w:hAnsi="돋움" w:cs="돋움" w:hint="eastAsia"/>
                </w:rPr>
                <w:t>회원 정보 관리</w:t>
              </w:r>
            </w:ins>
            <w:del w:id="287" w:author="오윤 권" w:date="2023-06-01T20:13:00Z">
              <w:r w:rsidDel="00FE349F">
                <w:rPr>
                  <w:rFonts w:ascii="돋움" w:eastAsia="돋움" w:hAnsi="돋움" w:cs="돋움" w:hint="eastAsia"/>
                </w:rPr>
                <w:delText>권한을 부여한다.</w:delText>
              </w:r>
            </w:del>
          </w:p>
        </w:tc>
        <w:tc>
          <w:tcPr>
            <w:tcW w:w="6095" w:type="dxa"/>
            <w:tcPrChange w:id="288" w:author="오윤 권" w:date="2023-06-01T20:23:00Z">
              <w:tcPr>
                <w:tcW w:w="6095" w:type="dxa"/>
              </w:tcPr>
            </w:tcPrChange>
          </w:tcPr>
          <w:p w14:paraId="19F8CC41" w14:textId="274DDA90" w:rsidR="001F0D4A" w:rsidRDefault="001F0D4A" w:rsidP="001F0D4A">
            <w:pPr>
              <w:jc w:val="center"/>
            </w:pPr>
            <w:ins w:id="289" w:author="오윤 권" w:date="2023-06-02T01:47:00Z">
              <w:r>
                <w:t>사용자의</w:t>
              </w:r>
              <w:r>
                <w:t xml:space="preserve"> </w:t>
              </w:r>
              <w:r>
                <w:t>회원</w:t>
              </w:r>
              <w:r>
                <w:t xml:space="preserve"> </w:t>
              </w:r>
              <w:r>
                <w:t>정보를</w:t>
              </w:r>
              <w:r>
                <w:t xml:space="preserve"> </w:t>
              </w:r>
              <w:r>
                <w:t>읽거나</w:t>
              </w:r>
              <w:r>
                <w:t xml:space="preserve"> </w:t>
              </w:r>
              <w:r>
                <w:t>수정</w:t>
              </w:r>
              <w:r>
                <w:t xml:space="preserve"> </w:t>
              </w:r>
              <w:r>
                <w:t>및</w:t>
              </w:r>
              <w:r>
                <w:t xml:space="preserve"> </w:t>
              </w:r>
              <w:r>
                <w:t>가이드라인</w:t>
              </w:r>
              <w:r>
                <w:t xml:space="preserve"> </w:t>
              </w:r>
              <w:r>
                <w:t>위반</w:t>
              </w:r>
              <w:r>
                <w:t xml:space="preserve"> </w:t>
              </w:r>
              <w:r>
                <w:t>시</w:t>
              </w:r>
              <w:r>
                <w:t xml:space="preserve"> </w:t>
              </w:r>
              <w:r>
                <w:t>탈퇴시</w:t>
              </w:r>
              <w:r>
                <w:rPr>
                  <w:rFonts w:hint="eastAsia"/>
                </w:rPr>
                <w:t>킨</w:t>
              </w:r>
              <w:r>
                <w:t>다</w:t>
              </w:r>
              <w:r>
                <w:t xml:space="preserve">. </w:t>
              </w:r>
              <w:r>
                <w:t>완료된</w:t>
              </w:r>
              <w:r>
                <w:t xml:space="preserve"> </w:t>
              </w:r>
              <w:r>
                <w:t>작업들의</w:t>
              </w:r>
              <w:r>
                <w:t xml:space="preserve"> </w:t>
              </w:r>
              <w:r>
                <w:t>시간들을</w:t>
              </w:r>
              <w:r>
                <w:t xml:space="preserve"> </w:t>
              </w:r>
              <w:r>
                <w:t>분석함으로</w:t>
              </w:r>
              <w:r>
                <w:t xml:space="preserve"> </w:t>
              </w:r>
              <w:r>
                <w:t>사용자의</w:t>
              </w:r>
              <w:r>
                <w:t xml:space="preserve"> </w:t>
              </w:r>
              <w:r>
                <w:t>작업진행</w:t>
              </w:r>
              <w:r>
                <w:t xml:space="preserve"> </w:t>
              </w:r>
              <w:r>
                <w:t>성향을</w:t>
              </w:r>
              <w:r>
                <w:t xml:space="preserve"> </w:t>
              </w:r>
              <w:r>
                <w:t>분석한다</w:t>
              </w:r>
              <w:r>
                <w:t>.(</w:t>
              </w:r>
              <w:r>
                <w:t>예</w:t>
              </w:r>
              <w:r>
                <w:t xml:space="preserve">: </w:t>
              </w:r>
              <w:r>
                <w:t>체계적으로</w:t>
              </w:r>
              <w:r>
                <w:t xml:space="preserve"> </w:t>
              </w:r>
              <w:r>
                <w:t>금주의</w:t>
              </w:r>
              <w:r>
                <w:t xml:space="preserve"> </w:t>
              </w:r>
              <w:r>
                <w:t>정해진</w:t>
              </w:r>
              <w:r>
                <w:t xml:space="preserve"> </w:t>
              </w:r>
              <w:r>
                <w:t>할당량을</w:t>
              </w:r>
              <w:r>
                <w:t xml:space="preserve"> </w:t>
              </w:r>
              <w:r>
                <w:t>진행하는지</w:t>
              </w:r>
              <w:r>
                <w:t xml:space="preserve">, </w:t>
              </w:r>
              <w:r>
                <w:t>점점</w:t>
              </w:r>
              <w:r>
                <w:t xml:space="preserve"> </w:t>
              </w:r>
              <w:r>
                <w:t>뒤로</w:t>
              </w:r>
              <w:r>
                <w:t xml:space="preserve"> </w:t>
              </w:r>
              <w:r>
                <w:t>몰아가서</w:t>
              </w:r>
              <w:r>
                <w:t xml:space="preserve"> </w:t>
              </w:r>
              <w:r>
                <w:t>작업을</w:t>
              </w:r>
              <w:r>
                <w:t xml:space="preserve"> </w:t>
              </w:r>
              <w:r>
                <w:t>진행하는지</w:t>
              </w:r>
              <w:r>
                <w:t xml:space="preserve"> </w:t>
              </w:r>
              <w:r>
                <w:t>등</w:t>
              </w:r>
              <w:r>
                <w:t>)</w:t>
              </w:r>
            </w:ins>
            <w:del w:id="290" w:author="오윤 권" w:date="2023-06-01T20:13:00Z">
              <w:r w:rsidDel="00FE349F">
                <w:rPr>
                  <w:rFonts w:hint="eastAsia"/>
                </w:rPr>
                <w:delText>사용자가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카카오계정을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통해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로그인을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할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시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동기화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권한을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부여한다</w:delText>
              </w:r>
              <w:r w:rsidDel="00FE349F">
                <w:delText>. (</w:delText>
              </w:r>
              <w:r w:rsidDel="00FE349F">
                <w:rPr>
                  <w:rFonts w:hint="eastAsia"/>
                </w:rPr>
                <w:delText>댓글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작성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및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다른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사용자의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작업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보기</w:delText>
              </w:r>
              <w:r w:rsidDel="00FE349F">
                <w:rPr>
                  <w:rFonts w:hint="eastAsia"/>
                </w:rPr>
                <w:delText>)</w:delText>
              </w:r>
              <w:r w:rsidDel="00FE349F">
                <w:delText xml:space="preserve"> </w:delText>
              </w:r>
              <w:r w:rsidDel="00FE349F">
                <w:rPr>
                  <w:rFonts w:hint="eastAsia"/>
                </w:rPr>
                <w:delText>비회원은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비회원권한으로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사이트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이용</w:delText>
              </w:r>
              <w:r w:rsidDel="00FE349F">
                <w:delText>(</w:delText>
              </w:r>
              <w:r w:rsidDel="00FE349F">
                <w:rPr>
                  <w:rFonts w:hint="eastAsia"/>
                </w:rPr>
                <w:delText>비회원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권한은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자신의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작업만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다룰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수</w:delText>
              </w:r>
              <w:r w:rsidDel="00FE349F">
                <w:rPr>
                  <w:rFonts w:hint="eastAsia"/>
                </w:rPr>
                <w:delText xml:space="preserve"> </w:delText>
              </w:r>
              <w:r w:rsidDel="00FE349F">
                <w:rPr>
                  <w:rFonts w:hint="eastAsia"/>
                </w:rPr>
                <w:delText>있다</w:delText>
              </w:r>
              <w:r w:rsidDel="00FE349F">
                <w:rPr>
                  <w:rFonts w:hint="eastAsia"/>
                </w:rPr>
                <w:delText>)</w:delText>
              </w:r>
            </w:del>
          </w:p>
        </w:tc>
        <w:tc>
          <w:tcPr>
            <w:tcW w:w="898" w:type="dxa"/>
            <w:tcPrChange w:id="291" w:author="오윤 권" w:date="2023-06-01T20:23:00Z">
              <w:tcPr>
                <w:tcW w:w="898" w:type="dxa"/>
              </w:tcPr>
            </w:tcPrChange>
          </w:tcPr>
          <w:p w14:paraId="78C086DE" w14:textId="77777777" w:rsidR="001F0D4A" w:rsidRDefault="001F0D4A" w:rsidP="001F0D4A">
            <w:pPr>
              <w:jc w:val="center"/>
              <w:rPr>
                <w:rFonts w:ascii="돋움" w:eastAsia="돋움" w:hAnsi="돋움"/>
              </w:rPr>
            </w:pPr>
          </w:p>
        </w:tc>
      </w:tr>
      <w:tr w:rsidR="001F0D4A" w:rsidRPr="00D54A11" w14:paraId="6D6BB8BF" w14:textId="77777777" w:rsidTr="00AC29E8">
        <w:trPr>
          <w:trHeight w:val="773"/>
          <w:ins w:id="292" w:author="오윤 권" w:date="2023-06-01T20:23:00Z"/>
        </w:trPr>
        <w:tc>
          <w:tcPr>
            <w:tcW w:w="1490" w:type="dxa"/>
            <w:shd w:val="clear" w:color="auto" w:fill="auto"/>
          </w:tcPr>
          <w:p w14:paraId="0B7CF0F7" w14:textId="70C69D14" w:rsidR="001F0D4A" w:rsidRDefault="001F0D4A" w:rsidP="001F0D4A">
            <w:pPr>
              <w:jc w:val="center"/>
              <w:rPr>
                <w:ins w:id="293" w:author="오윤 권" w:date="2023-06-01T20:23:00Z"/>
                <w:rFonts w:ascii="돋움" w:eastAsia="돋움" w:hAnsi="돋움" w:cs="돋움"/>
              </w:rPr>
            </w:pPr>
            <w:ins w:id="294" w:author="오윤 권" w:date="2023-06-02T01:47:00Z">
              <w:r>
                <w:rPr>
                  <w:rFonts w:ascii="돋움" w:eastAsia="돋움" w:hAnsi="돋움" w:cs="돋움" w:hint="eastAsia"/>
                </w:rPr>
                <w:t>부적절한 컨텐츠 삭제</w:t>
              </w:r>
              <w:r w:rsidDel="00FE349F">
                <w:rPr>
                  <w:rFonts w:ascii="돋움" w:eastAsia="돋움" w:hAnsi="돋움" w:cs="돋움" w:hint="eastAsia"/>
                </w:rPr>
                <w:t xml:space="preserve"> </w:t>
              </w:r>
            </w:ins>
          </w:p>
        </w:tc>
        <w:tc>
          <w:tcPr>
            <w:tcW w:w="6095" w:type="dxa"/>
            <w:shd w:val="clear" w:color="auto" w:fill="auto"/>
          </w:tcPr>
          <w:p w14:paraId="5334FB96" w14:textId="0E84EF25" w:rsidR="001F0D4A" w:rsidRDefault="001F0D4A" w:rsidP="001F0D4A">
            <w:pPr>
              <w:jc w:val="center"/>
              <w:rPr>
                <w:ins w:id="295" w:author="오윤 권" w:date="2023-06-01T20:23:00Z"/>
              </w:rPr>
            </w:pPr>
            <w:ins w:id="296" w:author="오윤 권" w:date="2023-06-02T01:47:00Z">
              <w:r>
                <w:rPr>
                  <w:rFonts w:ascii="돋움" w:eastAsia="돋움" w:hAnsi="돋움" w:cs="돋움" w:hint="eastAsia"/>
                </w:rPr>
                <w:t>관리자는 부적절한 게시글, 내용, 댓글, 사진의 신고를 받으면 검토 후 삭제한다.</w:t>
              </w:r>
              <w:r>
                <w:tab/>
              </w:r>
            </w:ins>
          </w:p>
        </w:tc>
        <w:tc>
          <w:tcPr>
            <w:tcW w:w="898" w:type="dxa"/>
            <w:shd w:val="clear" w:color="auto" w:fill="auto"/>
          </w:tcPr>
          <w:p w14:paraId="32A48AC0" w14:textId="77777777" w:rsidR="001F0D4A" w:rsidRDefault="001F0D4A" w:rsidP="001F0D4A">
            <w:pPr>
              <w:jc w:val="center"/>
              <w:rPr>
                <w:ins w:id="297" w:author="오윤 권" w:date="2023-06-01T20:23:00Z"/>
                <w:rFonts w:ascii="돋움" w:eastAsia="돋움" w:hAnsi="돋움"/>
              </w:rPr>
            </w:pPr>
          </w:p>
        </w:tc>
      </w:tr>
      <w:tr w:rsidR="001F0D4A" w:rsidRPr="00D54A11" w14:paraId="686DD66E" w14:textId="77777777" w:rsidTr="00AC29E8">
        <w:trPr>
          <w:trHeight w:val="773"/>
          <w:ins w:id="298" w:author="오윤 권" w:date="2023-06-01T20:23:00Z"/>
        </w:trPr>
        <w:tc>
          <w:tcPr>
            <w:tcW w:w="1490" w:type="dxa"/>
            <w:shd w:val="clear" w:color="auto" w:fill="auto"/>
          </w:tcPr>
          <w:p w14:paraId="1CD7210E" w14:textId="77777777" w:rsidR="001F0D4A" w:rsidRDefault="001F0D4A" w:rsidP="001F0D4A">
            <w:pPr>
              <w:jc w:val="center"/>
              <w:rPr>
                <w:ins w:id="299" w:author="오윤 권" w:date="2023-06-02T01:47:00Z"/>
                <w:rFonts w:ascii="돋움" w:eastAsia="돋움" w:hAnsi="돋움" w:cs="돋움"/>
              </w:rPr>
            </w:pPr>
            <w:ins w:id="300" w:author="오윤 권" w:date="2023-06-02T01:47:00Z">
              <w:r>
                <w:rPr>
                  <w:rFonts w:ascii="돋움" w:eastAsia="돋움" w:hAnsi="돋움" w:cs="돋움" w:hint="eastAsia"/>
                </w:rPr>
                <w:t>캘린더 작업</w:t>
              </w:r>
            </w:ins>
          </w:p>
          <w:p w14:paraId="589B5EC9" w14:textId="041BDBEC" w:rsidR="001F0D4A" w:rsidRDefault="001F0D4A" w:rsidP="001F0D4A">
            <w:pPr>
              <w:jc w:val="center"/>
              <w:rPr>
                <w:ins w:id="301" w:author="오윤 권" w:date="2023-06-01T20:23:00Z"/>
                <w:rFonts w:ascii="돋움" w:eastAsia="돋움" w:hAnsi="돋움" w:cs="돋움"/>
              </w:rPr>
            </w:pPr>
            <w:ins w:id="302" w:author="오윤 권" w:date="2023-06-02T01:47:00Z">
              <w:r>
                <w:rPr>
                  <w:rFonts w:ascii="돋움" w:eastAsia="돋움" w:hAnsi="돋움" w:cs="돋움" w:hint="eastAsia"/>
                </w:rPr>
                <w:t>확인</w:t>
              </w:r>
            </w:ins>
          </w:p>
        </w:tc>
        <w:tc>
          <w:tcPr>
            <w:tcW w:w="6095" w:type="dxa"/>
            <w:shd w:val="clear" w:color="auto" w:fill="auto"/>
          </w:tcPr>
          <w:p w14:paraId="5B903855" w14:textId="3BD0AB4D" w:rsidR="001F0D4A" w:rsidRDefault="001F0D4A" w:rsidP="001F0D4A">
            <w:pPr>
              <w:jc w:val="center"/>
              <w:rPr>
                <w:ins w:id="303" w:author="오윤 권" w:date="2023-06-01T20:23:00Z"/>
              </w:rPr>
            </w:pPr>
            <w:ins w:id="304" w:author="오윤 권" w:date="2023-06-02T01:47:00Z">
              <w:r>
                <w:rPr>
                  <w:rFonts w:hint="eastAsia"/>
                </w:rPr>
                <w:t>사용자들은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작성한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날짜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별로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캘린더에서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눈에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확인한다</w:t>
              </w:r>
              <w:r>
                <w:rPr>
                  <w:rFonts w:hint="eastAsia"/>
                </w:rPr>
                <w:t>.</w:t>
              </w:r>
            </w:ins>
          </w:p>
        </w:tc>
        <w:tc>
          <w:tcPr>
            <w:tcW w:w="898" w:type="dxa"/>
            <w:shd w:val="clear" w:color="auto" w:fill="auto"/>
          </w:tcPr>
          <w:p w14:paraId="46CE039F" w14:textId="77777777" w:rsidR="001F0D4A" w:rsidRDefault="001F0D4A" w:rsidP="001F0D4A">
            <w:pPr>
              <w:jc w:val="center"/>
              <w:rPr>
                <w:ins w:id="305" w:author="오윤 권" w:date="2023-06-01T20:23:00Z"/>
                <w:rFonts w:ascii="돋움" w:eastAsia="돋움" w:hAnsi="돋움"/>
              </w:rPr>
            </w:pPr>
          </w:p>
        </w:tc>
      </w:tr>
      <w:tr w:rsidR="001F0D4A" w:rsidRPr="00D54A11" w14:paraId="03895A3B" w14:textId="77777777" w:rsidTr="00AC29E8">
        <w:trPr>
          <w:trHeight w:val="773"/>
          <w:ins w:id="306" w:author="오윤 권" w:date="2023-06-01T20:22:00Z"/>
          <w:trPrChange w:id="307" w:author="오윤 권" w:date="2023-06-01T20:23:00Z">
            <w:trPr>
              <w:trHeight w:val="773"/>
            </w:trPr>
          </w:trPrChange>
        </w:trPr>
        <w:tc>
          <w:tcPr>
            <w:tcW w:w="1490" w:type="dxa"/>
            <w:shd w:val="clear" w:color="auto" w:fill="auto"/>
            <w:tcPrChange w:id="308" w:author="오윤 권" w:date="2023-06-01T20:23:00Z">
              <w:tcPr>
                <w:tcW w:w="1490" w:type="dxa"/>
              </w:tcPr>
            </w:tcPrChange>
          </w:tcPr>
          <w:p w14:paraId="75118F8E" w14:textId="77777777" w:rsidR="001F0D4A" w:rsidRDefault="001F0D4A" w:rsidP="001F0D4A">
            <w:pPr>
              <w:jc w:val="center"/>
              <w:rPr>
                <w:ins w:id="309" w:author="오윤 권" w:date="2023-06-01T20:22:00Z"/>
                <w:rFonts w:ascii="돋움" w:eastAsia="돋움" w:hAnsi="돋움" w:cs="돋움"/>
              </w:rPr>
            </w:pPr>
          </w:p>
        </w:tc>
        <w:tc>
          <w:tcPr>
            <w:tcW w:w="6095" w:type="dxa"/>
            <w:shd w:val="clear" w:color="auto" w:fill="auto"/>
            <w:tcPrChange w:id="310" w:author="오윤 권" w:date="2023-06-01T20:23:00Z">
              <w:tcPr>
                <w:tcW w:w="6095" w:type="dxa"/>
              </w:tcPr>
            </w:tcPrChange>
          </w:tcPr>
          <w:p w14:paraId="3DBD43C8" w14:textId="77777777" w:rsidR="001F0D4A" w:rsidRDefault="001F0D4A" w:rsidP="001F0D4A">
            <w:pPr>
              <w:jc w:val="center"/>
              <w:rPr>
                <w:ins w:id="311" w:author="오윤 권" w:date="2023-06-01T20:22:00Z"/>
              </w:rPr>
            </w:pPr>
          </w:p>
        </w:tc>
        <w:tc>
          <w:tcPr>
            <w:tcW w:w="898" w:type="dxa"/>
            <w:shd w:val="clear" w:color="auto" w:fill="auto"/>
            <w:tcPrChange w:id="312" w:author="오윤 권" w:date="2023-06-01T20:23:00Z">
              <w:tcPr>
                <w:tcW w:w="898" w:type="dxa"/>
              </w:tcPr>
            </w:tcPrChange>
          </w:tcPr>
          <w:p w14:paraId="20DE199D" w14:textId="77777777" w:rsidR="001F0D4A" w:rsidRDefault="001F0D4A" w:rsidP="001F0D4A">
            <w:pPr>
              <w:jc w:val="center"/>
              <w:rPr>
                <w:ins w:id="313" w:author="오윤 권" w:date="2023-06-01T20:22:00Z"/>
                <w:rFonts w:ascii="돋움" w:eastAsia="돋움" w:hAnsi="돋움"/>
              </w:rPr>
            </w:pPr>
          </w:p>
        </w:tc>
      </w:tr>
      <w:tr w:rsidR="001F0D4A" w:rsidRPr="00D54A11" w14:paraId="156CC102" w14:textId="77777777" w:rsidTr="00AC29E8">
        <w:trPr>
          <w:trHeight w:val="773"/>
          <w:ins w:id="314" w:author="오윤 권" w:date="2023-06-01T20:23:00Z"/>
          <w:trPrChange w:id="315" w:author="오윤 권" w:date="2023-06-01T20:23:00Z">
            <w:trPr>
              <w:trHeight w:val="773"/>
            </w:trPr>
          </w:trPrChange>
        </w:trPr>
        <w:tc>
          <w:tcPr>
            <w:tcW w:w="1490" w:type="dxa"/>
            <w:shd w:val="clear" w:color="auto" w:fill="auto"/>
            <w:tcPrChange w:id="316" w:author="오윤 권" w:date="2023-06-01T20:23:00Z">
              <w:tcPr>
                <w:tcW w:w="1490" w:type="dxa"/>
                <w:shd w:val="clear" w:color="auto" w:fill="auto"/>
              </w:tcPr>
            </w:tcPrChange>
          </w:tcPr>
          <w:p w14:paraId="39BE7165" w14:textId="77777777" w:rsidR="001F0D4A" w:rsidRDefault="001F0D4A" w:rsidP="001F0D4A">
            <w:pPr>
              <w:jc w:val="center"/>
              <w:rPr>
                <w:ins w:id="317" w:author="오윤 권" w:date="2023-06-01T20:23:00Z"/>
                <w:rFonts w:ascii="돋움" w:eastAsia="돋움" w:hAnsi="돋움" w:cs="돋움"/>
              </w:rPr>
            </w:pPr>
          </w:p>
        </w:tc>
        <w:tc>
          <w:tcPr>
            <w:tcW w:w="6095" w:type="dxa"/>
            <w:shd w:val="clear" w:color="auto" w:fill="auto"/>
            <w:tcPrChange w:id="318" w:author="오윤 권" w:date="2023-06-01T20:23:00Z">
              <w:tcPr>
                <w:tcW w:w="6095" w:type="dxa"/>
                <w:shd w:val="clear" w:color="auto" w:fill="auto"/>
              </w:tcPr>
            </w:tcPrChange>
          </w:tcPr>
          <w:p w14:paraId="5A10F779" w14:textId="77777777" w:rsidR="001F0D4A" w:rsidRDefault="001F0D4A" w:rsidP="001F0D4A">
            <w:pPr>
              <w:jc w:val="center"/>
              <w:rPr>
                <w:ins w:id="319" w:author="오윤 권" w:date="2023-06-01T20:23:00Z"/>
              </w:rPr>
            </w:pPr>
          </w:p>
        </w:tc>
        <w:tc>
          <w:tcPr>
            <w:tcW w:w="898" w:type="dxa"/>
            <w:shd w:val="clear" w:color="auto" w:fill="auto"/>
            <w:tcPrChange w:id="320" w:author="오윤 권" w:date="2023-06-01T20:23:00Z">
              <w:tcPr>
                <w:tcW w:w="898" w:type="dxa"/>
                <w:shd w:val="clear" w:color="auto" w:fill="auto"/>
              </w:tcPr>
            </w:tcPrChange>
          </w:tcPr>
          <w:p w14:paraId="57F2B73F" w14:textId="77777777" w:rsidR="001F0D4A" w:rsidRDefault="001F0D4A" w:rsidP="001F0D4A">
            <w:pPr>
              <w:jc w:val="center"/>
              <w:rPr>
                <w:ins w:id="321" w:author="오윤 권" w:date="2023-06-01T20:23:00Z"/>
                <w:rFonts w:ascii="돋움" w:eastAsia="돋움" w:hAnsi="돋움"/>
              </w:rPr>
            </w:pPr>
          </w:p>
        </w:tc>
      </w:tr>
    </w:tbl>
    <w:p w14:paraId="7BE38CBE" w14:textId="2E961CA7" w:rsidR="000C2157" w:rsidRDefault="000C2157" w:rsidP="00440DE6"/>
    <w:p w14:paraId="639B58F8" w14:textId="77777777" w:rsidR="000C2157" w:rsidRDefault="000C2157" w:rsidP="00440DE6"/>
    <w:p w14:paraId="59B11D59" w14:textId="77777777" w:rsidR="000C2157" w:rsidRDefault="000C2157" w:rsidP="00440DE6"/>
    <w:p w14:paraId="7ABFD7D0" w14:textId="77777777" w:rsidR="000C2157" w:rsidRDefault="000C2157" w:rsidP="00440DE6"/>
    <w:p w14:paraId="2CC749C3" w14:textId="77777777" w:rsidR="000C2157" w:rsidRDefault="000C2157" w:rsidP="00440DE6"/>
    <w:p w14:paraId="746599C6" w14:textId="77777777" w:rsidR="000C2157" w:rsidRDefault="000C2157" w:rsidP="00440DE6"/>
    <w:p w14:paraId="78C93C42" w14:textId="77777777" w:rsidR="000C2157" w:rsidDel="005E5215" w:rsidRDefault="000C2157" w:rsidP="00440DE6">
      <w:pPr>
        <w:rPr>
          <w:del w:id="322" w:author="오윤 권" w:date="2023-06-05T23:15:00Z"/>
        </w:rPr>
      </w:pPr>
    </w:p>
    <w:p w14:paraId="5B19AF94" w14:textId="77777777" w:rsidR="000C2157" w:rsidDel="005E5215" w:rsidRDefault="000C2157" w:rsidP="00440DE6">
      <w:pPr>
        <w:rPr>
          <w:del w:id="323" w:author="오윤 권" w:date="2023-06-05T23:15:00Z"/>
        </w:rPr>
      </w:pPr>
    </w:p>
    <w:p w14:paraId="423897B5" w14:textId="77777777" w:rsidR="000C2157" w:rsidRPr="00440DE6" w:rsidRDefault="000C2157" w:rsidP="00440DE6">
      <w:r>
        <w:br w:type="page"/>
      </w:r>
    </w:p>
    <w:p w14:paraId="1020DE69" w14:textId="77777777" w:rsidR="00BE571A" w:rsidRDefault="000C2157">
      <w:pPr>
        <w:pStyle w:val="2"/>
      </w:pPr>
      <w:bookmarkStart w:id="324" w:name="_Toc447209008"/>
      <w:r>
        <w:rPr>
          <w:rFonts w:hint="eastAsia"/>
        </w:rPr>
        <w:t>유스케이스 목록</w:t>
      </w:r>
      <w:bookmarkEnd w:id="83"/>
      <w:bookmarkEnd w:id="324"/>
    </w:p>
    <w:p w14:paraId="58012BF3" w14:textId="77777777" w:rsidR="00357453" w:rsidRDefault="00357453" w:rsidP="0035745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5A4497" w:rsidRPr="00BA2195" w14:paraId="03F93C22" w14:textId="77777777" w:rsidTr="00BA2195">
        <w:tc>
          <w:tcPr>
            <w:tcW w:w="8524" w:type="dxa"/>
          </w:tcPr>
          <w:p w14:paraId="3FFFDFE5" w14:textId="77777777" w:rsidR="005A4497" w:rsidRPr="00BA2195" w:rsidRDefault="005A4497" w:rsidP="005A4497">
            <w:pPr>
              <w:rPr>
                <w:rStyle w:val="ae"/>
              </w:rPr>
            </w:pPr>
            <w:r w:rsidRPr="00BA2195">
              <w:rPr>
                <w:rStyle w:val="ae"/>
                <w:rFonts w:hint="eastAsia"/>
              </w:rPr>
              <w:t>시스템이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제공하는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기능을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나열한다</w:t>
            </w:r>
            <w:r w:rsidRPr="00BA2195">
              <w:rPr>
                <w:rStyle w:val="ae"/>
                <w:rFonts w:hint="eastAsia"/>
              </w:rPr>
              <w:t xml:space="preserve">. </w:t>
            </w:r>
            <w:r w:rsidRPr="00BA2195">
              <w:rPr>
                <w:rStyle w:val="ae"/>
                <w:rFonts w:hint="eastAsia"/>
              </w:rPr>
              <w:t>고유</w:t>
            </w:r>
            <w:r w:rsidRPr="00BA2195">
              <w:rPr>
                <w:rStyle w:val="ae"/>
                <w:rFonts w:hint="eastAsia"/>
              </w:rPr>
              <w:t xml:space="preserve"> ID</w:t>
            </w:r>
            <w:r w:rsidRPr="00BA2195">
              <w:rPr>
                <w:rStyle w:val="ae"/>
                <w:rFonts w:hint="eastAsia"/>
              </w:rPr>
              <w:t>를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부여하고</w:t>
            </w:r>
            <w:r w:rsidR="003A2AF1">
              <w:rPr>
                <w:rStyle w:val="ae"/>
                <w:rFonts w:hint="eastAsia"/>
              </w:rPr>
              <w:t>,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우선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순위를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고려한다</w:t>
            </w:r>
            <w:r w:rsidR="00420E54" w:rsidRPr="00BA2195">
              <w:rPr>
                <w:rStyle w:val="ae"/>
                <w:rFonts w:hint="eastAsia"/>
              </w:rPr>
              <w:t>.</w:t>
            </w:r>
          </w:p>
          <w:p w14:paraId="563D2D21" w14:textId="77777777" w:rsidR="005A4497" w:rsidRPr="003A2AF1" w:rsidRDefault="005A4497" w:rsidP="00420E54">
            <w:pPr>
              <w:rPr>
                <w:color w:val="C00000"/>
              </w:rPr>
            </w:pPr>
            <w:r w:rsidRPr="00BA2195">
              <w:rPr>
                <w:rStyle w:val="ae"/>
                <w:rFonts w:hint="eastAsia"/>
              </w:rPr>
              <w:t xml:space="preserve">Tip1)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우선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순위는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팀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내에서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판단한다</w:t>
            </w:r>
            <w:r w:rsidR="00420E54" w:rsidRPr="00BA2195">
              <w:rPr>
                <w:rStyle w:val="ae"/>
                <w:rFonts w:hint="eastAsia"/>
              </w:rPr>
              <w:t xml:space="preserve">. </w:t>
            </w:r>
            <w:r w:rsidR="00420E54" w:rsidRPr="00BA2195">
              <w:rPr>
                <w:rStyle w:val="ae"/>
                <w:rFonts w:hint="eastAsia"/>
              </w:rPr>
              <w:t>쉬운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기능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순으로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지</w:t>
            </w:r>
            <w:r w:rsidR="00420E54" w:rsidRPr="00BA2195">
              <w:rPr>
                <w:rStyle w:val="ae"/>
                <w:rFonts w:hint="eastAsia"/>
              </w:rPr>
              <w:t xml:space="preserve">? </w:t>
            </w:r>
            <w:r w:rsidR="00420E54" w:rsidRPr="00BA2195">
              <w:rPr>
                <w:rStyle w:val="ae"/>
                <w:rFonts w:hint="eastAsia"/>
              </w:rPr>
              <w:t>어려운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기능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순으로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지</w:t>
            </w:r>
            <w:r w:rsidR="00420E54" w:rsidRPr="00BA2195">
              <w:rPr>
                <w:rStyle w:val="ae"/>
                <w:rFonts w:hint="eastAsia"/>
              </w:rPr>
              <w:t xml:space="preserve">? </w:t>
            </w:r>
            <w:r w:rsidR="00420E54" w:rsidRPr="00BA2195">
              <w:rPr>
                <w:rStyle w:val="ae"/>
                <w:rFonts w:hint="eastAsia"/>
              </w:rPr>
              <w:t>위험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요소가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많은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기능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순으로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지</w:t>
            </w:r>
            <w:r w:rsidR="00420E54" w:rsidRPr="00BA2195">
              <w:rPr>
                <w:rStyle w:val="ae"/>
                <w:rFonts w:hint="eastAsia"/>
              </w:rPr>
              <w:t xml:space="preserve">? </w:t>
            </w:r>
            <w:r w:rsidR="00420E54" w:rsidRPr="00BA2195">
              <w:rPr>
                <w:rStyle w:val="ae"/>
                <w:rFonts w:hint="eastAsia"/>
              </w:rPr>
              <w:t>등을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고려해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본다</w:t>
            </w:r>
            <w:r w:rsidR="00420E54"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0B84A278" w14:textId="77777777" w:rsidR="005A4497" w:rsidRDefault="005A4497" w:rsidP="00357453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4"/>
        <w:gridCol w:w="1680"/>
        <w:gridCol w:w="4252"/>
        <w:gridCol w:w="1059"/>
      </w:tblGrid>
      <w:tr w:rsidR="003A2AF1" w:rsidRPr="00D54A11" w14:paraId="21150216" w14:textId="77777777" w:rsidTr="0073784D">
        <w:trPr>
          <w:trHeight w:val="727"/>
        </w:trPr>
        <w:tc>
          <w:tcPr>
            <w:tcW w:w="1494" w:type="dxa"/>
            <w:shd w:val="clear" w:color="auto" w:fill="CCCCCC"/>
            <w:vAlign w:val="center"/>
          </w:tcPr>
          <w:p w14:paraId="7A599F52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ID</w:t>
            </w:r>
          </w:p>
        </w:tc>
        <w:tc>
          <w:tcPr>
            <w:tcW w:w="1680" w:type="dxa"/>
            <w:shd w:val="clear" w:color="auto" w:fill="CCCCCC"/>
            <w:vAlign w:val="center"/>
          </w:tcPr>
          <w:p w14:paraId="5B4202CD" w14:textId="77777777" w:rsidR="003A2AF1" w:rsidRPr="00D54A11" w:rsidRDefault="003A2AF1" w:rsidP="005A4497">
            <w:pPr>
              <w:pStyle w:val="af"/>
            </w:pPr>
            <w:r>
              <w:rPr>
                <w:rFonts w:hint="eastAsia"/>
              </w:rPr>
              <w:t xml:space="preserve">유스케이스 </w:t>
            </w:r>
            <w:r w:rsidR="00C25FFA">
              <w:rPr>
                <w:rFonts w:hint="eastAsia"/>
              </w:rPr>
              <w:t>명</w:t>
            </w:r>
          </w:p>
        </w:tc>
        <w:tc>
          <w:tcPr>
            <w:tcW w:w="4252" w:type="dxa"/>
            <w:shd w:val="clear" w:color="auto" w:fill="CCCCCC"/>
            <w:vAlign w:val="center"/>
          </w:tcPr>
          <w:p w14:paraId="0E724F9D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  <w:tc>
          <w:tcPr>
            <w:tcW w:w="1059" w:type="dxa"/>
            <w:shd w:val="clear" w:color="auto" w:fill="CCCCCC"/>
            <w:vAlign w:val="center"/>
          </w:tcPr>
          <w:p w14:paraId="5264E50B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우선</w:t>
            </w:r>
          </w:p>
          <w:p w14:paraId="03B3BAE1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순위</w:t>
            </w:r>
          </w:p>
        </w:tc>
      </w:tr>
      <w:tr w:rsidR="003A2AF1" w:rsidRPr="00D54A11" w14:paraId="16744B0C" w14:textId="77777777" w:rsidTr="0073784D">
        <w:trPr>
          <w:trHeight w:val="356"/>
        </w:trPr>
        <w:tc>
          <w:tcPr>
            <w:tcW w:w="1494" w:type="dxa"/>
          </w:tcPr>
          <w:p w14:paraId="3DFDD03F" w14:textId="77777777" w:rsidR="003A2AF1" w:rsidRPr="007E70C2" w:rsidRDefault="0003407A" w:rsidP="00D54A11">
            <w:pPr>
              <w:jc w:val="center"/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UC001</w:t>
            </w:r>
          </w:p>
        </w:tc>
        <w:tc>
          <w:tcPr>
            <w:tcW w:w="1680" w:type="dxa"/>
          </w:tcPr>
          <w:p w14:paraId="4D2ADAF3" w14:textId="77777777" w:rsidR="003A2AF1" w:rsidRPr="007E70C2" w:rsidRDefault="0003407A" w:rsidP="00D54A11">
            <w:pPr>
              <w:jc w:val="center"/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공인인증서</w:t>
            </w:r>
          </w:p>
          <w:p w14:paraId="001E82DC" w14:textId="77777777" w:rsidR="0003407A" w:rsidRPr="007E70C2" w:rsidRDefault="0003407A" w:rsidP="00D54A11">
            <w:pPr>
              <w:jc w:val="center"/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로그인을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한다</w:t>
            </w:r>
          </w:p>
        </w:tc>
        <w:tc>
          <w:tcPr>
            <w:tcW w:w="4252" w:type="dxa"/>
          </w:tcPr>
          <w:p w14:paraId="2D8ED896" w14:textId="77777777" w:rsidR="003A2AF1" w:rsidRPr="007E70C2" w:rsidRDefault="007E70C2" w:rsidP="00342162">
            <w:pPr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스마트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뱅킹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프로그램을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사용하기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위해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사전에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기기에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등록해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놓은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공인인증서로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로그인을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한다</w:t>
            </w:r>
            <w:r w:rsidRPr="007E70C2">
              <w:rPr>
                <w:rStyle w:val="ae"/>
                <w:rFonts w:hint="eastAsia"/>
              </w:rPr>
              <w:t>.</w:t>
            </w:r>
          </w:p>
        </w:tc>
        <w:tc>
          <w:tcPr>
            <w:tcW w:w="1059" w:type="dxa"/>
          </w:tcPr>
          <w:p w14:paraId="5C17C1D7" w14:textId="77777777" w:rsidR="003A2AF1" w:rsidRPr="007E70C2" w:rsidRDefault="007E70C2" w:rsidP="00D54A11">
            <w:pPr>
              <w:jc w:val="center"/>
              <w:rPr>
                <w:rStyle w:val="ae"/>
              </w:rPr>
            </w:pPr>
            <w:r>
              <w:rPr>
                <w:rStyle w:val="ae"/>
                <w:rFonts w:hint="eastAsia"/>
              </w:rPr>
              <w:t>1</w:t>
            </w:r>
          </w:p>
        </w:tc>
      </w:tr>
      <w:tr w:rsidR="00044EE9" w:rsidRPr="00D54A11" w14:paraId="6BDF4E30" w14:textId="77777777" w:rsidTr="0073784D">
        <w:trPr>
          <w:trHeight w:val="356"/>
          <w:ins w:id="325" w:author="오윤 권" w:date="2023-06-01T20:50:00Z"/>
        </w:trPr>
        <w:tc>
          <w:tcPr>
            <w:tcW w:w="1494" w:type="dxa"/>
          </w:tcPr>
          <w:p w14:paraId="757E9051" w14:textId="76362373" w:rsidR="00044EE9" w:rsidRDefault="00044EE9" w:rsidP="00044EE9">
            <w:pPr>
              <w:jc w:val="center"/>
              <w:rPr>
                <w:ins w:id="326" w:author="오윤 권" w:date="2023-06-01T20:50:00Z"/>
                <w:rFonts w:ascii="돋움" w:eastAsia="돋움" w:hAnsi="돋움" w:cs="돋움"/>
              </w:rPr>
            </w:pPr>
            <w:ins w:id="327" w:author="오윤 권" w:date="2023-06-01T20:50:00Z">
              <w:r>
                <w:rPr>
                  <w:rFonts w:ascii="돋움" w:eastAsia="돋움" w:hAnsi="돋움" w:cs="돋움"/>
                </w:rPr>
                <w:t>UC001</w:t>
              </w:r>
            </w:ins>
          </w:p>
        </w:tc>
        <w:tc>
          <w:tcPr>
            <w:tcW w:w="1680" w:type="dxa"/>
          </w:tcPr>
          <w:p w14:paraId="1373755B" w14:textId="46CE79D9" w:rsidR="00044EE9" w:rsidRDefault="00044EE9" w:rsidP="00044EE9">
            <w:pPr>
              <w:jc w:val="center"/>
              <w:rPr>
                <w:ins w:id="328" w:author="오윤 권" w:date="2023-06-01T20:50:00Z"/>
                <w:rFonts w:ascii="돋움" w:eastAsia="돋움" w:hAnsi="돋움" w:cs="돋움"/>
                <w:color w:val="000000"/>
                <w:szCs w:val="20"/>
              </w:rPr>
            </w:pPr>
            <w:ins w:id="329" w:author="오윤 권" w:date="2023-06-01T20:50:00Z">
              <w:r>
                <w:rPr>
                  <w:rFonts w:ascii="돋움" w:eastAsia="돋움" w:hAnsi="돋움" w:hint="eastAsia"/>
                </w:rPr>
                <w:t>회원가입을 한다.</w:t>
              </w:r>
            </w:ins>
          </w:p>
        </w:tc>
        <w:tc>
          <w:tcPr>
            <w:tcW w:w="4252" w:type="dxa"/>
          </w:tcPr>
          <w:p w14:paraId="4F69D656" w14:textId="0F0FB1AF" w:rsidR="00044EE9" w:rsidRDefault="00833BEE" w:rsidP="00044EE9">
            <w:pPr>
              <w:rPr>
                <w:ins w:id="330" w:author="오윤 권" w:date="2023-06-01T20:50:00Z"/>
              </w:rPr>
            </w:pPr>
            <w:ins w:id="331" w:author="오윤 권" w:date="2023-06-05T23:09:00Z">
              <w:r>
                <w:rPr>
                  <w:rFonts w:hint="eastAsia"/>
                  <w:color w:val="00B050"/>
                </w:rPr>
                <w:t>닉네임</w:t>
              </w:r>
              <w:r>
                <w:rPr>
                  <w:rFonts w:hint="eastAsia"/>
                  <w:color w:val="00B050"/>
                </w:rPr>
                <w:t xml:space="preserve"> </w:t>
              </w:r>
            </w:ins>
            <w:ins w:id="332" w:author="오윤 권" w:date="2023-06-01T21:37:00Z">
              <w:r w:rsidR="0082718F" w:rsidRPr="003E7A26">
                <w:rPr>
                  <w:color w:val="00B050"/>
                  <w:rPrChange w:id="333" w:author="오윤 권" w:date="2023-06-02T02:17:00Z">
                    <w:rPr/>
                  </w:rPrChange>
                </w:rPr>
                <w:t>,</w:t>
              </w:r>
              <w:r w:rsidR="0082718F" w:rsidRPr="003E7A26">
                <w:rPr>
                  <w:rFonts w:hint="eastAsia"/>
                  <w:color w:val="00B050"/>
                  <w:rPrChange w:id="334" w:author="오윤 권" w:date="2023-06-02T02:17:00Z">
                    <w:rPr>
                      <w:rFonts w:hint="eastAsia"/>
                    </w:rPr>
                  </w:rPrChange>
                </w:rPr>
                <w:t>비밀번호</w:t>
              </w:r>
              <w:r w:rsidR="0082718F" w:rsidRPr="003E7A26">
                <w:rPr>
                  <w:color w:val="00B050"/>
                  <w:rPrChange w:id="335" w:author="오윤 권" w:date="2023-06-02T02:17:00Z">
                    <w:rPr/>
                  </w:rPrChange>
                </w:rPr>
                <w:t xml:space="preserve">, </w:t>
              </w:r>
              <w:r w:rsidR="0082718F" w:rsidRPr="003E7A26">
                <w:rPr>
                  <w:rFonts w:hint="eastAsia"/>
                  <w:color w:val="00B050"/>
                  <w:rPrChange w:id="336" w:author="오윤 권" w:date="2023-06-02T02:17:00Z">
                    <w:rPr>
                      <w:rFonts w:hint="eastAsia"/>
                    </w:rPr>
                  </w:rPrChange>
                </w:rPr>
                <w:t>이메일을</w:t>
              </w:r>
              <w:r w:rsidR="0082718F">
                <w:rPr>
                  <w:rFonts w:hint="eastAsia"/>
                </w:rPr>
                <w:t xml:space="preserve"> </w:t>
              </w:r>
              <w:r w:rsidR="0082718F">
                <w:rPr>
                  <w:rFonts w:hint="eastAsia"/>
                </w:rPr>
                <w:t>입력하여</w:t>
              </w:r>
              <w:r w:rsidR="0082718F">
                <w:rPr>
                  <w:rFonts w:hint="eastAsia"/>
                </w:rPr>
                <w:t xml:space="preserve"> </w:t>
              </w:r>
            </w:ins>
            <w:ins w:id="337" w:author="오윤 권" w:date="2023-06-01T20:50:00Z">
              <w:r w:rsidR="00044EE9">
                <w:rPr>
                  <w:rFonts w:hint="eastAsia"/>
                </w:rPr>
                <w:t>회원가입</w:t>
              </w:r>
              <w:r w:rsidR="00044EE9">
                <w:rPr>
                  <w:rFonts w:hint="eastAsia"/>
                </w:rPr>
                <w:t xml:space="preserve"> </w:t>
              </w:r>
              <w:r w:rsidR="00044EE9">
                <w:rPr>
                  <w:rFonts w:hint="eastAsia"/>
                </w:rPr>
                <w:t>한다</w:t>
              </w:r>
              <w:r w:rsidR="00044EE9">
                <w:rPr>
                  <w:rFonts w:hint="eastAsia"/>
                </w:rPr>
                <w:t>.</w:t>
              </w:r>
            </w:ins>
          </w:p>
        </w:tc>
        <w:tc>
          <w:tcPr>
            <w:tcW w:w="1059" w:type="dxa"/>
          </w:tcPr>
          <w:p w14:paraId="2A507683" w14:textId="4B6FCF78" w:rsidR="00044EE9" w:rsidRDefault="00044EE9" w:rsidP="00044EE9">
            <w:pPr>
              <w:jc w:val="center"/>
              <w:rPr>
                <w:ins w:id="338" w:author="오윤 권" w:date="2023-06-01T20:50:00Z"/>
                <w:rFonts w:ascii="돋움" w:eastAsia="돋움" w:hAnsi="돋움" w:cs="돋움"/>
                <w:color w:val="000000"/>
                <w:szCs w:val="20"/>
              </w:rPr>
            </w:pPr>
            <w:ins w:id="339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</w:p>
        </w:tc>
      </w:tr>
      <w:tr w:rsidR="00044EE9" w:rsidRPr="00D54A11" w14:paraId="6060B8C8" w14:textId="77777777" w:rsidTr="0073784D">
        <w:trPr>
          <w:trHeight w:val="356"/>
          <w:ins w:id="340" w:author="오윤 권" w:date="2023-06-01T20:51:00Z"/>
        </w:trPr>
        <w:tc>
          <w:tcPr>
            <w:tcW w:w="1494" w:type="dxa"/>
          </w:tcPr>
          <w:p w14:paraId="67007ABB" w14:textId="17249080" w:rsidR="00044EE9" w:rsidRDefault="00044EE9" w:rsidP="00044EE9">
            <w:pPr>
              <w:jc w:val="center"/>
              <w:rPr>
                <w:ins w:id="341" w:author="오윤 권" w:date="2023-06-01T20:51:00Z"/>
                <w:rFonts w:ascii="돋움" w:eastAsia="돋움" w:hAnsi="돋움" w:cs="돋움"/>
              </w:rPr>
            </w:pPr>
            <w:ins w:id="342" w:author="오윤 권" w:date="2023-06-01T21:16:00Z">
              <w:r>
                <w:rPr>
                  <w:rFonts w:ascii="돋움" w:eastAsia="돋움" w:hAnsi="돋움" w:cs="돋움"/>
                </w:rPr>
                <w:t>UC002</w:t>
              </w:r>
            </w:ins>
          </w:p>
        </w:tc>
        <w:tc>
          <w:tcPr>
            <w:tcW w:w="1680" w:type="dxa"/>
          </w:tcPr>
          <w:p w14:paraId="1871451B" w14:textId="3DD30859" w:rsidR="00044EE9" w:rsidRDefault="00044EE9" w:rsidP="00044EE9">
            <w:pPr>
              <w:jc w:val="center"/>
              <w:rPr>
                <w:ins w:id="343" w:author="오윤 권" w:date="2023-06-01T20:51:00Z"/>
                <w:rFonts w:ascii="돋움" w:eastAsia="돋움" w:hAnsi="돋움"/>
              </w:rPr>
            </w:pPr>
            <w:ins w:id="344" w:author="오윤 권" w:date="2023-06-01T20:51:00Z">
              <w:r>
                <w:rPr>
                  <w:rFonts w:ascii="돋움" w:eastAsia="돋움" w:hAnsi="돋움" w:hint="eastAsia"/>
                </w:rPr>
                <w:t>회원탈퇴를 한다.</w:t>
              </w:r>
            </w:ins>
          </w:p>
        </w:tc>
        <w:tc>
          <w:tcPr>
            <w:tcW w:w="4252" w:type="dxa"/>
          </w:tcPr>
          <w:p w14:paraId="4C74E93C" w14:textId="1C1F16E0" w:rsidR="00044EE9" w:rsidRDefault="00044EE9" w:rsidP="00044EE9">
            <w:pPr>
              <w:rPr>
                <w:ins w:id="345" w:author="오윤 권" w:date="2023-06-01T20:51:00Z"/>
              </w:rPr>
            </w:pPr>
            <w:ins w:id="346" w:author="오윤 권" w:date="2023-06-01T20:51:00Z">
              <w:r w:rsidRPr="003E7A26">
                <w:rPr>
                  <w:rFonts w:hint="eastAsia"/>
                  <w:color w:val="00B050"/>
                  <w:rPrChange w:id="347" w:author="오윤 권" w:date="2023-06-02T02:17:00Z">
                    <w:rPr>
                      <w:rFonts w:hint="eastAsia"/>
                    </w:rPr>
                  </w:rPrChange>
                </w:rPr>
                <w:t>회원가입한</w:t>
              </w:r>
              <w:r w:rsidRPr="003E7A26">
                <w:rPr>
                  <w:color w:val="00B050"/>
                  <w:rPrChange w:id="348" w:author="오윤 권" w:date="2023-06-02T02:17:00Z">
                    <w:rPr/>
                  </w:rPrChange>
                </w:rPr>
                <w:t xml:space="preserve"> </w:t>
              </w:r>
              <w:r>
                <w:rPr>
                  <w:rFonts w:hint="eastAsia"/>
                </w:rPr>
                <w:t>계정을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탈퇴한다</w:t>
              </w:r>
              <w:r>
                <w:rPr>
                  <w:rFonts w:hint="eastAsia"/>
                </w:rPr>
                <w:t>.</w:t>
              </w:r>
            </w:ins>
          </w:p>
        </w:tc>
        <w:tc>
          <w:tcPr>
            <w:tcW w:w="1059" w:type="dxa"/>
          </w:tcPr>
          <w:p w14:paraId="3C248720" w14:textId="50312EB9" w:rsidR="00044EE9" w:rsidRDefault="00044EE9" w:rsidP="00044EE9">
            <w:pPr>
              <w:jc w:val="center"/>
              <w:rPr>
                <w:ins w:id="349" w:author="오윤 권" w:date="2023-06-01T20:51:00Z"/>
                <w:rFonts w:ascii="돋움" w:eastAsia="돋움" w:hAnsi="돋움" w:cs="돋움"/>
                <w:color w:val="000000"/>
                <w:szCs w:val="20"/>
              </w:rPr>
            </w:pPr>
            <w:ins w:id="350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2</w:t>
              </w:r>
            </w:ins>
          </w:p>
        </w:tc>
      </w:tr>
      <w:tr w:rsidR="00044EE9" w:rsidRPr="00D54A11" w14:paraId="47D46E5B" w14:textId="77777777" w:rsidTr="0073784D">
        <w:trPr>
          <w:trHeight w:val="356"/>
          <w:ins w:id="351" w:author="오윤 권" w:date="2023-06-01T20:51:00Z"/>
        </w:trPr>
        <w:tc>
          <w:tcPr>
            <w:tcW w:w="1494" w:type="dxa"/>
          </w:tcPr>
          <w:p w14:paraId="28CB25FE" w14:textId="4D7623C9" w:rsidR="00044EE9" w:rsidRDefault="00044EE9" w:rsidP="00044EE9">
            <w:pPr>
              <w:jc w:val="center"/>
              <w:rPr>
                <w:ins w:id="352" w:author="오윤 권" w:date="2023-06-01T20:51:00Z"/>
                <w:rFonts w:ascii="돋움" w:eastAsia="돋움" w:hAnsi="돋움" w:cs="돋움"/>
              </w:rPr>
            </w:pPr>
            <w:ins w:id="353" w:author="오윤 권" w:date="2023-06-01T21:1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UC003</w:t>
              </w:r>
            </w:ins>
          </w:p>
        </w:tc>
        <w:tc>
          <w:tcPr>
            <w:tcW w:w="1680" w:type="dxa"/>
          </w:tcPr>
          <w:p w14:paraId="147D4A8E" w14:textId="612612BB" w:rsidR="00044EE9" w:rsidRDefault="00044EE9" w:rsidP="00044EE9">
            <w:pPr>
              <w:jc w:val="center"/>
              <w:rPr>
                <w:ins w:id="354" w:author="오윤 권" w:date="2023-06-01T20:51:00Z"/>
                <w:rFonts w:ascii="돋움" w:eastAsia="돋움" w:hAnsi="돋움"/>
              </w:rPr>
            </w:pPr>
            <w:ins w:id="355" w:author="오윤 권" w:date="2023-06-01T20:51:00Z">
              <w:r>
                <w:rPr>
                  <w:rFonts w:ascii="돋움" w:eastAsia="돋움" w:hAnsi="돋움" w:hint="eastAsia"/>
                </w:rPr>
                <w:t>로그인 한다.</w:t>
              </w:r>
            </w:ins>
          </w:p>
        </w:tc>
        <w:tc>
          <w:tcPr>
            <w:tcW w:w="4252" w:type="dxa"/>
          </w:tcPr>
          <w:p w14:paraId="25A1F5CA" w14:textId="57F342DA" w:rsidR="00044EE9" w:rsidRDefault="007750B9" w:rsidP="00044EE9">
            <w:pPr>
              <w:rPr>
                <w:ins w:id="356" w:author="오윤 권" w:date="2023-06-01T20:51:00Z"/>
              </w:rPr>
            </w:pPr>
            <w:ins w:id="357" w:author="오윤 권" w:date="2023-06-02T02:00:00Z">
              <w:r>
                <w:rPr>
                  <w:rFonts w:hint="eastAsia"/>
                </w:rPr>
                <w:t>사용자는</w:t>
              </w:r>
              <w:r>
                <w:rPr>
                  <w:rFonts w:hint="eastAsia"/>
                </w:rPr>
                <w:t xml:space="preserve"> </w:t>
              </w:r>
              <w:r w:rsidRPr="003E7A26">
                <w:rPr>
                  <w:rFonts w:hint="eastAsia"/>
                  <w:color w:val="00B050"/>
                  <w:rPrChange w:id="358" w:author="오윤 권" w:date="2023-06-02T02:17:00Z">
                    <w:rPr>
                      <w:rFonts w:hint="eastAsia"/>
                    </w:rPr>
                  </w:rPrChange>
                </w:rPr>
                <w:t>이메일</w:t>
              </w:r>
            </w:ins>
            <w:ins w:id="359" w:author="오윤 권" w:date="2023-06-01T20:51:00Z">
              <w:r w:rsidR="00044EE9" w:rsidRPr="003E7A26">
                <w:rPr>
                  <w:color w:val="00B050"/>
                  <w:rPrChange w:id="360" w:author="오윤 권" w:date="2023-06-02T02:17:00Z">
                    <w:rPr/>
                  </w:rPrChange>
                </w:rPr>
                <w:t xml:space="preserve">, </w:t>
              </w:r>
              <w:r w:rsidR="00044EE9" w:rsidRPr="003E7A26">
                <w:rPr>
                  <w:rFonts w:hint="eastAsia"/>
                  <w:color w:val="00B050"/>
                  <w:rPrChange w:id="361" w:author="오윤 권" w:date="2023-06-02T02:17:00Z">
                    <w:rPr>
                      <w:rFonts w:hint="eastAsia"/>
                    </w:rPr>
                  </w:rPrChange>
                </w:rPr>
                <w:t>비밀번호</w:t>
              </w:r>
              <w:r w:rsidR="00044EE9">
                <w:rPr>
                  <w:rFonts w:hint="eastAsia"/>
                </w:rPr>
                <w:t>를</w:t>
              </w:r>
              <w:r w:rsidR="00044EE9">
                <w:rPr>
                  <w:rFonts w:hint="eastAsia"/>
                </w:rPr>
                <w:t xml:space="preserve"> </w:t>
              </w:r>
              <w:r w:rsidR="00044EE9">
                <w:rPr>
                  <w:rFonts w:hint="eastAsia"/>
                </w:rPr>
                <w:t>입력하여</w:t>
              </w:r>
              <w:r w:rsidR="00044EE9">
                <w:rPr>
                  <w:rFonts w:hint="eastAsia"/>
                </w:rPr>
                <w:t xml:space="preserve"> </w:t>
              </w:r>
              <w:r w:rsidR="00044EE9">
                <w:rPr>
                  <w:rFonts w:hint="eastAsia"/>
                </w:rPr>
                <w:t>로그인</w:t>
              </w:r>
              <w:r w:rsidR="00044EE9">
                <w:rPr>
                  <w:rFonts w:hint="eastAsia"/>
                </w:rPr>
                <w:t xml:space="preserve"> </w:t>
              </w:r>
              <w:r w:rsidR="00044EE9">
                <w:rPr>
                  <w:rFonts w:hint="eastAsia"/>
                </w:rPr>
                <w:t>한다</w:t>
              </w:r>
              <w:r w:rsidR="00044EE9">
                <w:rPr>
                  <w:rFonts w:hint="eastAsia"/>
                </w:rPr>
                <w:t>.</w:t>
              </w:r>
            </w:ins>
          </w:p>
        </w:tc>
        <w:tc>
          <w:tcPr>
            <w:tcW w:w="1059" w:type="dxa"/>
          </w:tcPr>
          <w:p w14:paraId="515F15CE" w14:textId="3C6F2FB1" w:rsidR="00044EE9" w:rsidRDefault="00044EE9" w:rsidP="00044EE9">
            <w:pPr>
              <w:jc w:val="center"/>
              <w:rPr>
                <w:ins w:id="362" w:author="오윤 권" w:date="2023-06-01T20:51:00Z"/>
                <w:rFonts w:ascii="돋움" w:eastAsia="돋움" w:hAnsi="돋움" w:cs="돋움"/>
                <w:color w:val="000000"/>
                <w:szCs w:val="20"/>
              </w:rPr>
            </w:pPr>
            <w:ins w:id="363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3</w:t>
              </w:r>
            </w:ins>
          </w:p>
        </w:tc>
      </w:tr>
      <w:tr w:rsidR="00044EE9" w:rsidRPr="00D54A11" w14:paraId="548857FA" w14:textId="77777777" w:rsidTr="0073784D">
        <w:trPr>
          <w:trHeight w:val="356"/>
          <w:ins w:id="364" w:author="오윤 권" w:date="2023-06-01T20:51:00Z"/>
        </w:trPr>
        <w:tc>
          <w:tcPr>
            <w:tcW w:w="1494" w:type="dxa"/>
          </w:tcPr>
          <w:p w14:paraId="6196A4BA" w14:textId="4847C331" w:rsidR="00044EE9" w:rsidRDefault="00044EE9" w:rsidP="00044EE9">
            <w:pPr>
              <w:jc w:val="center"/>
              <w:rPr>
                <w:ins w:id="365" w:author="오윤 권" w:date="2023-06-01T20:51:00Z"/>
                <w:rFonts w:ascii="돋움" w:eastAsia="돋움" w:hAnsi="돋움" w:cs="돋움"/>
              </w:rPr>
            </w:pPr>
            <w:ins w:id="366" w:author="오윤 권" w:date="2023-06-01T21:1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C004</w:t>
              </w:r>
            </w:ins>
          </w:p>
        </w:tc>
        <w:tc>
          <w:tcPr>
            <w:tcW w:w="1680" w:type="dxa"/>
          </w:tcPr>
          <w:p w14:paraId="6B3A59C5" w14:textId="1DB064C9" w:rsidR="00044EE9" w:rsidRDefault="00044EE9" w:rsidP="00044EE9">
            <w:pPr>
              <w:jc w:val="center"/>
              <w:rPr>
                <w:ins w:id="367" w:author="오윤 권" w:date="2023-06-01T20:51:00Z"/>
                <w:rFonts w:ascii="돋움" w:eastAsia="돋움" w:hAnsi="돋움"/>
              </w:rPr>
            </w:pPr>
            <w:ins w:id="368" w:author="오윤 권" w:date="2023-06-01T20:51:00Z">
              <w:r>
                <w:rPr>
                  <w:rFonts w:ascii="돋움" w:eastAsia="돋움" w:hAnsi="돋움" w:hint="eastAsia"/>
                </w:rPr>
                <w:t>로그아웃 한다.</w:t>
              </w:r>
            </w:ins>
          </w:p>
        </w:tc>
        <w:tc>
          <w:tcPr>
            <w:tcW w:w="4252" w:type="dxa"/>
          </w:tcPr>
          <w:p w14:paraId="3892D17A" w14:textId="0D2DFAD0" w:rsidR="00044EE9" w:rsidRDefault="007750B9" w:rsidP="00044EE9">
            <w:pPr>
              <w:rPr>
                <w:ins w:id="369" w:author="오윤 권" w:date="2023-06-01T20:51:00Z"/>
              </w:rPr>
            </w:pPr>
            <w:ins w:id="370" w:author="오윤 권" w:date="2023-06-02T02:00:00Z">
              <w:r>
                <w:rPr>
                  <w:rFonts w:hint="eastAsia"/>
                </w:rPr>
                <w:t>사용자는</w:t>
              </w:r>
              <w:r>
                <w:rPr>
                  <w:rFonts w:hint="eastAsia"/>
                </w:rPr>
                <w:t xml:space="preserve"> </w:t>
              </w:r>
            </w:ins>
            <w:ins w:id="371" w:author="오윤 권" w:date="2023-06-01T20:51:00Z">
              <w:r w:rsidR="00044EE9" w:rsidRPr="003E7A26">
                <w:rPr>
                  <w:rFonts w:hint="eastAsia"/>
                  <w:color w:val="00B050"/>
                  <w:rPrChange w:id="372" w:author="오윤 권" w:date="2023-06-02T02:17:00Z">
                    <w:rPr>
                      <w:rFonts w:hint="eastAsia"/>
                    </w:rPr>
                  </w:rPrChange>
                </w:rPr>
                <w:t>로그인한</w:t>
              </w:r>
              <w:r w:rsidR="00044EE9">
                <w:rPr>
                  <w:rFonts w:hint="eastAsia"/>
                </w:rPr>
                <w:t xml:space="preserve"> </w:t>
              </w:r>
              <w:r w:rsidR="00044EE9">
                <w:rPr>
                  <w:rFonts w:hint="eastAsia"/>
                </w:rPr>
                <w:t>계정을</w:t>
              </w:r>
              <w:r w:rsidR="00044EE9">
                <w:rPr>
                  <w:rFonts w:hint="eastAsia"/>
                </w:rPr>
                <w:t xml:space="preserve"> </w:t>
              </w:r>
              <w:r w:rsidR="00044EE9">
                <w:rPr>
                  <w:rFonts w:hint="eastAsia"/>
                </w:rPr>
                <w:t>로그아웃한다</w:t>
              </w:r>
              <w:r w:rsidR="00044EE9">
                <w:rPr>
                  <w:rFonts w:hint="eastAsia"/>
                </w:rPr>
                <w:t>.</w:t>
              </w:r>
            </w:ins>
          </w:p>
        </w:tc>
        <w:tc>
          <w:tcPr>
            <w:tcW w:w="1059" w:type="dxa"/>
          </w:tcPr>
          <w:p w14:paraId="737B1959" w14:textId="108573BE" w:rsidR="00044EE9" w:rsidRDefault="00044EE9" w:rsidP="00044EE9">
            <w:pPr>
              <w:jc w:val="center"/>
              <w:rPr>
                <w:ins w:id="373" w:author="오윤 권" w:date="2023-06-01T20:51:00Z"/>
                <w:rFonts w:ascii="돋움" w:eastAsia="돋움" w:hAnsi="돋움" w:cs="돋움"/>
                <w:color w:val="000000"/>
                <w:szCs w:val="20"/>
              </w:rPr>
            </w:pPr>
            <w:ins w:id="374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4</w:t>
              </w:r>
            </w:ins>
          </w:p>
        </w:tc>
      </w:tr>
      <w:tr w:rsidR="00044EE9" w:rsidRPr="00D54A11" w14:paraId="2233C934" w14:textId="77777777" w:rsidTr="0073784D">
        <w:trPr>
          <w:trHeight w:val="356"/>
          <w:ins w:id="375" w:author="오윤 권" w:date="2023-06-01T20:51:00Z"/>
        </w:trPr>
        <w:tc>
          <w:tcPr>
            <w:tcW w:w="1494" w:type="dxa"/>
          </w:tcPr>
          <w:p w14:paraId="45EFE6CF" w14:textId="5B6AA727" w:rsidR="00044EE9" w:rsidRDefault="00044EE9" w:rsidP="00044EE9">
            <w:pPr>
              <w:jc w:val="center"/>
              <w:rPr>
                <w:ins w:id="376" w:author="오윤 권" w:date="2023-06-01T20:51:00Z"/>
                <w:rFonts w:ascii="돋움" w:eastAsia="돋움" w:hAnsi="돋움" w:cs="돋움"/>
              </w:rPr>
            </w:pPr>
            <w:ins w:id="377" w:author="오윤 권" w:date="2023-06-01T21:17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UC005</w:t>
              </w:r>
            </w:ins>
          </w:p>
        </w:tc>
        <w:tc>
          <w:tcPr>
            <w:tcW w:w="1680" w:type="dxa"/>
          </w:tcPr>
          <w:p w14:paraId="1F767D73" w14:textId="43EF21C2" w:rsidR="00044EE9" w:rsidRDefault="00044EE9" w:rsidP="00044EE9">
            <w:pPr>
              <w:jc w:val="center"/>
              <w:rPr>
                <w:ins w:id="378" w:author="오윤 권" w:date="2023-06-01T20:51:00Z"/>
                <w:rFonts w:ascii="돋움" w:eastAsia="돋움" w:hAnsi="돋움"/>
              </w:rPr>
            </w:pPr>
            <w:ins w:id="379" w:author="오윤 권" w:date="2023-06-01T20:51:00Z">
              <w:r>
                <w:rPr>
                  <w:rFonts w:ascii="돋움" w:eastAsia="돋움" w:hAnsi="돋움" w:hint="eastAsia"/>
                </w:rPr>
                <w:t>비밀번호를 찾는다.</w:t>
              </w:r>
            </w:ins>
          </w:p>
        </w:tc>
        <w:tc>
          <w:tcPr>
            <w:tcW w:w="4252" w:type="dxa"/>
          </w:tcPr>
          <w:p w14:paraId="1FB76DFC" w14:textId="5F930873" w:rsidR="00044EE9" w:rsidRDefault="00044EE9" w:rsidP="00044EE9">
            <w:pPr>
              <w:rPr>
                <w:ins w:id="380" w:author="오윤 권" w:date="2023-06-01T20:51:00Z"/>
              </w:rPr>
            </w:pPr>
            <w:ins w:id="381" w:author="오윤 권" w:date="2023-06-01T20:51:00Z">
              <w:r w:rsidRPr="008B237D">
                <w:rPr>
                  <w:rFonts w:hint="eastAsia"/>
                  <w:color w:val="00B050"/>
                  <w:rPrChange w:id="382" w:author="오윤 권" w:date="2023-06-02T02:22:00Z">
                    <w:rPr>
                      <w:rFonts w:hint="eastAsia"/>
                    </w:rPr>
                  </w:rPrChange>
                </w:rPr>
                <w:t>이메일</w:t>
              </w:r>
              <w:r w:rsidRPr="008B237D">
                <w:rPr>
                  <w:color w:val="00B050"/>
                  <w:rPrChange w:id="383" w:author="오윤 권" w:date="2023-06-02T02:22:00Z">
                    <w:rPr/>
                  </w:rPrChange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384" w:author="오윤 권" w:date="2023-06-02T02:22:00Z">
                    <w:rPr>
                      <w:rFonts w:hint="eastAsia"/>
                    </w:rPr>
                  </w:rPrChange>
                </w:rPr>
                <w:t>인증</w:t>
              </w:r>
              <w:r>
                <w:t>을</w:t>
              </w:r>
              <w:r>
                <w:t xml:space="preserve"> </w:t>
              </w:r>
              <w:r>
                <w:t>통해</w:t>
              </w:r>
              <w:r>
                <w:t xml:space="preserve"> </w:t>
              </w:r>
              <w:r>
                <w:t>비밀번호를</w:t>
              </w:r>
              <w:r>
                <w:t xml:space="preserve"> </w:t>
              </w:r>
              <w:r>
                <w:t>초기화한다</w:t>
              </w:r>
              <w:r>
                <w:t xml:space="preserve">. </w:t>
              </w:r>
              <w:r>
                <w:t>초기화된</w:t>
              </w:r>
              <w:r>
                <w:t xml:space="preserve"> </w:t>
              </w:r>
              <w:r>
                <w:t>비밀번호로</w:t>
              </w:r>
              <w:r>
                <w:t xml:space="preserve"> </w:t>
              </w:r>
              <w:r>
                <w:t>로그인</w:t>
              </w:r>
              <w:r>
                <w:t xml:space="preserve"> </w:t>
              </w:r>
              <w:r>
                <w:t>후</w:t>
              </w:r>
              <w:r>
                <w:t xml:space="preserve"> </w:t>
              </w:r>
              <w:r>
                <w:t>비밀번호를</w:t>
              </w:r>
              <w:r>
                <w:t xml:space="preserve"> </w:t>
              </w:r>
              <w:r>
                <w:t>재설정한다</w:t>
              </w:r>
              <w:r>
                <w:t>.</w:t>
              </w:r>
            </w:ins>
          </w:p>
        </w:tc>
        <w:tc>
          <w:tcPr>
            <w:tcW w:w="1059" w:type="dxa"/>
          </w:tcPr>
          <w:p w14:paraId="5B0321C7" w14:textId="0A745875" w:rsidR="00044EE9" w:rsidRDefault="00044EE9" w:rsidP="00044EE9">
            <w:pPr>
              <w:jc w:val="center"/>
              <w:rPr>
                <w:ins w:id="385" w:author="오윤 권" w:date="2023-06-01T20:51:00Z"/>
                <w:rFonts w:ascii="돋움" w:eastAsia="돋움" w:hAnsi="돋움" w:cs="돋움"/>
                <w:color w:val="000000"/>
                <w:szCs w:val="20"/>
              </w:rPr>
            </w:pPr>
            <w:ins w:id="386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5</w:t>
              </w:r>
            </w:ins>
          </w:p>
        </w:tc>
      </w:tr>
      <w:tr w:rsidR="00044EE9" w:rsidRPr="00D54A11" w14:paraId="61AD24F5" w14:textId="77777777" w:rsidTr="0073784D">
        <w:trPr>
          <w:trHeight w:val="356"/>
        </w:trPr>
        <w:tc>
          <w:tcPr>
            <w:tcW w:w="1494" w:type="dxa"/>
          </w:tcPr>
          <w:p w14:paraId="066FBB18" w14:textId="4297852D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ins w:id="387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C006</w:t>
              </w:r>
            </w:ins>
            <w:del w:id="388" w:author="오윤 권" w:date="2023-06-01T20:50:00Z">
              <w:r w:rsidDel="0073784D">
                <w:rPr>
                  <w:rFonts w:ascii="돋움" w:eastAsia="돋움" w:hAnsi="돋움" w:cs="돋움"/>
                </w:rPr>
                <w:delText>UC001</w:delText>
              </w:r>
            </w:del>
          </w:p>
        </w:tc>
        <w:tc>
          <w:tcPr>
            <w:tcW w:w="1680" w:type="dxa"/>
          </w:tcPr>
          <w:p w14:paraId="07692FE2" w14:textId="22A69F7C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 w:hint="eastAsia"/>
                <w:color w:val="000000"/>
                <w:szCs w:val="20"/>
              </w:rPr>
              <w:t>작업을 추가한다.</w:t>
            </w:r>
          </w:p>
        </w:tc>
        <w:tc>
          <w:tcPr>
            <w:tcW w:w="4252" w:type="dxa"/>
          </w:tcPr>
          <w:p w14:paraId="695EB25D" w14:textId="7578F04A" w:rsidR="00044EE9" w:rsidRPr="00BA2195" w:rsidRDefault="00044EE9" w:rsidP="00044EE9">
            <w:ins w:id="389" w:author="오윤 권" w:date="2023-06-01T20:52:00Z">
              <w:r>
                <w:t>새로운</w:t>
              </w:r>
              <w:r>
                <w:t xml:space="preserve"> </w:t>
              </w:r>
              <w:r>
                <w:t>작업</w:t>
              </w:r>
              <w:r>
                <w:t xml:space="preserve"> </w:t>
              </w:r>
              <w:r>
                <w:t>내용을</w:t>
              </w:r>
              <w:r>
                <w:t xml:space="preserve"> </w:t>
              </w:r>
              <w:r>
                <w:t>추가한다</w:t>
              </w:r>
              <w:r>
                <w:t xml:space="preserve">. </w:t>
              </w:r>
              <w:r>
                <w:t>작업에는</w:t>
              </w:r>
              <w:r>
                <w:t xml:space="preserve"> </w:t>
              </w:r>
              <w:r>
                <w:t>작업</w:t>
              </w:r>
              <w:r>
                <w:t xml:space="preserve"> </w:t>
              </w:r>
              <w:r>
                <w:t>제목</w:t>
              </w:r>
              <w:r>
                <w:t xml:space="preserve">, </w:t>
              </w:r>
              <w:r>
                <w:t>작업</w:t>
              </w:r>
              <w:r>
                <w:t xml:space="preserve"> </w:t>
              </w:r>
              <w:r>
                <w:t>내용을</w:t>
              </w:r>
              <w:r>
                <w:t xml:space="preserve"> </w:t>
              </w:r>
              <w:r>
                <w:t>작성할</w:t>
              </w:r>
              <w:r>
                <w:t xml:space="preserve"> </w:t>
              </w:r>
              <w:r>
                <w:t>수</w:t>
              </w:r>
              <w:r>
                <w:t xml:space="preserve"> </w:t>
              </w:r>
              <w:r>
                <w:t>있으며</w:t>
              </w:r>
              <w:r>
                <w:t xml:space="preserve"> </w:t>
              </w:r>
              <w:r>
                <w:t>작업</w:t>
              </w:r>
              <w:r>
                <w:t xml:space="preserve"> </w:t>
              </w:r>
              <w:r>
                <w:t>마감</w:t>
              </w:r>
              <w:r>
                <w:t xml:space="preserve"> </w:t>
              </w:r>
              <w:r>
                <w:t>날짜</w:t>
              </w:r>
              <w:r>
                <w:t xml:space="preserve"> </w:t>
              </w:r>
              <w:r>
                <w:t>설정한다</w:t>
              </w:r>
              <w:r>
                <w:t>.</w:t>
              </w:r>
            </w:ins>
            <w:del w:id="390" w:author="오윤 권" w:date="2023-06-01T20:52:00Z">
              <w:r w:rsidDel="0073784D">
                <w:delText>새로운</w:delText>
              </w:r>
              <w:r w:rsidDel="0073784D">
                <w:delText xml:space="preserve"> </w:delText>
              </w:r>
              <w:r w:rsidDel="0073784D">
                <w:delText>작업</w:delText>
              </w:r>
              <w:r w:rsidDel="0073784D">
                <w:delText xml:space="preserve"> </w:delText>
              </w:r>
              <w:r w:rsidDel="0073784D">
                <w:delText>내용을</w:delText>
              </w:r>
              <w:r w:rsidDel="0073784D">
                <w:delText xml:space="preserve"> </w:delText>
              </w:r>
              <w:r w:rsidDel="0073784D">
                <w:delText>추가한다</w:delText>
              </w:r>
              <w:r w:rsidDel="0073784D">
                <w:delText xml:space="preserve">. </w:delText>
              </w:r>
              <w:r w:rsidDel="0073784D">
                <w:delText>작업에는</w:delText>
              </w:r>
              <w:r w:rsidDel="0073784D">
                <w:delText xml:space="preserve"> </w:delText>
              </w:r>
              <w:r w:rsidDel="0073784D">
                <w:delText>작업</w:delText>
              </w:r>
              <w:r w:rsidDel="0073784D">
                <w:delText xml:space="preserve"> </w:delText>
              </w:r>
              <w:r w:rsidDel="0073784D">
                <w:delText>제목</w:delText>
              </w:r>
              <w:r w:rsidDel="0073784D">
                <w:delText xml:space="preserve">, </w:delText>
              </w:r>
              <w:r w:rsidDel="0073784D">
                <w:delText>작업</w:delText>
              </w:r>
              <w:r w:rsidDel="0073784D">
                <w:delText xml:space="preserve"> </w:delText>
              </w:r>
              <w:r w:rsidDel="0073784D">
                <w:delText>내용을</w:delText>
              </w:r>
              <w:r w:rsidDel="0073784D">
                <w:delText xml:space="preserve"> </w:delText>
              </w:r>
              <w:r w:rsidDel="0073784D">
                <w:delText>작성할</w:delText>
              </w:r>
              <w:r w:rsidDel="0073784D">
                <w:delText xml:space="preserve"> </w:delText>
              </w:r>
              <w:r w:rsidDel="0073784D">
                <w:delText>수</w:delText>
              </w:r>
              <w:r w:rsidDel="0073784D">
                <w:delText xml:space="preserve"> </w:delText>
              </w:r>
              <w:r w:rsidDel="0073784D">
                <w:delText>있으며</w:delText>
              </w:r>
              <w:r w:rsidDel="0073784D">
                <w:delText xml:space="preserve"> </w:delText>
              </w:r>
              <w:r w:rsidDel="0073784D">
                <w:delText>작업</w:delText>
              </w:r>
              <w:r w:rsidDel="0073784D">
                <w:delText xml:space="preserve"> </w:delText>
              </w:r>
              <w:r w:rsidDel="0073784D">
                <w:delText>마감</w:delText>
              </w:r>
              <w:r w:rsidDel="0073784D">
                <w:delText xml:space="preserve"> </w:delText>
              </w:r>
              <w:r w:rsidDel="0073784D">
                <w:delText>날짜</w:delText>
              </w:r>
              <w:r w:rsidDel="0073784D">
                <w:delText xml:space="preserve"> </w:delText>
              </w:r>
              <w:r w:rsidDel="0073784D">
                <w:delText>설정한다</w:delText>
              </w:r>
              <w:r w:rsidDel="0073784D">
                <w:delText>.</w:delText>
              </w:r>
            </w:del>
          </w:p>
        </w:tc>
        <w:tc>
          <w:tcPr>
            <w:tcW w:w="1059" w:type="dxa"/>
          </w:tcPr>
          <w:p w14:paraId="70ED7BA4" w14:textId="10932F10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ins w:id="391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6</w:t>
              </w:r>
            </w:ins>
            <w:del w:id="392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2</w:delText>
              </w:r>
            </w:del>
          </w:p>
        </w:tc>
      </w:tr>
      <w:tr w:rsidR="00044EE9" w:rsidRPr="00D54A11" w14:paraId="2B627AC5" w14:textId="77777777" w:rsidTr="0073784D">
        <w:trPr>
          <w:trHeight w:val="356"/>
        </w:trPr>
        <w:tc>
          <w:tcPr>
            <w:tcW w:w="1494" w:type="dxa"/>
          </w:tcPr>
          <w:p w14:paraId="4A6FB7E0" w14:textId="49DCD6FB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ins w:id="393" w:author="오윤 권" w:date="2023-06-01T21:17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UC007</w:t>
              </w:r>
            </w:ins>
            <w:del w:id="394" w:author="오윤 권" w:date="2023-06-01T20:50:00Z">
              <w:r w:rsidDel="0073784D">
                <w:rPr>
                  <w:rFonts w:ascii="돋움" w:eastAsia="돋움" w:hAnsi="돋움" w:cs="돋움"/>
                </w:rPr>
                <w:delText>UC002</w:delText>
              </w:r>
            </w:del>
          </w:p>
        </w:tc>
        <w:tc>
          <w:tcPr>
            <w:tcW w:w="1680" w:type="dxa"/>
          </w:tcPr>
          <w:p w14:paraId="3AEDE34B" w14:textId="2DCE464A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 w:hint="eastAsia"/>
                <w:color w:val="000000"/>
                <w:szCs w:val="20"/>
              </w:rPr>
              <w:t>작업을 수정한다.</w:t>
            </w:r>
          </w:p>
        </w:tc>
        <w:tc>
          <w:tcPr>
            <w:tcW w:w="4252" w:type="dxa"/>
          </w:tcPr>
          <w:p w14:paraId="533582B2" w14:textId="5D6B4D56" w:rsidR="00044EE9" w:rsidRPr="00BA2195" w:rsidRDefault="00044EE9" w:rsidP="00044EE9">
            <w:r>
              <w:t>작업</w:t>
            </w:r>
            <w:r>
              <w:t xml:space="preserve"> </w:t>
            </w:r>
            <w:r>
              <w:t>수정에는</w:t>
            </w:r>
            <w:r>
              <w:t xml:space="preserve"> </w:t>
            </w:r>
            <w:r>
              <w:t>사전에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작업</w:t>
            </w:r>
            <w:r>
              <w:t xml:space="preserve"> </w:t>
            </w:r>
            <w:r>
              <w:t>제목</w:t>
            </w:r>
            <w:r>
              <w:t xml:space="preserve">, </w:t>
            </w:r>
            <w:r>
              <w:t>작업</w:t>
            </w:r>
            <w:r>
              <w:t xml:space="preserve"> </w:t>
            </w:r>
            <w:r>
              <w:t>내용</w:t>
            </w:r>
            <w:r>
              <w:t xml:space="preserve">, </w:t>
            </w:r>
            <w:r>
              <w:t>작업</w:t>
            </w:r>
            <w:r>
              <w:t xml:space="preserve"> </w:t>
            </w:r>
            <w:r>
              <w:t>마감</w:t>
            </w:r>
            <w:r>
              <w:t xml:space="preserve"> </w:t>
            </w:r>
            <w:r>
              <w:t>날짜를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  <w:tc>
          <w:tcPr>
            <w:tcW w:w="1059" w:type="dxa"/>
          </w:tcPr>
          <w:p w14:paraId="46E3C752" w14:textId="79813EB8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ins w:id="395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7</w:t>
              </w:r>
            </w:ins>
            <w:del w:id="396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3</w:delText>
              </w:r>
            </w:del>
          </w:p>
        </w:tc>
      </w:tr>
      <w:tr w:rsidR="00044EE9" w:rsidRPr="00D54A11" w14:paraId="22255CCB" w14:textId="77777777" w:rsidTr="0073784D">
        <w:trPr>
          <w:trHeight w:val="356"/>
        </w:trPr>
        <w:tc>
          <w:tcPr>
            <w:tcW w:w="1494" w:type="dxa"/>
          </w:tcPr>
          <w:p w14:paraId="7C0C9335" w14:textId="38302789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ins w:id="397" w:author="오윤 권" w:date="2023-06-01T21:17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UC008</w:t>
              </w:r>
            </w:ins>
            <w:del w:id="398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UC003</w:delText>
              </w:r>
            </w:del>
          </w:p>
        </w:tc>
        <w:tc>
          <w:tcPr>
            <w:tcW w:w="1680" w:type="dxa"/>
          </w:tcPr>
          <w:p w14:paraId="09784893" w14:textId="4C98EE3F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cs="돋움" w:hint="eastAsia"/>
                <w:color w:val="000000"/>
                <w:szCs w:val="20"/>
              </w:rPr>
              <w:t>작업을 삭제한다.</w:t>
            </w:r>
          </w:p>
        </w:tc>
        <w:tc>
          <w:tcPr>
            <w:tcW w:w="4252" w:type="dxa"/>
          </w:tcPr>
          <w:p w14:paraId="6684EDAA" w14:textId="21F8C500" w:rsidR="00044EE9" w:rsidRPr="00BA2195" w:rsidRDefault="00044EE9" w:rsidP="00044EE9">
            <w:r w:rsidRPr="003E7A26">
              <w:rPr>
                <w:rFonts w:hint="eastAsia"/>
                <w:color w:val="00B050"/>
                <w:rPrChange w:id="399" w:author="오윤 권" w:date="2023-06-02T02:18:00Z">
                  <w:rPr>
                    <w:rFonts w:hint="eastAsia"/>
                  </w:rPr>
                </w:rPrChange>
              </w:rPr>
              <w:t>기존에</w:t>
            </w:r>
            <w:r w:rsidRPr="003E7A26">
              <w:rPr>
                <w:color w:val="00B050"/>
                <w:rPrChange w:id="400" w:author="오윤 권" w:date="2023-06-02T02:18:00Z">
                  <w:rPr/>
                </w:rPrChange>
              </w:rPr>
              <w:t xml:space="preserve"> </w:t>
            </w:r>
            <w:r w:rsidRPr="003E7A26">
              <w:rPr>
                <w:rFonts w:hint="eastAsia"/>
                <w:color w:val="00B050"/>
                <w:rPrChange w:id="401" w:author="오윤 권" w:date="2023-06-02T02:18:00Z">
                  <w:rPr>
                    <w:rFonts w:hint="eastAsia"/>
                  </w:rPr>
                </w:rPrChange>
              </w:rPr>
              <w:t>작성한</w:t>
            </w:r>
            <w:r>
              <w:t xml:space="preserve"> </w:t>
            </w:r>
            <w:r>
              <w:t>작업을</w:t>
            </w:r>
            <w:r>
              <w:t xml:space="preserve"> </w:t>
            </w:r>
            <w:r>
              <w:t>삭제한다</w:t>
            </w:r>
            <w:r>
              <w:t>.</w:t>
            </w:r>
          </w:p>
        </w:tc>
        <w:tc>
          <w:tcPr>
            <w:tcW w:w="1059" w:type="dxa"/>
          </w:tcPr>
          <w:p w14:paraId="149E90CA" w14:textId="6E5004BD" w:rsidR="00044EE9" w:rsidRPr="00D54A11" w:rsidRDefault="00044EE9" w:rsidP="00044EE9">
            <w:pPr>
              <w:jc w:val="center"/>
              <w:rPr>
                <w:rFonts w:ascii="돋움" w:eastAsia="돋움" w:hAnsi="돋움"/>
              </w:rPr>
            </w:pPr>
            <w:ins w:id="402" w:author="오윤 권" w:date="2023-06-01T21:1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8</w:t>
              </w:r>
            </w:ins>
            <w:del w:id="403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4</w:delText>
              </w:r>
            </w:del>
          </w:p>
        </w:tc>
      </w:tr>
      <w:tr w:rsidR="003B718E" w:rsidRPr="00D54A11" w14:paraId="65BC5AEC" w14:textId="77777777" w:rsidTr="0073784D">
        <w:trPr>
          <w:trHeight w:val="356"/>
          <w:ins w:id="404" w:author="오윤 권" w:date="2023-06-02T02:25:00Z"/>
        </w:trPr>
        <w:tc>
          <w:tcPr>
            <w:tcW w:w="1494" w:type="dxa"/>
          </w:tcPr>
          <w:p w14:paraId="1630CC38" w14:textId="5D22A0A2" w:rsidR="003B718E" w:rsidRDefault="003B718E" w:rsidP="003B718E">
            <w:pPr>
              <w:jc w:val="center"/>
              <w:rPr>
                <w:ins w:id="405" w:author="오윤 권" w:date="2023-06-02T02:25:00Z"/>
                <w:rFonts w:ascii="돋움" w:eastAsia="돋움" w:hAnsi="돋움" w:cs="돋움"/>
                <w:color w:val="000000"/>
                <w:szCs w:val="20"/>
              </w:rPr>
            </w:pPr>
            <w:ins w:id="406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UC009</w:t>
              </w:r>
            </w:ins>
          </w:p>
        </w:tc>
        <w:tc>
          <w:tcPr>
            <w:tcW w:w="1680" w:type="dxa"/>
          </w:tcPr>
          <w:p w14:paraId="69174A12" w14:textId="6FA1EF58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ins w:id="407" w:author="오윤 권" w:date="2023-06-02T02:25:00Z"/>
                <w:rFonts w:ascii="돋움" w:eastAsia="돋움" w:hAnsi="돋움" w:cs="돋움"/>
                <w:color w:val="000000"/>
                <w:szCs w:val="20"/>
              </w:rPr>
            </w:pPr>
            <w:ins w:id="408" w:author="오윤 권" w:date="2023-06-02T02:25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작업을 완료한다.</w:t>
              </w:r>
            </w:ins>
          </w:p>
        </w:tc>
        <w:tc>
          <w:tcPr>
            <w:tcW w:w="4252" w:type="dxa"/>
          </w:tcPr>
          <w:p w14:paraId="3D818A8D" w14:textId="486B60EA" w:rsidR="003B718E" w:rsidRDefault="003B718E" w:rsidP="003B718E">
            <w:pPr>
              <w:rPr>
                <w:ins w:id="409" w:author="오윤 권" w:date="2023-06-02T02:25:00Z"/>
                <w:color w:val="000000"/>
                <w:rPrChange w:id="410" w:author="오윤 권" w:date="2023-06-02T02:25:00Z">
                  <w:rPr>
                    <w:ins w:id="411" w:author="오윤 권" w:date="2023-06-02T02:25:00Z"/>
                    <w:color w:val="00B050"/>
                  </w:rPr>
                </w:rPrChange>
              </w:rPr>
            </w:pPr>
            <w:ins w:id="412" w:author="오윤 권" w:date="2023-06-02T02:25:00Z">
              <w:r>
                <w:rPr>
                  <w:rFonts w:hint="eastAsia"/>
                  <w:color w:val="000000"/>
                  <w:rPrChange w:id="413" w:author="오윤 권" w:date="2023-06-02T02:25:00Z">
                    <w:rPr>
                      <w:rFonts w:hint="eastAsia"/>
                      <w:color w:val="00B050"/>
                    </w:rPr>
                  </w:rPrChange>
                </w:rPr>
                <w:t>완료된</w:t>
              </w:r>
              <w:r>
                <w:rPr>
                  <w:rFonts w:hint="eastAsia"/>
                  <w:color w:val="000000"/>
                </w:rPr>
                <w:t xml:space="preserve"> </w:t>
              </w:r>
              <w:r>
                <w:rPr>
                  <w:rFonts w:hint="eastAsia"/>
                  <w:color w:val="000000"/>
                </w:rPr>
                <w:t>작업을</w:t>
              </w:r>
              <w:r>
                <w:rPr>
                  <w:rFonts w:hint="eastAsia"/>
                  <w:color w:val="000000"/>
                </w:rPr>
                <w:t xml:space="preserve"> </w:t>
              </w:r>
              <w:r>
                <w:rPr>
                  <w:rFonts w:hint="eastAsia"/>
                  <w:color w:val="000000"/>
                </w:rPr>
                <w:t>완료</w:t>
              </w:r>
              <w:r>
                <w:rPr>
                  <w:rFonts w:hint="eastAsia"/>
                  <w:color w:val="000000"/>
                </w:rPr>
                <w:t xml:space="preserve"> </w:t>
              </w:r>
              <w:r>
                <w:rPr>
                  <w:rFonts w:hint="eastAsia"/>
                  <w:color w:val="000000"/>
                </w:rPr>
                <w:t>상태로</w:t>
              </w:r>
              <w:r>
                <w:rPr>
                  <w:rFonts w:hint="eastAsia"/>
                  <w:color w:val="000000"/>
                </w:rPr>
                <w:t xml:space="preserve"> </w:t>
              </w:r>
              <w:r>
                <w:rPr>
                  <w:rFonts w:hint="eastAsia"/>
                  <w:color w:val="000000"/>
                </w:rPr>
                <w:t>만든다</w:t>
              </w:r>
              <w:r>
                <w:rPr>
                  <w:rFonts w:hint="eastAsia"/>
                  <w:color w:val="000000"/>
                </w:rPr>
                <w:t>.</w:t>
              </w:r>
            </w:ins>
          </w:p>
        </w:tc>
        <w:tc>
          <w:tcPr>
            <w:tcW w:w="1059" w:type="dxa"/>
          </w:tcPr>
          <w:p w14:paraId="2DAD2049" w14:textId="7606A4B4" w:rsidR="003B718E" w:rsidRDefault="003B718E" w:rsidP="003B718E">
            <w:pPr>
              <w:jc w:val="center"/>
              <w:rPr>
                <w:ins w:id="414" w:author="오윤 권" w:date="2023-06-02T02:25:00Z"/>
                <w:rFonts w:ascii="돋움" w:eastAsia="돋움" w:hAnsi="돋움" w:cs="돋움"/>
                <w:color w:val="000000"/>
                <w:szCs w:val="20"/>
              </w:rPr>
            </w:pPr>
            <w:ins w:id="415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9</w:t>
              </w:r>
            </w:ins>
          </w:p>
        </w:tc>
      </w:tr>
      <w:tr w:rsidR="003B718E" w:rsidRPr="00D54A11" w14:paraId="1FD9F08E" w14:textId="77777777" w:rsidTr="0073784D">
        <w:trPr>
          <w:trHeight w:val="356"/>
          <w:ins w:id="416" w:author="오윤 권" w:date="2023-06-01T21:27:00Z"/>
        </w:trPr>
        <w:tc>
          <w:tcPr>
            <w:tcW w:w="1494" w:type="dxa"/>
          </w:tcPr>
          <w:p w14:paraId="67D6B0E1" w14:textId="0E09B554" w:rsidR="003B718E" w:rsidRDefault="003B718E" w:rsidP="003B718E">
            <w:pPr>
              <w:jc w:val="center"/>
              <w:rPr>
                <w:ins w:id="417" w:author="오윤 권" w:date="2023-06-01T21:27:00Z"/>
                <w:rFonts w:ascii="돋움" w:eastAsia="돋움" w:hAnsi="돋움" w:cs="돋움"/>
                <w:color w:val="000000"/>
                <w:szCs w:val="20"/>
              </w:rPr>
            </w:pPr>
            <w:ins w:id="418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C010</w:t>
              </w:r>
            </w:ins>
          </w:p>
        </w:tc>
        <w:tc>
          <w:tcPr>
            <w:tcW w:w="1680" w:type="dxa"/>
          </w:tcPr>
          <w:p w14:paraId="434313EA" w14:textId="77777777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ins w:id="419" w:author="오윤 권" w:date="2023-06-01T21:27:00Z"/>
                <w:rFonts w:ascii="돋움" w:eastAsia="돋움" w:hAnsi="돋움" w:cs="돋움"/>
                <w:color w:val="000000"/>
                <w:szCs w:val="20"/>
              </w:rPr>
            </w:pPr>
            <w:ins w:id="420" w:author="오윤 권" w:date="2023-06-01T21:2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작업 폴더를</w:t>
              </w:r>
            </w:ins>
          </w:p>
          <w:p w14:paraId="324CA0FA" w14:textId="7F5FC388" w:rsidR="003B718E" w:rsidRDefault="003B718E" w:rsidP="003B718E">
            <w:pPr>
              <w:jc w:val="center"/>
              <w:rPr>
                <w:ins w:id="421" w:author="오윤 권" w:date="2023-06-01T21:27:00Z"/>
                <w:rFonts w:ascii="돋움" w:eastAsia="돋움" w:hAnsi="돋움" w:cs="돋움"/>
                <w:color w:val="000000"/>
                <w:szCs w:val="20"/>
              </w:rPr>
            </w:pPr>
            <w:ins w:id="422" w:author="오윤 권" w:date="2023-06-01T21:2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생성한다.</w:t>
              </w:r>
            </w:ins>
          </w:p>
        </w:tc>
        <w:tc>
          <w:tcPr>
            <w:tcW w:w="4252" w:type="dxa"/>
          </w:tcPr>
          <w:p w14:paraId="40C853E3" w14:textId="35E691AF" w:rsidR="003B718E" w:rsidRDefault="003B718E" w:rsidP="003B718E">
            <w:pPr>
              <w:rPr>
                <w:ins w:id="423" w:author="오윤 권" w:date="2023-06-01T21:27:00Z"/>
              </w:rPr>
            </w:pPr>
            <w:ins w:id="424" w:author="오윤 권" w:date="2023-06-02T01:51:00Z">
              <w:r w:rsidRPr="003E7A26">
                <w:rPr>
                  <w:rFonts w:hint="eastAsia"/>
                  <w:color w:val="00B050"/>
                  <w:rPrChange w:id="425" w:author="오윤 권" w:date="2023-06-02T02:18:00Z">
                    <w:rPr>
                      <w:rFonts w:hint="eastAsia"/>
                    </w:rPr>
                  </w:rPrChange>
                </w:rPr>
                <w:t>폴더</w:t>
              </w:r>
              <w:r w:rsidRPr="003E7A26">
                <w:rPr>
                  <w:color w:val="00B050"/>
                  <w:rPrChange w:id="426" w:author="오윤 권" w:date="2023-06-02T02:18:00Z">
                    <w:rPr/>
                  </w:rPrChange>
                </w:rPr>
                <w:t xml:space="preserve"> </w:t>
              </w:r>
              <w:r w:rsidRPr="003E7A26">
                <w:rPr>
                  <w:rFonts w:hint="eastAsia"/>
                  <w:color w:val="00B050"/>
                  <w:rPrChange w:id="427" w:author="오윤 권" w:date="2023-06-02T02:18:00Z">
                    <w:rPr>
                      <w:rFonts w:hint="eastAsia"/>
                    </w:rPr>
                  </w:rPrChange>
                </w:rPr>
                <w:t>제목을</w:t>
              </w:r>
              <w:r w:rsidRPr="003E7A26">
                <w:rPr>
                  <w:color w:val="00B050"/>
                  <w:rPrChange w:id="428" w:author="오윤 권" w:date="2023-06-02T02:18:00Z">
                    <w:rPr/>
                  </w:rPrChange>
                </w:rPr>
                <w:t xml:space="preserve"> </w:t>
              </w:r>
              <w:r w:rsidRPr="003E7A26">
                <w:rPr>
                  <w:rFonts w:hint="eastAsia"/>
                  <w:color w:val="00B050"/>
                  <w:rPrChange w:id="429" w:author="오윤 권" w:date="2023-06-02T02:18:00Z">
                    <w:rPr>
                      <w:rFonts w:hint="eastAsia"/>
                    </w:rPr>
                  </w:rPrChange>
                </w:rPr>
                <w:t>입력하여</w:t>
              </w:r>
              <w:r>
                <w:rPr>
                  <w:rFonts w:hint="eastAsia"/>
                </w:rPr>
                <w:t xml:space="preserve"> </w:t>
              </w:r>
            </w:ins>
            <w:ins w:id="430" w:author="오윤 권" w:date="2023-06-01T21:27:00Z">
              <w:r>
                <w:t>작</w:t>
              </w:r>
              <w:r>
                <w:rPr>
                  <w:rFonts w:hint="eastAsia"/>
                </w:rPr>
                <w:t>업을</w:t>
              </w:r>
              <w:r>
                <w:rPr>
                  <w:rFonts w:hint="eastAsia"/>
                </w:rPr>
                <w:t xml:space="preserve"> </w:t>
              </w:r>
              <w:r>
                <w:t>분류</w:t>
              </w:r>
              <w:r>
                <w:rPr>
                  <w:rFonts w:hint="eastAsia"/>
                </w:rPr>
                <w:t>할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있는</w:t>
              </w:r>
              <w:r>
                <w:t xml:space="preserve"> </w:t>
              </w:r>
              <w:r>
                <w:rPr>
                  <w:rFonts w:hint="eastAsia"/>
                </w:rPr>
                <w:t>폴더를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생성한다</w:t>
              </w:r>
              <w:r>
                <w:rPr>
                  <w:rFonts w:hint="eastAsia"/>
                </w:rPr>
                <w:t>.</w:t>
              </w:r>
            </w:ins>
          </w:p>
        </w:tc>
        <w:tc>
          <w:tcPr>
            <w:tcW w:w="1059" w:type="dxa"/>
          </w:tcPr>
          <w:p w14:paraId="604706BA" w14:textId="5AFC3855" w:rsidR="003B718E" w:rsidRDefault="003B718E" w:rsidP="003B718E">
            <w:pPr>
              <w:jc w:val="center"/>
              <w:rPr>
                <w:ins w:id="431" w:author="오윤 권" w:date="2023-06-01T21:27:00Z"/>
                <w:rFonts w:ascii="돋움" w:eastAsia="돋움" w:hAnsi="돋움" w:cs="돋움"/>
                <w:color w:val="000000"/>
                <w:szCs w:val="20"/>
              </w:rPr>
            </w:pPr>
            <w:ins w:id="432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0</w:t>
              </w:r>
            </w:ins>
          </w:p>
        </w:tc>
      </w:tr>
      <w:tr w:rsidR="003B718E" w:rsidRPr="00D54A11" w14:paraId="587A4499" w14:textId="77777777" w:rsidTr="0073784D">
        <w:trPr>
          <w:trHeight w:val="356"/>
          <w:ins w:id="433" w:author="오윤 권" w:date="2023-06-01T21:27:00Z"/>
        </w:trPr>
        <w:tc>
          <w:tcPr>
            <w:tcW w:w="1494" w:type="dxa"/>
          </w:tcPr>
          <w:p w14:paraId="272A260F" w14:textId="13C7BAE2" w:rsidR="003B718E" w:rsidRDefault="003B718E" w:rsidP="003B718E">
            <w:pPr>
              <w:jc w:val="center"/>
              <w:rPr>
                <w:ins w:id="434" w:author="오윤 권" w:date="2023-06-01T21:27:00Z"/>
                <w:rFonts w:ascii="돋움" w:eastAsia="돋움" w:hAnsi="돋움" w:cs="돋움"/>
                <w:color w:val="000000"/>
                <w:szCs w:val="20"/>
              </w:rPr>
            </w:pPr>
            <w:ins w:id="435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UC011</w:t>
              </w:r>
            </w:ins>
          </w:p>
        </w:tc>
        <w:tc>
          <w:tcPr>
            <w:tcW w:w="1680" w:type="dxa"/>
          </w:tcPr>
          <w:p w14:paraId="3D06518F" w14:textId="77777777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ins w:id="436" w:author="오윤 권" w:date="2023-06-02T01:51:00Z"/>
                <w:rFonts w:ascii="돋움" w:eastAsia="돋움" w:hAnsi="돋움" w:cs="돋움"/>
                <w:color w:val="000000"/>
                <w:szCs w:val="20"/>
              </w:rPr>
            </w:pPr>
            <w:ins w:id="437" w:author="오윤 권" w:date="2023-06-02T01:51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작업 폴더를</w:t>
              </w:r>
            </w:ins>
          </w:p>
          <w:p w14:paraId="1702C580" w14:textId="62D46FDC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ins w:id="438" w:author="오윤 권" w:date="2023-06-01T21:27:00Z"/>
                <w:rFonts w:ascii="돋움" w:eastAsia="돋움" w:hAnsi="돋움" w:cs="돋움"/>
                <w:color w:val="000000"/>
                <w:szCs w:val="20"/>
              </w:rPr>
            </w:pPr>
            <w:ins w:id="439" w:author="오윤 권" w:date="2023-06-02T01:51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수정한다.</w:t>
              </w:r>
            </w:ins>
          </w:p>
        </w:tc>
        <w:tc>
          <w:tcPr>
            <w:tcW w:w="4252" w:type="dxa"/>
          </w:tcPr>
          <w:p w14:paraId="605F6DE1" w14:textId="3A71B5AB" w:rsidR="003B718E" w:rsidRDefault="003B718E" w:rsidP="003B718E">
            <w:pPr>
              <w:rPr>
                <w:ins w:id="440" w:author="오윤 권" w:date="2023-06-01T21:27:00Z"/>
              </w:rPr>
            </w:pPr>
            <w:ins w:id="441" w:author="오윤 권" w:date="2023-06-02T01:51:00Z">
              <w:r>
                <w:rPr>
                  <w:rFonts w:hint="eastAsia"/>
                </w:rPr>
                <w:t>기존에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생성했던</w:t>
              </w:r>
              <w:r>
                <w:rPr>
                  <w:rFonts w:hint="eastAsia"/>
                </w:rPr>
                <w:t xml:space="preserve"> </w:t>
              </w:r>
              <w:r w:rsidRPr="003E7A26">
                <w:rPr>
                  <w:rFonts w:hint="eastAsia"/>
                  <w:color w:val="00B050"/>
                  <w:rPrChange w:id="442" w:author="오윤 권" w:date="2023-06-02T02:18:00Z">
                    <w:rPr>
                      <w:rFonts w:hint="eastAsia"/>
                    </w:rPr>
                  </w:rPrChange>
                </w:rPr>
                <w:t>폴더</w:t>
              </w:r>
              <w:r w:rsidRPr="003E7A26">
                <w:rPr>
                  <w:color w:val="00B050"/>
                  <w:rPrChange w:id="443" w:author="오윤 권" w:date="2023-06-02T02:18:00Z">
                    <w:rPr/>
                  </w:rPrChange>
                </w:rPr>
                <w:t xml:space="preserve"> </w:t>
              </w:r>
              <w:r w:rsidRPr="003E7A26">
                <w:rPr>
                  <w:rFonts w:hint="eastAsia"/>
                  <w:color w:val="00B050"/>
                  <w:rPrChange w:id="444" w:author="오윤 권" w:date="2023-06-02T02:18:00Z">
                    <w:rPr>
                      <w:rFonts w:hint="eastAsia"/>
                    </w:rPr>
                  </w:rPrChange>
                </w:rPr>
                <w:t>제목을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수정한다</w:t>
              </w:r>
              <w:r>
                <w:rPr>
                  <w:rFonts w:hint="eastAsia"/>
                </w:rPr>
                <w:t>.</w:t>
              </w:r>
            </w:ins>
          </w:p>
        </w:tc>
        <w:tc>
          <w:tcPr>
            <w:tcW w:w="1059" w:type="dxa"/>
          </w:tcPr>
          <w:p w14:paraId="48073B49" w14:textId="1224AB56" w:rsidR="003B718E" w:rsidRDefault="003B718E" w:rsidP="003B718E">
            <w:pPr>
              <w:jc w:val="center"/>
              <w:rPr>
                <w:ins w:id="445" w:author="오윤 권" w:date="2023-06-01T21:27:00Z"/>
                <w:rFonts w:ascii="돋움" w:eastAsia="돋움" w:hAnsi="돋움" w:cs="돋움"/>
                <w:color w:val="000000"/>
                <w:szCs w:val="20"/>
              </w:rPr>
            </w:pPr>
            <w:ins w:id="446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1</w:t>
              </w:r>
            </w:ins>
          </w:p>
        </w:tc>
      </w:tr>
      <w:tr w:rsidR="003B718E" w:rsidRPr="00D54A11" w14:paraId="5EBDCD21" w14:textId="77777777" w:rsidTr="0073784D">
        <w:trPr>
          <w:trHeight w:val="356"/>
          <w:ins w:id="447" w:author="오윤 권" w:date="2023-06-01T20:53:00Z"/>
        </w:trPr>
        <w:tc>
          <w:tcPr>
            <w:tcW w:w="1494" w:type="dxa"/>
          </w:tcPr>
          <w:p w14:paraId="719C9CA8" w14:textId="3FE8D29D" w:rsidR="003B718E" w:rsidRDefault="003B718E" w:rsidP="003B718E">
            <w:pPr>
              <w:jc w:val="center"/>
              <w:rPr>
                <w:ins w:id="448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49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C012</w:t>
              </w:r>
            </w:ins>
          </w:p>
        </w:tc>
        <w:tc>
          <w:tcPr>
            <w:tcW w:w="1680" w:type="dxa"/>
          </w:tcPr>
          <w:p w14:paraId="10750D96" w14:textId="77777777" w:rsidR="003B718E" w:rsidRDefault="003B718E" w:rsidP="003B718E">
            <w:pPr>
              <w:jc w:val="center"/>
              <w:rPr>
                <w:ins w:id="450" w:author="오윤 권" w:date="2023-06-02T01:52:00Z"/>
                <w:rFonts w:ascii="돋움" w:eastAsia="돋움" w:hAnsi="돋움" w:cs="돋움"/>
                <w:color w:val="000000"/>
                <w:szCs w:val="20"/>
              </w:rPr>
            </w:pPr>
            <w:ins w:id="451" w:author="오윤 권" w:date="2023-06-02T01:52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작업 폴더를</w:t>
              </w:r>
            </w:ins>
          </w:p>
          <w:p w14:paraId="2032D32B" w14:textId="245197CA" w:rsidR="003B718E" w:rsidRDefault="003B718E" w:rsidP="003B718E">
            <w:pPr>
              <w:jc w:val="center"/>
              <w:rPr>
                <w:ins w:id="452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53" w:author="오윤 권" w:date="2023-06-02T01:52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lastRenderedPageBreak/>
                <w:t>삭제한다.</w:t>
              </w:r>
            </w:ins>
          </w:p>
        </w:tc>
        <w:tc>
          <w:tcPr>
            <w:tcW w:w="4252" w:type="dxa"/>
          </w:tcPr>
          <w:p w14:paraId="58DBCF18" w14:textId="296B628D" w:rsidR="003B718E" w:rsidRDefault="003B718E" w:rsidP="003B718E">
            <w:pPr>
              <w:rPr>
                <w:ins w:id="454" w:author="오윤 권" w:date="2023-06-01T20:53:00Z"/>
              </w:rPr>
            </w:pPr>
            <w:ins w:id="455" w:author="오윤 권" w:date="2023-06-02T01:52:00Z">
              <w:r>
                <w:rPr>
                  <w:rFonts w:hint="eastAsia"/>
                </w:rPr>
                <w:lastRenderedPageBreak/>
                <w:t>기존에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생성했던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폴더를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선택하여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삭제한</w:t>
              </w:r>
              <w:r>
                <w:rPr>
                  <w:rFonts w:hint="eastAsia"/>
                </w:rPr>
                <w:lastRenderedPageBreak/>
                <w:t>다</w:t>
              </w:r>
              <w:r>
                <w:rPr>
                  <w:rFonts w:hint="eastAsia"/>
                </w:rPr>
                <w:t xml:space="preserve">. </w:t>
              </w:r>
              <w:r>
                <w:rPr>
                  <w:rFonts w:hint="eastAsia"/>
                </w:rPr>
                <w:t>폴더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시</w:t>
              </w:r>
              <w:r>
                <w:rPr>
                  <w:rFonts w:hint="eastAsia"/>
                </w:rPr>
                <w:t xml:space="preserve"> </w:t>
              </w:r>
              <w:r w:rsidRPr="003E7A26">
                <w:rPr>
                  <w:rFonts w:hint="eastAsia"/>
                  <w:color w:val="C00000"/>
                  <w:rPrChange w:id="456" w:author="오윤 권" w:date="2023-06-02T02:19:00Z">
                    <w:rPr>
                      <w:rFonts w:hint="eastAsia"/>
                    </w:rPr>
                  </w:rPrChange>
                </w:rPr>
                <w:t>폴더</w:t>
              </w:r>
              <w:r w:rsidRPr="003E7A26">
                <w:rPr>
                  <w:color w:val="C00000"/>
                  <w:rPrChange w:id="457" w:author="오윤 권" w:date="2023-06-02T02:19:00Z">
                    <w:rPr/>
                  </w:rPrChange>
                </w:rPr>
                <w:t xml:space="preserve"> </w:t>
              </w:r>
              <w:r w:rsidRPr="003E7A26">
                <w:rPr>
                  <w:rFonts w:hint="eastAsia"/>
                  <w:color w:val="C00000"/>
                  <w:rPrChange w:id="458" w:author="오윤 권" w:date="2023-06-02T02:19:00Z">
                    <w:rPr>
                      <w:rFonts w:hint="eastAsia"/>
                    </w:rPr>
                  </w:rPrChange>
                </w:rPr>
                <w:t>내에</w:t>
              </w:r>
              <w:r w:rsidRPr="003E7A26">
                <w:rPr>
                  <w:color w:val="C00000"/>
                  <w:rPrChange w:id="459" w:author="오윤 권" w:date="2023-06-02T02:19:00Z">
                    <w:rPr/>
                  </w:rPrChange>
                </w:rPr>
                <w:t xml:space="preserve"> </w:t>
              </w:r>
              <w:r w:rsidRPr="003E7A26">
                <w:rPr>
                  <w:rFonts w:hint="eastAsia"/>
                  <w:color w:val="C00000"/>
                  <w:rPrChange w:id="460" w:author="오윤 권" w:date="2023-06-02T02:19:00Z">
                    <w:rPr>
                      <w:rFonts w:hint="eastAsia"/>
                    </w:rPr>
                  </w:rPrChange>
                </w:rPr>
                <w:t>존재하던</w:t>
              </w:r>
              <w:r w:rsidRPr="003E7A26">
                <w:rPr>
                  <w:color w:val="C00000"/>
                  <w:rPrChange w:id="461" w:author="오윤 권" w:date="2023-06-02T02:19:00Z">
                    <w:rPr/>
                  </w:rPrChange>
                </w:rPr>
                <w:t xml:space="preserve"> </w:t>
              </w:r>
              <w:r w:rsidRPr="003E7A26">
                <w:rPr>
                  <w:rFonts w:hint="eastAsia"/>
                  <w:color w:val="C00000"/>
                  <w:rPrChange w:id="462" w:author="오윤 권" w:date="2023-06-02T02:19:00Z">
                    <w:rPr>
                      <w:rFonts w:hint="eastAsia"/>
                    </w:rPr>
                  </w:rPrChange>
                </w:rPr>
                <w:t>작업들은</w:t>
              </w:r>
              <w:r w:rsidRPr="003E7A26">
                <w:rPr>
                  <w:color w:val="C00000"/>
                  <w:rPrChange w:id="463" w:author="오윤 권" w:date="2023-06-02T02:19:00Z">
                    <w:rPr/>
                  </w:rPrChange>
                </w:rPr>
                <w:t xml:space="preserve"> </w:t>
              </w:r>
              <w:r w:rsidRPr="003E7A26">
                <w:rPr>
                  <w:rFonts w:hint="eastAsia"/>
                  <w:color w:val="C00000"/>
                  <w:rPrChange w:id="464" w:author="오윤 권" w:date="2023-06-02T02:19:00Z">
                    <w:rPr>
                      <w:rFonts w:hint="eastAsia"/>
                    </w:rPr>
                  </w:rPrChange>
                </w:rPr>
                <w:t>삭제되지</w:t>
              </w:r>
            </w:ins>
            <w:ins w:id="465" w:author="오윤 권" w:date="2023-06-02T01:59:00Z">
              <w:r w:rsidRPr="003E7A26">
                <w:rPr>
                  <w:color w:val="C00000"/>
                  <w:rPrChange w:id="466" w:author="오윤 권" w:date="2023-06-02T02:19:00Z">
                    <w:rPr/>
                  </w:rPrChange>
                </w:rPr>
                <w:t xml:space="preserve"> </w:t>
              </w:r>
            </w:ins>
            <w:ins w:id="467" w:author="오윤 권" w:date="2023-06-02T01:52:00Z">
              <w:r w:rsidRPr="003E7A26">
                <w:rPr>
                  <w:rFonts w:hint="eastAsia"/>
                  <w:color w:val="C00000"/>
                  <w:rPrChange w:id="468" w:author="오윤 권" w:date="2023-06-02T02:19:00Z">
                    <w:rPr>
                      <w:rFonts w:hint="eastAsia"/>
                    </w:rPr>
                  </w:rPrChange>
                </w:rPr>
                <w:t>않고</w:t>
              </w:r>
              <w:r w:rsidRPr="003E7A26">
                <w:rPr>
                  <w:color w:val="C00000"/>
                  <w:rPrChange w:id="469" w:author="오윤 권" w:date="2023-06-02T02:19:00Z">
                    <w:rPr/>
                  </w:rPrChange>
                </w:rPr>
                <w:t xml:space="preserve"> </w:t>
              </w:r>
              <w:r w:rsidRPr="003E7A26">
                <w:rPr>
                  <w:rFonts w:hint="eastAsia"/>
                  <w:color w:val="C00000"/>
                  <w:rPrChange w:id="470" w:author="오윤 권" w:date="2023-06-02T02:19:00Z">
                    <w:rPr>
                      <w:rFonts w:hint="eastAsia"/>
                    </w:rPr>
                  </w:rPrChange>
                </w:rPr>
                <w:t>유지된다</w:t>
              </w:r>
              <w:r w:rsidRPr="003E7A26">
                <w:rPr>
                  <w:color w:val="C00000"/>
                  <w:rPrChange w:id="471" w:author="오윤 권" w:date="2023-06-02T02:19:00Z">
                    <w:rPr/>
                  </w:rPrChange>
                </w:rPr>
                <w:t>.</w:t>
              </w:r>
            </w:ins>
          </w:p>
        </w:tc>
        <w:tc>
          <w:tcPr>
            <w:tcW w:w="1059" w:type="dxa"/>
          </w:tcPr>
          <w:p w14:paraId="03A4A796" w14:textId="4A2FF90F" w:rsidR="003B718E" w:rsidRDefault="003B718E" w:rsidP="003B718E">
            <w:pPr>
              <w:jc w:val="center"/>
              <w:rPr>
                <w:ins w:id="472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73" w:author="오윤 권" w:date="2023-06-01T21:28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lastRenderedPageBreak/>
                <w:t>1</w:t>
              </w:r>
            </w:ins>
            <w:ins w:id="474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2</w:t>
              </w:r>
            </w:ins>
          </w:p>
        </w:tc>
      </w:tr>
      <w:tr w:rsidR="003B718E" w:rsidRPr="00D54A11" w14:paraId="0DB7EAB7" w14:textId="77777777" w:rsidTr="0073784D">
        <w:trPr>
          <w:trHeight w:val="356"/>
          <w:ins w:id="475" w:author="오윤 권" w:date="2023-06-01T20:53:00Z"/>
        </w:trPr>
        <w:tc>
          <w:tcPr>
            <w:tcW w:w="1494" w:type="dxa"/>
          </w:tcPr>
          <w:p w14:paraId="400CBA83" w14:textId="61E4B9DC" w:rsidR="003B718E" w:rsidRDefault="003B718E" w:rsidP="003B718E">
            <w:pPr>
              <w:jc w:val="center"/>
              <w:rPr>
                <w:ins w:id="476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77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C013</w:t>
              </w:r>
            </w:ins>
          </w:p>
        </w:tc>
        <w:tc>
          <w:tcPr>
            <w:tcW w:w="1680" w:type="dxa"/>
          </w:tcPr>
          <w:p w14:paraId="0A638C97" w14:textId="77777777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ins w:id="478" w:author="오윤 권" w:date="2023-06-02T01:52:00Z"/>
                <w:rFonts w:ascii="돋움" w:eastAsia="돋움" w:hAnsi="돋움" w:cs="돋움"/>
                <w:color w:val="000000"/>
                <w:szCs w:val="20"/>
              </w:rPr>
            </w:pPr>
            <w:ins w:id="479" w:author="오윤 권" w:date="2023-06-02T01:52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작업 폴더로</w:t>
              </w:r>
            </w:ins>
          </w:p>
          <w:p w14:paraId="435C11DA" w14:textId="28152791" w:rsidR="003B718E" w:rsidRDefault="003B718E" w:rsidP="003B718E">
            <w:pPr>
              <w:jc w:val="center"/>
              <w:rPr>
                <w:ins w:id="480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81" w:author="오윤 권" w:date="2023-06-02T01:52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분류한다.</w:t>
              </w:r>
            </w:ins>
          </w:p>
        </w:tc>
        <w:tc>
          <w:tcPr>
            <w:tcW w:w="4252" w:type="dxa"/>
          </w:tcPr>
          <w:p w14:paraId="3E259F01" w14:textId="05B088EC" w:rsidR="003B718E" w:rsidRDefault="003B718E" w:rsidP="003B718E">
            <w:pPr>
              <w:rPr>
                <w:ins w:id="482" w:author="오윤 권" w:date="2023-06-01T20:53:00Z"/>
              </w:rPr>
            </w:pPr>
            <w:ins w:id="483" w:author="오윤 권" w:date="2023-06-02T01:52:00Z">
              <w:r>
                <w:t>작업들을</w:t>
              </w:r>
              <w:r>
                <w:t xml:space="preserve"> </w:t>
              </w:r>
              <w:r>
                <w:t>만들어</w:t>
              </w:r>
              <w:r>
                <w:t xml:space="preserve"> </w:t>
              </w:r>
              <w:r>
                <w:t>놓은</w:t>
              </w:r>
              <w:r>
                <w:t xml:space="preserve"> </w:t>
              </w:r>
              <w:r>
                <w:t>폴더에</w:t>
              </w:r>
              <w:r>
                <w:t xml:space="preserve"> </w:t>
              </w:r>
              <w:r>
                <w:t>넣어서</w:t>
              </w:r>
              <w:r>
                <w:t xml:space="preserve"> </w:t>
              </w:r>
              <w:r>
                <w:t>분류한다</w:t>
              </w:r>
              <w:r>
                <w:t>.</w:t>
              </w:r>
            </w:ins>
          </w:p>
        </w:tc>
        <w:tc>
          <w:tcPr>
            <w:tcW w:w="1059" w:type="dxa"/>
          </w:tcPr>
          <w:p w14:paraId="4451B5CA" w14:textId="2E8F3981" w:rsidR="003B718E" w:rsidRDefault="003B718E" w:rsidP="003B718E">
            <w:pPr>
              <w:jc w:val="center"/>
              <w:rPr>
                <w:ins w:id="484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85" w:author="오윤 권" w:date="2023-06-01T21:28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  <w:ins w:id="486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3</w:t>
              </w:r>
            </w:ins>
          </w:p>
        </w:tc>
      </w:tr>
      <w:tr w:rsidR="003B718E" w:rsidRPr="00D54A11" w14:paraId="1D0F4636" w14:textId="77777777" w:rsidTr="0073784D">
        <w:trPr>
          <w:trHeight w:val="356"/>
          <w:ins w:id="487" w:author="오윤 권" w:date="2023-06-01T20:53:00Z"/>
        </w:trPr>
        <w:tc>
          <w:tcPr>
            <w:tcW w:w="1494" w:type="dxa"/>
          </w:tcPr>
          <w:p w14:paraId="006A7B46" w14:textId="275500AE" w:rsidR="003B718E" w:rsidRDefault="003B718E" w:rsidP="003B718E">
            <w:pPr>
              <w:jc w:val="center"/>
              <w:rPr>
                <w:ins w:id="488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89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C014</w:t>
              </w:r>
            </w:ins>
          </w:p>
        </w:tc>
        <w:tc>
          <w:tcPr>
            <w:tcW w:w="1680" w:type="dxa"/>
          </w:tcPr>
          <w:p w14:paraId="1007CDC7" w14:textId="60818BCA" w:rsidR="003B718E" w:rsidRDefault="003B718E" w:rsidP="003B718E">
            <w:pPr>
              <w:jc w:val="center"/>
              <w:rPr>
                <w:ins w:id="490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91" w:author="오윤 권" w:date="2023-06-02T01:52:00Z">
              <w:r>
                <w:t>사진을</w:t>
              </w:r>
              <w:r>
                <w:t xml:space="preserve"> </w:t>
              </w:r>
              <w:r>
                <w:t>추가한다</w:t>
              </w:r>
              <w:r>
                <w:t>.</w:t>
              </w:r>
            </w:ins>
          </w:p>
        </w:tc>
        <w:tc>
          <w:tcPr>
            <w:tcW w:w="4252" w:type="dxa"/>
          </w:tcPr>
          <w:p w14:paraId="166DF841" w14:textId="64DCBE37" w:rsidR="003B718E" w:rsidRDefault="003B718E" w:rsidP="003B718E">
            <w:pPr>
              <w:rPr>
                <w:ins w:id="492" w:author="오윤 권" w:date="2023-06-01T20:53:00Z"/>
              </w:rPr>
            </w:pPr>
            <w:ins w:id="493" w:author="오윤 권" w:date="2023-06-02T01:52:00Z">
              <w:r>
                <w:t>작업을</w:t>
              </w:r>
              <w:r>
                <w:t xml:space="preserve"> </w:t>
              </w:r>
              <w:r>
                <w:t>추가하면서</w:t>
              </w:r>
              <w:r>
                <w:t xml:space="preserve"> </w:t>
              </w:r>
              <w:r>
                <w:t>작업과</w:t>
              </w:r>
              <w:r>
                <w:t xml:space="preserve"> </w:t>
              </w:r>
              <w:r>
                <w:t>관련된</w:t>
              </w:r>
              <w:r>
                <w:t xml:space="preserve"> </w:t>
              </w:r>
              <w:r>
                <w:t>사진을</w:t>
              </w:r>
              <w:r>
                <w:t xml:space="preserve"> </w:t>
              </w:r>
              <w:r>
                <w:t>추가</w:t>
              </w:r>
              <w:r>
                <w:t xml:space="preserve"> </w:t>
              </w:r>
              <w:r>
                <w:t>한다</w:t>
              </w:r>
              <w:r>
                <w:t>.</w:t>
              </w:r>
            </w:ins>
          </w:p>
        </w:tc>
        <w:tc>
          <w:tcPr>
            <w:tcW w:w="1059" w:type="dxa"/>
          </w:tcPr>
          <w:p w14:paraId="13D993FE" w14:textId="376AD5C3" w:rsidR="003B718E" w:rsidRDefault="003B718E" w:rsidP="003B718E">
            <w:pPr>
              <w:jc w:val="center"/>
              <w:rPr>
                <w:ins w:id="494" w:author="오윤 권" w:date="2023-06-01T20:53:00Z"/>
                <w:rFonts w:ascii="돋움" w:eastAsia="돋움" w:hAnsi="돋움" w:cs="돋움"/>
                <w:color w:val="000000"/>
                <w:szCs w:val="20"/>
              </w:rPr>
            </w:pPr>
            <w:ins w:id="495" w:author="오윤 권" w:date="2023-06-01T21:28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  <w:ins w:id="496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4</w:t>
              </w:r>
            </w:ins>
          </w:p>
        </w:tc>
      </w:tr>
      <w:tr w:rsidR="003B718E" w:rsidRPr="00D54A11" w14:paraId="772B7DDD" w14:textId="77777777" w:rsidTr="0073784D">
        <w:trPr>
          <w:trHeight w:val="356"/>
        </w:trPr>
        <w:tc>
          <w:tcPr>
            <w:tcW w:w="1494" w:type="dxa"/>
          </w:tcPr>
          <w:p w14:paraId="0E658F32" w14:textId="761A4AC9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ins w:id="497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UC015</w:t>
              </w:r>
            </w:ins>
            <w:del w:id="498" w:author="오윤 권" w:date="2023-06-01T20:50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U</w:delText>
              </w:r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C004</w:delText>
              </w:r>
            </w:del>
          </w:p>
        </w:tc>
        <w:tc>
          <w:tcPr>
            <w:tcW w:w="1680" w:type="dxa"/>
          </w:tcPr>
          <w:p w14:paraId="69333486" w14:textId="037A2B29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ins w:id="499" w:author="오윤 권" w:date="2023-06-02T01:52:00Z">
              <w:r>
                <w:t>사진을</w:t>
              </w:r>
              <w:r>
                <w:t xml:space="preserve"> </w:t>
              </w:r>
              <w:r>
                <w:t>삭제한다</w:t>
              </w:r>
              <w:r>
                <w:t>.</w:t>
              </w:r>
            </w:ins>
            <w:del w:id="500" w:author="오윤 권" w:date="2023-06-01T20:54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마감날짜 알림을 설정한다.</w:delText>
              </w:r>
            </w:del>
          </w:p>
        </w:tc>
        <w:tc>
          <w:tcPr>
            <w:tcW w:w="4252" w:type="dxa"/>
          </w:tcPr>
          <w:p w14:paraId="6C72DDD5" w14:textId="00D67BF2" w:rsidR="003B718E" w:rsidRPr="00BA2195" w:rsidRDefault="003B718E" w:rsidP="003B718E">
            <w:ins w:id="501" w:author="오윤 권" w:date="2023-06-02T01:52:00Z">
              <w:r>
                <w:t>작업</w:t>
              </w:r>
              <w:r>
                <w:t xml:space="preserve"> </w:t>
              </w:r>
              <w:r>
                <w:t>수정에</w:t>
              </w:r>
              <w:r>
                <w:t xml:space="preserve"> </w:t>
              </w:r>
              <w:r>
                <w:t>들어갈</w:t>
              </w:r>
              <w:r>
                <w:t xml:space="preserve"> </w:t>
              </w:r>
              <w:r>
                <w:t>시</w:t>
              </w:r>
              <w:r>
                <w:t xml:space="preserve"> </w:t>
              </w:r>
              <w:r>
                <w:t>사전에</w:t>
              </w:r>
              <w:r>
                <w:t xml:space="preserve"> </w:t>
              </w:r>
              <w:r>
                <w:t>추가한</w:t>
              </w:r>
              <w:r>
                <w:t xml:space="preserve"> </w:t>
              </w:r>
              <w:r>
                <w:t>작업의</w:t>
              </w:r>
              <w:r>
                <w:t xml:space="preserve"> </w:t>
              </w:r>
              <w:r>
                <w:t>사진을</w:t>
              </w:r>
              <w:r>
                <w:t xml:space="preserve"> </w:t>
              </w:r>
              <w:r>
                <w:t>삭제한다</w:t>
              </w:r>
              <w:r>
                <w:t>.</w:t>
              </w:r>
            </w:ins>
            <w:del w:id="502" w:author="오윤 권" w:date="2023-06-01T20:54:00Z">
              <w:r w:rsidDel="0073784D">
                <w:delText>알림을</w:delText>
              </w:r>
              <w:r w:rsidDel="0073784D">
                <w:delText xml:space="preserve"> </w:delText>
              </w:r>
              <w:r w:rsidDel="0073784D">
                <w:delText>허용으로</w:delText>
              </w:r>
              <w:r w:rsidDel="0073784D">
                <w:delText xml:space="preserve"> </w:delText>
              </w:r>
              <w:r w:rsidDel="0073784D">
                <w:delText>설정하면</w:delText>
              </w:r>
              <w:r w:rsidDel="0073784D">
                <w:delText xml:space="preserve"> </w:delText>
              </w:r>
              <w:r w:rsidDel="0073784D">
                <w:delText>미완료된</w:delText>
              </w:r>
              <w:r w:rsidDel="0073784D">
                <w:delText xml:space="preserve"> </w:delText>
              </w:r>
              <w:r w:rsidDel="0073784D">
                <w:delText>작업들의</w:delText>
              </w:r>
              <w:r w:rsidDel="0073784D">
                <w:delText xml:space="preserve"> </w:delText>
              </w:r>
              <w:r w:rsidDel="0073784D">
                <w:delText>마감날짜가</w:delText>
              </w:r>
              <w:r w:rsidDel="0073784D">
                <w:delText xml:space="preserve"> </w:delText>
              </w:r>
              <w:r w:rsidDel="0073784D">
                <w:delText>가까워져</w:delText>
              </w:r>
              <w:r w:rsidDel="0073784D">
                <w:delText xml:space="preserve"> </w:delText>
              </w:r>
              <w:r w:rsidDel="0073784D">
                <w:rPr>
                  <w:rFonts w:hint="eastAsia"/>
                </w:rPr>
                <w:delText>왔을</w:delText>
              </w:r>
              <w:r w:rsidDel="0073784D">
                <w:rPr>
                  <w:rFonts w:hint="eastAsia"/>
                </w:rPr>
                <w:delText xml:space="preserve"> </w:delText>
              </w:r>
              <w:r w:rsidDel="0073784D">
                <w:rPr>
                  <w:rFonts w:hint="eastAsia"/>
                </w:rPr>
                <w:delText>때</w:delText>
              </w:r>
              <w:r w:rsidDel="0073784D">
                <w:delText xml:space="preserve"> </w:delText>
              </w:r>
              <w:r w:rsidDel="0073784D">
                <w:delText>알림이</w:delText>
              </w:r>
              <w:r w:rsidDel="0073784D">
                <w:delText xml:space="preserve"> </w:delText>
              </w:r>
              <w:r w:rsidDel="0073784D">
                <w:delText>표시된</w:delText>
              </w:r>
              <w:r w:rsidRPr="00655D1A" w:rsidDel="0073784D">
                <w:rPr>
                  <w:rFonts w:eastAsia="바탕" w:hAnsi="바탕" w:cs="바탕" w:hint="eastAsia"/>
                </w:rPr>
                <w:delText>다</w:delText>
              </w:r>
            </w:del>
          </w:p>
        </w:tc>
        <w:tc>
          <w:tcPr>
            <w:tcW w:w="1059" w:type="dxa"/>
          </w:tcPr>
          <w:p w14:paraId="0DB51677" w14:textId="4396345A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ins w:id="503" w:author="오윤 권" w:date="2023-06-01T21:28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  <w:ins w:id="504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5</w:t>
              </w:r>
            </w:ins>
            <w:del w:id="505" w:author="오윤 권" w:date="2023-06-01T20:54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5</w:delText>
              </w:r>
            </w:del>
          </w:p>
        </w:tc>
      </w:tr>
      <w:tr w:rsidR="003B718E" w:rsidRPr="00D54A11" w14:paraId="306B1F49" w14:textId="77777777" w:rsidTr="0073784D">
        <w:trPr>
          <w:trHeight w:val="356"/>
          <w:ins w:id="506" w:author="오윤 권" w:date="2023-06-01T20:54:00Z"/>
        </w:trPr>
        <w:tc>
          <w:tcPr>
            <w:tcW w:w="1494" w:type="dxa"/>
          </w:tcPr>
          <w:p w14:paraId="7F6BF2CF" w14:textId="69B3F262" w:rsidR="003B718E" w:rsidRDefault="003B718E" w:rsidP="003B718E">
            <w:pPr>
              <w:jc w:val="center"/>
              <w:rPr>
                <w:ins w:id="507" w:author="오윤 권" w:date="2023-06-01T20:54:00Z"/>
                <w:rFonts w:ascii="돋움" w:eastAsia="돋움" w:hAnsi="돋움" w:cs="돋움"/>
                <w:color w:val="000000"/>
                <w:szCs w:val="20"/>
              </w:rPr>
            </w:pPr>
            <w:ins w:id="508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UC016</w:t>
              </w:r>
            </w:ins>
          </w:p>
        </w:tc>
        <w:tc>
          <w:tcPr>
            <w:tcW w:w="1680" w:type="dxa"/>
          </w:tcPr>
          <w:p w14:paraId="6B4EF4DE" w14:textId="3F5DA14C" w:rsidR="003B718E" w:rsidRDefault="003B718E" w:rsidP="003B718E">
            <w:pPr>
              <w:jc w:val="center"/>
              <w:rPr>
                <w:ins w:id="509" w:author="오윤 권" w:date="2023-06-01T20:54:00Z"/>
                <w:rFonts w:ascii="돋움" w:eastAsia="돋움" w:hAnsi="돋움" w:cs="돋움"/>
                <w:color w:val="000000"/>
                <w:szCs w:val="20"/>
              </w:rPr>
            </w:pPr>
            <w:ins w:id="510" w:author="오윤 권" w:date="2023-06-02T01:52:00Z">
              <w:r>
                <w:t>댓글을</w:t>
              </w:r>
              <w:r>
                <w:t xml:space="preserve"> </w:t>
              </w:r>
              <w:r>
                <w:t>작성한다</w:t>
              </w:r>
              <w:r>
                <w:t>.</w:t>
              </w:r>
            </w:ins>
          </w:p>
        </w:tc>
        <w:tc>
          <w:tcPr>
            <w:tcW w:w="4252" w:type="dxa"/>
          </w:tcPr>
          <w:p w14:paraId="4F14EAA6" w14:textId="0601A4CD" w:rsidR="003B718E" w:rsidRDefault="003B718E" w:rsidP="003B718E">
            <w:pPr>
              <w:rPr>
                <w:ins w:id="511" w:author="오윤 권" w:date="2023-06-01T20:54:00Z"/>
              </w:rPr>
            </w:pPr>
            <w:ins w:id="512" w:author="오윤 권" w:date="2023-06-02T01:52:00Z">
              <w:r>
                <w:t>동기화를</w:t>
              </w:r>
              <w:r>
                <w:t xml:space="preserve"> </w:t>
              </w:r>
              <w:r>
                <w:t>통해</w:t>
              </w:r>
              <w:r>
                <w:t xml:space="preserve"> </w:t>
              </w:r>
              <w:r>
                <w:t>공유된</w:t>
              </w:r>
              <w:r>
                <w:t xml:space="preserve"> </w:t>
              </w:r>
              <w:r>
                <w:t>작업에</w:t>
              </w:r>
              <w:r>
                <w:t xml:space="preserve"> </w:t>
              </w:r>
              <w:r>
                <w:t>댓글을</w:t>
              </w:r>
              <w:r>
                <w:t xml:space="preserve"> </w:t>
              </w:r>
              <w:r>
                <w:t>작성</w:t>
              </w:r>
              <w:r>
                <w:rPr>
                  <w:rFonts w:hint="eastAsia"/>
                </w:rPr>
                <w:t>한다</w:t>
              </w:r>
              <w:r>
                <w:t>.</w:t>
              </w:r>
            </w:ins>
          </w:p>
        </w:tc>
        <w:tc>
          <w:tcPr>
            <w:tcW w:w="1059" w:type="dxa"/>
          </w:tcPr>
          <w:p w14:paraId="707AC1D6" w14:textId="26081F5E" w:rsidR="003B718E" w:rsidRDefault="003B718E" w:rsidP="003B718E">
            <w:pPr>
              <w:jc w:val="center"/>
              <w:rPr>
                <w:ins w:id="513" w:author="오윤 권" w:date="2023-06-01T20:54:00Z"/>
                <w:rFonts w:ascii="돋움" w:eastAsia="돋움" w:hAnsi="돋움" w:cs="돋움"/>
                <w:color w:val="000000"/>
                <w:szCs w:val="20"/>
              </w:rPr>
            </w:pPr>
            <w:ins w:id="514" w:author="오윤 권" w:date="2023-06-01T21:28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  <w:ins w:id="515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6</w:t>
              </w:r>
            </w:ins>
          </w:p>
        </w:tc>
      </w:tr>
      <w:tr w:rsidR="003B718E" w:rsidRPr="00D54A11" w14:paraId="5F49A6DA" w14:textId="77777777" w:rsidTr="0073784D">
        <w:trPr>
          <w:trHeight w:val="356"/>
          <w:ins w:id="516" w:author="오윤 권" w:date="2023-06-02T02:10:00Z"/>
        </w:trPr>
        <w:tc>
          <w:tcPr>
            <w:tcW w:w="1494" w:type="dxa"/>
          </w:tcPr>
          <w:p w14:paraId="49759F2A" w14:textId="37669310" w:rsidR="003B718E" w:rsidRDefault="003B718E" w:rsidP="003B718E">
            <w:pPr>
              <w:jc w:val="center"/>
              <w:rPr>
                <w:ins w:id="517" w:author="오윤 권" w:date="2023-06-02T02:10:00Z"/>
                <w:rFonts w:ascii="돋움" w:eastAsia="돋움" w:hAnsi="돋움" w:cs="돋움"/>
                <w:color w:val="000000"/>
                <w:szCs w:val="20"/>
              </w:rPr>
            </w:pPr>
            <w:ins w:id="518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C017</w:t>
              </w:r>
            </w:ins>
          </w:p>
        </w:tc>
        <w:tc>
          <w:tcPr>
            <w:tcW w:w="1680" w:type="dxa"/>
          </w:tcPr>
          <w:p w14:paraId="4067DA4F" w14:textId="4442D527" w:rsidR="003B718E" w:rsidRDefault="003B718E" w:rsidP="003B718E">
            <w:pPr>
              <w:jc w:val="center"/>
              <w:rPr>
                <w:ins w:id="519" w:author="오윤 권" w:date="2023-06-02T02:10:00Z"/>
              </w:rPr>
            </w:pPr>
            <w:ins w:id="520" w:author="오윤 권" w:date="2023-06-02T02:10:00Z">
              <w:r>
                <w:rPr>
                  <w:rFonts w:hint="eastAsia"/>
                </w:rPr>
                <w:t>댓글을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삭제한다</w:t>
              </w:r>
              <w:r>
                <w:rPr>
                  <w:rFonts w:hint="eastAsia"/>
                </w:rPr>
                <w:t>.</w:t>
              </w:r>
            </w:ins>
          </w:p>
        </w:tc>
        <w:tc>
          <w:tcPr>
            <w:tcW w:w="4252" w:type="dxa"/>
          </w:tcPr>
          <w:p w14:paraId="6B2EF08C" w14:textId="703B255F" w:rsidR="003B718E" w:rsidRDefault="003B718E" w:rsidP="003B718E">
            <w:pPr>
              <w:rPr>
                <w:ins w:id="521" w:author="오윤 권" w:date="2023-06-02T02:10:00Z"/>
              </w:rPr>
            </w:pPr>
            <w:ins w:id="522" w:author="오윤 권" w:date="2023-06-02T02:10:00Z">
              <w:r>
                <w:rPr>
                  <w:rFonts w:hint="eastAsia"/>
                </w:rPr>
                <w:t>공유된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작업에</w:t>
              </w:r>
            </w:ins>
            <w:ins w:id="523" w:author="오윤 권" w:date="2023-06-02T02:14:00Z"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자신이</w:t>
              </w:r>
            </w:ins>
            <w:ins w:id="524" w:author="오윤 권" w:date="2023-06-02T02:10:00Z"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작성한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댓글을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삭제한다</w:t>
              </w:r>
              <w:r>
                <w:rPr>
                  <w:rFonts w:hint="eastAsia"/>
                </w:rPr>
                <w:t>.</w:t>
              </w:r>
            </w:ins>
          </w:p>
        </w:tc>
        <w:tc>
          <w:tcPr>
            <w:tcW w:w="1059" w:type="dxa"/>
          </w:tcPr>
          <w:p w14:paraId="02CF21A0" w14:textId="791ABBDF" w:rsidR="003B718E" w:rsidRDefault="003B718E" w:rsidP="003B718E">
            <w:pPr>
              <w:jc w:val="center"/>
              <w:rPr>
                <w:ins w:id="525" w:author="오윤 권" w:date="2023-06-02T02:10:00Z"/>
                <w:rFonts w:ascii="돋움" w:eastAsia="돋움" w:hAnsi="돋움" w:cs="돋움"/>
                <w:color w:val="000000"/>
                <w:szCs w:val="20"/>
              </w:rPr>
            </w:pPr>
            <w:ins w:id="526" w:author="오윤 권" w:date="2023-06-02T02:11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  <w:ins w:id="527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7</w:t>
              </w:r>
            </w:ins>
          </w:p>
        </w:tc>
      </w:tr>
      <w:tr w:rsidR="003B718E" w:rsidRPr="00D54A11" w14:paraId="4C77BF9C" w14:textId="77777777" w:rsidTr="0073784D">
        <w:trPr>
          <w:trHeight w:val="356"/>
        </w:trPr>
        <w:tc>
          <w:tcPr>
            <w:tcW w:w="1494" w:type="dxa"/>
          </w:tcPr>
          <w:p w14:paraId="5A886EAF" w14:textId="75249125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ins w:id="528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C018</w:t>
              </w:r>
            </w:ins>
            <w:del w:id="529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UC005</w:delText>
              </w:r>
            </w:del>
          </w:p>
        </w:tc>
        <w:tc>
          <w:tcPr>
            <w:tcW w:w="1680" w:type="dxa"/>
          </w:tcPr>
          <w:p w14:paraId="444EE348" w14:textId="081BF04B" w:rsidR="003B718E" w:rsidDel="00B11F48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530" w:author="오윤 권" w:date="2023-06-01T20:56:00Z"/>
                <w:rFonts w:ascii="돋움" w:eastAsia="돋움" w:hAnsi="돋움" w:cs="돋움"/>
                <w:color w:val="000000"/>
                <w:szCs w:val="20"/>
              </w:rPr>
            </w:pPr>
            <w:ins w:id="531" w:author="오윤 권" w:date="2023-06-02T01:52:00Z">
              <w:r>
                <w:t>작업</w:t>
              </w:r>
              <w:r>
                <w:t xml:space="preserve"> </w:t>
              </w:r>
              <w:r>
                <w:t>상태를</w:t>
              </w:r>
              <w:r>
                <w:t xml:space="preserve"> </w:t>
              </w:r>
              <w:r>
                <w:t>표시한다</w:t>
              </w:r>
              <w:r>
                <w:t>.</w:t>
              </w:r>
            </w:ins>
            <w:del w:id="532" w:author="오윤 권" w:date="2023-06-01T20:56:00Z">
              <w:r w:rsidDel="00B11F48">
                <w:rPr>
                  <w:rFonts w:ascii="돋움" w:eastAsia="돋움" w:hAnsi="돋움" w:cs="돋움" w:hint="eastAsia"/>
                  <w:color w:val="000000"/>
                  <w:szCs w:val="20"/>
                </w:rPr>
                <w:delText>사진을</w:delText>
              </w:r>
            </w:del>
          </w:p>
          <w:p w14:paraId="3F0B22E4" w14:textId="7CA50545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del w:id="533" w:author="오윤 권" w:date="2023-06-01T20:56:00Z">
              <w:r w:rsidDel="00B11F48">
                <w:rPr>
                  <w:rFonts w:ascii="돋움" w:eastAsia="돋움" w:hAnsi="돋움" w:cs="돋움" w:hint="eastAsia"/>
                  <w:color w:val="000000"/>
                  <w:szCs w:val="20"/>
                </w:rPr>
                <w:delText>추가한다.</w:delText>
              </w:r>
            </w:del>
          </w:p>
        </w:tc>
        <w:tc>
          <w:tcPr>
            <w:tcW w:w="4252" w:type="dxa"/>
          </w:tcPr>
          <w:p w14:paraId="29464D36" w14:textId="32DE19FB" w:rsidR="003B718E" w:rsidRPr="00BA2195" w:rsidRDefault="003B718E" w:rsidP="003B718E">
            <w:ins w:id="534" w:author="오윤 권" w:date="2023-06-02T01:52:00Z">
              <w:r>
                <w:rPr>
                  <w:rFonts w:hint="eastAsia"/>
                </w:rPr>
                <w:t>작성</w:t>
              </w:r>
              <w:r>
                <w:t>한</w:t>
              </w:r>
              <w:r>
                <w:t xml:space="preserve"> </w:t>
              </w:r>
              <w:r>
                <w:t>작업이</w:t>
              </w:r>
              <w:r>
                <w:t xml:space="preserve"> </w:t>
              </w:r>
              <w:r>
                <w:t>현재</w:t>
              </w:r>
              <w:r>
                <w:t xml:space="preserve"> </w:t>
              </w:r>
              <w:r w:rsidRPr="008B237D">
                <w:rPr>
                  <w:rFonts w:hint="eastAsia"/>
                  <w:color w:val="00B050"/>
                  <w:rPrChange w:id="535" w:author="오윤 권" w:date="2023-06-02T02:22:00Z">
                    <w:rPr>
                      <w:rFonts w:hint="eastAsia"/>
                    </w:rPr>
                  </w:rPrChange>
                </w:rPr>
                <w:t>완료상태인지</w:t>
              </w:r>
              <w:r w:rsidRPr="008B237D">
                <w:rPr>
                  <w:color w:val="00B050"/>
                  <w:rPrChange w:id="536" w:author="오윤 권" w:date="2023-06-02T02:22:00Z">
                    <w:rPr/>
                  </w:rPrChange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537" w:author="오윤 권" w:date="2023-06-02T02:22:00Z">
                    <w:rPr>
                      <w:rFonts w:hint="eastAsia"/>
                    </w:rPr>
                  </w:rPrChange>
                </w:rPr>
                <w:t>미완료</w:t>
              </w:r>
              <w:r w:rsidRPr="008B237D">
                <w:rPr>
                  <w:color w:val="00B050"/>
                  <w:rPrChange w:id="538" w:author="오윤 권" w:date="2023-06-02T02:22:00Z">
                    <w:rPr/>
                  </w:rPrChange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539" w:author="오윤 권" w:date="2023-06-02T02:22:00Z">
                    <w:rPr>
                      <w:rFonts w:hint="eastAsia"/>
                    </w:rPr>
                  </w:rPrChange>
                </w:rPr>
                <w:t>상태인지</w:t>
              </w:r>
              <w:r>
                <w:t xml:space="preserve"> </w:t>
              </w:r>
              <w:r>
                <w:t>설정</w:t>
              </w:r>
              <w:r>
                <w:rPr>
                  <w:rFonts w:hint="eastAsia"/>
                </w:rPr>
                <w:t>한</w:t>
              </w:r>
              <w:r>
                <w:t>다</w:t>
              </w:r>
              <w:r>
                <w:t>.</w:t>
              </w:r>
            </w:ins>
            <w:del w:id="540" w:author="오윤 권" w:date="2023-06-01T20:56:00Z">
              <w:r w:rsidDel="00B11F48">
                <w:delText>작업을</w:delText>
              </w:r>
              <w:r w:rsidDel="00B11F48">
                <w:delText xml:space="preserve"> </w:delText>
              </w:r>
              <w:r w:rsidDel="00B11F48">
                <w:delText>추가하면서</w:delText>
              </w:r>
              <w:r w:rsidDel="00B11F48">
                <w:delText xml:space="preserve"> </w:delText>
              </w:r>
              <w:r w:rsidDel="00B11F48">
                <w:delText>작업과</w:delText>
              </w:r>
              <w:r w:rsidDel="00B11F48">
                <w:delText xml:space="preserve"> </w:delText>
              </w:r>
              <w:r w:rsidDel="00B11F48">
                <w:delText>관련된</w:delText>
              </w:r>
              <w:r w:rsidDel="00B11F48">
                <w:delText xml:space="preserve"> </w:delText>
              </w:r>
              <w:r w:rsidDel="00B11F48">
                <w:delText>사진을</w:delText>
              </w:r>
              <w:r w:rsidDel="00B11F48">
                <w:delText xml:space="preserve"> </w:delText>
              </w:r>
              <w:r w:rsidDel="00B11F48">
                <w:delText>추가</w:delText>
              </w:r>
              <w:r w:rsidDel="00B11F48">
                <w:delText xml:space="preserve"> </w:delText>
              </w:r>
              <w:r w:rsidDel="00B11F48">
                <w:delText>한다</w:delText>
              </w:r>
              <w:r w:rsidDel="00B11F48">
                <w:delText>.</w:delText>
              </w:r>
            </w:del>
          </w:p>
        </w:tc>
        <w:tc>
          <w:tcPr>
            <w:tcW w:w="1059" w:type="dxa"/>
          </w:tcPr>
          <w:p w14:paraId="090CD5EE" w14:textId="56841915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ins w:id="541" w:author="오윤 권" w:date="2023-06-02T02:11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  <w:ins w:id="542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8</w:t>
              </w:r>
            </w:ins>
            <w:del w:id="543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6</w:delText>
              </w:r>
            </w:del>
          </w:p>
        </w:tc>
      </w:tr>
      <w:tr w:rsidR="003B718E" w:rsidRPr="00D54A11" w14:paraId="5B285359" w14:textId="77777777" w:rsidTr="0073784D">
        <w:trPr>
          <w:trHeight w:val="372"/>
        </w:trPr>
        <w:tc>
          <w:tcPr>
            <w:tcW w:w="1494" w:type="dxa"/>
          </w:tcPr>
          <w:p w14:paraId="28FEADB2" w14:textId="5B9BEAC8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ins w:id="544" w:author="오윤 권" w:date="2023-06-02T02:26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U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C019</w:t>
              </w:r>
            </w:ins>
            <w:del w:id="545" w:author="오윤 권" w:date="2023-06-01T20:50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U</w:delText>
              </w:r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C006</w:delText>
              </w:r>
            </w:del>
          </w:p>
        </w:tc>
        <w:tc>
          <w:tcPr>
            <w:tcW w:w="1680" w:type="dxa"/>
          </w:tcPr>
          <w:p w14:paraId="290905D4" w14:textId="0D977686" w:rsidR="003B718E" w:rsidDel="00B11F48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546" w:author="오윤 권" w:date="2023-06-01T20:56:00Z"/>
                <w:rFonts w:ascii="돋움" w:eastAsia="돋움" w:hAnsi="돋움" w:cs="돋움"/>
                <w:color w:val="000000"/>
                <w:szCs w:val="20"/>
              </w:rPr>
            </w:pPr>
            <w:ins w:id="547" w:author="오윤 권" w:date="2023-06-02T01:52:00Z">
              <w:r>
                <w:t>작업을</w:t>
              </w:r>
              <w:r>
                <w:t xml:space="preserve"> </w:t>
              </w:r>
              <w:r>
                <w:t>정렬한다</w:t>
              </w:r>
              <w:r>
                <w:t>.</w:t>
              </w:r>
            </w:ins>
            <w:del w:id="548" w:author="오윤 권" w:date="2023-06-01T20:56:00Z">
              <w:r w:rsidDel="00B11F48">
                <w:rPr>
                  <w:rFonts w:ascii="돋움" w:eastAsia="돋움" w:hAnsi="돋움" w:cs="돋움" w:hint="eastAsia"/>
                  <w:color w:val="000000"/>
                  <w:szCs w:val="20"/>
                </w:rPr>
                <w:delText>사진을</w:delText>
              </w:r>
            </w:del>
          </w:p>
          <w:p w14:paraId="4D5A6054" w14:textId="03E3B55C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del w:id="549" w:author="오윤 권" w:date="2023-06-01T20:56:00Z">
              <w:r w:rsidDel="00B11F48">
                <w:rPr>
                  <w:rFonts w:ascii="돋움" w:eastAsia="돋움" w:hAnsi="돋움" w:cs="돋움" w:hint="eastAsia"/>
                  <w:color w:val="000000"/>
                  <w:szCs w:val="20"/>
                </w:rPr>
                <w:delText>삭제한다.</w:delText>
              </w:r>
            </w:del>
          </w:p>
        </w:tc>
        <w:tc>
          <w:tcPr>
            <w:tcW w:w="4252" w:type="dxa"/>
          </w:tcPr>
          <w:p w14:paraId="1F2E481D" w14:textId="06AA98F9" w:rsidR="003B718E" w:rsidRPr="00BA2195" w:rsidRDefault="003B718E" w:rsidP="003B718E">
            <w:ins w:id="550" w:author="오윤 권" w:date="2023-06-02T01:52:00Z">
              <w:r>
                <w:t>작업상태</w:t>
              </w:r>
              <w:r>
                <w:t>(</w:t>
              </w:r>
              <w:r>
                <w:t>완료</w:t>
              </w:r>
              <w:r>
                <w:t>/</w:t>
              </w:r>
              <w:r>
                <w:t>미완료</w:t>
              </w:r>
              <w:r>
                <w:t>)</w:t>
              </w:r>
              <w:r>
                <w:t>를</w:t>
              </w:r>
              <w:r>
                <w:t xml:space="preserve"> </w:t>
              </w:r>
              <w:r>
                <w:t>기준으로</w:t>
              </w:r>
              <w:r>
                <w:t xml:space="preserve"> </w:t>
              </w:r>
              <w:r>
                <w:t>순서를</w:t>
              </w:r>
              <w:r>
                <w:t xml:space="preserve"> </w:t>
              </w:r>
              <w:r>
                <w:t>재배치</w:t>
              </w:r>
              <w:r>
                <w:t xml:space="preserve"> </w:t>
              </w:r>
              <w:r>
                <w:t>한다</w:t>
              </w:r>
              <w:r>
                <w:t>.</w:t>
              </w:r>
            </w:ins>
            <w:del w:id="551" w:author="오윤 권" w:date="2023-06-01T20:56:00Z">
              <w:r w:rsidDel="00B11F48">
                <w:delText>작업</w:delText>
              </w:r>
              <w:r w:rsidDel="00B11F48">
                <w:delText xml:space="preserve"> </w:delText>
              </w:r>
              <w:r w:rsidDel="00B11F48">
                <w:delText>수정에</w:delText>
              </w:r>
              <w:r w:rsidDel="00B11F48">
                <w:delText xml:space="preserve"> </w:delText>
              </w:r>
              <w:r w:rsidDel="00B11F48">
                <w:delText>들어갈</w:delText>
              </w:r>
              <w:r w:rsidDel="00B11F48">
                <w:delText xml:space="preserve"> </w:delText>
              </w:r>
              <w:r w:rsidDel="00B11F48">
                <w:delText>시</w:delText>
              </w:r>
              <w:r w:rsidDel="00B11F48">
                <w:delText xml:space="preserve"> </w:delText>
              </w:r>
              <w:r w:rsidDel="00B11F48">
                <w:delText>사전에</w:delText>
              </w:r>
              <w:r w:rsidDel="00B11F48">
                <w:delText xml:space="preserve"> </w:delText>
              </w:r>
              <w:r w:rsidDel="00B11F48">
                <w:delText>추가한</w:delText>
              </w:r>
              <w:r w:rsidDel="00B11F48">
                <w:delText xml:space="preserve"> </w:delText>
              </w:r>
              <w:r w:rsidDel="00B11F48">
                <w:delText>작업의</w:delText>
              </w:r>
              <w:r w:rsidDel="00B11F48">
                <w:delText xml:space="preserve"> </w:delText>
              </w:r>
              <w:r w:rsidDel="00B11F48">
                <w:delText>사진을</w:delText>
              </w:r>
              <w:r w:rsidDel="00B11F48">
                <w:delText xml:space="preserve"> </w:delText>
              </w:r>
              <w:r w:rsidDel="00B11F48">
                <w:delText>삭제한다</w:delText>
              </w:r>
              <w:r w:rsidDel="00B11F48">
                <w:delText>.</w:delText>
              </w:r>
            </w:del>
          </w:p>
        </w:tc>
        <w:tc>
          <w:tcPr>
            <w:tcW w:w="1059" w:type="dxa"/>
          </w:tcPr>
          <w:p w14:paraId="4D9152F5" w14:textId="7B435FCD" w:rsidR="003B718E" w:rsidRPr="00D54A11" w:rsidRDefault="003B718E" w:rsidP="003B718E">
            <w:pPr>
              <w:jc w:val="center"/>
              <w:rPr>
                <w:rFonts w:ascii="돋움" w:eastAsia="돋움" w:hAnsi="돋움"/>
              </w:rPr>
            </w:pPr>
            <w:ins w:id="552" w:author="오윤 권" w:date="2023-06-02T02:11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1</w:t>
              </w:r>
            </w:ins>
            <w:ins w:id="553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9</w:t>
              </w:r>
            </w:ins>
            <w:del w:id="554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7</w:delText>
              </w:r>
            </w:del>
          </w:p>
        </w:tc>
      </w:tr>
      <w:tr w:rsidR="003B718E" w:rsidRPr="00D54A11" w14:paraId="3EDF24F6" w14:textId="77777777" w:rsidTr="0073784D">
        <w:trPr>
          <w:trHeight w:val="372"/>
        </w:trPr>
        <w:tc>
          <w:tcPr>
            <w:tcW w:w="1494" w:type="dxa"/>
          </w:tcPr>
          <w:p w14:paraId="01C12A7E" w14:textId="21A9CB81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555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UC020</w:t>
              </w:r>
            </w:ins>
            <w:del w:id="556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UC007</w:delText>
              </w:r>
            </w:del>
          </w:p>
        </w:tc>
        <w:tc>
          <w:tcPr>
            <w:tcW w:w="1680" w:type="dxa"/>
          </w:tcPr>
          <w:p w14:paraId="6A87D021" w14:textId="59BB34F7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557" w:author="오윤 권" w:date="2023-06-02T01:52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캘린더로 작업을 확인한다.</w:t>
              </w:r>
            </w:ins>
            <w:del w:id="558" w:author="오윤 권" w:date="2023-06-01T20:56:00Z">
              <w:r w:rsidDel="00B11F48">
                <w:rPr>
                  <w:rFonts w:ascii="돋움" w:eastAsia="돋움" w:hAnsi="돋움" w:cs="돋움" w:hint="eastAsia"/>
                  <w:color w:val="000000"/>
                  <w:szCs w:val="20"/>
                </w:rPr>
                <w:delText>댓글을 작성한다.</w:delText>
              </w:r>
            </w:del>
          </w:p>
        </w:tc>
        <w:tc>
          <w:tcPr>
            <w:tcW w:w="4252" w:type="dxa"/>
          </w:tcPr>
          <w:p w14:paraId="77487035" w14:textId="7DEBBD85" w:rsidR="003B718E" w:rsidRDefault="003B718E" w:rsidP="003B718E">
            <w:ins w:id="559" w:author="오윤 권" w:date="2023-06-02T01:52:00Z">
              <w:r>
                <w:rPr>
                  <w:rFonts w:hint="eastAsia"/>
                </w:rPr>
                <w:t>사용자들은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작성한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날짜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별로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캘린더에서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눈에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확인한다</w:t>
              </w:r>
              <w:r>
                <w:rPr>
                  <w:rFonts w:hint="eastAsia"/>
                </w:rPr>
                <w:t>.</w:t>
              </w:r>
            </w:ins>
            <w:del w:id="560" w:author="오윤 권" w:date="2023-06-01T20:56:00Z">
              <w:r w:rsidDel="00B11F48">
                <w:delText>동기화를</w:delText>
              </w:r>
              <w:r w:rsidDel="00B11F48">
                <w:delText xml:space="preserve"> </w:delText>
              </w:r>
              <w:r w:rsidDel="00B11F48">
                <w:delText>통해</w:delText>
              </w:r>
              <w:r w:rsidDel="00B11F48">
                <w:delText xml:space="preserve"> </w:delText>
              </w:r>
              <w:r w:rsidDel="00B11F48">
                <w:delText>공유된</w:delText>
              </w:r>
              <w:r w:rsidDel="00B11F48">
                <w:delText xml:space="preserve"> </w:delText>
              </w:r>
              <w:r w:rsidDel="00B11F48">
                <w:delText>작업에</w:delText>
              </w:r>
              <w:r w:rsidDel="00B11F48">
                <w:delText xml:space="preserve"> </w:delText>
              </w:r>
              <w:r w:rsidDel="00B11F48">
                <w:delText>댓글을</w:delText>
              </w:r>
              <w:r w:rsidDel="00B11F48">
                <w:delText xml:space="preserve"> </w:delText>
              </w:r>
              <w:r w:rsidDel="00B11F48">
                <w:delText>작성할</w:delText>
              </w:r>
              <w:r w:rsidDel="00B11F48">
                <w:delText xml:space="preserve"> </w:delText>
              </w:r>
              <w:r w:rsidDel="00B11F48">
                <w:delText>수</w:delText>
              </w:r>
              <w:r w:rsidDel="00B11F48">
                <w:delText xml:space="preserve"> </w:delText>
              </w:r>
              <w:r w:rsidDel="00B11F48">
                <w:delText>있다</w:delText>
              </w:r>
              <w:r w:rsidDel="00B11F48">
                <w:delText>.</w:delText>
              </w:r>
            </w:del>
          </w:p>
        </w:tc>
        <w:tc>
          <w:tcPr>
            <w:tcW w:w="1059" w:type="dxa"/>
          </w:tcPr>
          <w:p w14:paraId="31059984" w14:textId="2C4415E7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561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20</w:t>
              </w:r>
            </w:ins>
            <w:del w:id="562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8</w:delText>
              </w:r>
            </w:del>
          </w:p>
        </w:tc>
      </w:tr>
      <w:tr w:rsidR="003B718E" w:rsidRPr="00D54A11" w14:paraId="46FCE1A9" w14:textId="77777777" w:rsidTr="0073784D">
        <w:trPr>
          <w:trHeight w:val="372"/>
        </w:trPr>
        <w:tc>
          <w:tcPr>
            <w:tcW w:w="1494" w:type="dxa"/>
          </w:tcPr>
          <w:p w14:paraId="278ECE6A" w14:textId="09F0C6F8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563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UC021</w:t>
              </w:r>
            </w:ins>
            <w:del w:id="564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UC008</w:delText>
              </w:r>
            </w:del>
          </w:p>
        </w:tc>
        <w:tc>
          <w:tcPr>
            <w:tcW w:w="1680" w:type="dxa"/>
          </w:tcPr>
          <w:p w14:paraId="708B0E9F" w14:textId="57D296B2" w:rsidR="003B718E" w:rsidDel="00B11F48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565" w:author="오윤 권" w:date="2023-06-01T20:56:00Z"/>
                <w:rFonts w:ascii="돋움" w:eastAsia="돋움" w:hAnsi="돋움" w:cs="돋움"/>
                <w:color w:val="000000"/>
                <w:szCs w:val="20"/>
              </w:rPr>
            </w:pPr>
            <w:ins w:id="566" w:author="오윤 권" w:date="2023-06-02T01:52:00Z">
              <w:r>
                <w:t>검색한다</w:t>
              </w:r>
              <w:r>
                <w:t>.</w:t>
              </w:r>
            </w:ins>
            <w:del w:id="567" w:author="오윤 권" w:date="2023-06-01T20:56:00Z">
              <w:r w:rsidDel="00B11F48">
                <w:rPr>
                  <w:rFonts w:ascii="돋움" w:eastAsia="돋움" w:hAnsi="돋움" w:cs="돋움" w:hint="eastAsia"/>
                  <w:color w:val="000000"/>
                  <w:szCs w:val="20"/>
                </w:rPr>
                <w:delText>작업 상태를</w:delText>
              </w:r>
            </w:del>
          </w:p>
          <w:p w14:paraId="2C916FBB" w14:textId="42E101D7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568" w:author="오윤 권" w:date="2023-06-01T20:56:00Z">
              <w:r w:rsidDel="00B11F48">
                <w:rPr>
                  <w:rFonts w:ascii="돋움" w:eastAsia="돋움" w:hAnsi="돋움" w:cs="돋움" w:hint="eastAsia"/>
                  <w:color w:val="000000"/>
                  <w:szCs w:val="20"/>
                </w:rPr>
                <w:delText>표시한다.</w:delText>
              </w:r>
            </w:del>
          </w:p>
        </w:tc>
        <w:tc>
          <w:tcPr>
            <w:tcW w:w="4252" w:type="dxa"/>
          </w:tcPr>
          <w:p w14:paraId="62782DC0" w14:textId="44EBFC69" w:rsidR="003B718E" w:rsidRDefault="003B718E" w:rsidP="003B718E">
            <w:ins w:id="569" w:author="오윤 권" w:date="2023-06-02T01:52:00Z">
              <w:r>
                <w:t>단어를</w:t>
              </w:r>
              <w:r>
                <w:t xml:space="preserve"> </w:t>
              </w:r>
              <w:r>
                <w:t>입력하여</w:t>
              </w:r>
              <w:r>
                <w:t xml:space="preserve"> </w:t>
              </w:r>
              <w:r>
                <w:t>해당</w:t>
              </w:r>
              <w:r>
                <w:t xml:space="preserve"> </w:t>
              </w:r>
              <w:r>
                <w:t>단어가</w:t>
              </w:r>
              <w:r>
                <w:t xml:space="preserve"> </w:t>
              </w:r>
              <w:r>
                <w:t>포함되어</w:t>
              </w:r>
              <w:r>
                <w:t xml:space="preserve"> </w:t>
              </w:r>
              <w:r>
                <w:t>있는</w:t>
              </w:r>
              <w:r>
                <w:t xml:space="preserve"> </w:t>
              </w:r>
              <w:r>
                <w:t>작업들을</w:t>
              </w:r>
              <w:r>
                <w:t xml:space="preserve"> </w:t>
              </w:r>
              <w:r>
                <w:t>조회한</w:t>
              </w:r>
              <w:r>
                <w:rPr>
                  <w:rFonts w:hint="eastAsia"/>
                </w:rPr>
                <w:t>다</w:t>
              </w:r>
              <w:r>
                <w:rPr>
                  <w:rFonts w:eastAsia="바탕" w:hAnsi="바탕" w:cs="바탕" w:hint="eastAsia"/>
                </w:rPr>
                <w:t>.</w:t>
              </w:r>
            </w:ins>
            <w:del w:id="570" w:author="오윤 권" w:date="2023-06-01T20:56:00Z">
              <w:r w:rsidDel="00B11F48">
                <w:delText>작성한</w:delText>
              </w:r>
              <w:r w:rsidDel="00B11F48">
                <w:delText xml:space="preserve"> </w:delText>
              </w:r>
              <w:r w:rsidDel="00B11F48">
                <w:delText>작업이</w:delText>
              </w:r>
              <w:r w:rsidDel="00B11F48">
                <w:delText xml:space="preserve"> </w:delText>
              </w:r>
              <w:r w:rsidDel="00B11F48">
                <w:delText>현재</w:delText>
              </w:r>
              <w:r w:rsidDel="00B11F48">
                <w:delText xml:space="preserve"> </w:delText>
              </w:r>
              <w:r w:rsidDel="00B11F48">
                <w:delText>완료상태인지</w:delText>
              </w:r>
              <w:r w:rsidDel="00B11F48">
                <w:delText xml:space="preserve"> </w:delText>
              </w:r>
              <w:r w:rsidDel="00B11F48">
                <w:delText>미완료</w:delText>
              </w:r>
              <w:r w:rsidDel="00B11F48">
                <w:delText xml:space="preserve"> </w:delText>
              </w:r>
              <w:r w:rsidDel="00B11F48">
                <w:delText>상태인지</w:delText>
              </w:r>
              <w:r w:rsidDel="00B11F48">
                <w:delText xml:space="preserve"> </w:delText>
              </w:r>
              <w:r w:rsidDel="00B11F48">
                <w:delText>설정할</w:delText>
              </w:r>
              <w:r w:rsidDel="00B11F48">
                <w:rPr>
                  <w:rFonts w:hint="eastAsia"/>
                </w:rPr>
                <w:delText xml:space="preserve"> </w:delText>
              </w:r>
              <w:r w:rsidDel="00B11F48">
                <w:delText>수</w:delText>
              </w:r>
              <w:r w:rsidDel="00B11F48">
                <w:rPr>
                  <w:rFonts w:hint="eastAsia"/>
                </w:rPr>
                <w:delText xml:space="preserve"> </w:delText>
              </w:r>
              <w:r w:rsidDel="00B11F48">
                <w:delText>있다</w:delText>
              </w:r>
              <w:r w:rsidDel="00B11F48">
                <w:delText>.</w:delText>
              </w:r>
            </w:del>
          </w:p>
        </w:tc>
        <w:tc>
          <w:tcPr>
            <w:tcW w:w="1059" w:type="dxa"/>
          </w:tcPr>
          <w:p w14:paraId="37801044" w14:textId="3EC76EE9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571" w:author="오윤 권" w:date="2023-06-02T02:11:00Z">
              <w:r>
                <w:rPr>
                  <w:rFonts w:ascii="돋움" w:eastAsia="돋움" w:hAnsi="돋움" w:cs="돋움"/>
                  <w:color w:val="000000"/>
                  <w:szCs w:val="20"/>
                </w:rPr>
                <w:t>2</w:t>
              </w:r>
            </w:ins>
            <w:ins w:id="572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1</w:t>
              </w:r>
            </w:ins>
            <w:del w:id="573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9</w:delText>
              </w:r>
            </w:del>
          </w:p>
        </w:tc>
      </w:tr>
      <w:tr w:rsidR="003B718E" w:rsidRPr="00D54A11" w:rsidDel="00734934" w14:paraId="756F5237" w14:textId="19FA29AD" w:rsidTr="0073784D">
        <w:trPr>
          <w:trHeight w:val="372"/>
          <w:del w:id="574" w:author="오윤 권" w:date="2023-06-01T20:57:00Z"/>
        </w:trPr>
        <w:tc>
          <w:tcPr>
            <w:tcW w:w="1494" w:type="dxa"/>
          </w:tcPr>
          <w:p w14:paraId="160860AF" w14:textId="750DC6EC" w:rsidR="003B718E" w:rsidDel="00734934" w:rsidRDefault="003B718E" w:rsidP="003B718E">
            <w:pPr>
              <w:jc w:val="center"/>
              <w:rPr>
                <w:del w:id="575" w:author="오윤 권" w:date="2023-06-01T20:57:00Z"/>
                <w:rFonts w:ascii="돋움" w:eastAsia="돋움" w:hAnsi="돋움" w:cs="돋움"/>
                <w:color w:val="000000"/>
                <w:szCs w:val="20"/>
              </w:rPr>
            </w:pPr>
            <w:ins w:id="576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UC022</w:t>
              </w:r>
            </w:ins>
            <w:del w:id="577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UC009</w:delText>
              </w:r>
            </w:del>
          </w:p>
        </w:tc>
        <w:tc>
          <w:tcPr>
            <w:tcW w:w="1680" w:type="dxa"/>
          </w:tcPr>
          <w:p w14:paraId="5A71CC13" w14:textId="2C3F2881" w:rsidR="003B718E" w:rsidDel="00734934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578" w:author="오윤 권" w:date="2023-06-01T20:57:00Z"/>
                <w:rFonts w:ascii="돋움" w:eastAsia="돋움" w:hAnsi="돋움" w:cs="돋움"/>
                <w:color w:val="000000"/>
                <w:szCs w:val="20"/>
              </w:rPr>
            </w:pPr>
            <w:ins w:id="579" w:author="오윤 권" w:date="2023-06-02T01:52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관리자 로그인을 한다.</w:t>
              </w:r>
            </w:ins>
            <w:del w:id="580" w:author="오윤 권" w:date="2023-06-01T20:56:00Z">
              <w:r w:rsidDel="00B11F48">
                <w:rPr>
                  <w:rFonts w:ascii="돋움" w:eastAsia="돋움" w:hAnsi="돋움" w:cs="돋움" w:hint="eastAsia"/>
                  <w:color w:val="000000"/>
                  <w:szCs w:val="20"/>
                </w:rPr>
                <w:delText>작업을 정렬한다.</w:delText>
              </w:r>
            </w:del>
          </w:p>
        </w:tc>
        <w:tc>
          <w:tcPr>
            <w:tcW w:w="4252" w:type="dxa"/>
          </w:tcPr>
          <w:p w14:paraId="5AAEDF13" w14:textId="0E01A6F9" w:rsidR="003B718E" w:rsidDel="00734934" w:rsidRDefault="003B718E" w:rsidP="003B718E">
            <w:pPr>
              <w:rPr>
                <w:del w:id="581" w:author="오윤 권" w:date="2023-06-01T20:57:00Z"/>
              </w:rPr>
            </w:pPr>
            <w:ins w:id="582" w:author="오윤 권" w:date="2023-06-02T01:52:00Z">
              <w:r>
                <w:rPr>
                  <w:rFonts w:hint="eastAsia"/>
                </w:rPr>
                <w:t>관리자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계정으로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로그인을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한다</w:t>
              </w:r>
              <w:r>
                <w:rPr>
                  <w:rFonts w:hint="eastAsia"/>
                </w:rPr>
                <w:t>.</w:t>
              </w:r>
            </w:ins>
            <w:del w:id="583" w:author="오윤 권" w:date="2023-06-01T20:56:00Z">
              <w:r w:rsidDel="00B11F48">
                <w:delText>작업상태</w:delText>
              </w:r>
              <w:r w:rsidDel="00B11F48">
                <w:delText>(</w:delText>
              </w:r>
              <w:r w:rsidDel="00B11F48">
                <w:delText>완료</w:delText>
              </w:r>
              <w:r w:rsidDel="00B11F48">
                <w:delText>/</w:delText>
              </w:r>
              <w:r w:rsidDel="00B11F48">
                <w:delText>미완료</w:delText>
              </w:r>
              <w:r w:rsidDel="00B11F48">
                <w:delText>)</w:delText>
              </w:r>
              <w:r w:rsidDel="00B11F48">
                <w:delText>를</w:delText>
              </w:r>
              <w:r w:rsidDel="00B11F48">
                <w:delText xml:space="preserve"> </w:delText>
              </w:r>
              <w:r w:rsidDel="00B11F48">
                <w:delText>기준으로</w:delText>
              </w:r>
              <w:r w:rsidDel="00B11F48">
                <w:delText xml:space="preserve"> </w:delText>
              </w:r>
              <w:r w:rsidDel="00B11F48">
                <w:delText>순서를</w:delText>
              </w:r>
              <w:r w:rsidDel="00B11F48">
                <w:delText xml:space="preserve"> </w:delText>
              </w:r>
              <w:r w:rsidDel="00B11F48">
                <w:delText>재배치</w:delText>
              </w:r>
              <w:r w:rsidDel="00B11F48">
                <w:delText xml:space="preserve"> </w:delText>
              </w:r>
              <w:r w:rsidDel="00B11F48">
                <w:delText>한다</w:delText>
              </w:r>
              <w:r w:rsidDel="00B11F48">
                <w:delText>.</w:delText>
              </w:r>
            </w:del>
          </w:p>
        </w:tc>
        <w:tc>
          <w:tcPr>
            <w:tcW w:w="1059" w:type="dxa"/>
          </w:tcPr>
          <w:p w14:paraId="01B0C482" w14:textId="6513CECC" w:rsidR="003B718E" w:rsidDel="00734934" w:rsidRDefault="003B718E" w:rsidP="003B718E">
            <w:pPr>
              <w:jc w:val="center"/>
              <w:rPr>
                <w:del w:id="584" w:author="오윤 권" w:date="2023-06-01T20:57:00Z"/>
                <w:rFonts w:ascii="돋움" w:eastAsia="돋움" w:hAnsi="돋움" w:cs="돋움"/>
                <w:color w:val="000000"/>
                <w:szCs w:val="20"/>
              </w:rPr>
            </w:pPr>
            <w:ins w:id="585" w:author="오윤 권" w:date="2023-06-02T02:11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2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1</w:t>
              </w:r>
            </w:ins>
            <w:del w:id="586" w:author="오윤 권" w:date="2023-06-01T20:57:00Z">
              <w:r w:rsidDel="00734934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734934">
                <w:rPr>
                  <w:rFonts w:ascii="돋움" w:eastAsia="돋움" w:hAnsi="돋움" w:cs="돋움"/>
                  <w:color w:val="000000"/>
                  <w:szCs w:val="20"/>
                </w:rPr>
                <w:delText>0</w:delText>
              </w:r>
            </w:del>
          </w:p>
        </w:tc>
      </w:tr>
      <w:tr w:rsidR="003B718E" w:rsidRPr="00D54A11" w14:paraId="1FBE51F2" w14:textId="77777777" w:rsidTr="0073784D">
        <w:trPr>
          <w:trHeight w:val="372"/>
        </w:trPr>
        <w:tc>
          <w:tcPr>
            <w:tcW w:w="1494" w:type="dxa"/>
          </w:tcPr>
          <w:p w14:paraId="6D17242E" w14:textId="45998C31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587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UC022</w:t>
              </w:r>
            </w:ins>
            <w:del w:id="588" w:author="오윤 권" w:date="2023-06-01T20:50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U</w:delText>
              </w:r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C010</w:delText>
              </w:r>
            </w:del>
          </w:p>
        </w:tc>
        <w:tc>
          <w:tcPr>
            <w:tcW w:w="1680" w:type="dxa"/>
          </w:tcPr>
          <w:p w14:paraId="22BAE919" w14:textId="4BA61A23" w:rsidR="003B718E" w:rsidDel="0087027C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589" w:author="오윤 권" w:date="2023-06-01T21:23:00Z"/>
                <w:rFonts w:ascii="돋움" w:eastAsia="돋움" w:hAnsi="돋움" w:cs="돋움"/>
                <w:color w:val="000000"/>
                <w:szCs w:val="20"/>
              </w:rPr>
            </w:pPr>
            <w:ins w:id="590" w:author="오윤 권" w:date="2023-06-02T01:52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회원정보를 관리한다.</w:t>
              </w:r>
            </w:ins>
            <w:ins w:id="591" w:author="오윤 권" w:date="2023-06-02T02:08:00Z">
              <w:r>
                <w:t xml:space="preserve"> </w:t>
              </w:r>
            </w:ins>
            <w:del w:id="592" w:author="오윤 권" w:date="2023-06-01T21:23:00Z">
              <w:r w:rsidDel="0087027C">
                <w:rPr>
                  <w:rFonts w:ascii="돋움" w:eastAsia="돋움" w:hAnsi="돋움" w:cs="돋움" w:hint="eastAsia"/>
                  <w:color w:val="000000"/>
                  <w:szCs w:val="20"/>
                </w:rPr>
                <w:delText>작업 폴더를</w:delText>
              </w:r>
            </w:del>
          </w:p>
          <w:p w14:paraId="2BD3EF40" w14:textId="38DDC319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593" w:author="오윤 권" w:date="2023-06-01T21:23:00Z">
              <w:r w:rsidDel="0087027C">
                <w:rPr>
                  <w:rFonts w:ascii="돋움" w:eastAsia="돋움" w:hAnsi="돋움" w:cs="돋움" w:hint="eastAsia"/>
                  <w:color w:val="000000"/>
                  <w:szCs w:val="20"/>
                </w:rPr>
                <w:delText>생성한다.</w:delText>
              </w:r>
            </w:del>
          </w:p>
        </w:tc>
        <w:tc>
          <w:tcPr>
            <w:tcW w:w="4252" w:type="dxa"/>
          </w:tcPr>
          <w:p w14:paraId="7C8E2B82" w14:textId="2B644DDA" w:rsidR="003B718E" w:rsidRDefault="003B718E" w:rsidP="003B718E">
            <w:ins w:id="594" w:author="오윤 권" w:date="2023-06-02T02:09:00Z">
              <w:r>
                <w:t>사용자의</w:t>
              </w:r>
              <w:r>
                <w:t xml:space="preserve"> </w:t>
              </w:r>
              <w:r>
                <w:t>회원</w:t>
              </w:r>
              <w:r>
                <w:t xml:space="preserve"> </w:t>
              </w:r>
              <w:r>
                <w:t>정보를</w:t>
              </w:r>
              <w:r>
                <w:t xml:space="preserve"> </w:t>
              </w:r>
              <w:r>
                <w:t>읽거나</w:t>
              </w:r>
              <w:r>
                <w:t xml:space="preserve"> </w:t>
              </w:r>
              <w:r>
                <w:t>수정</w:t>
              </w:r>
              <w:r>
                <w:t xml:space="preserve"> </w:t>
              </w:r>
              <w:r>
                <w:t>및</w:t>
              </w:r>
              <w:r>
                <w:t xml:space="preserve"> </w:t>
              </w:r>
              <w:r>
                <w:t>가이드라인</w:t>
              </w:r>
              <w:r>
                <w:t xml:space="preserve"> </w:t>
              </w:r>
              <w:r>
                <w:t>위반</w:t>
              </w:r>
              <w:r>
                <w:t xml:space="preserve"> </w:t>
              </w:r>
              <w:r>
                <w:t>시</w:t>
              </w:r>
              <w:r>
                <w:t xml:space="preserve"> </w:t>
              </w:r>
              <w:r>
                <w:rPr>
                  <w:rFonts w:hint="eastAsia"/>
                </w:rPr>
                <w:t>사용자를</w:t>
              </w:r>
              <w:r>
                <w:rPr>
                  <w:rFonts w:hint="eastAsia"/>
                </w:rPr>
                <w:t xml:space="preserve"> </w:t>
              </w:r>
              <w:r w:rsidRPr="003E7A26">
                <w:rPr>
                  <w:rFonts w:hint="eastAsia"/>
                  <w:color w:val="C00000"/>
                  <w:rPrChange w:id="595" w:author="오윤 권" w:date="2023-06-02T02:19:00Z">
                    <w:rPr>
                      <w:rFonts w:hint="eastAsia"/>
                    </w:rPr>
                  </w:rPrChange>
                </w:rPr>
                <w:t>탈퇴시킨다</w:t>
              </w:r>
              <w:r w:rsidRPr="003E7A26">
                <w:rPr>
                  <w:color w:val="C00000"/>
                  <w:rPrChange w:id="596" w:author="오윤 권" w:date="2023-06-02T02:19:00Z">
                    <w:rPr/>
                  </w:rPrChange>
                </w:rPr>
                <w:t>.</w:t>
              </w:r>
              <w:r>
                <w:t xml:space="preserve"> </w:t>
              </w:r>
            </w:ins>
            <w:del w:id="597" w:author="오윤 권" w:date="2023-06-01T21:23:00Z">
              <w:r w:rsidDel="0087027C">
                <w:delText>작</w:delText>
              </w:r>
            </w:del>
            <w:del w:id="598" w:author="오윤 권" w:date="2023-06-01T21:14:00Z">
              <w:r w:rsidDel="00044EE9">
                <w:delText>업들을</w:delText>
              </w:r>
              <w:r w:rsidDel="00044EE9">
                <w:delText xml:space="preserve"> </w:delText>
              </w:r>
              <w:r w:rsidDel="00044EE9">
                <w:delText>카테고리에</w:delText>
              </w:r>
              <w:r w:rsidDel="00044EE9">
                <w:delText xml:space="preserve"> </w:delText>
              </w:r>
              <w:r w:rsidDel="00044EE9">
                <w:delText>맞게</w:delText>
              </w:r>
              <w:r w:rsidDel="00044EE9">
                <w:delText xml:space="preserve"> </w:delText>
              </w:r>
            </w:del>
            <w:del w:id="599" w:author="오윤 권" w:date="2023-06-01T21:23:00Z">
              <w:r w:rsidDel="0087027C">
                <w:delText>분류</w:delText>
              </w:r>
            </w:del>
            <w:del w:id="600" w:author="오윤 권" w:date="2023-06-01T21:14:00Z">
              <w:r w:rsidDel="00044EE9">
                <w:delText>해서</w:delText>
              </w:r>
            </w:del>
            <w:del w:id="601" w:author="오윤 권" w:date="2023-06-01T21:23:00Z">
              <w:r w:rsidDel="0087027C">
                <w:delText xml:space="preserve"> </w:delText>
              </w:r>
            </w:del>
            <w:del w:id="602" w:author="오윤 권" w:date="2023-06-01T21:14:00Z">
              <w:r w:rsidDel="00044EE9">
                <w:delText>모아</w:delText>
              </w:r>
              <w:r w:rsidDel="00044EE9">
                <w:delText xml:space="preserve"> </w:delText>
              </w:r>
              <w:r w:rsidDel="00044EE9">
                <w:delText>놓을</w:delText>
              </w:r>
              <w:r w:rsidDel="00044EE9">
                <w:delText xml:space="preserve"> </w:delText>
              </w:r>
              <w:r w:rsidDel="00044EE9">
                <w:delText>수</w:delText>
              </w:r>
              <w:r w:rsidDel="00044EE9">
                <w:delText xml:space="preserve"> </w:delText>
              </w:r>
              <w:r w:rsidDel="00044EE9">
                <w:delText>있는</w:delText>
              </w:r>
              <w:r w:rsidDel="00044EE9">
                <w:delText xml:space="preserve"> </w:delText>
              </w:r>
              <w:r w:rsidDel="00044EE9">
                <w:delText>폴더를</w:delText>
              </w:r>
              <w:r w:rsidDel="00044EE9">
                <w:delText xml:space="preserve"> </w:delText>
              </w:r>
              <w:r w:rsidDel="00044EE9">
                <w:delText>생성할</w:delText>
              </w:r>
              <w:r w:rsidDel="00044EE9">
                <w:delText xml:space="preserve"> </w:delText>
              </w:r>
              <w:r w:rsidDel="00044EE9">
                <w:delText>수</w:delText>
              </w:r>
              <w:r w:rsidDel="00044EE9">
                <w:delText xml:space="preserve"> </w:delText>
              </w:r>
              <w:r w:rsidDel="00044EE9">
                <w:delText>있다</w:delText>
              </w:r>
              <w:r w:rsidDel="00044EE9">
                <w:delText>.</w:delText>
              </w:r>
            </w:del>
          </w:p>
        </w:tc>
        <w:tc>
          <w:tcPr>
            <w:tcW w:w="1059" w:type="dxa"/>
          </w:tcPr>
          <w:p w14:paraId="75282271" w14:textId="29D887CE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03" w:author="오윤 권" w:date="2023-06-02T02:11:00Z">
              <w:r>
                <w:rPr>
                  <w:rFonts w:ascii="돋움" w:eastAsia="돋움" w:hAnsi="돋움" w:cs="돋움"/>
                  <w:color w:val="000000"/>
                  <w:szCs w:val="20"/>
                </w:rPr>
                <w:t>2</w:t>
              </w:r>
            </w:ins>
            <w:ins w:id="604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2</w:t>
              </w:r>
            </w:ins>
            <w:del w:id="605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1</w:delText>
              </w:r>
            </w:del>
          </w:p>
        </w:tc>
      </w:tr>
      <w:tr w:rsidR="003B718E" w:rsidRPr="00D54A11" w14:paraId="05FCA65B" w14:textId="77777777" w:rsidTr="0073784D">
        <w:trPr>
          <w:trHeight w:val="372"/>
          <w:ins w:id="606" w:author="오윤 권" w:date="2023-06-02T02:09:00Z"/>
        </w:trPr>
        <w:tc>
          <w:tcPr>
            <w:tcW w:w="1494" w:type="dxa"/>
          </w:tcPr>
          <w:p w14:paraId="3B2B9933" w14:textId="040B831D" w:rsidR="003B718E" w:rsidRDefault="003B718E" w:rsidP="003B718E">
            <w:pPr>
              <w:jc w:val="center"/>
              <w:rPr>
                <w:ins w:id="607" w:author="오윤 권" w:date="2023-06-02T02:09:00Z"/>
                <w:rFonts w:ascii="돋움" w:eastAsia="돋움" w:hAnsi="돋움" w:cs="돋움"/>
                <w:color w:val="000000"/>
                <w:szCs w:val="20"/>
              </w:rPr>
            </w:pPr>
            <w:ins w:id="608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UC023</w:t>
              </w:r>
            </w:ins>
          </w:p>
        </w:tc>
        <w:tc>
          <w:tcPr>
            <w:tcW w:w="1680" w:type="dxa"/>
          </w:tcPr>
          <w:p w14:paraId="12A1111F" w14:textId="4DBF065D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ins w:id="609" w:author="오윤 권" w:date="2023-06-02T02:09:00Z"/>
                <w:rFonts w:ascii="돋움" w:eastAsia="돋움" w:hAnsi="돋움" w:cs="돋움"/>
                <w:color w:val="000000"/>
                <w:szCs w:val="20"/>
              </w:rPr>
            </w:pPr>
            <w:ins w:id="610" w:author="오윤 권" w:date="2023-06-02T02:09:00Z">
              <w:r>
                <w:t>작업</w:t>
              </w:r>
              <w:r>
                <w:t xml:space="preserve"> </w:t>
              </w:r>
              <w:r>
                <w:t>기록을</w:t>
              </w:r>
              <w:r>
                <w:t xml:space="preserve"> </w:t>
              </w:r>
              <w:r>
                <w:t>분석한다</w:t>
              </w:r>
              <w:r>
                <w:t>.</w:t>
              </w:r>
            </w:ins>
          </w:p>
        </w:tc>
        <w:tc>
          <w:tcPr>
            <w:tcW w:w="4252" w:type="dxa"/>
          </w:tcPr>
          <w:p w14:paraId="481A92B3" w14:textId="447BB01B" w:rsidR="003B718E" w:rsidRDefault="003B718E" w:rsidP="003B718E">
            <w:pPr>
              <w:rPr>
                <w:ins w:id="611" w:author="오윤 권" w:date="2023-06-02T02:09:00Z"/>
              </w:rPr>
            </w:pPr>
            <w:ins w:id="612" w:author="오윤 권" w:date="2023-06-02T02:09:00Z">
              <w:r>
                <w:rPr>
                  <w:rFonts w:hint="eastAsia"/>
                </w:rPr>
                <w:t>회원</w:t>
              </w:r>
              <w:r>
                <w:t>의</w:t>
              </w:r>
              <w:r>
                <w:t xml:space="preserve"> </w:t>
              </w:r>
              <w:r>
                <w:t>작업완료기</w:t>
              </w:r>
            </w:ins>
            <w:ins w:id="613" w:author="오윤 권" w:date="2023-06-02T02:34:00Z">
              <w:r w:rsidR="002002F7">
                <w:rPr>
                  <w:rFonts w:hint="eastAsia"/>
                </w:rPr>
                <w:t>간을</w:t>
              </w:r>
              <w:r w:rsidR="002002F7">
                <w:rPr>
                  <w:rFonts w:hint="eastAsia"/>
                </w:rPr>
                <w:t xml:space="preserve"> </w:t>
              </w:r>
              <w:r w:rsidR="002002F7">
                <w:rPr>
                  <w:rFonts w:hint="eastAsia"/>
                </w:rPr>
                <w:t>지정</w:t>
              </w:r>
              <w:r w:rsidR="002002F7">
                <w:rPr>
                  <w:rFonts w:hint="eastAsia"/>
                </w:rPr>
                <w:t xml:space="preserve"> </w:t>
              </w:r>
              <w:r w:rsidR="002002F7">
                <w:rPr>
                  <w:rFonts w:hint="eastAsia"/>
                </w:rPr>
                <w:t>마감날짜</w:t>
              </w:r>
              <w:r w:rsidR="002002F7">
                <w:rPr>
                  <w:rFonts w:hint="eastAsia"/>
                </w:rPr>
                <w:t xml:space="preserve"> </w:t>
              </w:r>
              <w:r w:rsidR="002002F7">
                <w:rPr>
                  <w:rFonts w:hint="eastAsia"/>
                </w:rPr>
                <w:t>전에</w:t>
              </w:r>
              <w:r w:rsidR="002002F7">
                <w:rPr>
                  <w:rFonts w:hint="eastAsia"/>
                </w:rPr>
                <w:t xml:space="preserve"> </w:t>
              </w:r>
              <w:r w:rsidR="002002F7">
                <w:rPr>
                  <w:rFonts w:hint="eastAsia"/>
                </w:rPr>
                <w:t>완료했는지</w:t>
              </w:r>
              <w:r w:rsidR="002002F7">
                <w:rPr>
                  <w:rFonts w:hint="eastAsia"/>
                </w:rPr>
                <w:t xml:space="preserve"> </w:t>
              </w:r>
              <w:r w:rsidR="002002F7">
                <w:rPr>
                  <w:rFonts w:hint="eastAsia"/>
                </w:rPr>
                <w:t>완료</w:t>
              </w:r>
            </w:ins>
            <w:ins w:id="614" w:author="오윤 권" w:date="2023-06-02T02:35:00Z">
              <w:r w:rsidR="00192DD8">
                <w:rPr>
                  <w:rFonts w:hint="eastAsia"/>
                </w:rPr>
                <w:t>하</w:t>
              </w:r>
            </w:ins>
            <w:ins w:id="615" w:author="오윤 권" w:date="2023-06-02T02:34:00Z">
              <w:r w:rsidR="002002F7">
                <w:rPr>
                  <w:rFonts w:hint="eastAsia"/>
                </w:rPr>
                <w:t>지</w:t>
              </w:r>
            </w:ins>
            <w:ins w:id="616" w:author="오윤 권" w:date="2023-06-02T02:35:00Z">
              <w:r w:rsidR="00192DD8">
                <w:rPr>
                  <w:rFonts w:hint="eastAsia"/>
                </w:rPr>
                <w:t xml:space="preserve"> </w:t>
              </w:r>
              <w:r w:rsidR="00192DD8">
                <w:rPr>
                  <w:rFonts w:hint="eastAsia"/>
                </w:rPr>
                <w:t>못했는지</w:t>
              </w:r>
            </w:ins>
            <w:ins w:id="617" w:author="오윤 권" w:date="2023-06-02T02:34:00Z">
              <w:r w:rsidR="002002F7">
                <w:rPr>
                  <w:rFonts w:hint="eastAsia"/>
                </w:rPr>
                <w:t xml:space="preserve"> </w:t>
              </w:r>
            </w:ins>
            <w:ins w:id="618" w:author="오윤 권" w:date="2023-06-02T02:09:00Z">
              <w:r>
                <w:t>비교하고</w:t>
              </w:r>
              <w:r>
                <w:t xml:space="preserve"> </w:t>
              </w:r>
            </w:ins>
            <w:ins w:id="619" w:author="오윤 권" w:date="2023-06-02T02:34:00Z">
              <w:r w:rsidR="002002F7">
                <w:rPr>
                  <w:rFonts w:hint="eastAsia"/>
                </w:rPr>
                <w:t>각각의</w:t>
              </w:r>
              <w:r w:rsidR="002002F7">
                <w:rPr>
                  <w:rFonts w:hint="eastAsia"/>
                </w:rPr>
                <w:t xml:space="preserve"> </w:t>
              </w:r>
              <w:r w:rsidR="002002F7">
                <w:rPr>
                  <w:rFonts w:hint="eastAsia"/>
                </w:rPr>
                <w:t>비율을</w:t>
              </w:r>
              <w:r w:rsidR="002002F7">
                <w:rPr>
                  <w:rFonts w:hint="eastAsia"/>
                </w:rPr>
                <w:t xml:space="preserve"> </w:t>
              </w:r>
            </w:ins>
            <w:ins w:id="620" w:author="오윤 권" w:date="2023-06-02T02:09:00Z">
              <w:r>
                <w:t>분석하여</w:t>
              </w:r>
              <w:r>
                <w:t xml:space="preserve"> </w:t>
              </w:r>
              <w:r>
                <w:t>회원</w:t>
              </w:r>
            </w:ins>
            <w:ins w:id="621" w:author="오윤 권" w:date="2023-06-02T02:34:00Z">
              <w:r w:rsidR="002002F7">
                <w:rPr>
                  <w:rFonts w:hint="eastAsia"/>
                </w:rPr>
                <w:t>에</w:t>
              </w:r>
            </w:ins>
            <w:ins w:id="622" w:author="오윤 권" w:date="2023-06-02T02:35:00Z">
              <w:r w:rsidR="002002F7">
                <w:rPr>
                  <w:rFonts w:hint="eastAsia"/>
                </w:rPr>
                <w:t>게</w:t>
              </w:r>
              <w:r w:rsidR="002002F7">
                <w:rPr>
                  <w:rFonts w:hint="eastAsia"/>
                </w:rPr>
                <w:t xml:space="preserve"> </w:t>
              </w:r>
            </w:ins>
            <w:ins w:id="623" w:author="오윤 권" w:date="2023-06-07T21:30:00Z">
              <w:r w:rsidR="00CF6689">
                <w:rPr>
                  <w:rFonts w:hint="eastAsia"/>
                </w:rPr>
                <w:t>원형그래프</w:t>
              </w:r>
            </w:ins>
            <w:ins w:id="624" w:author="오윤 권" w:date="2023-06-02T02:35:00Z">
              <w:r w:rsidR="002002F7">
                <w:rPr>
                  <w:rFonts w:hint="eastAsia"/>
                </w:rPr>
                <w:t>로</w:t>
              </w:r>
              <w:r w:rsidR="002002F7">
                <w:rPr>
                  <w:rFonts w:hint="eastAsia"/>
                </w:rPr>
                <w:t xml:space="preserve"> </w:t>
              </w:r>
              <w:r w:rsidR="00C1791C">
                <w:rPr>
                  <w:rFonts w:hint="eastAsia"/>
                </w:rPr>
                <w:t>보여</w:t>
              </w:r>
              <w:r w:rsidR="00A951F0">
                <w:rPr>
                  <w:rFonts w:hint="eastAsia"/>
                </w:rPr>
                <w:t>준</w:t>
              </w:r>
              <w:r w:rsidR="002002F7">
                <w:rPr>
                  <w:rFonts w:hint="eastAsia"/>
                </w:rPr>
                <w:t>다</w:t>
              </w:r>
            </w:ins>
            <w:ins w:id="625" w:author="오윤 권" w:date="2023-06-02T02:09:00Z">
              <w:r>
                <w:t>.</w:t>
              </w:r>
            </w:ins>
          </w:p>
        </w:tc>
        <w:tc>
          <w:tcPr>
            <w:tcW w:w="1059" w:type="dxa"/>
          </w:tcPr>
          <w:p w14:paraId="3E7ABEF6" w14:textId="1D3879B2" w:rsidR="003B718E" w:rsidRDefault="003B718E" w:rsidP="003B718E">
            <w:pPr>
              <w:jc w:val="center"/>
              <w:rPr>
                <w:ins w:id="626" w:author="오윤 권" w:date="2023-06-02T02:09:00Z"/>
                <w:rFonts w:ascii="돋움" w:eastAsia="돋움" w:hAnsi="돋움" w:cs="돋움"/>
                <w:color w:val="000000"/>
                <w:szCs w:val="20"/>
              </w:rPr>
            </w:pPr>
            <w:ins w:id="627" w:author="오윤 권" w:date="2023-06-02T02:11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2</w:t>
              </w:r>
            </w:ins>
            <w:ins w:id="628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3</w:t>
              </w:r>
            </w:ins>
          </w:p>
        </w:tc>
      </w:tr>
      <w:tr w:rsidR="003B718E" w:rsidRPr="00D54A11" w14:paraId="1A2CD535" w14:textId="77777777" w:rsidTr="0073784D">
        <w:trPr>
          <w:trHeight w:val="372"/>
        </w:trPr>
        <w:tc>
          <w:tcPr>
            <w:tcW w:w="1494" w:type="dxa"/>
          </w:tcPr>
          <w:p w14:paraId="6491020D" w14:textId="3C8A609F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29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UC024</w:t>
              </w:r>
            </w:ins>
            <w:del w:id="630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UC011</w:delText>
              </w:r>
            </w:del>
          </w:p>
        </w:tc>
        <w:tc>
          <w:tcPr>
            <w:tcW w:w="1680" w:type="dxa"/>
          </w:tcPr>
          <w:p w14:paraId="175CFB9A" w14:textId="51D478E4" w:rsidR="003B718E" w:rsidDel="0087027C" w:rsidRDefault="008265FB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631" w:author="오윤 권" w:date="2023-06-01T21:23:00Z"/>
                <w:rFonts w:ascii="돋움" w:eastAsia="돋움" w:hAnsi="돋움" w:cs="돋움"/>
                <w:color w:val="000000"/>
                <w:szCs w:val="20"/>
              </w:rPr>
            </w:pPr>
            <w:ins w:id="632" w:author="오윤 권" w:date="2023-06-05T22:02:00Z">
              <w:r>
                <w:rPr>
                  <w:rFonts w:hint="eastAsia"/>
                </w:rPr>
                <w:t>친구를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추가한다</w:t>
              </w:r>
            </w:ins>
            <w:ins w:id="633" w:author="오윤 권" w:date="2023-06-02T02:08:00Z">
              <w:r w:rsidR="003B718E">
                <w:t>.</w:t>
              </w:r>
            </w:ins>
            <w:del w:id="634" w:author="오윤 권" w:date="2023-06-01T21:23:00Z">
              <w:r w:rsidR="003B718E" w:rsidDel="0087027C">
                <w:rPr>
                  <w:rFonts w:ascii="돋움" w:eastAsia="돋움" w:hAnsi="돋움" w:cs="돋움" w:hint="eastAsia"/>
                  <w:color w:val="000000"/>
                  <w:szCs w:val="20"/>
                </w:rPr>
                <w:delText>작업 폴더로</w:delText>
              </w:r>
            </w:del>
          </w:p>
          <w:p w14:paraId="2A08A176" w14:textId="78550C37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635" w:author="오윤 권" w:date="2023-06-01T21:23:00Z">
              <w:r w:rsidDel="0087027C">
                <w:rPr>
                  <w:rFonts w:ascii="돋움" w:eastAsia="돋움" w:hAnsi="돋움" w:cs="돋움" w:hint="eastAsia"/>
                  <w:color w:val="000000"/>
                  <w:szCs w:val="20"/>
                </w:rPr>
                <w:delText>분류한다.</w:delText>
              </w:r>
            </w:del>
          </w:p>
        </w:tc>
        <w:tc>
          <w:tcPr>
            <w:tcW w:w="4252" w:type="dxa"/>
          </w:tcPr>
          <w:p w14:paraId="2827058F" w14:textId="44CFC259" w:rsidR="003B718E" w:rsidRDefault="003B718E" w:rsidP="003B718E">
            <w:ins w:id="636" w:author="오윤 권" w:date="2023-06-02T02:09:00Z">
              <w:r w:rsidRPr="008B237D">
                <w:rPr>
                  <w:rFonts w:hint="eastAsia"/>
                  <w:color w:val="00B050"/>
                  <w:rPrChange w:id="637" w:author="오윤 권" w:date="2023-06-02T02:22:00Z">
                    <w:rPr>
                      <w:rFonts w:hint="eastAsia"/>
                    </w:rPr>
                  </w:rPrChange>
                </w:rPr>
                <w:t>다른</w:t>
              </w:r>
              <w:r w:rsidRPr="008B237D">
                <w:rPr>
                  <w:color w:val="00B050"/>
                  <w:rPrChange w:id="638" w:author="오윤 권" w:date="2023-06-02T02:22:00Z">
                    <w:rPr/>
                  </w:rPrChange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639" w:author="오윤 권" w:date="2023-06-02T02:22:00Z">
                    <w:rPr>
                      <w:rFonts w:hint="eastAsia"/>
                    </w:rPr>
                  </w:rPrChange>
                </w:rPr>
                <w:t>사용자의</w:t>
              </w:r>
              <w:r w:rsidRPr="008B237D">
                <w:rPr>
                  <w:color w:val="00B050"/>
                  <w:rPrChange w:id="640" w:author="오윤 권" w:date="2023-06-02T02:22:00Z">
                    <w:rPr/>
                  </w:rPrChange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641" w:author="오윤 권" w:date="2023-06-02T02:22:00Z">
                    <w:rPr>
                      <w:rFonts w:hint="eastAsia"/>
                    </w:rPr>
                  </w:rPrChange>
                </w:rPr>
                <w:t>작업을</w:t>
              </w:r>
              <w:r w:rsidRPr="008B237D">
                <w:rPr>
                  <w:color w:val="00B050"/>
                  <w:rPrChange w:id="642" w:author="오윤 권" w:date="2023-06-02T02:22:00Z">
                    <w:rPr/>
                  </w:rPrChange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643" w:author="오윤 권" w:date="2023-06-02T02:22:00Z">
                    <w:rPr>
                      <w:rFonts w:hint="eastAsia"/>
                    </w:rPr>
                  </w:rPrChange>
                </w:rPr>
                <w:t>보</w:t>
              </w:r>
            </w:ins>
            <w:ins w:id="644" w:author="오윤 권" w:date="2023-06-05T22:01:00Z">
              <w:r w:rsidR="007A3BB0">
                <w:rPr>
                  <w:rFonts w:hint="eastAsia"/>
                  <w:color w:val="00B050"/>
                </w:rPr>
                <w:t>기</w:t>
              </w:r>
              <w:r w:rsidR="005D2CD8">
                <w:rPr>
                  <w:rFonts w:hint="eastAsia"/>
                  <w:color w:val="00B050"/>
                </w:rPr>
                <w:t xml:space="preserve"> </w:t>
              </w:r>
            </w:ins>
            <w:ins w:id="645" w:author="오윤 권" w:date="2023-06-02T02:09:00Z">
              <w:r w:rsidRPr="008B237D">
                <w:rPr>
                  <w:rFonts w:hint="eastAsia"/>
                  <w:color w:val="00B050"/>
                  <w:rPrChange w:id="646" w:author="오윤 권" w:date="2023-06-02T02:22:00Z">
                    <w:rPr>
                      <w:rFonts w:hint="eastAsia"/>
                    </w:rPr>
                  </w:rPrChange>
                </w:rPr>
                <w:t>위해</w:t>
              </w:r>
              <w:r>
                <w:t xml:space="preserve"> </w:t>
              </w:r>
            </w:ins>
            <w:ins w:id="647" w:author="오윤 권" w:date="2023-06-05T22:02:00Z">
              <w:r w:rsidR="00A137B0">
                <w:rPr>
                  <w:rFonts w:hint="eastAsia"/>
                </w:rPr>
                <w:t>친구를</w:t>
              </w:r>
              <w:r w:rsidR="00A137B0">
                <w:rPr>
                  <w:rFonts w:hint="eastAsia"/>
                </w:rPr>
                <w:t xml:space="preserve"> </w:t>
              </w:r>
              <w:r w:rsidR="00A137B0">
                <w:rPr>
                  <w:rFonts w:hint="eastAsia"/>
                </w:rPr>
                <w:t>추가한다</w:t>
              </w:r>
              <w:r w:rsidR="00A137B0">
                <w:rPr>
                  <w:rFonts w:hint="eastAsia"/>
                </w:rPr>
                <w:t>.</w:t>
              </w:r>
            </w:ins>
            <w:del w:id="648" w:author="오윤 권" w:date="2023-06-01T21:23:00Z">
              <w:r w:rsidDel="0087027C">
                <w:delText>작업들을</w:delText>
              </w:r>
              <w:r w:rsidDel="0087027C">
                <w:delText xml:space="preserve"> </w:delText>
              </w:r>
              <w:r w:rsidDel="0087027C">
                <w:delText>만들어</w:delText>
              </w:r>
              <w:r w:rsidDel="0087027C">
                <w:delText xml:space="preserve"> </w:delText>
              </w:r>
              <w:r w:rsidDel="0087027C">
                <w:delText>놓은</w:delText>
              </w:r>
              <w:r w:rsidDel="0087027C">
                <w:delText xml:space="preserve"> </w:delText>
              </w:r>
              <w:r w:rsidDel="0087027C">
                <w:delText>폴더에</w:delText>
              </w:r>
              <w:r w:rsidDel="0087027C">
                <w:delText xml:space="preserve"> </w:delText>
              </w:r>
              <w:r w:rsidDel="0087027C">
                <w:delText>넣어서</w:delText>
              </w:r>
              <w:r w:rsidDel="0087027C">
                <w:delText xml:space="preserve"> </w:delText>
              </w:r>
              <w:r w:rsidDel="0087027C">
                <w:delText>분류한다</w:delText>
              </w:r>
              <w:r w:rsidDel="0087027C">
                <w:delText>.</w:delText>
              </w:r>
            </w:del>
          </w:p>
        </w:tc>
        <w:tc>
          <w:tcPr>
            <w:tcW w:w="1059" w:type="dxa"/>
          </w:tcPr>
          <w:p w14:paraId="7C0D02AE" w14:textId="0BFACDE1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49" w:author="오윤 권" w:date="2023-06-02T02:27:00Z">
              <w:r>
                <w:rPr>
                  <w:rFonts w:ascii="돋움" w:eastAsia="돋움" w:hAnsi="돋움" w:cs="돋움"/>
                  <w:color w:val="000000"/>
                  <w:szCs w:val="20"/>
                </w:rPr>
                <w:t>24</w:t>
              </w:r>
            </w:ins>
            <w:del w:id="650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2</w:delText>
              </w:r>
            </w:del>
          </w:p>
        </w:tc>
      </w:tr>
      <w:tr w:rsidR="003B718E" w:rsidRPr="00D54A11" w14:paraId="23A4D47B" w14:textId="77777777" w:rsidTr="0073784D">
        <w:trPr>
          <w:trHeight w:val="372"/>
          <w:ins w:id="651" w:author="오윤 권" w:date="2023-06-02T02:12:00Z"/>
        </w:trPr>
        <w:tc>
          <w:tcPr>
            <w:tcW w:w="1494" w:type="dxa"/>
          </w:tcPr>
          <w:p w14:paraId="3C4C9668" w14:textId="2054EBD6" w:rsidR="003B718E" w:rsidDel="0073784D" w:rsidRDefault="003B718E" w:rsidP="003B718E">
            <w:pPr>
              <w:jc w:val="center"/>
              <w:rPr>
                <w:ins w:id="652" w:author="오윤 권" w:date="2023-06-02T02:12:00Z"/>
                <w:rFonts w:ascii="돋움" w:eastAsia="돋움" w:hAnsi="돋움" w:cs="돋움"/>
                <w:color w:val="000000"/>
                <w:szCs w:val="20"/>
              </w:rPr>
            </w:pPr>
            <w:ins w:id="653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UC025</w:t>
              </w:r>
            </w:ins>
          </w:p>
        </w:tc>
        <w:tc>
          <w:tcPr>
            <w:tcW w:w="1680" w:type="dxa"/>
          </w:tcPr>
          <w:p w14:paraId="6132F257" w14:textId="49308B1D" w:rsidR="003B718E" w:rsidRDefault="00A137B0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ins w:id="654" w:author="오윤 권" w:date="2023-06-02T02:12:00Z"/>
              </w:rPr>
            </w:pPr>
            <w:ins w:id="655" w:author="오윤 권" w:date="2023-06-05T22:01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친구</w:t>
              </w:r>
            </w:ins>
            <w:ins w:id="656" w:author="오윤 권" w:date="2023-06-02T02:13:00Z">
              <w:r w:rsidR="003B718E">
                <w:rPr>
                  <w:rFonts w:ascii="돋움" w:eastAsia="돋움" w:hAnsi="돋움" w:cs="돋움" w:hint="eastAsia"/>
                  <w:color w:val="000000"/>
                  <w:szCs w:val="20"/>
                </w:rPr>
                <w:t>를 삭제한다.</w:t>
              </w:r>
            </w:ins>
          </w:p>
        </w:tc>
        <w:tc>
          <w:tcPr>
            <w:tcW w:w="4252" w:type="dxa"/>
          </w:tcPr>
          <w:p w14:paraId="7A87D648" w14:textId="0FCBE778" w:rsidR="003B718E" w:rsidRDefault="00647186" w:rsidP="003B718E">
            <w:pPr>
              <w:rPr>
                <w:ins w:id="657" w:author="오윤 권" w:date="2023-06-02T02:12:00Z"/>
              </w:rPr>
            </w:pPr>
            <w:ins w:id="658" w:author="오윤 권" w:date="2023-06-05T22:02:00Z">
              <w:r>
                <w:rPr>
                  <w:rFonts w:hint="eastAsia"/>
                </w:rPr>
                <w:t>친구로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맺</w:t>
              </w:r>
            </w:ins>
            <w:ins w:id="659" w:author="오윤 권" w:date="2023-06-05T22:03:00Z">
              <w:r>
                <w:rPr>
                  <w:rFonts w:hint="eastAsia"/>
                </w:rPr>
                <w:t>어졌던</w:t>
              </w:r>
            </w:ins>
            <w:ins w:id="660" w:author="오윤 권" w:date="2023-06-02T02:13:00Z">
              <w:r w:rsidR="003B718E">
                <w:rPr>
                  <w:rFonts w:hint="eastAsia"/>
                </w:rPr>
                <w:t xml:space="preserve"> </w:t>
              </w:r>
              <w:r w:rsidR="003B718E">
                <w:rPr>
                  <w:rFonts w:hint="eastAsia"/>
                </w:rPr>
                <w:t>사용자를</w:t>
              </w:r>
              <w:r w:rsidR="003B718E">
                <w:rPr>
                  <w:rFonts w:hint="eastAsia"/>
                </w:rPr>
                <w:t xml:space="preserve"> </w:t>
              </w:r>
              <w:r w:rsidR="003B718E">
                <w:rPr>
                  <w:rFonts w:hint="eastAsia"/>
                </w:rPr>
                <w:t>지정하여</w:t>
              </w:r>
              <w:r w:rsidR="003B718E">
                <w:rPr>
                  <w:rFonts w:hint="eastAsia"/>
                </w:rPr>
                <w:t xml:space="preserve"> </w:t>
              </w:r>
              <w:r w:rsidR="003B718E">
                <w:rPr>
                  <w:rFonts w:hint="eastAsia"/>
                </w:rPr>
                <w:t>삭제한다</w:t>
              </w:r>
              <w:r w:rsidR="003B718E">
                <w:rPr>
                  <w:rFonts w:hint="eastAsia"/>
                </w:rPr>
                <w:t>.</w:t>
              </w:r>
            </w:ins>
          </w:p>
        </w:tc>
        <w:tc>
          <w:tcPr>
            <w:tcW w:w="1059" w:type="dxa"/>
          </w:tcPr>
          <w:p w14:paraId="483490D3" w14:textId="1A19D9BF" w:rsidR="003B718E" w:rsidDel="00044EE9" w:rsidRDefault="003B718E" w:rsidP="003B718E">
            <w:pPr>
              <w:jc w:val="center"/>
              <w:rPr>
                <w:ins w:id="661" w:author="오윤 권" w:date="2023-06-02T02:12:00Z"/>
                <w:rFonts w:ascii="돋움" w:eastAsia="돋움" w:hAnsi="돋움" w:cs="돋움"/>
                <w:color w:val="000000"/>
                <w:szCs w:val="20"/>
              </w:rPr>
            </w:pPr>
            <w:ins w:id="662" w:author="오윤 권" w:date="2023-06-02T02:27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2</w:t>
              </w:r>
              <w:r>
                <w:rPr>
                  <w:rFonts w:ascii="돋움" w:eastAsia="돋움" w:hAnsi="돋움" w:cs="돋움"/>
                  <w:color w:val="000000"/>
                  <w:szCs w:val="20"/>
                </w:rPr>
                <w:t>5</w:t>
              </w:r>
            </w:ins>
          </w:p>
        </w:tc>
      </w:tr>
      <w:tr w:rsidR="003B718E" w:rsidRPr="00D54A11" w:rsidDel="00044EE9" w14:paraId="0E75F6DE" w14:textId="2570E33D" w:rsidTr="0073784D">
        <w:trPr>
          <w:trHeight w:val="372"/>
          <w:del w:id="663" w:author="오윤 권" w:date="2023-06-01T21:21:00Z"/>
        </w:trPr>
        <w:tc>
          <w:tcPr>
            <w:tcW w:w="1494" w:type="dxa"/>
          </w:tcPr>
          <w:p w14:paraId="74457E92" w14:textId="38EA6843" w:rsidR="003B718E" w:rsidDel="00044EE9" w:rsidRDefault="003B718E" w:rsidP="003B718E">
            <w:pPr>
              <w:jc w:val="center"/>
              <w:rPr>
                <w:del w:id="664" w:author="오윤 권" w:date="2023-06-01T21:21:00Z"/>
                <w:rFonts w:ascii="돋움" w:eastAsia="돋움" w:hAnsi="돋움" w:cs="돋움"/>
                <w:color w:val="000000"/>
                <w:szCs w:val="20"/>
              </w:rPr>
            </w:pPr>
            <w:ins w:id="665" w:author="오윤 권" w:date="2023-06-02T02:09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UC023</w:t>
              </w:r>
            </w:ins>
            <w:del w:id="666" w:author="오윤 권" w:date="2023-06-01T20:50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U</w:delText>
              </w:r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C012</w:delText>
              </w:r>
            </w:del>
          </w:p>
        </w:tc>
        <w:tc>
          <w:tcPr>
            <w:tcW w:w="1680" w:type="dxa"/>
          </w:tcPr>
          <w:p w14:paraId="2915A632" w14:textId="03DCB10F" w:rsidR="003B718E" w:rsidDel="00044EE9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667" w:author="오윤 권" w:date="2023-06-01T21:21:00Z"/>
                <w:rFonts w:ascii="돋움" w:eastAsia="돋움" w:hAnsi="돋움" w:cs="돋움"/>
                <w:color w:val="000000"/>
                <w:szCs w:val="20"/>
              </w:rPr>
            </w:pPr>
            <w:ins w:id="668" w:author="오윤 권" w:date="2023-06-02T01:52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다른 사용자와동기화한다.</w:t>
              </w:r>
              <w:r>
                <w:rPr>
                  <w:rFonts w:hint="eastAsia"/>
                </w:rPr>
                <w:t>다른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사용자와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동기화하여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내용을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공유하거나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공동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수행한다</w:t>
              </w:r>
              <w:r>
                <w:rPr>
                  <w:rFonts w:hint="eastAsia"/>
                </w:rPr>
                <w:t>.</w:t>
              </w:r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작업 마감 날짜를 선택한다.</w:t>
              </w:r>
            </w:ins>
            <w:del w:id="669" w:author="오윤 권" w:date="2023-06-01T21:21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검색한다.</w:delText>
              </w:r>
            </w:del>
          </w:p>
        </w:tc>
        <w:tc>
          <w:tcPr>
            <w:tcW w:w="4252" w:type="dxa"/>
          </w:tcPr>
          <w:p w14:paraId="3E958915" w14:textId="4481397B" w:rsidR="003B718E" w:rsidDel="00044EE9" w:rsidRDefault="003B718E" w:rsidP="003B718E">
            <w:pPr>
              <w:rPr>
                <w:del w:id="670" w:author="오윤 권" w:date="2023-06-01T21:21:00Z"/>
              </w:rPr>
            </w:pPr>
            <w:ins w:id="671" w:author="오윤 권" w:date="2023-06-02T01:52:00Z">
              <w:r>
                <w:rPr>
                  <w:rFonts w:hint="eastAsia"/>
                </w:rPr>
                <w:t>작업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마감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날짜를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선택한다</w:t>
              </w:r>
              <w:r>
                <w:rPr>
                  <w:rFonts w:hint="eastAsia"/>
                </w:rPr>
                <w:t>.</w:t>
              </w:r>
            </w:ins>
            <w:del w:id="672" w:author="오윤 권" w:date="2023-06-01T21:21:00Z">
              <w:r w:rsidDel="00044EE9">
                <w:delText>단어를</w:delText>
              </w:r>
              <w:r w:rsidDel="00044EE9">
                <w:delText xml:space="preserve"> </w:delText>
              </w:r>
              <w:r w:rsidDel="00044EE9">
                <w:delText>입력하여</w:delText>
              </w:r>
              <w:r w:rsidDel="00044EE9">
                <w:delText xml:space="preserve"> </w:delText>
              </w:r>
              <w:r w:rsidDel="00044EE9">
                <w:delText>해당</w:delText>
              </w:r>
              <w:r w:rsidDel="00044EE9">
                <w:delText xml:space="preserve"> </w:delText>
              </w:r>
              <w:r w:rsidDel="00044EE9">
                <w:delText>단어가</w:delText>
              </w:r>
              <w:r w:rsidDel="00044EE9">
                <w:delText xml:space="preserve"> </w:delText>
              </w:r>
              <w:r w:rsidDel="00044EE9">
                <w:delText>포함되어</w:delText>
              </w:r>
              <w:r w:rsidDel="00044EE9">
                <w:rPr>
                  <w:rFonts w:hint="eastAsia"/>
                </w:rPr>
                <w:delText xml:space="preserve"> </w:delText>
              </w:r>
              <w:r w:rsidDel="00044EE9">
                <w:delText>있는</w:delText>
              </w:r>
              <w:r w:rsidDel="00044EE9">
                <w:delText xml:space="preserve"> </w:delText>
              </w:r>
              <w:r w:rsidDel="00044EE9">
                <w:delText>작업들을</w:delText>
              </w:r>
              <w:r w:rsidDel="00044EE9">
                <w:delText xml:space="preserve"> </w:delText>
              </w:r>
              <w:r w:rsidDel="00044EE9">
                <w:delText>조회한</w:delText>
              </w:r>
              <w:r w:rsidDel="00044EE9">
                <w:rPr>
                  <w:rFonts w:eastAsia="바탕" w:hAnsi="바탕" w:cs="바탕" w:hint="eastAsia"/>
                </w:rPr>
                <w:delText>다</w:delText>
              </w:r>
            </w:del>
          </w:p>
        </w:tc>
        <w:tc>
          <w:tcPr>
            <w:tcW w:w="1059" w:type="dxa"/>
          </w:tcPr>
          <w:p w14:paraId="09B8B7F5" w14:textId="201123C0" w:rsidR="003B718E" w:rsidDel="00044EE9" w:rsidRDefault="003B718E" w:rsidP="003B718E">
            <w:pPr>
              <w:jc w:val="center"/>
              <w:rPr>
                <w:del w:id="673" w:author="오윤 권" w:date="2023-06-01T21:21:00Z"/>
                <w:rFonts w:ascii="돋움" w:eastAsia="돋움" w:hAnsi="돋움" w:cs="돋움"/>
                <w:color w:val="000000"/>
                <w:szCs w:val="20"/>
              </w:rPr>
            </w:pPr>
            <w:ins w:id="674" w:author="오윤 권" w:date="2023-06-02T02:09:00Z">
              <w:r>
                <w:rPr>
                  <w:rFonts w:ascii="돋움" w:eastAsia="돋움" w:hAnsi="돋움" w:cs="돋움"/>
                  <w:color w:val="000000"/>
                  <w:szCs w:val="20"/>
                </w:rPr>
                <w:t>23</w:t>
              </w:r>
            </w:ins>
            <w:del w:id="675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3</w:delText>
              </w:r>
            </w:del>
          </w:p>
        </w:tc>
      </w:tr>
      <w:tr w:rsidR="003B718E" w:rsidRPr="00D54A11" w14:paraId="5E72DFF0" w14:textId="77777777" w:rsidTr="0073784D">
        <w:trPr>
          <w:trHeight w:val="372"/>
        </w:trPr>
        <w:tc>
          <w:tcPr>
            <w:tcW w:w="1494" w:type="dxa"/>
          </w:tcPr>
          <w:p w14:paraId="18AAB808" w14:textId="0D75A9CA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76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UC026</w:t>
              </w:r>
            </w:ins>
            <w:del w:id="677" w:author="오윤 권" w:date="2023-06-01T20:50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U</w:delText>
              </w:r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C013</w:delText>
              </w:r>
            </w:del>
          </w:p>
        </w:tc>
        <w:tc>
          <w:tcPr>
            <w:tcW w:w="1680" w:type="dxa"/>
          </w:tcPr>
          <w:p w14:paraId="6862D4B5" w14:textId="28AF2C07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78" w:author="오윤 권" w:date="2023-06-02T02:08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부적절한 컨텐츠를 삭제한다.</w:t>
              </w:r>
            </w:ins>
            <w:del w:id="679" w:author="오윤 권" w:date="2023-06-01T21:22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관리자 로그인을 한다.</w:delText>
              </w:r>
            </w:del>
          </w:p>
        </w:tc>
        <w:tc>
          <w:tcPr>
            <w:tcW w:w="4252" w:type="dxa"/>
          </w:tcPr>
          <w:p w14:paraId="328720BC" w14:textId="75F4C948" w:rsidR="003B718E" w:rsidRDefault="003B718E" w:rsidP="003B718E">
            <w:ins w:id="680" w:author="오윤 권" w:date="2023-06-02T02:08:00Z">
              <w:r>
                <w:rPr>
                  <w:rFonts w:hint="eastAsia"/>
                </w:rPr>
                <w:t>관리자는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부적절한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게시글</w:t>
              </w:r>
              <w:r>
                <w:rPr>
                  <w:rFonts w:hint="eastAsia"/>
                </w:rPr>
                <w:t xml:space="preserve">, </w:t>
              </w:r>
              <w:r>
                <w:rPr>
                  <w:rFonts w:hint="eastAsia"/>
                </w:rPr>
                <w:t>내용</w:t>
              </w:r>
              <w:r>
                <w:rPr>
                  <w:rFonts w:hint="eastAsia"/>
                </w:rPr>
                <w:t xml:space="preserve">, </w:t>
              </w:r>
              <w:r>
                <w:rPr>
                  <w:rFonts w:hint="eastAsia"/>
                </w:rPr>
                <w:t>댓글</w:t>
              </w:r>
              <w:r>
                <w:rPr>
                  <w:rFonts w:hint="eastAsia"/>
                </w:rPr>
                <w:t xml:space="preserve">, </w:t>
              </w:r>
              <w:r>
                <w:rPr>
                  <w:rFonts w:hint="eastAsia"/>
                </w:rPr>
                <w:t>사진의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신고를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받으면</w:t>
              </w:r>
              <w:r>
                <w:rPr>
                  <w:rFonts w:hint="eastAsia"/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681" w:author="오윤 권" w:date="2023-06-02T02:22:00Z">
                    <w:rPr>
                      <w:rFonts w:hint="eastAsia"/>
                    </w:rPr>
                  </w:rPrChange>
                </w:rPr>
                <w:t>검토</w:t>
              </w:r>
              <w:r w:rsidRPr="008B237D">
                <w:rPr>
                  <w:color w:val="00B050"/>
                  <w:rPrChange w:id="682" w:author="오윤 권" w:date="2023-06-02T02:22:00Z">
                    <w:rPr/>
                  </w:rPrChange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683" w:author="오윤 권" w:date="2023-06-02T02:22:00Z">
                    <w:rPr>
                      <w:rFonts w:hint="eastAsia"/>
                    </w:rPr>
                  </w:rPrChange>
                </w:rPr>
                <w:t>후</w:t>
              </w:r>
              <w:r w:rsidRPr="008B237D">
                <w:rPr>
                  <w:color w:val="00B050"/>
                  <w:rPrChange w:id="684" w:author="오윤 권" w:date="2023-06-02T02:22:00Z">
                    <w:rPr/>
                  </w:rPrChange>
                </w:rPr>
                <w:t xml:space="preserve"> </w:t>
              </w:r>
              <w:r w:rsidRPr="008B237D">
                <w:rPr>
                  <w:rFonts w:hint="eastAsia"/>
                  <w:color w:val="00B050"/>
                  <w:rPrChange w:id="685" w:author="오윤 권" w:date="2023-06-02T02:22:00Z">
                    <w:rPr>
                      <w:rFonts w:hint="eastAsia"/>
                    </w:rPr>
                  </w:rPrChange>
                </w:rPr>
                <w:t>삭제한다</w:t>
              </w:r>
              <w:r w:rsidRPr="008B237D">
                <w:rPr>
                  <w:color w:val="00B050"/>
                  <w:rPrChange w:id="686" w:author="오윤 권" w:date="2023-06-02T02:22:00Z">
                    <w:rPr/>
                  </w:rPrChange>
                </w:rPr>
                <w:t>.</w:t>
              </w:r>
            </w:ins>
            <w:del w:id="687" w:author="오윤 권" w:date="2023-06-01T21:22:00Z">
              <w:r w:rsidDel="00044EE9">
                <w:rPr>
                  <w:rFonts w:hint="eastAsia"/>
                </w:rPr>
                <w:delText>관리자</w:delText>
              </w:r>
              <w:r w:rsidDel="00044EE9">
                <w:rPr>
                  <w:rFonts w:hint="eastAsia"/>
                </w:rPr>
                <w:delText xml:space="preserve"> </w:delText>
              </w:r>
              <w:r w:rsidDel="00044EE9">
                <w:rPr>
                  <w:rFonts w:hint="eastAsia"/>
                </w:rPr>
                <w:delText>계정으로</w:delText>
              </w:r>
              <w:r w:rsidDel="00044EE9">
                <w:rPr>
                  <w:rFonts w:hint="eastAsia"/>
                </w:rPr>
                <w:delText xml:space="preserve"> </w:delText>
              </w:r>
              <w:r w:rsidDel="00044EE9">
                <w:rPr>
                  <w:rFonts w:hint="eastAsia"/>
                </w:rPr>
                <w:delText>로그인을</w:delText>
              </w:r>
              <w:r w:rsidDel="00044EE9">
                <w:rPr>
                  <w:rFonts w:hint="eastAsia"/>
                </w:rPr>
                <w:delText xml:space="preserve"> </w:delText>
              </w:r>
              <w:r w:rsidDel="00044EE9">
                <w:rPr>
                  <w:rFonts w:hint="eastAsia"/>
                </w:rPr>
                <w:delText>한다</w:delText>
              </w:r>
              <w:r w:rsidDel="00044EE9">
                <w:rPr>
                  <w:rFonts w:hint="eastAsia"/>
                </w:rPr>
                <w:delText>.</w:delText>
              </w:r>
            </w:del>
          </w:p>
        </w:tc>
        <w:tc>
          <w:tcPr>
            <w:tcW w:w="1059" w:type="dxa"/>
          </w:tcPr>
          <w:p w14:paraId="04FFA53E" w14:textId="44356255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88" w:author="오윤 권" w:date="2023-06-02T02:27:00Z">
              <w:r>
                <w:rPr>
                  <w:rFonts w:ascii="돋움" w:eastAsia="돋움" w:hAnsi="돋움" w:cs="돋움"/>
                  <w:color w:val="000000"/>
                  <w:szCs w:val="20"/>
                </w:rPr>
                <w:t>26</w:t>
              </w:r>
            </w:ins>
            <w:del w:id="689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4</w:delText>
              </w:r>
            </w:del>
          </w:p>
        </w:tc>
      </w:tr>
      <w:tr w:rsidR="003B718E" w:rsidRPr="00D54A11" w14:paraId="5F8248B1" w14:textId="77777777" w:rsidTr="0073784D">
        <w:trPr>
          <w:trHeight w:val="372"/>
        </w:trPr>
        <w:tc>
          <w:tcPr>
            <w:tcW w:w="1494" w:type="dxa"/>
          </w:tcPr>
          <w:p w14:paraId="67917C1E" w14:textId="113E4D73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90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UC027</w:t>
              </w:r>
            </w:ins>
            <w:del w:id="691" w:author="오윤 권" w:date="2023-06-01T20:50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U</w:delText>
              </w:r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C014</w:delText>
              </w:r>
            </w:del>
          </w:p>
        </w:tc>
        <w:tc>
          <w:tcPr>
            <w:tcW w:w="1680" w:type="dxa"/>
          </w:tcPr>
          <w:p w14:paraId="53536F9A" w14:textId="2106E827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92" w:author="오윤 권" w:date="2023-06-02T02:08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폴더를 본다.</w:t>
              </w:r>
            </w:ins>
            <w:del w:id="693" w:author="오윤 권" w:date="2023-06-01T21:22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회원정보를 관리한다.</w:delText>
              </w:r>
            </w:del>
          </w:p>
        </w:tc>
        <w:tc>
          <w:tcPr>
            <w:tcW w:w="4252" w:type="dxa"/>
          </w:tcPr>
          <w:p w14:paraId="42ED4594" w14:textId="768B8D32" w:rsidR="003B718E" w:rsidRDefault="003B718E" w:rsidP="003B718E">
            <w:ins w:id="694" w:author="오윤 권" w:date="2023-06-02T02:08:00Z">
              <w:r>
                <w:rPr>
                  <w:rFonts w:hint="eastAsia"/>
                </w:rPr>
                <w:t>사용자는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사용자가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작성했던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폴더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또는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동기화된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사용자의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폴더를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본다</w:t>
              </w:r>
              <w:r>
                <w:rPr>
                  <w:rFonts w:hint="eastAsia"/>
                </w:rPr>
                <w:t>,</w:t>
              </w:r>
            </w:ins>
            <w:del w:id="695" w:author="오윤 권" w:date="2023-06-01T21:15:00Z">
              <w:r w:rsidDel="00044EE9">
                <w:delText>회원정보</w:delText>
              </w:r>
              <w:r w:rsidDel="00044EE9">
                <w:delText xml:space="preserve"> </w:delText>
              </w:r>
              <w:r w:rsidDel="00044EE9">
                <w:delText>저장하고</w:delText>
              </w:r>
              <w:r w:rsidDel="00044EE9">
                <w:delText xml:space="preserve"> </w:delText>
              </w:r>
              <w:r w:rsidDel="00044EE9">
                <w:delText>수정한다</w:delText>
              </w:r>
              <w:r w:rsidDel="00044EE9">
                <w:delText>.</w:delText>
              </w:r>
            </w:del>
          </w:p>
        </w:tc>
        <w:tc>
          <w:tcPr>
            <w:tcW w:w="1059" w:type="dxa"/>
          </w:tcPr>
          <w:p w14:paraId="2393286B" w14:textId="292F9864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96" w:author="오윤 권" w:date="2023-06-02T02:27:00Z">
              <w:r>
                <w:rPr>
                  <w:rFonts w:ascii="돋움" w:eastAsia="돋움" w:hAnsi="돋움" w:cs="돋움"/>
                  <w:color w:val="000000"/>
                  <w:szCs w:val="20"/>
                </w:rPr>
                <w:t>27</w:t>
              </w:r>
            </w:ins>
            <w:del w:id="697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5</w:delText>
              </w:r>
            </w:del>
          </w:p>
        </w:tc>
      </w:tr>
      <w:tr w:rsidR="003B718E" w:rsidRPr="00D54A11" w14:paraId="3467A007" w14:textId="77777777" w:rsidTr="0073784D">
        <w:trPr>
          <w:trHeight w:val="372"/>
        </w:trPr>
        <w:tc>
          <w:tcPr>
            <w:tcW w:w="1494" w:type="dxa"/>
          </w:tcPr>
          <w:p w14:paraId="4CADDFB5" w14:textId="70AD6509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698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UC028</w:t>
              </w:r>
            </w:ins>
            <w:del w:id="699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UC015</w:delText>
              </w:r>
            </w:del>
          </w:p>
        </w:tc>
        <w:tc>
          <w:tcPr>
            <w:tcW w:w="1680" w:type="dxa"/>
          </w:tcPr>
          <w:p w14:paraId="456BF8B2" w14:textId="6BAB30DC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700" w:author="오윤 권" w:date="2023-06-02T02:10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 xml:space="preserve">작업을 </w:t>
              </w:r>
            </w:ins>
            <w:ins w:id="701" w:author="오윤 권" w:date="2023-06-02T02:27:00Z">
              <w:r w:rsidR="007A61E3">
                <w:rPr>
                  <w:rFonts w:ascii="돋움" w:eastAsia="돋움" w:hAnsi="돋움" w:cs="돋움" w:hint="eastAsia"/>
                  <w:color w:val="000000"/>
                  <w:szCs w:val="20"/>
                </w:rPr>
                <w:t>상세</w:t>
              </w:r>
            </w:ins>
            <w:ins w:id="702" w:author="오윤 권" w:date="2023-06-05T22:29:00Z">
              <w:r w:rsidR="00C33EDC">
                <w:rPr>
                  <w:rFonts w:ascii="돋움" w:eastAsia="돋움" w:hAnsi="돋움" w:cs="돋움" w:hint="eastAsia"/>
                  <w:color w:val="000000"/>
                  <w:szCs w:val="20"/>
                </w:rPr>
                <w:t>를</w:t>
              </w:r>
            </w:ins>
            <w:ins w:id="703" w:author="오윤 권" w:date="2023-06-02T02:10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본다.</w:t>
              </w:r>
            </w:ins>
            <w:del w:id="704" w:author="오윤 권" w:date="2023-06-01T21:16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권한을 부여한다.</w:delText>
              </w:r>
            </w:del>
          </w:p>
        </w:tc>
        <w:tc>
          <w:tcPr>
            <w:tcW w:w="4252" w:type="dxa"/>
          </w:tcPr>
          <w:p w14:paraId="5A30AB9D" w14:textId="72569BF9" w:rsidR="003B718E" w:rsidRDefault="003B718E" w:rsidP="003B718E">
            <w:ins w:id="705" w:author="오윤 권" w:date="2023-06-02T02:10:00Z">
              <w:r>
                <w:rPr>
                  <w:rFonts w:hint="eastAsia"/>
                </w:rPr>
                <w:t>사용자는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사용자가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작성했던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또는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동</w:t>
              </w:r>
            </w:ins>
            <w:ins w:id="706" w:author="오윤 권" w:date="2023-06-05T22:29:00Z">
              <w:r w:rsidR="00C33EDC">
                <w:rPr>
                  <w:rFonts w:hint="eastAsia"/>
                </w:rPr>
                <w:t>c</w:t>
              </w:r>
              <w:r w:rsidR="00C33EDC">
                <w:rPr>
                  <w:rFonts w:hint="eastAsia"/>
                </w:rPr>
                <w:t>친구</w:t>
              </w:r>
            </w:ins>
            <w:ins w:id="707" w:author="오윤 권" w:date="2023-06-02T02:10:00Z"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사용자의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작업을</w:t>
              </w:r>
            </w:ins>
            <w:ins w:id="708" w:author="오윤 권" w:date="2023-06-02T02:20:00Z">
              <w:r>
                <w:rPr>
                  <w:rFonts w:hint="eastAsia"/>
                </w:rPr>
                <w:t xml:space="preserve"> </w:t>
              </w:r>
            </w:ins>
            <w:ins w:id="709" w:author="오윤 권" w:date="2023-06-02T02:27:00Z">
              <w:r w:rsidR="007A61E3">
                <w:rPr>
                  <w:rFonts w:hint="eastAsia"/>
                </w:rPr>
                <w:t>상</w:t>
              </w:r>
            </w:ins>
            <w:ins w:id="710" w:author="오윤 권" w:date="2023-06-02T02:20:00Z">
              <w:r>
                <w:rPr>
                  <w:rFonts w:hint="eastAsia"/>
                </w:rPr>
                <w:t>세히</w:t>
              </w:r>
            </w:ins>
            <w:ins w:id="711" w:author="오윤 권" w:date="2023-06-02T02:10:00Z"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본다</w:t>
              </w:r>
              <w:r>
                <w:rPr>
                  <w:rFonts w:hint="eastAsia"/>
                </w:rPr>
                <w:t>.</w:t>
              </w:r>
            </w:ins>
            <w:del w:id="712" w:author="오윤 권" w:date="2023-06-01T21:16:00Z">
              <w:r w:rsidDel="00044EE9">
                <w:delText>사용자의</w:delText>
              </w:r>
              <w:r w:rsidDel="00044EE9">
                <w:delText xml:space="preserve"> </w:delText>
              </w:r>
              <w:r w:rsidDel="00044EE9">
                <w:delText>회원가입</w:delText>
              </w:r>
              <w:r w:rsidDel="00044EE9">
                <w:delText xml:space="preserve"> </w:delText>
              </w:r>
              <w:r w:rsidDel="00044EE9">
                <w:delText>후</w:delText>
              </w:r>
              <w:r w:rsidDel="00044EE9">
                <w:delText xml:space="preserve"> </w:delText>
              </w:r>
              <w:r w:rsidDel="00044EE9">
                <w:delText>회원서비스를</w:delText>
              </w:r>
              <w:r w:rsidDel="00044EE9">
                <w:delText xml:space="preserve"> </w:delText>
              </w:r>
              <w:r w:rsidDel="00044EE9">
                <w:delText>사용할</w:delText>
              </w:r>
              <w:r w:rsidDel="00044EE9">
                <w:delText xml:space="preserve"> </w:delText>
              </w:r>
              <w:r w:rsidDel="00044EE9">
                <w:delText>수</w:delText>
              </w:r>
              <w:r w:rsidDel="00044EE9">
                <w:delText xml:space="preserve"> </w:delText>
              </w:r>
              <w:r w:rsidDel="00044EE9">
                <w:delText>있는</w:delText>
              </w:r>
              <w:r w:rsidDel="00044EE9">
                <w:delText xml:space="preserve"> </w:delText>
              </w:r>
              <w:r w:rsidDel="00044EE9">
                <w:delText>권한을</w:delText>
              </w:r>
              <w:r w:rsidDel="00044EE9">
                <w:delText xml:space="preserve"> </w:delText>
              </w:r>
              <w:r w:rsidDel="00044EE9">
                <w:delText>부여한다</w:delText>
              </w:r>
              <w:r w:rsidDel="00044EE9">
                <w:delText>.</w:delText>
              </w:r>
            </w:del>
          </w:p>
        </w:tc>
        <w:tc>
          <w:tcPr>
            <w:tcW w:w="1059" w:type="dxa"/>
          </w:tcPr>
          <w:p w14:paraId="183495E8" w14:textId="0EA9285D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713" w:author="오윤 권" w:date="2023-06-02T02:27:00Z">
              <w:r>
                <w:rPr>
                  <w:rFonts w:ascii="돋움" w:eastAsia="돋움" w:hAnsi="돋움" w:cs="돋움"/>
                  <w:color w:val="000000"/>
                  <w:szCs w:val="20"/>
                </w:rPr>
                <w:t>28</w:t>
              </w:r>
            </w:ins>
            <w:del w:id="714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6</w:delText>
              </w:r>
            </w:del>
          </w:p>
        </w:tc>
      </w:tr>
      <w:tr w:rsidR="003B718E" w:rsidRPr="00D54A11" w14:paraId="485AF11D" w14:textId="77777777" w:rsidTr="0073784D">
        <w:trPr>
          <w:trHeight w:val="372"/>
        </w:trPr>
        <w:tc>
          <w:tcPr>
            <w:tcW w:w="1494" w:type="dxa"/>
          </w:tcPr>
          <w:p w14:paraId="409D8CB1" w14:textId="6E83331E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715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lastRenderedPageBreak/>
                <w:t>UC029</w:t>
              </w:r>
            </w:ins>
            <w:del w:id="716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UC016</w:delText>
              </w:r>
            </w:del>
          </w:p>
        </w:tc>
        <w:tc>
          <w:tcPr>
            <w:tcW w:w="1680" w:type="dxa"/>
          </w:tcPr>
          <w:p w14:paraId="772B455A" w14:textId="606DDD49" w:rsidR="003B718E" w:rsidRDefault="00A45370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717" w:author="오윤 권" w:date="2023-06-05T22:03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친구</w:t>
              </w:r>
            </w:ins>
            <w:ins w:id="718" w:author="오윤 권" w:date="2023-06-02T02:13:00Z">
              <w:r w:rsidR="003B718E">
                <w:rPr>
                  <w:rFonts w:ascii="돋움" w:eastAsia="돋움" w:hAnsi="돋움" w:cs="돋움" w:hint="eastAsia"/>
                  <w:color w:val="000000"/>
                  <w:szCs w:val="20"/>
                </w:rPr>
                <w:t xml:space="preserve"> 목록을 본다.</w:t>
              </w:r>
            </w:ins>
            <w:del w:id="719" w:author="오윤 권" w:date="2023-06-01T21:18:00Z">
              <w:r w:rsidR="003B718E"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작업 기록을 분석한다</w:delText>
              </w:r>
              <w:r w:rsidR="003B718E"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.</w:delText>
              </w:r>
            </w:del>
          </w:p>
        </w:tc>
        <w:tc>
          <w:tcPr>
            <w:tcW w:w="4252" w:type="dxa"/>
          </w:tcPr>
          <w:p w14:paraId="521092D8" w14:textId="58E2E249" w:rsidR="003B718E" w:rsidRDefault="00A45370" w:rsidP="003B718E">
            <w:ins w:id="720" w:author="오윤 권" w:date="2023-06-05T22:03:00Z">
              <w:r>
                <w:rPr>
                  <w:rFonts w:hint="eastAsia"/>
                </w:rPr>
                <w:t>친구</w:t>
              </w:r>
              <w:r w:rsidR="002E675A">
                <w:rPr>
                  <w:rFonts w:hint="eastAsia"/>
                </w:rPr>
                <w:t>로</w:t>
              </w:r>
              <w:r w:rsidR="002E675A">
                <w:rPr>
                  <w:rFonts w:hint="eastAsia"/>
                </w:rPr>
                <w:t xml:space="preserve"> </w:t>
              </w:r>
              <w:r w:rsidR="002E675A">
                <w:rPr>
                  <w:rFonts w:hint="eastAsia"/>
                </w:rPr>
                <w:t>맺어진</w:t>
              </w:r>
              <w:r w:rsidR="002E675A">
                <w:rPr>
                  <w:rFonts w:hint="eastAsia"/>
                </w:rPr>
                <w:t xml:space="preserve"> </w:t>
              </w:r>
              <w:r w:rsidR="002E675A">
                <w:rPr>
                  <w:rFonts w:hint="eastAsia"/>
                </w:rPr>
                <w:t>친구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목록을</w:t>
              </w:r>
            </w:ins>
            <w:ins w:id="721" w:author="오윤 권" w:date="2023-06-02T02:13:00Z">
              <w:r w:rsidR="003B718E">
                <w:rPr>
                  <w:rFonts w:hint="eastAsia"/>
                </w:rPr>
                <w:t xml:space="preserve"> </w:t>
              </w:r>
              <w:r w:rsidR="003B718E">
                <w:rPr>
                  <w:rFonts w:hint="eastAsia"/>
                </w:rPr>
                <w:t>본다</w:t>
              </w:r>
              <w:r w:rsidR="003B718E">
                <w:rPr>
                  <w:rFonts w:hint="eastAsia"/>
                </w:rPr>
                <w:t>.</w:t>
              </w:r>
            </w:ins>
            <w:del w:id="722" w:author="오윤 권" w:date="2023-06-01T21:18:00Z">
              <w:r w:rsidR="003B718E" w:rsidDel="00044EE9">
                <w:delText>회원의</w:delText>
              </w:r>
              <w:r w:rsidR="003B718E" w:rsidDel="00044EE9">
                <w:delText xml:space="preserve"> </w:delText>
              </w:r>
              <w:r w:rsidR="003B718E" w:rsidDel="00044EE9">
                <w:delText>작업완료기간</w:delText>
              </w:r>
              <w:r w:rsidR="003B718E" w:rsidDel="00044EE9">
                <w:delText xml:space="preserve"> </w:delText>
              </w:r>
              <w:r w:rsidR="003B718E" w:rsidDel="00044EE9">
                <w:delText>및</w:delText>
              </w:r>
              <w:r w:rsidR="003B718E" w:rsidDel="00044EE9">
                <w:delText xml:space="preserve"> </w:delText>
              </w:r>
              <w:r w:rsidR="003B718E" w:rsidDel="00044EE9">
                <w:delText>완료시간을</w:delText>
              </w:r>
              <w:r w:rsidR="003B718E" w:rsidDel="00044EE9">
                <w:delText xml:space="preserve"> </w:delText>
              </w:r>
              <w:r w:rsidR="003B718E" w:rsidDel="00044EE9">
                <w:delText>비교하고</w:delText>
              </w:r>
              <w:r w:rsidR="003B718E" w:rsidDel="00044EE9">
                <w:delText xml:space="preserve"> </w:delText>
              </w:r>
              <w:r w:rsidR="003B718E" w:rsidDel="00044EE9">
                <w:delText>분석하여</w:delText>
              </w:r>
              <w:r w:rsidR="003B718E" w:rsidDel="00044EE9">
                <w:delText xml:space="preserve"> </w:delText>
              </w:r>
              <w:r w:rsidR="003B718E" w:rsidDel="00044EE9">
                <w:delText>회원에</w:delText>
              </w:r>
              <w:r w:rsidR="003B718E" w:rsidDel="00044EE9">
                <w:delText xml:space="preserve"> </w:delText>
              </w:r>
              <w:r w:rsidR="003B718E" w:rsidDel="00044EE9">
                <w:delText>작업</w:delText>
              </w:r>
              <w:r w:rsidR="003B718E" w:rsidDel="00044EE9">
                <w:delText xml:space="preserve"> </w:delText>
              </w:r>
              <w:r w:rsidR="003B718E" w:rsidDel="00044EE9">
                <w:delText>스타일을</w:delText>
              </w:r>
              <w:r w:rsidR="003B718E" w:rsidDel="00044EE9">
                <w:delText xml:space="preserve"> </w:delText>
              </w:r>
              <w:r w:rsidR="003B718E" w:rsidDel="00044EE9">
                <w:delText>파악한다</w:delText>
              </w:r>
              <w:r w:rsidR="003B718E" w:rsidDel="00044EE9">
                <w:delText>.</w:delText>
              </w:r>
            </w:del>
          </w:p>
        </w:tc>
        <w:tc>
          <w:tcPr>
            <w:tcW w:w="1059" w:type="dxa"/>
          </w:tcPr>
          <w:p w14:paraId="60DE39C4" w14:textId="4D623447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723" w:author="오윤 권" w:date="2023-06-02T02:27:00Z">
              <w:r>
                <w:rPr>
                  <w:rFonts w:ascii="돋움" w:eastAsia="돋움" w:hAnsi="돋움" w:cs="돋움"/>
                  <w:color w:val="000000"/>
                  <w:szCs w:val="20"/>
                </w:rPr>
                <w:t>29</w:t>
              </w:r>
            </w:ins>
            <w:del w:id="724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7</w:delText>
              </w:r>
            </w:del>
          </w:p>
        </w:tc>
      </w:tr>
      <w:tr w:rsidR="003B718E" w:rsidRPr="00D54A11" w:rsidDel="00044EE9" w14:paraId="6414AD1E" w14:textId="7394FD11" w:rsidTr="0073784D">
        <w:trPr>
          <w:trHeight w:val="372"/>
          <w:del w:id="725" w:author="오윤 권" w:date="2023-06-01T21:17:00Z"/>
        </w:trPr>
        <w:tc>
          <w:tcPr>
            <w:tcW w:w="1494" w:type="dxa"/>
          </w:tcPr>
          <w:p w14:paraId="73C7D789" w14:textId="3A522E00" w:rsidR="003B718E" w:rsidDel="00044EE9" w:rsidRDefault="003B718E" w:rsidP="003B718E">
            <w:pPr>
              <w:jc w:val="center"/>
              <w:rPr>
                <w:del w:id="726" w:author="오윤 권" w:date="2023-06-01T21:17:00Z"/>
                <w:rFonts w:ascii="돋움" w:eastAsia="돋움" w:hAnsi="돋움" w:cs="돋움"/>
                <w:color w:val="000000"/>
                <w:szCs w:val="20"/>
              </w:rPr>
            </w:pPr>
            <w:del w:id="727" w:author="오윤 권" w:date="2023-06-01T20:50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U</w:delText>
              </w:r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C017</w:delText>
              </w:r>
            </w:del>
          </w:p>
        </w:tc>
        <w:tc>
          <w:tcPr>
            <w:tcW w:w="1680" w:type="dxa"/>
          </w:tcPr>
          <w:p w14:paraId="72FB9D78" w14:textId="1F7E7D4C" w:rsidR="003B718E" w:rsidDel="00044EE9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728" w:author="오윤 권" w:date="2023-06-01T21:17:00Z"/>
                <w:rFonts w:ascii="돋움" w:eastAsia="돋움" w:hAnsi="돋움" w:cs="돋움"/>
                <w:color w:val="000000"/>
                <w:szCs w:val="20"/>
              </w:rPr>
            </w:pPr>
            <w:del w:id="729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카카오로그인</w:delText>
              </w:r>
            </w:del>
          </w:p>
          <w:p w14:paraId="54A49F99" w14:textId="0DBDB489" w:rsidR="003B718E" w:rsidDel="00044EE9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730" w:author="오윤 권" w:date="2023-06-01T21:17:00Z"/>
                <w:rFonts w:ascii="돋움" w:eastAsia="돋움" w:hAnsi="돋움" w:cs="돋움"/>
                <w:color w:val="000000"/>
                <w:szCs w:val="20"/>
              </w:rPr>
            </w:pPr>
            <w:del w:id="731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한다.</w:delText>
              </w:r>
            </w:del>
          </w:p>
        </w:tc>
        <w:tc>
          <w:tcPr>
            <w:tcW w:w="4252" w:type="dxa"/>
          </w:tcPr>
          <w:p w14:paraId="4A8BA219" w14:textId="6A69350F" w:rsidR="003B718E" w:rsidDel="00044EE9" w:rsidRDefault="003B718E" w:rsidP="003B718E">
            <w:pPr>
              <w:rPr>
                <w:del w:id="732" w:author="오윤 권" w:date="2023-06-01T21:17:00Z"/>
              </w:rPr>
            </w:pPr>
            <w:del w:id="733" w:author="오윤 권" w:date="2023-06-01T21:17:00Z">
              <w:r w:rsidDel="00044EE9">
                <w:delText>카카오계정을</w:delText>
              </w:r>
              <w:r w:rsidDel="00044EE9">
                <w:delText xml:space="preserve"> </w:delText>
              </w:r>
              <w:r w:rsidDel="00044EE9">
                <w:delText>통해</w:delText>
              </w:r>
              <w:r w:rsidDel="00044EE9">
                <w:delText xml:space="preserve"> </w:delText>
              </w:r>
              <w:r w:rsidDel="00044EE9">
                <w:delText>간편로그인을</w:delText>
              </w:r>
              <w:r w:rsidDel="00044EE9">
                <w:delText xml:space="preserve"> </w:delText>
              </w:r>
              <w:r w:rsidDel="00044EE9">
                <w:delText>한다</w:delText>
              </w:r>
              <w:r w:rsidDel="00044EE9">
                <w:delText>.</w:delText>
              </w:r>
            </w:del>
          </w:p>
        </w:tc>
        <w:tc>
          <w:tcPr>
            <w:tcW w:w="1059" w:type="dxa"/>
          </w:tcPr>
          <w:p w14:paraId="69D67A09" w14:textId="61256B5F" w:rsidR="003B718E" w:rsidDel="00044EE9" w:rsidRDefault="003B718E" w:rsidP="003B718E">
            <w:pPr>
              <w:jc w:val="center"/>
              <w:rPr>
                <w:del w:id="734" w:author="오윤 권" w:date="2023-06-01T21:17:00Z"/>
                <w:rFonts w:ascii="돋움" w:eastAsia="돋움" w:hAnsi="돋움" w:cs="돋움"/>
                <w:color w:val="000000"/>
                <w:szCs w:val="20"/>
              </w:rPr>
            </w:pPr>
            <w:del w:id="735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8</w:delText>
              </w:r>
            </w:del>
          </w:p>
        </w:tc>
      </w:tr>
      <w:tr w:rsidR="003B718E" w:rsidRPr="00D54A11" w14:paraId="739F0F92" w14:textId="77777777" w:rsidTr="0073784D">
        <w:trPr>
          <w:trHeight w:val="372"/>
        </w:trPr>
        <w:tc>
          <w:tcPr>
            <w:tcW w:w="1494" w:type="dxa"/>
          </w:tcPr>
          <w:p w14:paraId="2B4CA0E9" w14:textId="13C5B846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736" w:author="오윤 권" w:date="2023-06-02T02:26:00Z">
              <w:r>
                <w:rPr>
                  <w:rFonts w:ascii="돋움" w:eastAsia="돋움" w:hAnsi="돋움" w:cs="돋움"/>
                  <w:color w:val="000000"/>
                  <w:szCs w:val="20"/>
                </w:rPr>
                <w:t>UC030</w:t>
              </w:r>
            </w:ins>
            <w:del w:id="737" w:author="오윤 권" w:date="2023-06-01T20:50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U</w:delText>
              </w:r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C018</w:delText>
              </w:r>
            </w:del>
          </w:p>
        </w:tc>
        <w:tc>
          <w:tcPr>
            <w:tcW w:w="1680" w:type="dxa"/>
          </w:tcPr>
          <w:p w14:paraId="35C5DDAB" w14:textId="228B8E6D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738" w:author="오윤 권" w:date="2023-06-02T02:13:00Z">
              <w:r>
                <w:rPr>
                  <w:rFonts w:ascii="돋움" w:eastAsia="돋움" w:hAnsi="돋움" w:cs="돋움" w:hint="eastAsia"/>
                  <w:color w:val="000000"/>
                  <w:szCs w:val="20"/>
                </w:rPr>
                <w:t>댓글을 본다.</w:t>
              </w:r>
            </w:ins>
            <w:del w:id="739" w:author="오윤 권" w:date="2023-06-01T21:18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다른 사용자와 동기화 한다.</w:delText>
              </w:r>
            </w:del>
          </w:p>
        </w:tc>
        <w:tc>
          <w:tcPr>
            <w:tcW w:w="4252" w:type="dxa"/>
          </w:tcPr>
          <w:p w14:paraId="02D5A67E" w14:textId="44585A28" w:rsidR="003B718E" w:rsidRDefault="003B718E" w:rsidP="003B718E">
            <w:ins w:id="740" w:author="오윤 권" w:date="2023-06-02T02:13:00Z">
              <w:r>
                <w:rPr>
                  <w:rFonts w:hint="eastAsia"/>
                </w:rPr>
                <w:t>기존에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작성된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댓글을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본다</w:t>
              </w:r>
              <w:r>
                <w:rPr>
                  <w:rFonts w:hint="eastAsia"/>
                </w:rPr>
                <w:t>.</w:t>
              </w:r>
            </w:ins>
            <w:del w:id="741" w:author="오윤 권" w:date="2023-06-01T21:18:00Z">
              <w:r w:rsidDel="00044EE9">
                <w:delText>다른</w:delText>
              </w:r>
              <w:r w:rsidDel="00044EE9">
                <w:delText xml:space="preserve"> </w:delText>
              </w:r>
              <w:r w:rsidDel="00044EE9">
                <w:delText>사용자와</w:delText>
              </w:r>
              <w:r w:rsidDel="00044EE9">
                <w:delText xml:space="preserve"> </w:delText>
              </w:r>
              <w:r w:rsidDel="00044EE9">
                <w:delText>공동으로</w:delText>
              </w:r>
              <w:r w:rsidDel="00044EE9">
                <w:delText xml:space="preserve"> </w:delText>
              </w:r>
              <w:r w:rsidDel="00044EE9">
                <w:delText>작업하기</w:delText>
              </w:r>
              <w:r w:rsidDel="00044EE9">
                <w:delText xml:space="preserve"> </w:delText>
              </w:r>
              <w:r w:rsidDel="00044EE9">
                <w:delText>위해</w:delText>
              </w:r>
              <w:r w:rsidDel="00044EE9">
                <w:delText xml:space="preserve"> </w:delText>
              </w:r>
              <w:r w:rsidDel="00044EE9">
                <w:delText>동기화</w:delText>
              </w:r>
              <w:r w:rsidDel="00044EE9">
                <w:delText xml:space="preserve"> </w:delText>
              </w:r>
              <w:r w:rsidDel="00044EE9">
                <w:delText>할</w:delText>
              </w:r>
              <w:r w:rsidDel="00044EE9">
                <w:delText xml:space="preserve"> </w:delText>
              </w:r>
              <w:r w:rsidDel="00044EE9">
                <w:delText>수</w:delText>
              </w:r>
              <w:r w:rsidDel="00044EE9">
                <w:delText xml:space="preserve"> </w:delText>
              </w:r>
              <w:r w:rsidDel="00044EE9">
                <w:delText>있다</w:delText>
              </w:r>
              <w:r w:rsidDel="00044EE9">
                <w:delText>.</w:delText>
              </w:r>
            </w:del>
          </w:p>
        </w:tc>
        <w:tc>
          <w:tcPr>
            <w:tcW w:w="1059" w:type="dxa"/>
          </w:tcPr>
          <w:p w14:paraId="5960DA2E" w14:textId="2A234931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ins w:id="742" w:author="오윤 권" w:date="2023-06-02T02:27:00Z">
              <w:r>
                <w:rPr>
                  <w:rFonts w:ascii="돋움" w:eastAsia="돋움" w:hAnsi="돋움" w:cs="돋움"/>
                  <w:color w:val="000000"/>
                  <w:szCs w:val="20"/>
                </w:rPr>
                <w:t>30</w:t>
              </w:r>
            </w:ins>
            <w:del w:id="743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1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9</w:delText>
              </w:r>
            </w:del>
          </w:p>
        </w:tc>
      </w:tr>
      <w:tr w:rsidR="003B718E" w:rsidRPr="00D54A11" w14:paraId="52E3146F" w14:textId="77777777" w:rsidTr="0073784D">
        <w:trPr>
          <w:trHeight w:val="372"/>
        </w:trPr>
        <w:tc>
          <w:tcPr>
            <w:tcW w:w="1494" w:type="dxa"/>
          </w:tcPr>
          <w:p w14:paraId="148ED918" w14:textId="716EB90A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44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UC019</w:delText>
              </w:r>
            </w:del>
          </w:p>
        </w:tc>
        <w:tc>
          <w:tcPr>
            <w:tcW w:w="1680" w:type="dxa"/>
          </w:tcPr>
          <w:p w14:paraId="7BCCB697" w14:textId="204C4287" w:rsidR="003B718E" w:rsidDel="0073784D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del w:id="745" w:author="오윤 권" w:date="2023-06-01T20:49:00Z"/>
                <w:rFonts w:ascii="돋움" w:eastAsia="돋움" w:hAnsi="돋움" w:cs="돋움"/>
                <w:color w:val="000000"/>
                <w:szCs w:val="20"/>
              </w:rPr>
            </w:pPr>
            <w:del w:id="746" w:author="오윤 권" w:date="2023-06-01T20:49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카카오로그아웃</w:delText>
              </w:r>
            </w:del>
          </w:p>
          <w:p w14:paraId="472B282A" w14:textId="0DFF3E9D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47" w:author="오윤 권" w:date="2023-06-01T20:49:00Z">
              <w:r w:rsidDel="0073784D">
                <w:rPr>
                  <w:rFonts w:ascii="돋움" w:eastAsia="돋움" w:hAnsi="돋움" w:cs="돋움" w:hint="eastAsia"/>
                  <w:color w:val="000000"/>
                  <w:szCs w:val="20"/>
                </w:rPr>
                <w:delText>한다</w:delText>
              </w:r>
            </w:del>
          </w:p>
        </w:tc>
        <w:tc>
          <w:tcPr>
            <w:tcW w:w="4252" w:type="dxa"/>
          </w:tcPr>
          <w:p w14:paraId="5DB0A0CF" w14:textId="38F82E77" w:rsidR="003B718E" w:rsidRDefault="003B718E" w:rsidP="003B718E">
            <w:del w:id="748" w:author="오윤 권" w:date="2023-06-01T20:49:00Z">
              <w:r w:rsidDel="0073784D">
                <w:delText>카카오계정을</w:delText>
              </w:r>
              <w:r w:rsidDel="0073784D">
                <w:delText xml:space="preserve"> </w:delText>
              </w:r>
              <w:r w:rsidDel="0073784D">
                <w:delText>통해</w:delText>
              </w:r>
              <w:r w:rsidDel="0073784D">
                <w:delText xml:space="preserve"> </w:delText>
              </w:r>
              <w:r w:rsidDel="0073784D">
                <w:delText>로그인한</w:delText>
              </w:r>
              <w:r w:rsidDel="0073784D">
                <w:delText xml:space="preserve"> </w:delText>
              </w:r>
              <w:r w:rsidDel="0073784D">
                <w:delText>계정을</w:delText>
              </w:r>
              <w:r w:rsidDel="0073784D">
                <w:delText xml:space="preserve"> </w:delText>
              </w:r>
              <w:r w:rsidDel="0073784D">
                <w:delText>로그아웃</w:delText>
              </w:r>
              <w:r w:rsidDel="0073784D">
                <w:delText xml:space="preserve"> </w:delText>
              </w:r>
              <w:r w:rsidDel="0073784D">
                <w:delText>한다</w:delText>
              </w:r>
              <w:r w:rsidDel="0073784D">
                <w:delText>.</w:delText>
              </w:r>
            </w:del>
          </w:p>
        </w:tc>
        <w:tc>
          <w:tcPr>
            <w:tcW w:w="1059" w:type="dxa"/>
          </w:tcPr>
          <w:p w14:paraId="5C15FEF6" w14:textId="3DEE51EA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49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2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0</w:delText>
              </w:r>
            </w:del>
          </w:p>
        </w:tc>
      </w:tr>
      <w:tr w:rsidR="003B718E" w:rsidRPr="00D54A11" w14:paraId="3C926495" w14:textId="77777777" w:rsidTr="0073784D">
        <w:trPr>
          <w:trHeight w:val="372"/>
        </w:trPr>
        <w:tc>
          <w:tcPr>
            <w:tcW w:w="1494" w:type="dxa"/>
          </w:tcPr>
          <w:p w14:paraId="0825F6C3" w14:textId="3FBDAADF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50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UC020</w:delText>
              </w:r>
            </w:del>
          </w:p>
        </w:tc>
        <w:tc>
          <w:tcPr>
            <w:tcW w:w="1680" w:type="dxa"/>
          </w:tcPr>
          <w:p w14:paraId="3378552E" w14:textId="7BD3855B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51" w:author="오윤 권" w:date="2023-06-01T21:18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회원탈퇴 한다.</w:delText>
              </w:r>
            </w:del>
          </w:p>
        </w:tc>
        <w:tc>
          <w:tcPr>
            <w:tcW w:w="4252" w:type="dxa"/>
          </w:tcPr>
          <w:p w14:paraId="2A68A459" w14:textId="72B4AD46" w:rsidR="003B718E" w:rsidRDefault="003B718E" w:rsidP="003B718E">
            <w:del w:id="752" w:author="오윤 권" w:date="2023-06-01T21:17:00Z">
              <w:r w:rsidDel="00044EE9">
                <w:delText>카카오계정을</w:delText>
              </w:r>
              <w:r w:rsidDel="00044EE9">
                <w:delText xml:space="preserve"> </w:delText>
              </w:r>
              <w:r w:rsidDel="00044EE9">
                <w:delText>통해</w:delText>
              </w:r>
              <w:r w:rsidDel="00044EE9">
                <w:delText xml:space="preserve"> </w:delText>
              </w:r>
              <w:r w:rsidDel="00044EE9">
                <w:delText>회원가입한</w:delText>
              </w:r>
              <w:r w:rsidDel="00044EE9">
                <w:delText xml:space="preserve"> </w:delText>
              </w:r>
              <w:r w:rsidDel="00044EE9">
                <w:delText>계정을</w:delText>
              </w:r>
              <w:r w:rsidDel="00044EE9">
                <w:delText xml:space="preserve"> </w:delText>
              </w:r>
              <w:r w:rsidDel="00044EE9">
                <w:delText>탈퇴하며</w:delText>
              </w:r>
              <w:r w:rsidDel="00044EE9">
                <w:delText xml:space="preserve"> </w:delText>
              </w:r>
              <w:r w:rsidDel="00044EE9">
                <w:delText>관리자에게</w:delText>
              </w:r>
              <w:r w:rsidDel="00044EE9">
                <w:delText xml:space="preserve"> </w:delText>
              </w:r>
              <w:r w:rsidDel="00044EE9">
                <w:delText>정보</w:delText>
              </w:r>
              <w:r w:rsidDel="00044EE9">
                <w:delText xml:space="preserve"> </w:delText>
              </w:r>
              <w:r w:rsidDel="00044EE9">
                <w:delText>삭제를</w:delText>
              </w:r>
              <w:r w:rsidDel="00044EE9">
                <w:delText xml:space="preserve"> </w:delText>
              </w:r>
              <w:r w:rsidDel="00044EE9">
                <w:delText>요청한다</w:delText>
              </w:r>
              <w:r w:rsidDel="00044EE9">
                <w:delText>.</w:delText>
              </w:r>
            </w:del>
          </w:p>
        </w:tc>
        <w:tc>
          <w:tcPr>
            <w:tcW w:w="1059" w:type="dxa"/>
          </w:tcPr>
          <w:p w14:paraId="0B75AD9F" w14:textId="18EB7521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53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2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1</w:delText>
              </w:r>
            </w:del>
          </w:p>
        </w:tc>
      </w:tr>
      <w:tr w:rsidR="003B718E" w:rsidRPr="00D54A11" w14:paraId="471347F6" w14:textId="77777777" w:rsidTr="0073784D">
        <w:trPr>
          <w:trHeight w:val="372"/>
        </w:trPr>
        <w:tc>
          <w:tcPr>
            <w:tcW w:w="1494" w:type="dxa"/>
          </w:tcPr>
          <w:p w14:paraId="40B363D9" w14:textId="02E8EDF4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54" w:author="오윤 권" w:date="2023-06-01T20:50:00Z">
              <w:r w:rsidDel="0073784D">
                <w:rPr>
                  <w:rFonts w:ascii="돋움" w:eastAsia="돋움" w:hAnsi="돋움" w:cs="돋움"/>
                  <w:color w:val="000000"/>
                  <w:szCs w:val="20"/>
                </w:rPr>
                <w:delText>UC021</w:delText>
              </w:r>
            </w:del>
          </w:p>
        </w:tc>
        <w:tc>
          <w:tcPr>
            <w:tcW w:w="1680" w:type="dxa"/>
          </w:tcPr>
          <w:p w14:paraId="3D0A55AC" w14:textId="0686C89F" w:rsidR="003B718E" w:rsidRDefault="003B718E" w:rsidP="003B71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55" w:author="오윤 권" w:date="2023-06-01T21:18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데이터베이스를 삭제한다.</w:delText>
              </w:r>
            </w:del>
          </w:p>
        </w:tc>
        <w:tc>
          <w:tcPr>
            <w:tcW w:w="4252" w:type="dxa"/>
          </w:tcPr>
          <w:p w14:paraId="50857928" w14:textId="4EA61DB8" w:rsidR="003B718E" w:rsidRDefault="003B718E" w:rsidP="003B718E">
            <w:del w:id="756" w:author="오윤 권" w:date="2023-06-01T21:18:00Z">
              <w:r w:rsidDel="00044EE9">
                <w:delText>회원의</w:delText>
              </w:r>
              <w:r w:rsidDel="00044EE9">
                <w:delText xml:space="preserve"> </w:delText>
              </w:r>
              <w:r w:rsidDel="00044EE9">
                <w:delText>정보</w:delText>
              </w:r>
              <w:r w:rsidDel="00044EE9">
                <w:delText xml:space="preserve"> </w:delText>
              </w:r>
              <w:r w:rsidDel="00044EE9">
                <w:delText>삭제</w:delText>
              </w:r>
              <w:r w:rsidDel="00044EE9">
                <w:delText xml:space="preserve"> </w:delText>
              </w:r>
              <w:r w:rsidDel="00044EE9">
                <w:delText>요청</w:delText>
              </w:r>
              <w:r w:rsidDel="00044EE9">
                <w:rPr>
                  <w:rFonts w:hint="eastAsia"/>
                </w:rPr>
                <w:delText xml:space="preserve"> </w:delText>
              </w:r>
              <w:r w:rsidDel="00044EE9">
                <w:delText>시</w:delText>
              </w:r>
              <w:r w:rsidDel="00044EE9">
                <w:delText xml:space="preserve"> </w:delText>
              </w:r>
              <w:r w:rsidDel="00044EE9">
                <w:delText>데이터베이스에</w:delText>
              </w:r>
              <w:r w:rsidDel="00044EE9">
                <w:delText xml:space="preserve"> </w:delText>
              </w:r>
              <w:r w:rsidDel="00044EE9">
                <w:delText>있는</w:delText>
              </w:r>
              <w:r w:rsidDel="00044EE9">
                <w:delText xml:space="preserve"> </w:delText>
              </w:r>
              <w:r w:rsidDel="00044EE9">
                <w:delText>관련</w:delText>
              </w:r>
              <w:r w:rsidDel="00044EE9">
                <w:delText xml:space="preserve"> </w:delText>
              </w:r>
              <w:r w:rsidDel="00044EE9">
                <w:delText>정보를</w:delText>
              </w:r>
              <w:r w:rsidDel="00044EE9">
                <w:delText xml:space="preserve"> </w:delText>
              </w:r>
              <w:r w:rsidDel="00044EE9">
                <w:delText>삭제한</w:delText>
              </w:r>
              <w:r w:rsidDel="00044EE9">
                <w:rPr>
                  <w:rFonts w:eastAsia="바탕" w:hAnsi="바탕" w:cs="바탕" w:hint="eastAsia"/>
                </w:rPr>
                <w:delText>다</w:delText>
              </w:r>
            </w:del>
          </w:p>
        </w:tc>
        <w:tc>
          <w:tcPr>
            <w:tcW w:w="1059" w:type="dxa"/>
          </w:tcPr>
          <w:p w14:paraId="2B85CCEC" w14:textId="545B0A18" w:rsidR="003B718E" w:rsidRDefault="003B718E" w:rsidP="003B718E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del w:id="757" w:author="오윤 권" w:date="2023-06-01T21:17:00Z">
              <w:r w:rsidDel="00044EE9">
                <w:rPr>
                  <w:rFonts w:ascii="돋움" w:eastAsia="돋움" w:hAnsi="돋움" w:cs="돋움" w:hint="eastAsia"/>
                  <w:color w:val="000000"/>
                  <w:szCs w:val="20"/>
                </w:rPr>
                <w:delText>2</w:delText>
              </w:r>
              <w:r w:rsidDel="00044EE9">
                <w:rPr>
                  <w:rFonts w:ascii="돋움" w:eastAsia="돋움" w:hAnsi="돋움" w:cs="돋움"/>
                  <w:color w:val="000000"/>
                  <w:szCs w:val="20"/>
                </w:rPr>
                <w:delText>2</w:delText>
              </w:r>
            </w:del>
          </w:p>
        </w:tc>
      </w:tr>
    </w:tbl>
    <w:p w14:paraId="35126F13" w14:textId="77777777" w:rsidR="0017696D" w:rsidRDefault="0017696D" w:rsidP="00BE571A"/>
    <w:p w14:paraId="1F3BFB67" w14:textId="77777777" w:rsidR="00357453" w:rsidRDefault="0017696D" w:rsidP="00BE571A">
      <w:r>
        <w:br w:type="page"/>
      </w:r>
    </w:p>
    <w:p w14:paraId="5B286D8A" w14:textId="77777777" w:rsidR="006A1701" w:rsidRDefault="00357453">
      <w:pPr>
        <w:pStyle w:val="3"/>
      </w:pPr>
      <w:bookmarkStart w:id="758" w:name="_Toc287096156"/>
      <w:bookmarkStart w:id="759" w:name="_Toc447209009"/>
      <w:r>
        <w:rPr>
          <w:rFonts w:hint="eastAsia"/>
        </w:rPr>
        <w:t>유스케이스 다이어그램</w:t>
      </w:r>
      <w:bookmarkEnd w:id="758"/>
      <w:bookmarkEnd w:id="759"/>
    </w:p>
    <w:p w14:paraId="38FF4025" w14:textId="77777777" w:rsidR="00420E54" w:rsidRPr="00420E54" w:rsidRDefault="00420E54" w:rsidP="00420E54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420E54" w:rsidRPr="00BA2195" w14:paraId="1AB057E5" w14:textId="77777777" w:rsidTr="00BA2195">
        <w:tc>
          <w:tcPr>
            <w:tcW w:w="8524" w:type="dxa"/>
          </w:tcPr>
          <w:p w14:paraId="334C8C55" w14:textId="77777777" w:rsidR="00420E54" w:rsidRPr="00BA2195" w:rsidRDefault="00420E54" w:rsidP="003A2AF1">
            <w:pPr>
              <w:rPr>
                <w:color w:val="C00000"/>
              </w:rPr>
            </w:pPr>
            <w:r w:rsidRPr="00BA2195">
              <w:rPr>
                <w:rStyle w:val="ae"/>
                <w:rFonts w:hint="eastAsia"/>
              </w:rPr>
              <w:t>유스케이스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목록에서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="003A2AF1">
              <w:rPr>
                <w:rStyle w:val="ae"/>
                <w:rFonts w:hint="eastAsia"/>
              </w:rPr>
              <w:t>유스케이스와</w:t>
            </w:r>
            <w:r w:rsidR="003A2AF1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액터들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간의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관계를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나타낸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유스케이스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다이어그램을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작성한다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7A28BCD0" w14:textId="77777777" w:rsidR="0017696D" w:rsidRDefault="0017696D" w:rsidP="00420E54"/>
    <w:p w14:paraId="07E0627D" w14:textId="77777777" w:rsidR="004221DF" w:rsidRDefault="004221DF" w:rsidP="008A302C"/>
    <w:p w14:paraId="462F10AE" w14:textId="568621EE" w:rsidR="001723F7" w:rsidRPr="001723F7" w:rsidRDefault="003A2C1A" w:rsidP="003A2AF1">
      <w:bookmarkStart w:id="760" w:name="_Toc287096158"/>
      <w:ins w:id="761" w:author="오윤 권" w:date="2023-06-06T20:06:00Z">
        <w:r>
          <w:rPr>
            <w:noProof/>
          </w:rPr>
          <w:pict w14:anchorId="16FC7366">
            <v:shape id="그림 1" o:spid="_x0000_i1029" type="#_x0000_t75" alt="도표, 라인, 종이접기, 패턴이(가) 표시된 사진&#10;&#10;&#10;&#10;&#10;&#10;&#10;&#10;자동 생성된 설명" style="width:425.9pt;height:224.15pt;visibility:visible;mso-wrap-style:square;mso-width-percent:0;mso-height-percent:0;mso-width-percent:0;mso-height-percent:0">
              <v:imagedata r:id="rId12" o:title="도표, 라인, 종이접기, 패턴이(가) 표시된 사진&#10;&#10;&#10;&#10;&#10;&#10;&#10;&#10;자동 생성된 설명"/>
            </v:shape>
          </w:pict>
        </w:r>
      </w:ins>
      <w:del w:id="762" w:author="오윤 권" w:date="2023-05-31T14:42:00Z">
        <w:r>
          <w:rPr>
            <w:rFonts w:ascii="Times New Roman" w:eastAsia="Times New Roman"/>
            <w:noProof/>
            <w:kern w:val="0"/>
            <w:sz w:val="24"/>
          </w:rPr>
          <w:pict w14:anchorId="620E4BCE">
            <v:shape id="_x0000_i1030" type="#_x0000_t75" alt="도표이(가) 표시된 사진&#10;&#10;&#10;&#10;&#10;&#10;&#10;&#10;&#10;&#10;&#10;&#10;&#10;&#10;&#10;&#10;&#10;&#10;&#10;&#10;&#10;&#10;&#10;&#10;자동 생성된 설명" style="width:427.25pt;height:289.35pt;visibility:visible;mso-wrap-style:square;mso-width-percent:0;mso-height-percent:0;mso-width-percent:0;mso-height-percent:0">
              <v:imagedata r:id="rId13" o:title="도표이(가) 표시된 사진&#10;&#10;&#10;&#10;&#10;&#10;&#10;&#10;&#10;&#10;&#10;&#10;&#10;&#10;&#10;&#10;&#10;&#10;&#10;&#10;&#10;&#10;&#10;&#10;자동 생성된 설명"/>
            </v:shape>
          </w:pict>
        </w:r>
      </w:del>
    </w:p>
    <w:p w14:paraId="169FB0B1" w14:textId="77777777" w:rsidR="001723F7" w:rsidRPr="001723F7" w:rsidRDefault="001723F7" w:rsidP="001723F7">
      <w:r>
        <w:br w:type="page"/>
      </w:r>
    </w:p>
    <w:p w14:paraId="074A22BD" w14:textId="77777777" w:rsidR="000C1642" w:rsidRDefault="001723F7">
      <w:pPr>
        <w:pStyle w:val="3"/>
      </w:pPr>
      <w:bookmarkStart w:id="763" w:name="_Toc447209010"/>
      <w:r>
        <w:rPr>
          <w:rFonts w:hint="eastAsia"/>
        </w:rPr>
        <w:t>유스케이스 기술</w:t>
      </w:r>
      <w:bookmarkEnd w:id="760"/>
      <w:bookmarkEnd w:id="763"/>
    </w:p>
    <w:p w14:paraId="4223551F" w14:textId="77777777" w:rsidR="000C1642" w:rsidRPr="00C25FFA" w:rsidRDefault="003A2AF1" w:rsidP="003C1E0F">
      <w:pPr>
        <w:pStyle w:val="4"/>
      </w:pPr>
      <w:r w:rsidRPr="00C25FFA">
        <w:rPr>
          <w:rFonts w:hint="eastAsia"/>
        </w:rPr>
        <w:t>ID: 유스케이스 명</w:t>
      </w:r>
      <w:r w:rsidR="007E70C2">
        <w:rPr>
          <w:rFonts w:hint="eastAsia"/>
        </w:rPr>
        <w:t xml:space="preserve"> 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>(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>예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>)</w:t>
      </w:r>
      <w:r w:rsidR="007E70C2" w:rsidRPr="005A219F">
        <w:rPr>
          <w:rStyle w:val="ae"/>
          <w:rFonts w:ascii="바탕" w:eastAsia="맑은 고딕" w:hAnsi="Times New Roman"/>
          <w:bCs w:val="0"/>
          <w:szCs w:val="24"/>
        </w:rPr>
        <w:t xml:space="preserve"> UC001: 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>공인인증서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 xml:space="preserve"> 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>로그인을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 xml:space="preserve"> </w:t>
      </w:r>
      <w:r w:rsidR="007E70C2" w:rsidRPr="005A219F">
        <w:rPr>
          <w:rStyle w:val="ae"/>
          <w:rFonts w:ascii="바탕" w:eastAsia="맑은 고딕" w:hAnsi="Times New Roman" w:hint="eastAsia"/>
          <w:bCs w:val="0"/>
          <w:szCs w:val="24"/>
        </w:rPr>
        <w:t>한다</w:t>
      </w:r>
      <w:r w:rsidR="007E70C2" w:rsidRPr="007E70C2">
        <w:rPr>
          <w:rFonts w:hint="eastAsia"/>
        </w:rPr>
        <w:t xml:space="preserve"> </w:t>
      </w:r>
    </w:p>
    <w:p w14:paraId="60856365" w14:textId="77777777" w:rsidR="004221DF" w:rsidRDefault="004221DF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4221DF" w:rsidRPr="00BA2195" w14:paraId="4000667A" w14:textId="77777777" w:rsidTr="00BA2195">
        <w:tc>
          <w:tcPr>
            <w:tcW w:w="8524" w:type="dxa"/>
          </w:tcPr>
          <w:p w14:paraId="7843116C" w14:textId="77777777" w:rsidR="004221DF" w:rsidRPr="00BA2195" w:rsidRDefault="005A219F" w:rsidP="004221DF">
            <w:r w:rsidRPr="00BA2195">
              <w:rPr>
                <w:rStyle w:val="ae"/>
                <w:rFonts w:hint="eastAsia"/>
              </w:rPr>
              <w:t>유스케이스</w:t>
            </w:r>
            <w:r w:rsidR="005F4EF9" w:rsidRPr="00BA2195">
              <w:rPr>
                <w:rStyle w:val="ae"/>
                <w:rFonts w:hint="eastAsia"/>
              </w:rPr>
              <w:t xml:space="preserve"> </w:t>
            </w:r>
            <w:r w:rsidR="005F4EF9" w:rsidRPr="00BA2195">
              <w:rPr>
                <w:rStyle w:val="ae"/>
                <w:rFonts w:hint="eastAsia"/>
              </w:rPr>
              <w:t>별로</w:t>
            </w:r>
            <w:r w:rsidR="005F4EF9" w:rsidRPr="00BA2195">
              <w:rPr>
                <w:rStyle w:val="ae"/>
                <w:rFonts w:hint="eastAsia"/>
              </w:rPr>
              <w:t xml:space="preserve"> </w:t>
            </w:r>
            <w:r w:rsidR="005F4EF9" w:rsidRPr="00BA2195">
              <w:rPr>
                <w:rStyle w:val="ae"/>
                <w:rFonts w:hint="eastAsia"/>
              </w:rPr>
              <w:t>상세한</w:t>
            </w:r>
            <w:r w:rsidR="005F4EF9" w:rsidRPr="00BA2195">
              <w:rPr>
                <w:rStyle w:val="ae"/>
                <w:rFonts w:hint="eastAsia"/>
              </w:rPr>
              <w:t xml:space="preserve"> </w:t>
            </w:r>
            <w:r w:rsidR="005F4EF9" w:rsidRPr="00BA2195">
              <w:rPr>
                <w:rStyle w:val="ae"/>
                <w:rFonts w:hint="eastAsia"/>
              </w:rPr>
              <w:t>유스케이스를</w:t>
            </w:r>
            <w:r w:rsidR="005F4EF9" w:rsidRPr="00BA2195">
              <w:rPr>
                <w:rStyle w:val="ae"/>
                <w:rFonts w:hint="eastAsia"/>
              </w:rPr>
              <w:t xml:space="preserve"> </w:t>
            </w:r>
            <w:r w:rsidR="005F4EF9" w:rsidRPr="00BA2195">
              <w:rPr>
                <w:rStyle w:val="ae"/>
                <w:rFonts w:hint="eastAsia"/>
              </w:rPr>
              <w:t>기술한다</w:t>
            </w:r>
            <w:r w:rsidR="005F4EF9"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6A68351A" w14:textId="77777777" w:rsidR="004221DF" w:rsidRPr="007E70C2" w:rsidRDefault="004221DF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D575C" w:rsidRPr="00D54A11" w14:paraId="474DE1C9" w14:textId="77777777" w:rsidTr="007E70C2">
        <w:tc>
          <w:tcPr>
            <w:tcW w:w="1550" w:type="dxa"/>
            <w:shd w:val="clear" w:color="auto" w:fill="CCCCCC"/>
            <w:vAlign w:val="center"/>
          </w:tcPr>
          <w:p w14:paraId="3ACA1E08" w14:textId="77777777" w:rsidR="00BD575C" w:rsidRPr="00D54A11" w:rsidRDefault="00BD575C" w:rsidP="007E70C2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</w:tcPr>
          <w:p w14:paraId="76EEEED9" w14:textId="77777777" w:rsidR="0060277A" w:rsidRPr="007E70C2" w:rsidRDefault="007E70C2" w:rsidP="0060277A">
            <w:pPr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사용자가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스마트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뱅킹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프로그램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내의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계좌이체</w:t>
            </w:r>
            <w:r w:rsidRPr="007E70C2">
              <w:rPr>
                <w:rStyle w:val="ae"/>
                <w:rFonts w:hint="eastAsia"/>
              </w:rPr>
              <w:t>,</w:t>
            </w:r>
            <w:r w:rsidRPr="007E70C2">
              <w:rPr>
                <w:rStyle w:val="ae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계좌목록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조회</w:t>
            </w:r>
            <w:r w:rsidRPr="007E70C2">
              <w:rPr>
                <w:rStyle w:val="ae"/>
                <w:rFonts w:hint="eastAsia"/>
              </w:rPr>
              <w:t>,</w:t>
            </w:r>
            <w:r w:rsidRPr="007E70C2">
              <w:rPr>
                <w:rStyle w:val="ae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공과금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납부등을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하기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위해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공인인증서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로그인을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한다</w:t>
            </w:r>
            <w:r w:rsidRPr="007E70C2">
              <w:rPr>
                <w:rStyle w:val="ae"/>
                <w:rFonts w:hint="eastAsia"/>
              </w:rPr>
              <w:t>.</w:t>
            </w:r>
          </w:p>
        </w:tc>
      </w:tr>
      <w:tr w:rsidR="00BD575C" w:rsidRPr="00D54A11" w14:paraId="00546A3B" w14:textId="77777777" w:rsidTr="007E70C2">
        <w:tc>
          <w:tcPr>
            <w:tcW w:w="1550" w:type="dxa"/>
            <w:shd w:val="clear" w:color="auto" w:fill="CCCCCC"/>
            <w:vAlign w:val="center"/>
          </w:tcPr>
          <w:p w14:paraId="11DBA5AD" w14:textId="77777777" w:rsidR="00BD575C" w:rsidRPr="00D54A11" w:rsidRDefault="00BD575C" w:rsidP="007E70C2">
            <w:pPr>
              <w:pStyle w:val="af"/>
            </w:pPr>
            <w:r w:rsidRPr="00D54A11">
              <w:rPr>
                <w:rFonts w:hint="eastAsia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326FA687" w14:textId="77777777" w:rsidR="00BD575C" w:rsidRPr="007E70C2" w:rsidRDefault="007E70C2" w:rsidP="0060277A">
            <w:pPr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사용자</w:t>
            </w:r>
          </w:p>
        </w:tc>
      </w:tr>
      <w:tr w:rsidR="00BD575C" w:rsidRPr="00D54A11" w14:paraId="20907C46" w14:textId="77777777" w:rsidTr="007E70C2">
        <w:tc>
          <w:tcPr>
            <w:tcW w:w="1550" w:type="dxa"/>
            <w:shd w:val="clear" w:color="auto" w:fill="CCCCCC"/>
            <w:vAlign w:val="center"/>
          </w:tcPr>
          <w:p w14:paraId="417BFD1A" w14:textId="77777777" w:rsidR="00BD575C" w:rsidRPr="00D54A11" w:rsidRDefault="00BD575C" w:rsidP="007E70C2">
            <w:pPr>
              <w:pStyle w:val="af"/>
            </w:pPr>
            <w:r w:rsidRPr="00D54A11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CA9939B" w14:textId="77777777" w:rsidR="00BD575C" w:rsidRPr="007E70C2" w:rsidRDefault="007E70C2" w:rsidP="0060277A">
            <w:pPr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계좌이체</w:t>
            </w:r>
            <w:r w:rsidRPr="007E70C2">
              <w:rPr>
                <w:rStyle w:val="ae"/>
                <w:rFonts w:hint="eastAsia"/>
              </w:rPr>
              <w:t>,</w:t>
            </w:r>
            <w:r w:rsidRPr="007E70C2">
              <w:rPr>
                <w:rStyle w:val="ae"/>
              </w:rPr>
              <w:t xml:space="preserve"> </w:t>
            </w:r>
            <w:r w:rsidR="00044BE6">
              <w:rPr>
                <w:rStyle w:val="ae"/>
              </w:rPr>
              <w:t xml:space="preserve">  </w:t>
            </w:r>
            <w:r w:rsidRPr="007E70C2">
              <w:rPr>
                <w:rStyle w:val="ae"/>
                <w:rFonts w:hint="eastAsia"/>
              </w:rPr>
              <w:t>계좌목록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조회</w:t>
            </w:r>
            <w:r w:rsidRPr="007E70C2">
              <w:rPr>
                <w:rStyle w:val="ae"/>
                <w:rFonts w:hint="eastAsia"/>
              </w:rPr>
              <w:t>,</w:t>
            </w:r>
            <w:r w:rsidRPr="007E70C2">
              <w:rPr>
                <w:rStyle w:val="ae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공과금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납부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중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하나를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실행한다</w:t>
            </w:r>
            <w:r w:rsidRPr="007E70C2">
              <w:rPr>
                <w:rStyle w:val="ae"/>
                <w:rFonts w:hint="eastAsia"/>
              </w:rPr>
              <w:t>.</w:t>
            </w:r>
          </w:p>
        </w:tc>
      </w:tr>
      <w:tr w:rsidR="00BD575C" w:rsidRPr="00D54A11" w14:paraId="53000662" w14:textId="77777777" w:rsidTr="007E70C2">
        <w:tc>
          <w:tcPr>
            <w:tcW w:w="1550" w:type="dxa"/>
            <w:shd w:val="clear" w:color="auto" w:fill="CCCCCC"/>
            <w:vAlign w:val="center"/>
          </w:tcPr>
          <w:p w14:paraId="61FC5089" w14:textId="77777777" w:rsidR="00BD575C" w:rsidRPr="00D54A11" w:rsidRDefault="00BD575C" w:rsidP="007E70C2">
            <w:pPr>
              <w:pStyle w:val="af"/>
            </w:pPr>
            <w:r w:rsidRPr="00D54A11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7AA8012" w14:textId="77777777" w:rsidR="00BD575C" w:rsidRPr="007E70C2" w:rsidRDefault="007E70C2" w:rsidP="0060277A">
            <w:pPr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공인인증서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로그인을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하기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전에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실행한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기능이</w:t>
            </w:r>
            <w:r w:rsidRPr="007E70C2">
              <w:rPr>
                <w:rStyle w:val="ae"/>
                <w:rFonts w:hint="eastAsia"/>
              </w:rPr>
              <w:t xml:space="preserve"> </w:t>
            </w:r>
            <w:r w:rsidRPr="007E70C2">
              <w:rPr>
                <w:rStyle w:val="ae"/>
                <w:rFonts w:hint="eastAsia"/>
              </w:rPr>
              <w:t>실행된다</w:t>
            </w:r>
            <w:r w:rsidRPr="007E70C2">
              <w:rPr>
                <w:rStyle w:val="ae"/>
                <w:rFonts w:hint="eastAsia"/>
              </w:rPr>
              <w:t>.</w:t>
            </w:r>
          </w:p>
        </w:tc>
      </w:tr>
      <w:tr w:rsidR="0060277A" w:rsidRPr="00D54A11" w14:paraId="2AB6235F" w14:textId="77777777" w:rsidTr="007E70C2">
        <w:tc>
          <w:tcPr>
            <w:tcW w:w="1550" w:type="dxa"/>
            <w:vMerge w:val="restart"/>
            <w:shd w:val="clear" w:color="auto" w:fill="CCCCCC"/>
            <w:vAlign w:val="center"/>
          </w:tcPr>
          <w:p w14:paraId="4301C142" w14:textId="77777777" w:rsidR="0060277A" w:rsidRPr="00D54A11" w:rsidRDefault="0060277A" w:rsidP="007E70C2">
            <w:pPr>
              <w:pStyle w:val="af"/>
            </w:pPr>
            <w:r w:rsidRPr="00D54A11">
              <w:rPr>
                <w:rFonts w:hint="eastAsia"/>
              </w:rPr>
              <w:t>기본</w:t>
            </w:r>
            <w:r w:rsidR="001723F7">
              <w:rPr>
                <w:rFonts w:hint="eastAsia"/>
              </w:rPr>
              <w:t xml:space="preserve"> </w:t>
            </w:r>
            <w:r w:rsidRPr="00D54A11">
              <w:rPr>
                <w:rFonts w:hint="eastAsia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355FCAC8" w14:textId="77777777" w:rsidR="0060277A" w:rsidRPr="007E70C2" w:rsidRDefault="007E70C2" w:rsidP="005A4497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6F33146" w14:textId="77777777" w:rsidR="0060277A" w:rsidRPr="007E70C2" w:rsidRDefault="007E70C2" w:rsidP="007E70C2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시스템은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사용자에게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공인인증서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로그인을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요구한다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.</w:t>
            </w:r>
          </w:p>
        </w:tc>
      </w:tr>
      <w:tr w:rsidR="0060277A" w:rsidRPr="00D54A11" w14:paraId="1B35959B" w14:textId="77777777" w:rsidTr="007E70C2">
        <w:tc>
          <w:tcPr>
            <w:tcW w:w="1550" w:type="dxa"/>
            <w:vMerge/>
            <w:shd w:val="clear" w:color="auto" w:fill="CCCCCC"/>
            <w:vAlign w:val="center"/>
          </w:tcPr>
          <w:p w14:paraId="2877BE4B" w14:textId="77777777" w:rsidR="0060277A" w:rsidRPr="00D54A11" w:rsidRDefault="0060277A" w:rsidP="007E70C2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14CC015D" w14:textId="77777777" w:rsidR="0060277A" w:rsidRPr="007E70C2" w:rsidRDefault="0060277A" w:rsidP="0060277A">
            <w:pPr>
              <w:rPr>
                <w:rStyle w:val="ae"/>
              </w:rPr>
            </w:pPr>
          </w:p>
        </w:tc>
        <w:tc>
          <w:tcPr>
            <w:tcW w:w="6042" w:type="dxa"/>
            <w:shd w:val="clear" w:color="auto" w:fill="auto"/>
          </w:tcPr>
          <w:p w14:paraId="715D1683" w14:textId="77777777" w:rsidR="0060277A" w:rsidRPr="007E70C2" w:rsidRDefault="007E70C2" w:rsidP="0060277A">
            <w:pPr>
              <w:rPr>
                <w:rStyle w:val="ae"/>
              </w:rPr>
            </w:pPr>
            <w:r w:rsidRPr="007E70C2">
              <w:rPr>
                <w:rStyle w:val="ae"/>
              </w:rPr>
              <w:t>…</w:t>
            </w:r>
          </w:p>
        </w:tc>
      </w:tr>
      <w:tr w:rsidR="001723F7" w:rsidRPr="00D54A11" w14:paraId="4F261630" w14:textId="77777777" w:rsidTr="007E70C2">
        <w:tc>
          <w:tcPr>
            <w:tcW w:w="1550" w:type="dxa"/>
            <w:vMerge w:val="restart"/>
            <w:shd w:val="clear" w:color="auto" w:fill="CCCCCC"/>
            <w:vAlign w:val="center"/>
          </w:tcPr>
          <w:p w14:paraId="71B91214" w14:textId="77777777" w:rsidR="001723F7" w:rsidRPr="00D54A11" w:rsidRDefault="001723F7" w:rsidP="007E70C2">
            <w:pPr>
              <w:pStyle w:val="af"/>
            </w:pPr>
            <w:r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3F78100" w14:textId="77777777" w:rsidR="001723F7" w:rsidRPr="007E70C2" w:rsidRDefault="001723F7" w:rsidP="00BA2195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291CC108" w14:textId="77777777" w:rsidR="001723F7" w:rsidRPr="007E70C2" w:rsidRDefault="001723F7" w:rsidP="00BA2195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1723F7" w:rsidRPr="00D54A11" w14:paraId="56ACC053" w14:textId="77777777" w:rsidTr="007E70C2">
        <w:tc>
          <w:tcPr>
            <w:tcW w:w="1550" w:type="dxa"/>
            <w:vMerge/>
            <w:shd w:val="clear" w:color="auto" w:fill="CCCCCC"/>
            <w:vAlign w:val="center"/>
          </w:tcPr>
          <w:p w14:paraId="032E17D1" w14:textId="77777777" w:rsidR="001723F7" w:rsidRPr="00D54A11" w:rsidRDefault="001723F7" w:rsidP="007E70C2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1A546161" w14:textId="77777777" w:rsidR="001723F7" w:rsidRPr="007E70C2" w:rsidRDefault="001723F7" w:rsidP="00BA2195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32287F69" w14:textId="77777777" w:rsidR="001723F7" w:rsidRPr="007E70C2" w:rsidRDefault="001723F7" w:rsidP="00BA2195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1723F7" w:rsidRPr="00D54A11" w14:paraId="6189E322" w14:textId="77777777" w:rsidTr="007E70C2">
        <w:tc>
          <w:tcPr>
            <w:tcW w:w="1550" w:type="dxa"/>
            <w:vMerge w:val="restart"/>
            <w:shd w:val="clear" w:color="auto" w:fill="CCCCCC"/>
            <w:vAlign w:val="center"/>
          </w:tcPr>
          <w:p w14:paraId="3C5B208C" w14:textId="77777777" w:rsidR="001723F7" w:rsidRPr="00D54A11" w:rsidRDefault="001723F7" w:rsidP="007E70C2">
            <w:pPr>
              <w:pStyle w:val="af"/>
            </w:pPr>
            <w:r w:rsidRPr="00D54A11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EFC6006" w14:textId="77777777" w:rsidR="001723F7" w:rsidRPr="007E70C2" w:rsidRDefault="007E70C2" w:rsidP="00BA2195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2FC6C66" w14:textId="77777777" w:rsidR="001723F7" w:rsidRPr="007E70C2" w:rsidRDefault="007E70C2" w:rsidP="007E70C2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등록된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공인인증서가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없을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경우</w:t>
            </w:r>
          </w:p>
          <w:p w14:paraId="28D72A98" w14:textId="77777777" w:rsidR="007E70C2" w:rsidRPr="007E70C2" w:rsidRDefault="007E70C2" w:rsidP="007E70C2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-1.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시스템은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사용자에게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등록된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공인인증서가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없다는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메시즈를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 xml:space="preserve"> 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출력한다</w:t>
            </w:r>
            <w:r w:rsidRPr="007E70C2">
              <w:rPr>
                <w:rStyle w:val="ae"/>
                <w:rFonts w:ascii="바탕" w:eastAsia="맑은 고딕" w:hAnsi="Times New Roman" w:cs="Times New Roman" w:hint="eastAsia"/>
                <w:b w:val="0"/>
                <w:szCs w:val="24"/>
              </w:rPr>
              <w:t>.</w:t>
            </w:r>
          </w:p>
        </w:tc>
      </w:tr>
      <w:tr w:rsidR="001723F7" w:rsidRPr="00D54A11" w14:paraId="08C6D392" w14:textId="77777777" w:rsidTr="007E70C2">
        <w:tc>
          <w:tcPr>
            <w:tcW w:w="1550" w:type="dxa"/>
            <w:vMerge/>
            <w:shd w:val="clear" w:color="auto" w:fill="CCCCCC"/>
            <w:vAlign w:val="center"/>
          </w:tcPr>
          <w:p w14:paraId="01DB7F00" w14:textId="77777777" w:rsidR="001723F7" w:rsidRPr="00D54A11" w:rsidRDefault="001723F7" w:rsidP="007E70C2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14:paraId="5CA3C8D6" w14:textId="77777777" w:rsidR="001723F7" w:rsidRPr="007E70C2" w:rsidRDefault="001723F7" w:rsidP="0060277A">
            <w:pPr>
              <w:rPr>
                <w:rStyle w:val="ae"/>
              </w:rPr>
            </w:pPr>
          </w:p>
        </w:tc>
        <w:tc>
          <w:tcPr>
            <w:tcW w:w="6042" w:type="dxa"/>
            <w:shd w:val="clear" w:color="auto" w:fill="auto"/>
          </w:tcPr>
          <w:p w14:paraId="125CAF89" w14:textId="77777777" w:rsidR="001723F7" w:rsidRPr="007E70C2" w:rsidRDefault="007E70C2" w:rsidP="0060277A">
            <w:pPr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..</w:t>
            </w:r>
          </w:p>
        </w:tc>
      </w:tr>
      <w:tr w:rsidR="00FF46A0" w:rsidRPr="00D54A11" w14:paraId="6D99C454" w14:textId="77777777" w:rsidTr="007E70C2">
        <w:tc>
          <w:tcPr>
            <w:tcW w:w="1550" w:type="dxa"/>
            <w:shd w:val="clear" w:color="auto" w:fill="CCCCCC"/>
            <w:vAlign w:val="center"/>
          </w:tcPr>
          <w:p w14:paraId="4EAF2F60" w14:textId="77777777" w:rsidR="00FF46A0" w:rsidRPr="00D54A11" w:rsidRDefault="00FF46A0" w:rsidP="007E70C2">
            <w:pPr>
              <w:pStyle w:val="af"/>
            </w:pPr>
            <w:r w:rsidRPr="00D54A11">
              <w:rPr>
                <w:rFonts w:hint="eastAsia"/>
              </w:rPr>
              <w:t>시나리오</w:t>
            </w:r>
          </w:p>
        </w:tc>
        <w:tc>
          <w:tcPr>
            <w:tcW w:w="932" w:type="dxa"/>
          </w:tcPr>
          <w:p w14:paraId="31B95D94" w14:textId="77777777" w:rsidR="00FF46A0" w:rsidRPr="007E70C2" w:rsidRDefault="005A219F" w:rsidP="0060277A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SN</w:t>
            </w:r>
            <w:r w:rsidR="007E70C2" w:rsidRPr="007E70C2">
              <w:rPr>
                <w:rStyle w:val="ae"/>
                <w:rFonts w:hint="eastAsia"/>
              </w:rPr>
              <w:t>001</w:t>
            </w:r>
          </w:p>
        </w:tc>
        <w:tc>
          <w:tcPr>
            <w:tcW w:w="6042" w:type="dxa"/>
          </w:tcPr>
          <w:p w14:paraId="2F47B93A" w14:textId="77777777" w:rsidR="00FF46A0" w:rsidRPr="007E70C2" w:rsidRDefault="007E70C2" w:rsidP="0060277A">
            <w:pPr>
              <w:rPr>
                <w:rStyle w:val="ae"/>
              </w:rPr>
            </w:pPr>
            <w:r w:rsidRPr="007E70C2">
              <w:rPr>
                <w:rStyle w:val="ae"/>
                <w:rFonts w:hint="eastAsia"/>
              </w:rPr>
              <w:t>B01</w:t>
            </w:r>
            <w:r w:rsidRPr="007E70C2">
              <w:rPr>
                <w:rStyle w:val="ae"/>
                <w:rFonts w:hint="eastAsia"/>
              </w:rPr>
              <w:t>→</w:t>
            </w:r>
            <w:r w:rsidRPr="007E70C2">
              <w:rPr>
                <w:rStyle w:val="ae"/>
              </w:rPr>
              <w:t>…</w:t>
            </w:r>
          </w:p>
        </w:tc>
      </w:tr>
    </w:tbl>
    <w:p w14:paraId="3F0DB7B0" w14:textId="77777777" w:rsidR="000C1642" w:rsidRDefault="000C1642" w:rsidP="000C1642"/>
    <w:p w14:paraId="76D7A369" w14:textId="77777777" w:rsidR="007E70C2" w:rsidRDefault="007E70C2" w:rsidP="000C1642"/>
    <w:p w14:paraId="26C3B748" w14:textId="77777777" w:rsidR="007A10FD" w:rsidRDefault="007A10FD" w:rsidP="000C1642"/>
    <w:p w14:paraId="690F0D58" w14:textId="77777777" w:rsidR="007A10FD" w:rsidRDefault="007A10FD" w:rsidP="000C1642"/>
    <w:p w14:paraId="21CDDDEB" w14:textId="77777777" w:rsidR="007A10FD" w:rsidRDefault="007A10FD" w:rsidP="000C1642"/>
    <w:p w14:paraId="05EE3D0A" w14:textId="77777777" w:rsidR="007A10FD" w:rsidRDefault="007A10FD" w:rsidP="000C1642"/>
    <w:p w14:paraId="180239EF" w14:textId="77777777" w:rsidR="007A10FD" w:rsidRDefault="007A10FD" w:rsidP="000C1642"/>
    <w:p w14:paraId="36407855" w14:textId="77777777" w:rsidR="007A10FD" w:rsidRDefault="007A10FD" w:rsidP="000C1642"/>
    <w:p w14:paraId="77BD6839" w14:textId="77777777" w:rsidR="007A10FD" w:rsidRDefault="007A10FD" w:rsidP="000C1642"/>
    <w:p w14:paraId="1265AFC7" w14:textId="77777777" w:rsidR="007A10FD" w:rsidRDefault="007A10FD" w:rsidP="000C1642"/>
    <w:p w14:paraId="61860B28" w14:textId="77777777" w:rsidR="007A10FD" w:rsidRDefault="007A10FD" w:rsidP="000C1642"/>
    <w:p w14:paraId="7A7B0804" w14:textId="77777777" w:rsidR="007A10FD" w:rsidRDefault="007A10FD" w:rsidP="000C1642"/>
    <w:p w14:paraId="6B705A39" w14:textId="77777777" w:rsidR="007A10FD" w:rsidRDefault="007A10FD" w:rsidP="000C1642"/>
    <w:p w14:paraId="1778305C" w14:textId="77777777" w:rsidR="007A10FD" w:rsidRDefault="007A10FD" w:rsidP="000C1642"/>
    <w:p w14:paraId="5A772B90" w14:textId="77777777" w:rsidR="007A10FD" w:rsidRDefault="007A10FD" w:rsidP="000C1642"/>
    <w:p w14:paraId="4E23BFF2" w14:textId="77777777" w:rsidR="007A10FD" w:rsidRDefault="007A10FD" w:rsidP="000C1642"/>
    <w:p w14:paraId="0C4CA771" w14:textId="05782216" w:rsidR="007A10FD" w:rsidRPr="00220098" w:rsidDel="00DF0643" w:rsidRDefault="007A10FD" w:rsidP="000C1642">
      <w:pPr>
        <w:rPr>
          <w:del w:id="764" w:author="오윤 권" w:date="2023-06-06T20:08:00Z"/>
          <w:b/>
          <w:bCs/>
        </w:rPr>
        <w:sectPr w:rsidR="007A10FD" w:rsidRPr="00220098" w:rsidDel="00DF0643" w:rsidSect="00ED0B5B">
          <w:headerReference w:type="default" r:id="rId14"/>
          <w:footerReference w:type="even" r:id="rId15"/>
          <w:footerReference w:type="default" r:id="rId16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  <w:del w:id="772" w:author="오윤 권" w:date="2023-06-06T20:08:00Z">
        <w:r w:rsidRPr="00220098" w:rsidDel="00DF0643">
          <w:rPr>
            <w:rFonts w:ascii="돋움" w:eastAsia="돋움" w:hAnsi="돋움" w:cs="돋움"/>
            <w:b/>
            <w:bCs/>
          </w:rPr>
          <w:delText xml:space="preserve">UC001: </w:delText>
        </w:r>
        <w:r w:rsidRPr="00220098" w:rsidDel="00DF0643">
          <w:rPr>
            <w:rFonts w:ascii="돋움" w:eastAsia="돋움" w:hAnsi="돋움" w:cs="돋움" w:hint="eastAsia"/>
            <w:b/>
            <w:bCs/>
            <w:color w:val="000000"/>
            <w:szCs w:val="20"/>
          </w:rPr>
          <w:delText>작업을 추가한다.</w:delText>
        </w:r>
      </w:del>
    </w:p>
    <w:p w14:paraId="73C05EFB" w14:textId="6CC060A9" w:rsidR="007E70C2" w:rsidDel="00DF0643" w:rsidRDefault="007E70C2" w:rsidP="000C1642">
      <w:pPr>
        <w:rPr>
          <w:del w:id="773" w:author="오윤 권" w:date="2023-06-06T20:08:00Z"/>
          <w:rFonts w:ascii="맑은 고딕" w:hAnsi="맑은 고딕"/>
        </w:rPr>
        <w:sectPr w:rsidR="007E70C2" w:rsidDel="00DF0643" w:rsidSect="007E70C2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57F9F746" w14:textId="2F38426B" w:rsidTr="00C32B9F">
        <w:trPr>
          <w:del w:id="77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7BC60E7" w14:textId="2DD819BF" w:rsidR="007A10FD" w:rsidDel="00DF0643" w:rsidRDefault="007A10FD" w:rsidP="007A10FD">
            <w:pPr>
              <w:pStyle w:val="af"/>
              <w:rPr>
                <w:del w:id="775" w:author="오윤 권" w:date="2023-06-06T20:08:00Z"/>
                <w:rFonts w:ascii="맑은 고딕" w:eastAsia="맑은 고딕" w:hAnsi="맑은 고딕"/>
              </w:rPr>
            </w:pPr>
            <w:del w:id="77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30DE373D" w14:textId="181D1841" w:rsidR="007A10FD" w:rsidDel="00DF0643" w:rsidRDefault="007A10FD" w:rsidP="007A10FD">
            <w:pPr>
              <w:rPr>
                <w:del w:id="77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778" w:author="오윤 권" w:date="2023-06-06T20:08:00Z">
              <w:r w:rsidDel="00DF0643">
                <w:rPr>
                  <w:rFonts w:ascii="맑은 고딕" w:hAnsi="맑은 고딕"/>
                </w:rPr>
                <w:delText>새로운 작업 내용을 추가한다. 작업에는 작업 제목, 작업 내용을 작성할 수 있으며 작업 마감 날짜 설정한다.</w:delText>
              </w:r>
            </w:del>
          </w:p>
        </w:tc>
      </w:tr>
      <w:tr w:rsidR="00B0767A" w:rsidRPr="00B0767A" w:rsidDel="00DF0643" w14:paraId="47BBE3F0" w14:textId="51B25F31" w:rsidTr="00C32B9F">
        <w:trPr>
          <w:del w:id="77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2B9029A6" w14:textId="5C727632" w:rsidR="007A10FD" w:rsidDel="00DF0643" w:rsidRDefault="007A10FD" w:rsidP="00C32B9F">
            <w:pPr>
              <w:pStyle w:val="af"/>
              <w:rPr>
                <w:del w:id="780" w:author="오윤 권" w:date="2023-06-06T20:08:00Z"/>
                <w:rFonts w:ascii="맑은 고딕" w:eastAsia="맑은 고딕" w:hAnsi="맑은 고딕"/>
              </w:rPr>
            </w:pPr>
            <w:del w:id="78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</w:tcPr>
          <w:p w14:paraId="549A8A63" w14:textId="180D4F92" w:rsidR="007A10FD" w:rsidDel="00DF0643" w:rsidRDefault="007A10FD" w:rsidP="00C32B9F">
            <w:pPr>
              <w:rPr>
                <w:del w:id="78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783" w:author="오윤 권" w:date="2023-06-06T20:08:00Z">
              <w:r w:rsidDel="00DF0643">
                <w:rPr>
                  <w:rStyle w:val="ae"/>
                  <w:rFonts w:ascii="맑은 고딕" w:hAnsi="맑은 고딕" w:hint="eastAsia"/>
                  <w:color w:val="auto"/>
                </w:rPr>
                <w:delText>사용자</w:delText>
              </w:r>
            </w:del>
          </w:p>
        </w:tc>
      </w:tr>
      <w:tr w:rsidR="00B0767A" w:rsidRPr="00B0767A" w:rsidDel="00DF0643" w14:paraId="2BAF15B2" w14:textId="0615C833" w:rsidTr="00C32B9F">
        <w:trPr>
          <w:del w:id="78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E243E37" w14:textId="4EB0A611" w:rsidR="007A10FD" w:rsidDel="00DF0643" w:rsidRDefault="007A10FD" w:rsidP="00C32B9F">
            <w:pPr>
              <w:pStyle w:val="af"/>
              <w:rPr>
                <w:del w:id="785" w:author="오윤 권" w:date="2023-06-06T20:08:00Z"/>
                <w:rFonts w:ascii="맑은 고딕" w:eastAsia="맑은 고딕" w:hAnsi="맑은 고딕"/>
              </w:rPr>
            </w:pPr>
            <w:del w:id="78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</w:tcPr>
          <w:p w14:paraId="1F737729" w14:textId="585D15AF" w:rsidR="007A10FD" w:rsidDel="00DF0643" w:rsidRDefault="00B037E1" w:rsidP="00C32B9F">
            <w:pPr>
              <w:rPr>
                <w:del w:id="78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788" w:author="오윤 권" w:date="2023-06-06T20:08:00Z">
              <w:r w:rsidDel="00DF0643">
                <w:rPr>
                  <w:rStyle w:val="notion-enable-hover"/>
                  <w:rFonts w:ascii="맑은 고딕" w:hAnsi="맑은 고딕"/>
                </w:rPr>
                <w:delText>작업 추가버튼을 누른다.</w:delText>
              </w:r>
            </w:del>
          </w:p>
        </w:tc>
      </w:tr>
      <w:tr w:rsidR="00B0767A" w:rsidRPr="00B0767A" w:rsidDel="00DF0643" w14:paraId="49458ABE" w14:textId="2565ADAB" w:rsidTr="00C32B9F">
        <w:trPr>
          <w:del w:id="78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6E0112C" w14:textId="5BC158A6" w:rsidR="007A10FD" w:rsidDel="00DF0643" w:rsidRDefault="007A10FD" w:rsidP="00C32B9F">
            <w:pPr>
              <w:pStyle w:val="af"/>
              <w:rPr>
                <w:del w:id="790" w:author="오윤 권" w:date="2023-06-06T20:08:00Z"/>
                <w:rFonts w:ascii="맑은 고딕" w:eastAsia="맑은 고딕" w:hAnsi="맑은 고딕"/>
              </w:rPr>
            </w:pPr>
            <w:del w:id="79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</w:tcPr>
          <w:p w14:paraId="0CFFB814" w14:textId="1A25561F" w:rsidR="007A10FD" w:rsidDel="00DF0643" w:rsidRDefault="00B037E1" w:rsidP="00C32B9F">
            <w:pPr>
              <w:rPr>
                <w:del w:id="79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793" w:author="오윤 권" w:date="2023-06-06T20:08:00Z">
              <w:r w:rsidDel="00DF0643">
                <w:rPr>
                  <w:rFonts w:ascii="맑은 고딕" w:hAnsi="맑은 고딕"/>
                </w:rPr>
                <w:delText>등록한 작업이 todo-list에 저장된다.</w:delText>
              </w:r>
              <w:r w:rsidR="007A10FD" w:rsidDel="00DF0643">
                <w:rPr>
                  <w:rStyle w:val="ae"/>
                  <w:rFonts w:ascii="맑은 고딕" w:hAnsi="맑은 고딕" w:hint="eastAsia"/>
                  <w:color w:val="auto"/>
                </w:rPr>
                <w:delText>.</w:delText>
              </w:r>
            </w:del>
          </w:p>
        </w:tc>
      </w:tr>
      <w:tr w:rsidR="002443AA" w:rsidRPr="00B0767A" w:rsidDel="00DF0643" w14:paraId="73AD05D0" w14:textId="5C3D7CE4" w:rsidTr="00D7657E">
        <w:trPr>
          <w:del w:id="794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BE86CB3" w14:textId="624BD8E9" w:rsidR="002443AA" w:rsidDel="00DF0643" w:rsidRDefault="002443AA" w:rsidP="00B037E1">
            <w:pPr>
              <w:pStyle w:val="af"/>
              <w:rPr>
                <w:del w:id="795" w:author="오윤 권" w:date="2023-06-06T20:08:00Z"/>
                <w:rFonts w:ascii="맑은 고딕" w:eastAsia="맑은 고딕" w:hAnsi="맑은 고딕"/>
              </w:rPr>
            </w:pPr>
            <w:del w:id="79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E9EC20D" w14:textId="6839DFD6" w:rsidR="002443AA" w:rsidDel="00DF0643" w:rsidRDefault="002443AA" w:rsidP="00B037E1">
            <w:pPr>
              <w:pStyle w:val="af"/>
              <w:rPr>
                <w:del w:id="79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79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B87614F" w14:textId="2361065A" w:rsidR="002443AA" w:rsidDel="00DF0643" w:rsidRDefault="002443AA" w:rsidP="00B037E1">
            <w:pPr>
              <w:pStyle w:val="af"/>
              <w:jc w:val="both"/>
              <w:rPr>
                <w:del w:id="79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80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작업추가버튼을 누른다</w:delText>
              </w:r>
            </w:del>
          </w:p>
        </w:tc>
      </w:tr>
      <w:tr w:rsidR="002443AA" w:rsidRPr="00B0767A" w:rsidDel="00DF0643" w14:paraId="4A7229B3" w14:textId="7D34C45A" w:rsidTr="00D7657E">
        <w:trPr>
          <w:del w:id="80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FC4EEE7" w14:textId="3DED1AA2" w:rsidR="002443AA" w:rsidDel="00DF0643" w:rsidRDefault="002443AA" w:rsidP="00B037E1">
            <w:pPr>
              <w:jc w:val="center"/>
              <w:rPr>
                <w:del w:id="802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10DF4F3" w14:textId="0B6EE599" w:rsidR="002443AA" w:rsidDel="00DF0643" w:rsidRDefault="002443AA" w:rsidP="00B037E1">
            <w:pPr>
              <w:rPr>
                <w:del w:id="80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04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F7AF0BC" w14:textId="25746433" w:rsidR="002443AA" w:rsidDel="00DF0643" w:rsidRDefault="002443AA" w:rsidP="00B037E1">
            <w:pPr>
              <w:rPr>
                <w:del w:id="80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06" w:author="오윤 권" w:date="2023-06-06T20:08:00Z">
              <w:r w:rsidDel="00DF0643">
                <w:rPr>
                  <w:rFonts w:ascii="맑은 고딕" w:hAnsi="맑은 고딕"/>
                </w:rPr>
                <w:delText xml:space="preserve">내용을 채울 수 있는 작업 제목, 내용 작성 및 마감 날짜칸이 화면에 출력된다. </w:delText>
              </w:r>
            </w:del>
          </w:p>
        </w:tc>
      </w:tr>
      <w:tr w:rsidR="002443AA" w:rsidRPr="00B0767A" w:rsidDel="00DF0643" w14:paraId="4C35FC63" w14:textId="345CEE2B" w:rsidTr="00D7657E">
        <w:trPr>
          <w:del w:id="80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39271E6" w14:textId="6C5DAA00" w:rsidR="002443AA" w:rsidDel="00DF0643" w:rsidRDefault="002443AA" w:rsidP="00B037E1">
            <w:pPr>
              <w:jc w:val="center"/>
              <w:rPr>
                <w:del w:id="808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4284FDC" w14:textId="6F4D1176" w:rsidR="002443AA" w:rsidDel="00DF0643" w:rsidRDefault="002443AA" w:rsidP="00B037E1">
            <w:pPr>
              <w:rPr>
                <w:del w:id="809" w:author="오윤 권" w:date="2023-06-06T20:08:00Z"/>
                <w:rFonts w:ascii="맑은 고딕" w:hAnsi="맑은 고딕"/>
              </w:rPr>
            </w:pPr>
            <w:del w:id="810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98C7373" w14:textId="5FDCCACC" w:rsidR="002443AA" w:rsidDel="00DF0643" w:rsidRDefault="002443AA" w:rsidP="00B037E1">
            <w:pPr>
              <w:rPr>
                <w:del w:id="811" w:author="오윤 권" w:date="2023-06-06T20:08:00Z"/>
                <w:rFonts w:ascii="맑은 고딕" w:hAnsi="맑은 고딕"/>
              </w:rPr>
            </w:pPr>
            <w:del w:id="812" w:author="오윤 권" w:date="2023-06-06T20:08:00Z">
              <w:r w:rsidDel="00DF0643">
                <w:rPr>
                  <w:rFonts w:ascii="맑은 고딕" w:hAnsi="맑은 고딕"/>
                </w:rPr>
                <w:delText>화면에 ‘저장하시겠습니까?’문구를 출력한다.</w:delText>
              </w:r>
            </w:del>
          </w:p>
        </w:tc>
      </w:tr>
      <w:tr w:rsidR="002443AA" w:rsidRPr="00B0767A" w:rsidDel="00DF0643" w14:paraId="241C50D6" w14:textId="40CB6CB2" w:rsidTr="00D7657E">
        <w:trPr>
          <w:del w:id="81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E04716F" w14:textId="6C29BD56" w:rsidR="002443AA" w:rsidDel="00DF0643" w:rsidRDefault="002443AA" w:rsidP="00B037E1">
            <w:pPr>
              <w:jc w:val="center"/>
              <w:rPr>
                <w:del w:id="81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809814" w14:textId="0A5AD09D" w:rsidR="002443AA" w:rsidDel="00DF0643" w:rsidRDefault="002443AA" w:rsidP="00B037E1">
            <w:pPr>
              <w:rPr>
                <w:del w:id="815" w:author="오윤 권" w:date="2023-06-06T20:08:00Z"/>
                <w:rFonts w:ascii="맑은 고딕" w:hAnsi="맑은 고딕"/>
              </w:rPr>
            </w:pPr>
            <w:del w:id="816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F56E858" w14:textId="0EC89A12" w:rsidR="002443AA" w:rsidDel="00DF0643" w:rsidRDefault="002443AA" w:rsidP="00B037E1">
            <w:pPr>
              <w:rPr>
                <w:del w:id="817" w:author="오윤 권" w:date="2023-06-06T20:08:00Z"/>
                <w:rFonts w:ascii="맑은 고딕" w:hAnsi="맑은 고딕"/>
              </w:rPr>
            </w:pPr>
            <w:del w:id="818" w:author="오윤 권" w:date="2023-06-06T20:08:00Z">
              <w:r w:rsidDel="00DF0643">
                <w:rPr>
                  <w:rFonts w:ascii="맑은 고딕" w:hAnsi="맑은 고딕"/>
                </w:rPr>
                <w:delText>데이터베이스에 작성내용이 저장된다.</w:delText>
              </w:r>
            </w:del>
          </w:p>
        </w:tc>
      </w:tr>
      <w:tr w:rsidR="00B0767A" w:rsidRPr="00B0767A" w:rsidDel="00DF0643" w14:paraId="2CEEEF05" w14:textId="6CE8D48E" w:rsidTr="00D7657E">
        <w:trPr>
          <w:del w:id="819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8B683DC" w14:textId="5EA8F7CE" w:rsidR="00B037E1" w:rsidDel="00DF0643" w:rsidRDefault="00B037E1" w:rsidP="00B037E1">
            <w:pPr>
              <w:pStyle w:val="af"/>
              <w:rPr>
                <w:del w:id="820" w:author="오윤 권" w:date="2023-06-06T20:08:00Z"/>
                <w:rFonts w:ascii="맑은 고딕" w:eastAsia="맑은 고딕" w:hAnsi="맑은 고딕"/>
              </w:rPr>
            </w:pPr>
            <w:del w:id="82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2CED3B81" w14:textId="53A50B44" w:rsidR="00B037E1" w:rsidDel="00DF0643" w:rsidRDefault="00B037E1" w:rsidP="00B037E1">
            <w:pPr>
              <w:pStyle w:val="af"/>
              <w:rPr>
                <w:del w:id="82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82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A03-1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410A0A0" w14:textId="23F44431" w:rsidR="00B037E1" w:rsidDel="00DF0643" w:rsidRDefault="00B037E1" w:rsidP="00B037E1">
            <w:pPr>
              <w:pStyle w:val="af"/>
              <w:rPr>
                <w:del w:id="82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82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아니오를 선택한 경우 작업이 추가되지 않으며 B02로 되돌아간다.</w:delText>
              </w:r>
            </w:del>
          </w:p>
        </w:tc>
      </w:tr>
      <w:tr w:rsidR="00B0767A" w:rsidRPr="00B0767A" w:rsidDel="00DF0643" w14:paraId="607A5625" w14:textId="1AA9C93E" w:rsidTr="00D7657E">
        <w:trPr>
          <w:del w:id="82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55464F0" w14:textId="3B2F33BD" w:rsidR="00B037E1" w:rsidDel="00DF0643" w:rsidRDefault="00B037E1" w:rsidP="00B037E1">
            <w:pPr>
              <w:jc w:val="center"/>
              <w:rPr>
                <w:del w:id="827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1B12805" w14:textId="1CE09FB8" w:rsidR="00B037E1" w:rsidDel="00DF0643" w:rsidRDefault="00B037E1" w:rsidP="00B037E1">
            <w:pPr>
              <w:pStyle w:val="af"/>
              <w:rPr>
                <w:del w:id="82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34594A0B" w14:textId="705C2950" w:rsidR="00B037E1" w:rsidDel="00DF0643" w:rsidRDefault="00B037E1" w:rsidP="00B037E1">
            <w:pPr>
              <w:pStyle w:val="af"/>
              <w:rPr>
                <w:del w:id="82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B0767A" w:rsidRPr="00B0767A" w:rsidDel="00DF0643" w14:paraId="45A4EACB" w14:textId="0CA02D1A" w:rsidTr="00D7657E">
        <w:trPr>
          <w:del w:id="83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047B497" w14:textId="6702B73F" w:rsidR="00B037E1" w:rsidDel="00DF0643" w:rsidRDefault="00B037E1" w:rsidP="00B037E1">
            <w:pPr>
              <w:pStyle w:val="af"/>
              <w:rPr>
                <w:del w:id="831" w:author="오윤 권" w:date="2023-06-06T20:08:00Z"/>
                <w:rFonts w:ascii="맑은 고딕" w:eastAsia="맑은 고딕" w:hAnsi="맑은 고딕"/>
              </w:rPr>
            </w:pPr>
            <w:del w:id="83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9E7D4F4" w14:textId="6E3CCA72" w:rsidR="00B037E1" w:rsidDel="00DF0643" w:rsidRDefault="00B037E1" w:rsidP="00B037E1">
            <w:pPr>
              <w:pStyle w:val="af"/>
              <w:rPr>
                <w:del w:id="83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4D580AD8" w14:textId="2D2F5A19" w:rsidR="00B037E1" w:rsidDel="00DF0643" w:rsidRDefault="00B037E1" w:rsidP="00B037E1">
            <w:pPr>
              <w:pStyle w:val="af"/>
              <w:jc w:val="both"/>
              <w:rPr>
                <w:del w:id="83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B0767A" w:rsidRPr="00B0767A" w:rsidDel="00DF0643" w14:paraId="3C8383D5" w14:textId="4D03FAAB" w:rsidTr="00D7657E">
        <w:trPr>
          <w:del w:id="835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FDF93A3" w14:textId="279AFBB0" w:rsidR="00B037E1" w:rsidDel="00DF0643" w:rsidRDefault="00B037E1" w:rsidP="00B037E1">
            <w:pPr>
              <w:pStyle w:val="af"/>
              <w:rPr>
                <w:del w:id="836" w:author="오윤 권" w:date="2023-06-06T20:08:00Z"/>
                <w:rFonts w:ascii="맑은 고딕" w:eastAsia="맑은 고딕" w:hAnsi="맑은 고딕"/>
              </w:rPr>
            </w:pPr>
            <w:del w:id="83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0F2F8BD1" w14:textId="12CA7862" w:rsidR="00B037E1" w:rsidDel="00DF0643" w:rsidRDefault="00B037E1" w:rsidP="00B037E1">
            <w:pPr>
              <w:rPr>
                <w:del w:id="83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39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2E137BDC" w14:textId="4A056BC3" w:rsidR="00B037E1" w:rsidDel="00DF0643" w:rsidRDefault="00B037E1" w:rsidP="00B037E1">
            <w:pPr>
              <w:rPr>
                <w:del w:id="84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41" w:author="오윤 권" w:date="2023-06-06T20:08:00Z">
              <w:r w:rsidDel="00DF0643">
                <w:rPr>
                  <w:rFonts w:ascii="맑은 고딕" w:hAnsi="맑은 고딕"/>
                </w:rPr>
                <w:delText>B01 → B02 → B03 → B04</w:delText>
              </w:r>
            </w:del>
          </w:p>
        </w:tc>
      </w:tr>
      <w:tr w:rsidR="00B0767A" w:rsidRPr="00B0767A" w:rsidDel="00DF0643" w14:paraId="69E3ED6A" w14:textId="4EB314C6" w:rsidTr="00D7657E">
        <w:trPr>
          <w:del w:id="84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E332B93" w14:textId="2CB4625D" w:rsidR="00B037E1" w:rsidDel="00DF0643" w:rsidRDefault="00B037E1" w:rsidP="00B037E1">
            <w:pPr>
              <w:pStyle w:val="af"/>
              <w:rPr>
                <w:del w:id="843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C1B8890" w14:textId="52407C54" w:rsidR="00B037E1" w:rsidDel="00DF0643" w:rsidRDefault="00B037E1" w:rsidP="00B037E1">
            <w:pPr>
              <w:rPr>
                <w:del w:id="84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45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6752ADD7" w14:textId="71B1D7DC" w:rsidR="00B037E1" w:rsidDel="00DF0643" w:rsidRDefault="00B037E1" w:rsidP="00B037E1">
            <w:pPr>
              <w:rPr>
                <w:del w:id="84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47" w:author="오윤 권" w:date="2023-06-06T20:08:00Z">
              <w:r w:rsidDel="00DF0643">
                <w:rPr>
                  <w:rFonts w:ascii="맑은 고딕" w:hAnsi="맑은 고딕"/>
                </w:rPr>
                <w:delText>B01 → B02 → B03 → A03-1 →B02</w:delText>
              </w:r>
            </w:del>
          </w:p>
        </w:tc>
      </w:tr>
    </w:tbl>
    <w:p w14:paraId="793C41FC" w14:textId="4730C187" w:rsidR="007A10FD" w:rsidDel="00DF0643" w:rsidRDefault="007A10FD" w:rsidP="007A10FD">
      <w:pPr>
        <w:jc w:val="center"/>
        <w:rPr>
          <w:del w:id="848" w:author="오윤 권" w:date="2023-06-06T20:08:00Z"/>
          <w:rFonts w:ascii="맑은 고딕" w:hAnsi="맑은 고딕"/>
          <w:b/>
          <w:bCs/>
        </w:rPr>
      </w:pPr>
    </w:p>
    <w:p w14:paraId="6F97BE89" w14:textId="2FF81B5E" w:rsidR="007A10FD" w:rsidDel="00DF0643" w:rsidRDefault="007A10FD" w:rsidP="007A10FD">
      <w:pPr>
        <w:rPr>
          <w:del w:id="849" w:author="오윤 권" w:date="2023-06-06T20:08:00Z"/>
          <w:rFonts w:ascii="맑은 고딕" w:hAnsi="맑은 고딕"/>
          <w:b/>
          <w:bCs/>
        </w:rPr>
      </w:pPr>
      <w:del w:id="850" w:author="오윤 권" w:date="2023-06-06T20:08:00Z">
        <w:r w:rsidDel="00DF0643">
          <w:rPr>
            <w:rStyle w:val="ae"/>
            <w:rFonts w:ascii="맑은 고딕" w:hAnsi="맑은 고딕"/>
            <w:b/>
            <w:bCs/>
            <w:color w:val="auto"/>
          </w:rPr>
          <w:delText xml:space="preserve">UC002: </w:delText>
        </w:r>
        <w:r w:rsidR="00250E5E" w:rsidDel="00DF0643">
          <w:rPr>
            <w:rFonts w:ascii="맑은 고딕" w:hAnsi="맑은 고딕" w:cs="돋움" w:hint="eastAsia"/>
            <w:b/>
            <w:bCs/>
            <w:szCs w:val="20"/>
          </w:rPr>
          <w:delText>작업을 수정한다.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0D48EFBA" w14:textId="40F276CE" w:rsidTr="00C32B9F">
        <w:trPr>
          <w:del w:id="85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C656536" w14:textId="69D673C2" w:rsidR="007A10FD" w:rsidDel="00DF0643" w:rsidRDefault="007A10FD" w:rsidP="00C32B9F">
            <w:pPr>
              <w:pStyle w:val="af"/>
              <w:rPr>
                <w:del w:id="852" w:author="오윤 권" w:date="2023-06-06T20:08:00Z"/>
                <w:rFonts w:ascii="맑은 고딕" w:eastAsia="맑은 고딕" w:hAnsi="맑은 고딕"/>
              </w:rPr>
            </w:pPr>
            <w:del w:id="85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78E8927E" w14:textId="5E92CDEA" w:rsidR="007A10FD" w:rsidDel="00DF0643" w:rsidRDefault="007A10FD" w:rsidP="00C32B9F">
            <w:pPr>
              <w:rPr>
                <w:del w:id="85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55" w:author="오윤 권" w:date="2023-06-06T20:08:00Z">
              <w:r w:rsidDel="00DF0643">
                <w:rPr>
                  <w:rFonts w:ascii="맑은 고딕" w:hAnsi="맑은 고딕"/>
                </w:rPr>
                <w:delText>작업 수정에는 사전에 작성한 작업 제목, 작업 내용, 작업 마감 날짜를 수정 한다.</w:delText>
              </w:r>
            </w:del>
          </w:p>
        </w:tc>
      </w:tr>
      <w:tr w:rsidR="00B0767A" w:rsidRPr="00B0767A" w:rsidDel="00DF0643" w14:paraId="5B313B83" w14:textId="59EC8AF5" w:rsidTr="006B3B3E">
        <w:trPr>
          <w:del w:id="85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221611A" w14:textId="78F8FA49" w:rsidR="0087756B" w:rsidDel="00DF0643" w:rsidRDefault="0087756B" w:rsidP="0087756B">
            <w:pPr>
              <w:pStyle w:val="af"/>
              <w:rPr>
                <w:del w:id="857" w:author="오윤 권" w:date="2023-06-06T20:08:00Z"/>
                <w:rFonts w:ascii="맑은 고딕" w:eastAsia="맑은 고딕" w:hAnsi="맑은 고딕"/>
              </w:rPr>
            </w:pPr>
            <w:del w:id="85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596F492" w14:textId="52246968" w:rsidR="0087756B" w:rsidDel="00DF0643" w:rsidRDefault="0087756B" w:rsidP="0087756B">
            <w:pPr>
              <w:rPr>
                <w:del w:id="85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60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5B02FE4A" w14:textId="63262999" w:rsidTr="006B3B3E">
        <w:trPr>
          <w:del w:id="86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AC4EC75" w14:textId="231D4528" w:rsidR="0087756B" w:rsidDel="00DF0643" w:rsidRDefault="0087756B" w:rsidP="0087756B">
            <w:pPr>
              <w:pStyle w:val="af"/>
              <w:rPr>
                <w:del w:id="862" w:author="오윤 권" w:date="2023-06-06T20:08:00Z"/>
                <w:rFonts w:ascii="맑은 고딕" w:eastAsia="맑은 고딕" w:hAnsi="맑은 고딕"/>
              </w:rPr>
            </w:pPr>
            <w:del w:id="86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FAFEC24" w14:textId="3921DCF3" w:rsidR="0087756B" w:rsidDel="00DF0643" w:rsidRDefault="0087756B" w:rsidP="0087756B">
            <w:pPr>
              <w:rPr>
                <w:del w:id="86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65" w:author="오윤 권" w:date="2023-06-06T20:08:00Z">
              <w:r w:rsidDel="00DF0643">
                <w:rPr>
                  <w:rFonts w:ascii="맑은 고딕" w:hAnsi="맑은 고딕"/>
                </w:rPr>
                <w:delText>기존 작업이 존재한 상태여야 한다.</w:delText>
              </w:r>
            </w:del>
          </w:p>
        </w:tc>
      </w:tr>
      <w:tr w:rsidR="00B0767A" w:rsidRPr="00B0767A" w:rsidDel="00DF0643" w14:paraId="595ED350" w14:textId="21485F95" w:rsidTr="006B3B3E">
        <w:trPr>
          <w:del w:id="86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CE2353A" w14:textId="11F47817" w:rsidR="0087756B" w:rsidDel="00DF0643" w:rsidRDefault="0087756B" w:rsidP="0087756B">
            <w:pPr>
              <w:pStyle w:val="af"/>
              <w:rPr>
                <w:del w:id="867" w:author="오윤 권" w:date="2023-06-06T20:08:00Z"/>
                <w:rFonts w:ascii="맑은 고딕" w:eastAsia="맑은 고딕" w:hAnsi="맑은 고딕"/>
              </w:rPr>
            </w:pPr>
            <w:del w:id="86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2D20AB78" w14:textId="7E266046" w:rsidR="0087756B" w:rsidDel="00DF0643" w:rsidRDefault="0087756B" w:rsidP="0087756B">
            <w:pPr>
              <w:rPr>
                <w:del w:id="86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70" w:author="오윤 권" w:date="2023-06-06T20:08:00Z">
              <w:r w:rsidDel="00DF0643">
                <w:rPr>
                  <w:rFonts w:ascii="맑은 고딕" w:hAnsi="맑은 고딕"/>
                </w:rPr>
                <w:delText>기존 작업 작성 화면이 출력된다.</w:delText>
              </w:r>
            </w:del>
          </w:p>
        </w:tc>
      </w:tr>
      <w:tr w:rsidR="002443AA" w:rsidRPr="00B0767A" w:rsidDel="00DF0643" w14:paraId="06DEAD3A" w14:textId="0573714C" w:rsidTr="006B3B3E">
        <w:trPr>
          <w:del w:id="871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5DD9129" w14:textId="4EF71DC0" w:rsidR="002443AA" w:rsidDel="00DF0643" w:rsidRDefault="002443AA" w:rsidP="0087756B">
            <w:pPr>
              <w:pStyle w:val="af"/>
              <w:rPr>
                <w:del w:id="872" w:author="오윤 권" w:date="2023-06-06T20:08:00Z"/>
                <w:rFonts w:ascii="맑은 고딕" w:eastAsia="맑은 고딕" w:hAnsi="맑은 고딕"/>
              </w:rPr>
            </w:pPr>
            <w:del w:id="87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4016975A" w14:textId="3DA393FD" w:rsidR="002443AA" w:rsidDel="00DF0643" w:rsidRDefault="002443AA" w:rsidP="0087756B">
            <w:pPr>
              <w:pStyle w:val="af"/>
              <w:rPr>
                <w:del w:id="87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875" w:author="오윤 권" w:date="2023-06-06T20:08:00Z">
              <w:r w:rsidDel="00DF0643">
                <w:rPr>
                  <w:rFonts w:ascii="맑은 고딕" w:eastAsia="맑은 고딕" w:hAnsi="맑은 고딕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DB94025" w14:textId="6139E783" w:rsidR="002443AA" w:rsidDel="00DF0643" w:rsidRDefault="002443AA" w:rsidP="0087756B">
            <w:pPr>
              <w:pStyle w:val="af"/>
              <w:jc w:val="both"/>
              <w:rPr>
                <w:del w:id="87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877" w:author="오윤 권" w:date="2023-06-06T20:08:00Z">
              <w:r w:rsidDel="00DF0643">
                <w:rPr>
                  <w:rFonts w:ascii="맑은 고딕" w:eastAsia="맑은 고딕" w:hAnsi="맑은 고딕"/>
                </w:rPr>
                <w:delText>사용자는 작업 수정 버튼을 누른다.</w:delText>
              </w:r>
            </w:del>
          </w:p>
        </w:tc>
      </w:tr>
      <w:tr w:rsidR="002443AA" w:rsidRPr="00B0767A" w:rsidDel="00DF0643" w14:paraId="1C3263BF" w14:textId="4E376674" w:rsidTr="006B3B3E">
        <w:trPr>
          <w:del w:id="87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7A83F1F" w14:textId="38CE28E2" w:rsidR="002443AA" w:rsidDel="00DF0643" w:rsidRDefault="002443AA" w:rsidP="0087756B">
            <w:pPr>
              <w:jc w:val="center"/>
              <w:rPr>
                <w:del w:id="879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C8A52D0" w14:textId="0C579927" w:rsidR="002443AA" w:rsidDel="00DF0643" w:rsidRDefault="002443AA" w:rsidP="0087756B">
            <w:pPr>
              <w:rPr>
                <w:del w:id="88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81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197EB7F" w14:textId="6AF182E4" w:rsidR="002443AA" w:rsidDel="00DF0643" w:rsidRDefault="002443AA" w:rsidP="0087756B">
            <w:pPr>
              <w:rPr>
                <w:del w:id="88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883" w:author="오윤 권" w:date="2023-06-06T20:08:00Z">
              <w:r w:rsidDel="00DF0643">
                <w:rPr>
                  <w:rFonts w:ascii="맑은 고딕" w:hAnsi="맑은 고딕"/>
                </w:rPr>
                <w:delText>화면에 ‘수정사항을 저장하시겠습니까?’문구를 출력한다.</w:delText>
              </w:r>
            </w:del>
          </w:p>
        </w:tc>
      </w:tr>
      <w:tr w:rsidR="002443AA" w:rsidRPr="00B0767A" w:rsidDel="00DF0643" w14:paraId="5CE1D46E" w14:textId="1614008D" w:rsidTr="006B3B3E">
        <w:trPr>
          <w:del w:id="88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C8D5EE4" w14:textId="3E625345" w:rsidR="002443AA" w:rsidDel="00DF0643" w:rsidRDefault="002443AA" w:rsidP="0087756B">
            <w:pPr>
              <w:jc w:val="center"/>
              <w:rPr>
                <w:del w:id="885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7E1336" w14:textId="64FF3C63" w:rsidR="002443AA" w:rsidDel="00DF0643" w:rsidRDefault="002443AA" w:rsidP="0087756B">
            <w:pPr>
              <w:rPr>
                <w:del w:id="886" w:author="오윤 권" w:date="2023-06-06T20:08:00Z"/>
                <w:rFonts w:ascii="맑은 고딕" w:hAnsi="맑은 고딕"/>
              </w:rPr>
            </w:pPr>
            <w:del w:id="887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DB3FC45" w14:textId="6B89872F" w:rsidR="002443AA" w:rsidDel="00DF0643" w:rsidRDefault="002443AA" w:rsidP="0087756B">
            <w:pPr>
              <w:rPr>
                <w:del w:id="888" w:author="오윤 권" w:date="2023-06-06T20:08:00Z"/>
                <w:rFonts w:ascii="맑은 고딕" w:hAnsi="맑은 고딕"/>
              </w:rPr>
            </w:pPr>
            <w:del w:id="889" w:author="오윤 권" w:date="2023-06-06T20:08:00Z">
              <w:r w:rsidDel="00DF0643">
                <w:rPr>
                  <w:rFonts w:ascii="맑은 고딕" w:hAnsi="맑은 고딕"/>
                </w:rPr>
                <w:delText>데이터베이스에 작성내용이 저장된다.</w:delText>
              </w:r>
            </w:del>
          </w:p>
        </w:tc>
      </w:tr>
      <w:tr w:rsidR="00B0767A" w:rsidRPr="00B0767A" w:rsidDel="00DF0643" w14:paraId="6D464C03" w14:textId="35083BC1" w:rsidTr="006B3B3E">
        <w:trPr>
          <w:del w:id="89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4294C7C" w14:textId="426144E7" w:rsidR="0087756B" w:rsidDel="00DF0643" w:rsidRDefault="0087756B" w:rsidP="0087756B">
            <w:pPr>
              <w:pStyle w:val="af"/>
              <w:rPr>
                <w:del w:id="891" w:author="오윤 권" w:date="2023-06-06T20:08:00Z"/>
                <w:rFonts w:ascii="맑은 고딕" w:eastAsia="맑은 고딕" w:hAnsi="맑은 고딕"/>
              </w:rPr>
            </w:pPr>
            <w:del w:id="89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4F68106E" w14:textId="31E674AA" w:rsidR="0087756B" w:rsidDel="00DF0643" w:rsidRDefault="0087756B" w:rsidP="0087756B">
            <w:pPr>
              <w:pStyle w:val="af"/>
              <w:rPr>
                <w:del w:id="89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894" w:author="오윤 권" w:date="2023-06-06T20:08:00Z">
              <w:r w:rsidDel="00DF0643">
                <w:rPr>
                  <w:rFonts w:ascii="맑은 고딕" w:eastAsia="맑은 고딕" w:hAnsi="맑은 고딕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64B2E91" w14:textId="27FD21D9" w:rsidR="0087756B" w:rsidDel="00DF0643" w:rsidRDefault="0087756B" w:rsidP="0087756B">
            <w:pPr>
              <w:pStyle w:val="af"/>
              <w:rPr>
                <w:del w:id="89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896" w:author="오윤 권" w:date="2023-06-06T20:08:00Z">
              <w:r w:rsidDel="00DF0643">
                <w:rPr>
                  <w:rFonts w:ascii="맑은 고딕" w:eastAsia="맑은 고딕" w:hAnsi="맑은 고딕"/>
                </w:rPr>
                <w:delText>사용자가 아니오를 선택한 경우 작업이 추가되지 않으며 B02로 되돌아간다.</w:delText>
              </w:r>
            </w:del>
          </w:p>
        </w:tc>
      </w:tr>
      <w:tr w:rsidR="00B0767A" w:rsidRPr="00B0767A" w:rsidDel="00DF0643" w14:paraId="11ECD461" w14:textId="41D40546" w:rsidTr="006B3B3E">
        <w:trPr>
          <w:del w:id="89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E75BBBD" w14:textId="2CE2F6EE" w:rsidR="0087756B" w:rsidDel="00DF0643" w:rsidRDefault="0087756B" w:rsidP="0087756B">
            <w:pPr>
              <w:pStyle w:val="af"/>
              <w:rPr>
                <w:del w:id="898" w:author="오윤 권" w:date="2023-06-06T20:08:00Z"/>
                <w:rFonts w:ascii="맑은 고딕" w:eastAsia="맑은 고딕" w:hAnsi="맑은 고딕"/>
              </w:rPr>
            </w:pPr>
            <w:del w:id="89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05B040F8" w14:textId="1A27CD19" w:rsidR="0087756B" w:rsidDel="00DF0643" w:rsidRDefault="0087756B" w:rsidP="0087756B">
            <w:pPr>
              <w:pStyle w:val="af"/>
              <w:rPr>
                <w:del w:id="90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37715594" w14:textId="03F3FA3F" w:rsidR="0087756B" w:rsidDel="00DF0643" w:rsidRDefault="0087756B" w:rsidP="0087756B">
            <w:pPr>
              <w:pStyle w:val="af"/>
              <w:jc w:val="both"/>
              <w:rPr>
                <w:del w:id="90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2443AA" w:rsidRPr="00B0767A" w:rsidDel="00DF0643" w14:paraId="093478A5" w14:textId="160C619B" w:rsidTr="006B3B3E">
        <w:trPr>
          <w:del w:id="902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9008FC4" w14:textId="5B42F522" w:rsidR="002443AA" w:rsidDel="00DF0643" w:rsidRDefault="002443AA" w:rsidP="0087756B">
            <w:pPr>
              <w:pStyle w:val="af"/>
              <w:rPr>
                <w:del w:id="903" w:author="오윤 권" w:date="2023-06-06T20:08:00Z"/>
                <w:rFonts w:ascii="맑은 고딕" w:eastAsia="맑은 고딕" w:hAnsi="맑은 고딕"/>
              </w:rPr>
            </w:pPr>
            <w:del w:id="90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759805AD" w14:textId="7FA7460D" w:rsidR="002443AA" w:rsidDel="00DF0643" w:rsidRDefault="002443AA" w:rsidP="0087756B">
            <w:pPr>
              <w:rPr>
                <w:del w:id="90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06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641EB5E2" w14:textId="19240624" w:rsidR="002443AA" w:rsidDel="00DF0643" w:rsidRDefault="002443AA" w:rsidP="0087756B">
            <w:pPr>
              <w:rPr>
                <w:del w:id="90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08" w:author="오윤 권" w:date="2023-06-06T20:08:00Z">
              <w:r w:rsidDel="00DF0643">
                <w:rPr>
                  <w:rFonts w:ascii="맑은 고딕" w:hAnsi="맑은 고딕"/>
                </w:rPr>
                <w:delText>B01 → B02 → B03</w:delText>
              </w:r>
            </w:del>
          </w:p>
        </w:tc>
      </w:tr>
      <w:tr w:rsidR="002443AA" w:rsidRPr="00B0767A" w:rsidDel="00DF0643" w14:paraId="4FE72D2E" w14:textId="5E145108" w:rsidTr="006B3B3E">
        <w:trPr>
          <w:del w:id="90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02A43A8" w14:textId="74093891" w:rsidR="002443AA" w:rsidDel="00DF0643" w:rsidRDefault="002443AA" w:rsidP="0087756B">
            <w:pPr>
              <w:pStyle w:val="af"/>
              <w:rPr>
                <w:del w:id="910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207279D2" w14:textId="5130A5B9" w:rsidR="002443AA" w:rsidDel="00DF0643" w:rsidRDefault="002443AA" w:rsidP="0087756B">
            <w:pPr>
              <w:rPr>
                <w:del w:id="91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12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62B83571" w14:textId="32FAE447" w:rsidR="002443AA" w:rsidDel="00DF0643" w:rsidRDefault="002443AA" w:rsidP="0087756B">
            <w:pPr>
              <w:rPr>
                <w:del w:id="91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14" w:author="오윤 권" w:date="2023-06-06T20:08:00Z">
              <w:r w:rsidDel="00DF0643">
                <w:rPr>
                  <w:rFonts w:ascii="맑은 고딕" w:hAnsi="맑은 고딕"/>
                </w:rPr>
                <w:delText>B01 → B02 → A02-1 → B02</w:delText>
              </w:r>
            </w:del>
          </w:p>
        </w:tc>
      </w:tr>
    </w:tbl>
    <w:p w14:paraId="67628CCE" w14:textId="4C75868F" w:rsidR="00250E5E" w:rsidDel="00DF0643" w:rsidRDefault="00250E5E" w:rsidP="004221DF">
      <w:pPr>
        <w:rPr>
          <w:del w:id="915" w:author="오윤 권" w:date="2023-06-06T20:08:00Z"/>
          <w:rFonts w:ascii="맑은 고딕" w:hAnsi="맑은 고딕"/>
        </w:rPr>
      </w:pPr>
    </w:p>
    <w:p w14:paraId="10D36E91" w14:textId="53B7EFF1" w:rsidR="007A10FD" w:rsidDel="00DF0643" w:rsidRDefault="007A10FD" w:rsidP="004221DF">
      <w:pPr>
        <w:rPr>
          <w:del w:id="916" w:author="오윤 권" w:date="2023-06-06T20:08:00Z"/>
          <w:rFonts w:ascii="맑은 고딕" w:hAnsi="맑은 고딕"/>
        </w:rPr>
      </w:pPr>
    </w:p>
    <w:p w14:paraId="0197275D" w14:textId="2AB5B2DB" w:rsidR="007A10FD" w:rsidDel="00DF0643" w:rsidRDefault="007A10FD" w:rsidP="004221DF">
      <w:pPr>
        <w:rPr>
          <w:del w:id="917" w:author="오윤 권" w:date="2023-06-06T20:08:00Z"/>
          <w:rFonts w:ascii="맑은 고딕" w:hAnsi="맑은 고딕"/>
          <w:b/>
        </w:rPr>
      </w:pPr>
      <w:del w:id="918" w:author="오윤 권" w:date="2023-06-06T20:08:00Z">
        <w:r w:rsidDel="00DF0643">
          <w:rPr>
            <w:rStyle w:val="ae"/>
            <w:rFonts w:ascii="맑은 고딕" w:hAnsi="맑은 고딕"/>
            <w:b/>
            <w:color w:val="auto"/>
          </w:rPr>
          <w:delText>UC00</w:delText>
        </w:r>
        <w:r w:rsidR="00250E5E" w:rsidDel="00DF0643">
          <w:rPr>
            <w:rStyle w:val="ae"/>
            <w:rFonts w:ascii="맑은 고딕" w:hAnsi="맑은 고딕"/>
            <w:b/>
            <w:color w:val="auto"/>
          </w:rPr>
          <w:delText>3</w:delText>
        </w:r>
        <w:r w:rsidDel="00DF0643">
          <w:rPr>
            <w:rStyle w:val="ae"/>
            <w:rFonts w:ascii="맑은 고딕" w:hAnsi="맑은 고딕"/>
            <w:b/>
            <w:color w:val="auto"/>
          </w:rPr>
          <w:delText xml:space="preserve">: </w:delText>
        </w:r>
        <w:bookmarkStart w:id="919" w:name="_Hlk132556758"/>
        <w:r w:rsidR="00250E5E" w:rsidDel="00DF0643">
          <w:rPr>
            <w:rFonts w:ascii="맑은 고딕" w:hAnsi="맑은 고딕" w:cs="돋움" w:hint="eastAsia"/>
            <w:b/>
            <w:szCs w:val="20"/>
          </w:rPr>
          <w:delText>작업을 삭제한다.</w:delText>
        </w:r>
        <w:bookmarkEnd w:id="919"/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4882209F" w14:textId="0FB0E488" w:rsidTr="00C32B9F">
        <w:trPr>
          <w:del w:id="92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532BF52" w14:textId="3CC91FFF" w:rsidR="007A10FD" w:rsidDel="00DF0643" w:rsidRDefault="007A10FD" w:rsidP="00C32B9F">
            <w:pPr>
              <w:pStyle w:val="af"/>
              <w:rPr>
                <w:del w:id="921" w:author="오윤 권" w:date="2023-06-06T20:08:00Z"/>
                <w:rFonts w:ascii="맑은 고딕" w:eastAsia="맑은 고딕" w:hAnsi="맑은 고딕"/>
              </w:rPr>
            </w:pPr>
            <w:del w:id="92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56E273D2" w14:textId="14FB81D7" w:rsidR="007A10FD" w:rsidDel="00DF0643" w:rsidRDefault="00B037E1" w:rsidP="00C32B9F">
            <w:pPr>
              <w:rPr>
                <w:del w:id="92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24" w:author="오윤 권" w:date="2023-06-06T20:08:00Z">
              <w:r w:rsidDel="00DF0643">
                <w:rPr>
                  <w:rFonts w:ascii="맑은 고딕" w:hAnsi="맑은 고딕"/>
                </w:rPr>
                <w:delText>기존에 작성한 작업을 삭제한다.</w:delText>
              </w:r>
            </w:del>
          </w:p>
        </w:tc>
      </w:tr>
      <w:tr w:rsidR="00B0767A" w:rsidRPr="00B0767A" w:rsidDel="00DF0643" w14:paraId="705BD585" w14:textId="36AD90F2" w:rsidTr="003C6492">
        <w:trPr>
          <w:del w:id="92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32A4BBA" w14:textId="0DD5CFFB" w:rsidR="0015423C" w:rsidDel="00DF0643" w:rsidRDefault="0015423C" w:rsidP="0015423C">
            <w:pPr>
              <w:pStyle w:val="af"/>
              <w:rPr>
                <w:del w:id="926" w:author="오윤 권" w:date="2023-06-06T20:08:00Z"/>
                <w:rFonts w:ascii="맑은 고딕" w:eastAsia="맑은 고딕" w:hAnsi="맑은 고딕"/>
              </w:rPr>
            </w:pPr>
            <w:del w:id="92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8A801DA" w14:textId="1DB4A869" w:rsidR="0015423C" w:rsidDel="00DF0643" w:rsidRDefault="0015423C" w:rsidP="0015423C">
            <w:pPr>
              <w:rPr>
                <w:del w:id="92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29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63353BC8" w14:textId="38DEB705" w:rsidTr="003C6492">
        <w:trPr>
          <w:del w:id="93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E1B3A8B" w14:textId="7AD04B39" w:rsidR="0015423C" w:rsidDel="00DF0643" w:rsidRDefault="0015423C" w:rsidP="0015423C">
            <w:pPr>
              <w:pStyle w:val="af"/>
              <w:rPr>
                <w:del w:id="931" w:author="오윤 권" w:date="2023-06-06T20:08:00Z"/>
                <w:rFonts w:ascii="맑은 고딕" w:eastAsia="맑은 고딕" w:hAnsi="맑은 고딕"/>
              </w:rPr>
            </w:pPr>
            <w:del w:id="93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5A19746" w14:textId="5B17BDF1" w:rsidR="0015423C" w:rsidDel="00DF0643" w:rsidRDefault="0015423C" w:rsidP="0015423C">
            <w:pPr>
              <w:rPr>
                <w:del w:id="93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34" w:author="오윤 권" w:date="2023-06-06T20:08:00Z">
              <w:r w:rsidDel="00DF0643">
                <w:rPr>
                  <w:rFonts w:ascii="맑은 고딕" w:hAnsi="맑은 고딕"/>
                </w:rPr>
                <w:delText>사용자가 작업을 추가한 상태여야한다.</w:delText>
              </w:r>
            </w:del>
          </w:p>
        </w:tc>
      </w:tr>
      <w:tr w:rsidR="00B0767A" w:rsidRPr="00B0767A" w:rsidDel="00DF0643" w14:paraId="2337E8B4" w14:textId="55D5A4BB" w:rsidTr="003C6492">
        <w:trPr>
          <w:del w:id="93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C436251" w14:textId="10DB8DC7" w:rsidR="0015423C" w:rsidDel="00DF0643" w:rsidRDefault="0015423C" w:rsidP="0015423C">
            <w:pPr>
              <w:pStyle w:val="af"/>
              <w:rPr>
                <w:del w:id="936" w:author="오윤 권" w:date="2023-06-06T20:08:00Z"/>
                <w:rFonts w:ascii="맑은 고딕" w:eastAsia="맑은 고딕" w:hAnsi="맑은 고딕"/>
              </w:rPr>
            </w:pPr>
            <w:del w:id="93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01F7E2B" w14:textId="35E60EE1" w:rsidR="0015423C" w:rsidDel="00DF0643" w:rsidRDefault="0015423C" w:rsidP="0015423C">
            <w:pPr>
              <w:rPr>
                <w:del w:id="93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39" w:author="오윤 권" w:date="2023-06-06T20:08:00Z">
              <w:r w:rsidDel="00DF0643">
                <w:rPr>
                  <w:rFonts w:ascii="맑은 고딕" w:hAnsi="맑은 고딕"/>
                </w:rPr>
                <w:delText>기존의 작성했던 작업이 삭제된다.</w:delText>
              </w:r>
            </w:del>
          </w:p>
        </w:tc>
      </w:tr>
      <w:tr w:rsidR="002443AA" w:rsidRPr="00B0767A" w:rsidDel="00DF0643" w14:paraId="5417614D" w14:textId="5D7E09C0" w:rsidTr="0062013D">
        <w:trPr>
          <w:del w:id="94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2E6F3E5" w14:textId="4ACEC0E0" w:rsidR="002443AA" w:rsidDel="00DF0643" w:rsidRDefault="002443AA" w:rsidP="00167E9F">
            <w:pPr>
              <w:pStyle w:val="af"/>
              <w:rPr>
                <w:del w:id="941" w:author="오윤 권" w:date="2023-06-06T20:08:00Z"/>
                <w:rFonts w:ascii="맑은 고딕" w:eastAsia="맑은 고딕" w:hAnsi="맑은 고딕"/>
              </w:rPr>
            </w:pPr>
            <w:del w:id="94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1275C00" w14:textId="00CB98EE" w:rsidR="002443AA" w:rsidDel="00DF0643" w:rsidRDefault="002443AA" w:rsidP="00167E9F">
            <w:pPr>
              <w:pStyle w:val="af"/>
              <w:rPr>
                <w:del w:id="94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94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E01549A" w14:textId="5447B1D5" w:rsidR="002443AA" w:rsidDel="00DF0643" w:rsidRDefault="002443AA" w:rsidP="00167E9F">
            <w:pPr>
              <w:pStyle w:val="af"/>
              <w:jc w:val="both"/>
              <w:rPr>
                <w:del w:id="94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94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사용자는 삭제하고자 하는 작업을 선택한다.</w:delText>
              </w:r>
            </w:del>
          </w:p>
        </w:tc>
      </w:tr>
      <w:tr w:rsidR="002443AA" w:rsidRPr="00B0767A" w:rsidDel="00DF0643" w14:paraId="79A6FD9D" w14:textId="1FED7C99" w:rsidTr="0062013D">
        <w:trPr>
          <w:del w:id="94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FFC9A25" w14:textId="4748EEA1" w:rsidR="002443AA" w:rsidDel="00DF0643" w:rsidRDefault="002443AA" w:rsidP="00167E9F">
            <w:pPr>
              <w:jc w:val="center"/>
              <w:rPr>
                <w:del w:id="948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8B248BF" w14:textId="5757EFC8" w:rsidR="002443AA" w:rsidDel="00DF0643" w:rsidRDefault="002443AA" w:rsidP="00167E9F">
            <w:pPr>
              <w:rPr>
                <w:del w:id="94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50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A9D8FEB" w14:textId="2BFCE517" w:rsidR="002443AA" w:rsidDel="00DF0643" w:rsidRDefault="002443AA" w:rsidP="00167E9F">
            <w:pPr>
              <w:rPr>
                <w:del w:id="95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52" w:author="오윤 권" w:date="2023-06-06T20:08:00Z">
              <w:r w:rsidDel="00DF0643">
                <w:rPr>
                  <w:rFonts w:ascii="맑은 고딕" w:hAnsi="맑은 고딕"/>
                </w:rPr>
                <w:delText>화면에 ‘선택하신 작업을 삭제하시겠습니까?’라는 문구를 출력한다.</w:delText>
              </w:r>
            </w:del>
          </w:p>
        </w:tc>
      </w:tr>
      <w:tr w:rsidR="002443AA" w:rsidRPr="00B0767A" w:rsidDel="00DF0643" w14:paraId="6FC3897A" w14:textId="21455533" w:rsidTr="0062013D">
        <w:trPr>
          <w:del w:id="95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6FE416A" w14:textId="74D1B9DE" w:rsidR="002443AA" w:rsidDel="00DF0643" w:rsidRDefault="002443AA" w:rsidP="00167E9F">
            <w:pPr>
              <w:jc w:val="center"/>
              <w:rPr>
                <w:del w:id="95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202CFD" w14:textId="6D733C07" w:rsidR="002443AA" w:rsidDel="00DF0643" w:rsidRDefault="002443AA" w:rsidP="00167E9F">
            <w:pPr>
              <w:rPr>
                <w:del w:id="95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56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46AC990" w14:textId="6F8A21F3" w:rsidR="002443AA" w:rsidDel="00DF0643" w:rsidRDefault="002443AA" w:rsidP="00167E9F">
            <w:pPr>
              <w:rPr>
                <w:del w:id="95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58" w:author="오윤 권" w:date="2023-06-06T20:08:00Z">
              <w:r w:rsidDel="00DF0643">
                <w:rPr>
                  <w:rFonts w:ascii="맑은 고딕" w:hAnsi="맑은 고딕"/>
                </w:rPr>
                <w:delText>화면에 ‘예’ ,’아니오’라는 문구를 출력한다.</w:delText>
              </w:r>
            </w:del>
          </w:p>
        </w:tc>
      </w:tr>
      <w:tr w:rsidR="002443AA" w:rsidRPr="00B0767A" w:rsidDel="00DF0643" w14:paraId="62C6AB86" w14:textId="2631315F" w:rsidTr="0062013D">
        <w:trPr>
          <w:del w:id="95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E149404" w14:textId="7BE24AFC" w:rsidR="002443AA" w:rsidDel="00DF0643" w:rsidRDefault="002443AA" w:rsidP="00167E9F">
            <w:pPr>
              <w:jc w:val="center"/>
              <w:rPr>
                <w:del w:id="960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7F68AB" w14:textId="0D4B5192" w:rsidR="002443AA" w:rsidDel="00DF0643" w:rsidRDefault="002443AA" w:rsidP="00167E9F">
            <w:pPr>
              <w:rPr>
                <w:del w:id="96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62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0DF54D8" w14:textId="62DBD2C1" w:rsidR="002443AA" w:rsidDel="00DF0643" w:rsidRDefault="002443AA" w:rsidP="00167E9F">
            <w:pPr>
              <w:rPr>
                <w:del w:id="96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64" w:author="오윤 권" w:date="2023-06-06T20:08:00Z">
              <w:r w:rsidDel="00DF0643">
                <w:rPr>
                  <w:rFonts w:ascii="맑은 고딕" w:hAnsi="맑은 고딕"/>
                </w:rPr>
                <w:delText>사용자는 ‘예’버튼을 선택한다.</w:delText>
              </w:r>
            </w:del>
          </w:p>
        </w:tc>
      </w:tr>
      <w:tr w:rsidR="002443AA" w:rsidRPr="00B0767A" w:rsidDel="00DF0643" w14:paraId="7D306C68" w14:textId="25CC364F" w:rsidTr="0062013D">
        <w:trPr>
          <w:del w:id="96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D4C3AC5" w14:textId="483FDBA2" w:rsidR="002443AA" w:rsidDel="00DF0643" w:rsidRDefault="002443AA" w:rsidP="00167E9F">
            <w:pPr>
              <w:jc w:val="center"/>
              <w:rPr>
                <w:del w:id="966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775980" w14:textId="3EA8E5CD" w:rsidR="002443AA" w:rsidDel="00DF0643" w:rsidRDefault="002443AA" w:rsidP="00167E9F">
            <w:pPr>
              <w:rPr>
                <w:del w:id="96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68" w:author="오윤 권" w:date="2023-06-06T20:08:00Z">
              <w:r w:rsidDel="00DF0643">
                <w:rPr>
                  <w:rFonts w:ascii="맑은 고딕" w:hAnsi="맑은 고딕"/>
                </w:rPr>
                <w:delText>B05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DB17DB5" w14:textId="68FBFAAA" w:rsidR="002443AA" w:rsidDel="00DF0643" w:rsidRDefault="002443AA" w:rsidP="00167E9F">
            <w:pPr>
              <w:rPr>
                <w:del w:id="96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70" w:author="오윤 권" w:date="2023-06-06T20:08:00Z">
              <w:r w:rsidDel="00DF0643">
                <w:rPr>
                  <w:rFonts w:ascii="맑은 고딕" w:hAnsi="맑은 고딕"/>
                </w:rPr>
                <w:delText>선택된 문서는 삭제된다</w:delText>
              </w:r>
            </w:del>
          </w:p>
        </w:tc>
      </w:tr>
      <w:tr w:rsidR="00B0767A" w:rsidRPr="00B0767A" w:rsidDel="00DF0643" w14:paraId="6B63443E" w14:textId="20548256" w:rsidTr="001B019F">
        <w:trPr>
          <w:del w:id="97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65C68AC" w14:textId="3CDB2AE5" w:rsidR="00167E9F" w:rsidDel="00DF0643" w:rsidRDefault="00167E9F" w:rsidP="00167E9F">
            <w:pPr>
              <w:pStyle w:val="af"/>
              <w:rPr>
                <w:del w:id="972" w:author="오윤 권" w:date="2023-06-06T20:08:00Z"/>
                <w:rFonts w:ascii="맑은 고딕" w:eastAsia="맑은 고딕" w:hAnsi="맑은 고딕"/>
              </w:rPr>
            </w:pPr>
            <w:del w:id="97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228530B" w14:textId="66DF66A1" w:rsidR="00167E9F" w:rsidDel="00DF0643" w:rsidRDefault="00167E9F" w:rsidP="00167E9F">
            <w:pPr>
              <w:pStyle w:val="af"/>
              <w:rPr>
                <w:del w:id="97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97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A03-1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006AE8E" w14:textId="58DFE4AC" w:rsidR="00167E9F" w:rsidDel="00DF0643" w:rsidRDefault="00167E9F" w:rsidP="00167E9F">
            <w:pPr>
              <w:pStyle w:val="af"/>
              <w:rPr>
                <w:del w:id="97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97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아니오를 선택한 경우 작업은 삭제되지 않으며 선택된 작업은 보존된다.</w:delText>
              </w:r>
            </w:del>
          </w:p>
        </w:tc>
      </w:tr>
      <w:tr w:rsidR="00B0767A" w:rsidRPr="00B0767A" w:rsidDel="00DF0643" w14:paraId="5A910714" w14:textId="6250F0CD" w:rsidTr="00D73FC6">
        <w:trPr>
          <w:del w:id="97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5F3A945" w14:textId="5371FD76" w:rsidR="00167E9F" w:rsidDel="00DF0643" w:rsidRDefault="00167E9F" w:rsidP="00167E9F">
            <w:pPr>
              <w:pStyle w:val="af"/>
              <w:rPr>
                <w:del w:id="979" w:author="오윤 권" w:date="2023-06-06T20:08:00Z"/>
                <w:rFonts w:ascii="맑은 고딕" w:eastAsia="맑은 고딕" w:hAnsi="맑은 고딕"/>
              </w:rPr>
            </w:pPr>
            <w:del w:id="98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1FB1A917" w14:textId="6DDD313B" w:rsidR="00167E9F" w:rsidDel="00DF0643" w:rsidRDefault="00167E9F" w:rsidP="00167E9F">
            <w:pPr>
              <w:pStyle w:val="af"/>
              <w:rPr>
                <w:del w:id="98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98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E03-1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A744BE8" w14:textId="14C846CD" w:rsidR="00167E9F" w:rsidDel="00DF0643" w:rsidRDefault="00167E9F" w:rsidP="00167E9F">
            <w:pPr>
              <w:pStyle w:val="af"/>
              <w:jc w:val="both"/>
              <w:rPr>
                <w:del w:id="98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98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선택을 하지 않고 1분이 경과한 경우 ‘작업삭제를 다시 시도해주세요.’라는 문구를 화면에 출력한 후 본래의 화면으로 되돌아간다.</w:delText>
              </w:r>
            </w:del>
          </w:p>
        </w:tc>
      </w:tr>
      <w:tr w:rsidR="00B0767A" w:rsidRPr="00B0767A" w:rsidDel="00DF0643" w14:paraId="7813BCD8" w14:textId="5A46C54E" w:rsidTr="00C32B9F">
        <w:trPr>
          <w:del w:id="98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8C97797" w14:textId="5632C981" w:rsidR="007A10FD" w:rsidDel="00DF0643" w:rsidRDefault="007A10FD" w:rsidP="00C32B9F">
            <w:pPr>
              <w:pStyle w:val="af"/>
              <w:rPr>
                <w:del w:id="98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3FD8FDB" w14:textId="75693C51" w:rsidR="007A10FD" w:rsidDel="00DF0643" w:rsidRDefault="007A10FD" w:rsidP="00C32B9F">
            <w:pPr>
              <w:rPr>
                <w:del w:id="987" w:author="오윤 권" w:date="2023-06-06T20:08:00Z"/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184A0A6" w14:textId="51879AB4" w:rsidR="007A10FD" w:rsidDel="00DF0643" w:rsidRDefault="007A10FD" w:rsidP="00C32B9F">
            <w:pPr>
              <w:rPr>
                <w:del w:id="98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89" w:author="오윤 권" w:date="2023-06-06T20:08:00Z">
              <w:r w:rsidDel="00DF0643">
                <w:rPr>
                  <w:rStyle w:val="ae"/>
                  <w:rFonts w:ascii="맑은 고딕" w:hAnsi="맑은 고딕" w:hint="eastAsia"/>
                  <w:color w:val="auto"/>
                </w:rPr>
                <w:delText>..</w:delText>
              </w:r>
            </w:del>
          </w:p>
        </w:tc>
      </w:tr>
      <w:tr w:rsidR="002443AA" w:rsidRPr="00B0767A" w:rsidDel="00DF0643" w14:paraId="430BC285" w14:textId="742B3D2A" w:rsidTr="007413D2">
        <w:trPr>
          <w:del w:id="99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840A1AE" w14:textId="334D6117" w:rsidR="002443AA" w:rsidDel="00DF0643" w:rsidRDefault="002443AA" w:rsidP="00167E9F">
            <w:pPr>
              <w:pStyle w:val="af"/>
              <w:rPr>
                <w:del w:id="991" w:author="오윤 권" w:date="2023-06-06T20:08:00Z"/>
                <w:rFonts w:ascii="맑은 고딕" w:eastAsia="맑은 고딕" w:hAnsi="맑은 고딕"/>
              </w:rPr>
            </w:pPr>
            <w:del w:id="99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528769C0" w14:textId="20F6E83D" w:rsidR="002443AA" w:rsidDel="00DF0643" w:rsidRDefault="002443AA" w:rsidP="00167E9F">
            <w:pPr>
              <w:rPr>
                <w:del w:id="99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94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2FF0C6EA" w14:textId="73B7FB29" w:rsidR="002443AA" w:rsidDel="00DF0643" w:rsidRDefault="002443AA" w:rsidP="00167E9F">
            <w:pPr>
              <w:rPr>
                <w:del w:id="99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996" w:author="오윤 권" w:date="2023-06-06T20:08:00Z">
              <w:r w:rsidDel="00DF0643">
                <w:rPr>
                  <w:rFonts w:ascii="맑은 고딕" w:hAnsi="맑은 고딕"/>
                </w:rPr>
                <w:delText>B01 → B02 → B03 → B04 → B05</w:delText>
              </w:r>
            </w:del>
          </w:p>
        </w:tc>
      </w:tr>
      <w:tr w:rsidR="002443AA" w:rsidRPr="00B0767A" w:rsidDel="00DF0643" w14:paraId="780A46DD" w14:textId="059BD993" w:rsidTr="007413D2">
        <w:trPr>
          <w:del w:id="99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965A5D8" w14:textId="39D67C67" w:rsidR="002443AA" w:rsidDel="00DF0643" w:rsidRDefault="002443AA" w:rsidP="00167E9F">
            <w:pPr>
              <w:pStyle w:val="af"/>
              <w:rPr>
                <w:del w:id="99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B980711" w14:textId="6E65D3CD" w:rsidR="002443AA" w:rsidDel="00DF0643" w:rsidRDefault="002443AA" w:rsidP="00167E9F">
            <w:pPr>
              <w:rPr>
                <w:del w:id="99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00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5253E879" w14:textId="3CEA5A6D" w:rsidR="002443AA" w:rsidDel="00DF0643" w:rsidRDefault="002443AA" w:rsidP="00167E9F">
            <w:pPr>
              <w:rPr>
                <w:del w:id="100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02" w:author="오윤 권" w:date="2023-06-06T20:08:00Z">
              <w:r w:rsidDel="00DF0643">
                <w:rPr>
                  <w:rFonts w:ascii="맑은 고딕" w:hAnsi="맑은 고딕"/>
                </w:rPr>
                <w:delText>B01 → B02 → B03 → A03-1 → B01</w:delText>
              </w:r>
            </w:del>
          </w:p>
        </w:tc>
      </w:tr>
      <w:tr w:rsidR="002443AA" w:rsidRPr="00B0767A" w:rsidDel="00DF0643" w14:paraId="3D9CA5E5" w14:textId="312D85BA" w:rsidTr="007413D2">
        <w:trPr>
          <w:del w:id="100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F85A444" w14:textId="46F684F0" w:rsidR="002443AA" w:rsidDel="00DF0643" w:rsidRDefault="002443AA" w:rsidP="00167E9F">
            <w:pPr>
              <w:pStyle w:val="af"/>
              <w:rPr>
                <w:del w:id="1004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4FB903C" w14:textId="6F5B3D7F" w:rsidR="002443AA" w:rsidDel="00DF0643" w:rsidRDefault="002443AA" w:rsidP="00167E9F">
            <w:pPr>
              <w:rPr>
                <w:del w:id="100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06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41D904DF" w14:textId="006B5877" w:rsidR="002443AA" w:rsidDel="00DF0643" w:rsidRDefault="002443AA" w:rsidP="00167E9F">
            <w:pPr>
              <w:rPr>
                <w:del w:id="100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08" w:author="오윤 권" w:date="2023-06-06T20:08:00Z">
              <w:r w:rsidDel="00DF0643">
                <w:rPr>
                  <w:rFonts w:ascii="맑은 고딕" w:hAnsi="맑은 고딕"/>
                </w:rPr>
                <w:delText>B01 → B02 → B03 → E03-1</w:delText>
              </w:r>
            </w:del>
          </w:p>
        </w:tc>
      </w:tr>
    </w:tbl>
    <w:p w14:paraId="421E0467" w14:textId="3A7008C3" w:rsidR="007A10FD" w:rsidDel="00DF0643" w:rsidRDefault="007A10FD" w:rsidP="004221DF">
      <w:pPr>
        <w:rPr>
          <w:del w:id="1009" w:author="오윤 권" w:date="2023-06-06T20:08:00Z"/>
          <w:rFonts w:ascii="맑은 고딕" w:hAnsi="맑은 고딕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11528923" w14:textId="6DDDD859" w:rsidTr="00C32B9F">
        <w:trPr>
          <w:del w:id="101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3F709A8" w14:textId="487F60D5" w:rsidR="009F52CF" w:rsidDel="00DF0643" w:rsidRDefault="009F52CF" w:rsidP="00C32B9F">
            <w:pPr>
              <w:pStyle w:val="af"/>
              <w:rPr>
                <w:del w:id="1011" w:author="오윤 권" w:date="2023-06-06T20:08:00Z"/>
                <w:rFonts w:ascii="맑은 고딕" w:eastAsia="맑은 고딕" w:hAnsi="맑은 고딕"/>
              </w:rPr>
            </w:pPr>
            <w:del w:id="101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773A4413" w14:textId="3B921289" w:rsidR="009F52CF" w:rsidDel="00DF0643" w:rsidRDefault="009F52CF" w:rsidP="00C32B9F">
            <w:pPr>
              <w:rPr>
                <w:del w:id="101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14" w:author="오윤 권" w:date="2023-06-06T20:08:00Z">
              <w:r w:rsidDel="00DF0643">
                <w:rPr>
                  <w:rFonts w:ascii="맑은 고딕" w:hAnsi="맑은 고딕"/>
                </w:rPr>
                <w:delText>기존에 작성한 작업을 삭제한다.</w:delText>
              </w:r>
            </w:del>
          </w:p>
        </w:tc>
      </w:tr>
      <w:tr w:rsidR="00B0767A" w:rsidRPr="00B0767A" w:rsidDel="00DF0643" w14:paraId="6A084E29" w14:textId="1724263E" w:rsidTr="00C32B9F">
        <w:trPr>
          <w:del w:id="101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2663BD7D" w14:textId="449E80FD" w:rsidR="009F52CF" w:rsidDel="00DF0643" w:rsidRDefault="009F52CF" w:rsidP="009F52CF">
            <w:pPr>
              <w:pStyle w:val="af"/>
              <w:rPr>
                <w:del w:id="1016" w:author="오윤 권" w:date="2023-06-06T20:08:00Z"/>
                <w:rFonts w:ascii="맑은 고딕" w:eastAsia="맑은 고딕" w:hAnsi="맑은 고딕"/>
              </w:rPr>
            </w:pPr>
            <w:del w:id="101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5B69199C" w14:textId="68120A5B" w:rsidR="009F52CF" w:rsidDel="00DF0643" w:rsidRDefault="009F52CF" w:rsidP="009F52CF">
            <w:pPr>
              <w:rPr>
                <w:del w:id="101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19" w:author="오윤 권" w:date="2023-06-06T20:08:00Z">
              <w:r w:rsidDel="00DF0643">
                <w:rPr>
                  <w:rFonts w:ascii="맑은 고딕" w:hAnsi="맑은 고딕"/>
                </w:rPr>
                <w:delText>관리자</w:delText>
              </w:r>
            </w:del>
          </w:p>
        </w:tc>
      </w:tr>
      <w:tr w:rsidR="00B0767A" w:rsidRPr="00B0767A" w:rsidDel="00DF0643" w14:paraId="58107D82" w14:textId="78321A9B" w:rsidTr="00C32B9F">
        <w:trPr>
          <w:del w:id="102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BAB6897" w14:textId="769284C8" w:rsidR="009F52CF" w:rsidDel="00DF0643" w:rsidRDefault="009F52CF" w:rsidP="009F52CF">
            <w:pPr>
              <w:pStyle w:val="af"/>
              <w:rPr>
                <w:del w:id="1021" w:author="오윤 권" w:date="2023-06-06T20:08:00Z"/>
                <w:rFonts w:ascii="맑은 고딕" w:eastAsia="맑은 고딕" w:hAnsi="맑은 고딕"/>
              </w:rPr>
            </w:pPr>
            <w:del w:id="102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59D83FB2" w14:textId="27E786FB" w:rsidR="009F52CF" w:rsidDel="00DF0643" w:rsidRDefault="009F52CF" w:rsidP="009F52CF">
            <w:pPr>
              <w:rPr>
                <w:del w:id="102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24" w:author="오윤 권" w:date="2023-06-06T20:08:00Z">
              <w:r w:rsidDel="00DF0643">
                <w:rPr>
                  <w:rFonts w:ascii="맑은 고딕" w:hAnsi="맑은 고딕"/>
                </w:rPr>
                <w:delText>사용자가 작업을 추가한 상태여야 하며 해당 작업은 부적절해야 하다.</w:delText>
              </w:r>
            </w:del>
          </w:p>
        </w:tc>
      </w:tr>
      <w:tr w:rsidR="00B0767A" w:rsidRPr="00B0767A" w:rsidDel="00DF0643" w14:paraId="52D6B942" w14:textId="226897CE" w:rsidTr="00C32B9F">
        <w:trPr>
          <w:del w:id="102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BABC902" w14:textId="76DB6C32" w:rsidR="009F52CF" w:rsidDel="00DF0643" w:rsidRDefault="009F52CF" w:rsidP="009F52CF">
            <w:pPr>
              <w:pStyle w:val="af"/>
              <w:rPr>
                <w:del w:id="1026" w:author="오윤 권" w:date="2023-06-06T20:08:00Z"/>
                <w:rFonts w:ascii="맑은 고딕" w:eastAsia="맑은 고딕" w:hAnsi="맑은 고딕"/>
              </w:rPr>
            </w:pPr>
            <w:del w:id="102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584B10F7" w14:textId="3DAC9F50" w:rsidR="009F52CF" w:rsidDel="00DF0643" w:rsidRDefault="009F52CF" w:rsidP="009F52CF">
            <w:pPr>
              <w:rPr>
                <w:del w:id="102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29" w:author="오윤 권" w:date="2023-06-06T20:08:00Z">
              <w:r w:rsidDel="00DF0643">
                <w:rPr>
                  <w:rFonts w:ascii="맑은 고딕" w:hAnsi="맑은 고딕"/>
                </w:rPr>
                <w:delText>기존의 작성했던 작업이 삭제된다.</w:delText>
              </w:r>
            </w:del>
          </w:p>
        </w:tc>
      </w:tr>
      <w:tr w:rsidR="002443AA" w:rsidRPr="00B0767A" w:rsidDel="00DF0643" w14:paraId="56B0FE75" w14:textId="23F17745" w:rsidTr="00C32B9F">
        <w:trPr>
          <w:del w:id="103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28DF78A" w14:textId="6C6E56F4" w:rsidR="002443AA" w:rsidDel="00DF0643" w:rsidRDefault="002443AA" w:rsidP="00B76174">
            <w:pPr>
              <w:pStyle w:val="af"/>
              <w:rPr>
                <w:del w:id="1031" w:author="오윤 권" w:date="2023-06-06T20:08:00Z"/>
                <w:rFonts w:ascii="맑은 고딕" w:eastAsia="맑은 고딕" w:hAnsi="맑은 고딕"/>
              </w:rPr>
            </w:pPr>
            <w:del w:id="103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B5E2573" w14:textId="17D3BBA2" w:rsidR="002443AA" w:rsidDel="00DF0643" w:rsidRDefault="002443AA" w:rsidP="00B76174">
            <w:pPr>
              <w:pStyle w:val="af"/>
              <w:rPr>
                <w:del w:id="103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03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5CF8F16" w14:textId="37E9EB37" w:rsidR="002443AA" w:rsidDel="00DF0643" w:rsidRDefault="002443AA" w:rsidP="00B76174">
            <w:pPr>
              <w:pStyle w:val="af"/>
              <w:jc w:val="both"/>
              <w:rPr>
                <w:del w:id="103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03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관리자는 부적절한 작업을 삭제한다.</w:delText>
              </w:r>
            </w:del>
          </w:p>
        </w:tc>
      </w:tr>
      <w:tr w:rsidR="002443AA" w:rsidRPr="00B0767A" w:rsidDel="00DF0643" w14:paraId="07DF25B6" w14:textId="3FAA70B0" w:rsidTr="00C32B9F">
        <w:trPr>
          <w:del w:id="103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F1EA292" w14:textId="01796730" w:rsidR="002443AA" w:rsidDel="00DF0643" w:rsidRDefault="002443AA" w:rsidP="00B76174">
            <w:pPr>
              <w:jc w:val="center"/>
              <w:rPr>
                <w:del w:id="1038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54FB39A" w14:textId="09987EEC" w:rsidR="002443AA" w:rsidDel="00DF0643" w:rsidRDefault="002443AA" w:rsidP="00B76174">
            <w:pPr>
              <w:rPr>
                <w:del w:id="103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40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DA9D863" w14:textId="480695B7" w:rsidR="002443AA" w:rsidDel="00DF0643" w:rsidRDefault="002443AA" w:rsidP="00B76174">
            <w:pPr>
              <w:rPr>
                <w:del w:id="104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42" w:author="오윤 권" w:date="2023-06-06T20:08:00Z">
              <w:r w:rsidDel="00DF0643">
                <w:rPr>
                  <w:rFonts w:ascii="맑은 고딕" w:hAnsi="맑은 고딕"/>
                </w:rPr>
                <w:delText>화면에 ‘선택하신 작업은 부적절하다고 판단된 것이며 이를 삭제시 복구가 불가능합니다. 삭제하시겠습니까?’라는 문구를 출력한다.</w:delText>
              </w:r>
            </w:del>
          </w:p>
        </w:tc>
      </w:tr>
      <w:tr w:rsidR="002443AA" w:rsidRPr="00B0767A" w:rsidDel="00DF0643" w14:paraId="4DB0218C" w14:textId="01F20C72" w:rsidTr="00C32B9F">
        <w:trPr>
          <w:del w:id="104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6B65F22" w14:textId="08B1D64D" w:rsidR="002443AA" w:rsidDel="00DF0643" w:rsidRDefault="002443AA" w:rsidP="00B76174">
            <w:pPr>
              <w:jc w:val="center"/>
              <w:rPr>
                <w:del w:id="104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D6C4EAD" w14:textId="5212798C" w:rsidR="002443AA" w:rsidDel="00DF0643" w:rsidRDefault="002443AA" w:rsidP="00B76174">
            <w:pPr>
              <w:rPr>
                <w:del w:id="104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46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F132CF2" w14:textId="1BAAC91D" w:rsidR="002443AA" w:rsidDel="00DF0643" w:rsidRDefault="002443AA" w:rsidP="00B76174">
            <w:pPr>
              <w:rPr>
                <w:del w:id="104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48" w:author="오윤 권" w:date="2023-06-06T20:08:00Z">
              <w:r w:rsidDel="00DF0643">
                <w:rPr>
                  <w:rFonts w:ascii="맑은 고딕" w:hAnsi="맑은 고딕"/>
                </w:rPr>
                <w:delText>화면에 ‘예’ ,’아니오’라는 문구를 출력한다.</w:delText>
              </w:r>
            </w:del>
          </w:p>
        </w:tc>
      </w:tr>
      <w:tr w:rsidR="002443AA" w:rsidRPr="00B0767A" w:rsidDel="00DF0643" w14:paraId="4CBF8A95" w14:textId="5B9A2C77" w:rsidTr="00C32B9F">
        <w:trPr>
          <w:del w:id="104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903C568" w14:textId="3DD419A7" w:rsidR="002443AA" w:rsidDel="00DF0643" w:rsidRDefault="002443AA" w:rsidP="00B76174">
            <w:pPr>
              <w:jc w:val="center"/>
              <w:rPr>
                <w:del w:id="1050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0B926E9" w14:textId="5D7BE34B" w:rsidR="002443AA" w:rsidDel="00DF0643" w:rsidRDefault="002443AA" w:rsidP="00B76174">
            <w:pPr>
              <w:rPr>
                <w:del w:id="105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52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A16837F" w14:textId="00DDE4AB" w:rsidR="002443AA" w:rsidDel="00DF0643" w:rsidRDefault="002443AA" w:rsidP="00B76174">
            <w:pPr>
              <w:rPr>
                <w:del w:id="105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54" w:author="오윤 권" w:date="2023-06-06T20:08:00Z">
              <w:r w:rsidDel="00DF0643">
                <w:rPr>
                  <w:rFonts w:ascii="맑은 고딕" w:hAnsi="맑은 고딕"/>
                </w:rPr>
                <w:delText>관리자는 ‘예’버튼을 선택한다.</w:delText>
              </w:r>
            </w:del>
          </w:p>
        </w:tc>
      </w:tr>
      <w:tr w:rsidR="002443AA" w:rsidRPr="00B0767A" w:rsidDel="00DF0643" w14:paraId="7AD6BCA8" w14:textId="36E0985A" w:rsidTr="00C32B9F">
        <w:trPr>
          <w:del w:id="105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B346240" w14:textId="44A8C1D9" w:rsidR="002443AA" w:rsidDel="00DF0643" w:rsidRDefault="002443AA" w:rsidP="00B76174">
            <w:pPr>
              <w:jc w:val="center"/>
              <w:rPr>
                <w:del w:id="1056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3AA0F36" w14:textId="3652B2FB" w:rsidR="002443AA" w:rsidDel="00DF0643" w:rsidRDefault="002443AA" w:rsidP="00B76174">
            <w:pPr>
              <w:rPr>
                <w:del w:id="105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58" w:author="오윤 권" w:date="2023-06-06T20:08:00Z">
              <w:r w:rsidDel="00DF0643">
                <w:rPr>
                  <w:rFonts w:ascii="맑은 고딕" w:hAnsi="맑은 고딕"/>
                </w:rPr>
                <w:delText>B05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E165C11" w14:textId="63B87801" w:rsidR="002443AA" w:rsidDel="00DF0643" w:rsidRDefault="002443AA" w:rsidP="00B76174">
            <w:pPr>
              <w:rPr>
                <w:del w:id="105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060" w:author="오윤 권" w:date="2023-06-06T20:08:00Z">
              <w:r w:rsidDel="00DF0643">
                <w:rPr>
                  <w:rFonts w:ascii="맑은 고딕" w:hAnsi="맑은 고딕"/>
                </w:rPr>
                <w:delText>관리자가 문서를 예를 선택하면 사용자에게 ‘해당작업은 부적절하다고 판단되어 삭제처리됩니다.’라는 알림을 전송 후 작업이 삭제된다.</w:delText>
              </w:r>
            </w:del>
          </w:p>
        </w:tc>
      </w:tr>
      <w:tr w:rsidR="00B0767A" w:rsidRPr="00B0767A" w:rsidDel="00DF0643" w14:paraId="07EC05B2" w14:textId="0512F944" w:rsidTr="00C32B9F">
        <w:trPr>
          <w:del w:id="1061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B1079FC" w14:textId="58AF2BE3" w:rsidR="00B76174" w:rsidDel="00DF0643" w:rsidRDefault="00B76174" w:rsidP="00B76174">
            <w:pPr>
              <w:pStyle w:val="af"/>
              <w:rPr>
                <w:del w:id="1062" w:author="오윤 권" w:date="2023-06-06T20:08:00Z"/>
                <w:rFonts w:ascii="맑은 고딕" w:eastAsia="맑은 고딕" w:hAnsi="맑은 고딕"/>
              </w:rPr>
            </w:pPr>
            <w:del w:id="106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2248340" w14:textId="7C99A5A1" w:rsidR="00B76174" w:rsidDel="00DF0643" w:rsidRDefault="00B76174" w:rsidP="00B76174">
            <w:pPr>
              <w:pStyle w:val="af"/>
              <w:rPr>
                <w:del w:id="1064" w:author="오윤 권" w:date="2023-06-06T20:08:00Z"/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del w:id="1065" w:author="오윤 권" w:date="2023-06-06T20:08:00Z">
              <w:r w:rsidDel="00DF0643">
                <w:rPr>
                  <w:rFonts w:ascii="맑은 고딕" w:eastAsia="맑은 고딕" w:hAnsi="맑은 고딕"/>
                  <w:b w:val="0"/>
                  <w:bCs/>
                </w:rPr>
                <w:delText>A03-1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DCC0BC3" w14:textId="6710A83C" w:rsidR="00B76174" w:rsidDel="00DF0643" w:rsidRDefault="00B76174" w:rsidP="00B76174">
            <w:pPr>
              <w:pStyle w:val="af"/>
              <w:rPr>
                <w:del w:id="1066" w:author="오윤 권" w:date="2023-06-06T20:08:00Z"/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del w:id="1067" w:author="오윤 권" w:date="2023-06-06T20:08:00Z">
              <w:r w:rsidDel="00DF0643">
                <w:rPr>
                  <w:rFonts w:ascii="맑은 고딕" w:eastAsia="맑은 고딕" w:hAnsi="맑은 고딕"/>
                  <w:b w:val="0"/>
                  <w:bCs/>
                </w:rPr>
                <w:delText>관리자가 아니오를 선택한 경우 작업은 삭제되지 않으며 선택된 작업은 보존된다.</w:delText>
              </w:r>
            </w:del>
          </w:p>
        </w:tc>
      </w:tr>
      <w:tr w:rsidR="00B0767A" w:rsidRPr="00B0767A" w:rsidDel="00DF0643" w14:paraId="4B6524B7" w14:textId="45772FF8" w:rsidTr="00C32B9F">
        <w:trPr>
          <w:del w:id="106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4A32694" w14:textId="43F155A8" w:rsidR="009F52CF" w:rsidDel="00DF0643" w:rsidRDefault="009F52CF" w:rsidP="00C32B9F">
            <w:pPr>
              <w:jc w:val="center"/>
              <w:rPr>
                <w:del w:id="1069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20BB5FD" w14:textId="1C6FF177" w:rsidR="009F52CF" w:rsidDel="00DF0643" w:rsidRDefault="009F52CF" w:rsidP="00C32B9F">
            <w:pPr>
              <w:pStyle w:val="af"/>
              <w:rPr>
                <w:del w:id="1070" w:author="오윤 권" w:date="2023-06-06T20:08:00Z"/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651638F" w14:textId="0D8F1722" w:rsidR="009F52CF" w:rsidDel="00DF0643" w:rsidRDefault="009F52CF" w:rsidP="00C32B9F">
            <w:pPr>
              <w:pStyle w:val="af"/>
              <w:rPr>
                <w:del w:id="1071" w:author="오윤 권" w:date="2023-06-06T20:08:00Z"/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</w:tr>
      <w:tr w:rsidR="00B0767A" w:rsidRPr="00B0767A" w:rsidDel="00DF0643" w14:paraId="0A5F5875" w14:textId="5BC20F6C" w:rsidTr="00C32B9F">
        <w:trPr>
          <w:del w:id="1072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23E6111" w14:textId="1460F0CC" w:rsidR="00B76174" w:rsidDel="00DF0643" w:rsidRDefault="00B76174" w:rsidP="00B76174">
            <w:pPr>
              <w:pStyle w:val="af"/>
              <w:rPr>
                <w:del w:id="1073" w:author="오윤 권" w:date="2023-06-06T20:08:00Z"/>
                <w:rFonts w:ascii="맑은 고딕" w:eastAsia="맑은 고딕" w:hAnsi="맑은 고딕"/>
              </w:rPr>
            </w:pPr>
            <w:del w:id="107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2E1E81D3" w14:textId="0B7C1E18" w:rsidR="00B76174" w:rsidDel="00DF0643" w:rsidRDefault="00B76174" w:rsidP="00B76174">
            <w:pPr>
              <w:pStyle w:val="af"/>
              <w:rPr>
                <w:del w:id="1075" w:author="오윤 권" w:date="2023-06-06T20:08:00Z"/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del w:id="1076" w:author="오윤 권" w:date="2023-06-06T20:08:00Z">
              <w:r w:rsidDel="00DF0643">
                <w:rPr>
                  <w:rFonts w:ascii="맑은 고딕" w:eastAsia="맑은 고딕" w:hAnsi="맑은 고딕"/>
                  <w:b w:val="0"/>
                  <w:bCs/>
                </w:rPr>
                <w:delText>E03-1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3673B6B" w14:textId="152C338B" w:rsidR="00B76174" w:rsidDel="00DF0643" w:rsidRDefault="00B76174" w:rsidP="00B76174">
            <w:pPr>
              <w:pStyle w:val="af"/>
              <w:jc w:val="both"/>
              <w:rPr>
                <w:del w:id="1077" w:author="오윤 권" w:date="2023-06-06T20:08:00Z"/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del w:id="1078" w:author="오윤 권" w:date="2023-06-06T20:08:00Z">
              <w:r w:rsidDel="00DF0643">
                <w:rPr>
                  <w:rFonts w:ascii="맑은 고딕" w:eastAsia="맑은 고딕" w:hAnsi="맑은 고딕"/>
                  <w:b w:val="0"/>
                  <w:bCs/>
                </w:rPr>
                <w:delText>사용자가 선택을 하지 않고 1분이 경과한 경우 ‘작업삭제를 다시 시도해주세요.’라는 문구를 화면에 출력한 후 본래의 화면으로 되돌아간다.</w:delText>
              </w:r>
            </w:del>
          </w:p>
        </w:tc>
      </w:tr>
      <w:tr w:rsidR="00B0767A" w:rsidRPr="00B0767A" w:rsidDel="00DF0643" w14:paraId="4DC7BFED" w14:textId="2A303540" w:rsidTr="00C32B9F">
        <w:trPr>
          <w:del w:id="107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A4C5D79" w14:textId="3ED6775A" w:rsidR="00B76174" w:rsidDel="00DF0643" w:rsidRDefault="00B76174" w:rsidP="00B76174">
            <w:pPr>
              <w:pStyle w:val="af"/>
              <w:rPr>
                <w:del w:id="1080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AAA207" w14:textId="53AEEFAE" w:rsidR="00B76174" w:rsidDel="00DF0643" w:rsidRDefault="00B76174" w:rsidP="00B76174">
            <w:pPr>
              <w:pStyle w:val="af"/>
              <w:rPr>
                <w:del w:id="1081" w:author="오윤 권" w:date="2023-06-06T20:08:00Z"/>
                <w:rFonts w:ascii="맑은 고딕" w:eastAsia="맑은 고딕" w:hAnsi="맑은 고딕"/>
                <w:b w:val="0"/>
                <w:bCs/>
              </w:rPr>
            </w:pPr>
            <w:del w:id="1082" w:author="오윤 권" w:date="2023-06-06T20:08:00Z">
              <w:r w:rsidDel="00DF0643">
                <w:rPr>
                  <w:rFonts w:ascii="맑은 고딕" w:eastAsia="맑은 고딕" w:hAnsi="맑은 고딕"/>
                  <w:b w:val="0"/>
                  <w:bCs/>
                </w:rPr>
                <w:delText>E05-1.1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316D3C9" w14:textId="13C5E6B4" w:rsidR="00B76174" w:rsidDel="00DF0643" w:rsidRDefault="00B76174" w:rsidP="00B76174">
            <w:pPr>
              <w:pStyle w:val="af"/>
              <w:jc w:val="both"/>
              <w:rPr>
                <w:del w:id="1083" w:author="오윤 권" w:date="2023-06-06T20:08:00Z"/>
                <w:rFonts w:ascii="맑은 고딕" w:eastAsia="맑은 고딕" w:hAnsi="맑은 고딕"/>
                <w:b w:val="0"/>
                <w:bCs/>
              </w:rPr>
            </w:pPr>
            <w:del w:id="1084" w:author="오윤 권" w:date="2023-06-06T20:08:00Z">
              <w:r w:rsidDel="00DF0643">
                <w:rPr>
                  <w:rFonts w:ascii="맑은 고딕" w:eastAsia="맑은 고딕" w:hAnsi="맑은 고딕"/>
                  <w:b w:val="0"/>
                  <w:bCs/>
                </w:rPr>
                <w:delText>관리자가 삭제한 작업이 부적절하지 않다고 판단된 경우 작업이 복구된다.</w:delText>
              </w:r>
            </w:del>
          </w:p>
        </w:tc>
      </w:tr>
      <w:tr w:rsidR="00B0767A" w:rsidRPr="00B0767A" w:rsidDel="00DF0643" w14:paraId="6851F57E" w14:textId="367D5666" w:rsidTr="001660A8">
        <w:trPr>
          <w:del w:id="108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6D13927" w14:textId="16779206" w:rsidR="00B76174" w:rsidDel="00DF0643" w:rsidRDefault="00B76174" w:rsidP="00B76174">
            <w:pPr>
              <w:pStyle w:val="af"/>
              <w:rPr>
                <w:del w:id="108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38A4CEF" w14:textId="4CBA52BA" w:rsidR="00B76174" w:rsidDel="00DF0643" w:rsidRDefault="00B76174" w:rsidP="00B76174">
            <w:pPr>
              <w:rPr>
                <w:del w:id="1087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088" w:author="오윤 권" w:date="2023-06-06T20:08:00Z">
              <w:r w:rsidDel="00DF0643">
                <w:rPr>
                  <w:rFonts w:ascii="맑은 고딕" w:hAnsi="맑은 고딕"/>
                  <w:bCs/>
                </w:rPr>
                <w:delText>E05-1.2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BB63668" w14:textId="55519992" w:rsidR="00B76174" w:rsidDel="00DF0643" w:rsidRDefault="00B76174" w:rsidP="00B76174">
            <w:pPr>
              <w:rPr>
                <w:del w:id="1089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090" w:author="오윤 권" w:date="2023-06-06T20:08:00Z">
              <w:r w:rsidDel="00DF0643">
                <w:rPr>
                  <w:rFonts w:ascii="맑은 고딕" w:hAnsi="맑은 고딕"/>
                  <w:bCs/>
                </w:rPr>
                <w:delText>사용자에게 ‘해당 작업은 부적절하다고 잘못 판단되어 삭제되었으나 검토 후 부적절하지 않아 복구되었습니다. 이용에 불편을 드려 죄송합니다.’ 알림을 전송한다.</w:delText>
              </w:r>
            </w:del>
          </w:p>
        </w:tc>
      </w:tr>
      <w:tr w:rsidR="002443AA" w:rsidRPr="00B0767A" w:rsidDel="00DF0643" w14:paraId="63DD81B0" w14:textId="7CD0D059" w:rsidTr="00C32B9F">
        <w:trPr>
          <w:del w:id="1091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B43C814" w14:textId="19FE5E06" w:rsidR="002443AA" w:rsidDel="00DF0643" w:rsidRDefault="002443AA" w:rsidP="00B76174">
            <w:pPr>
              <w:pStyle w:val="af"/>
              <w:rPr>
                <w:del w:id="1092" w:author="오윤 권" w:date="2023-06-06T20:08:00Z"/>
                <w:rFonts w:ascii="맑은 고딕" w:eastAsia="맑은 고딕" w:hAnsi="맑은 고딕"/>
              </w:rPr>
            </w:pPr>
            <w:del w:id="109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625F70EB" w14:textId="4D0F48FE" w:rsidR="002443AA" w:rsidDel="00DF0643" w:rsidRDefault="002443AA" w:rsidP="00B76174">
            <w:pPr>
              <w:rPr>
                <w:del w:id="1094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095" w:author="오윤 권" w:date="2023-06-06T20:08:00Z">
              <w:r w:rsidDel="00DF0643">
                <w:rPr>
                  <w:rFonts w:ascii="맑은 고딕" w:hAnsi="맑은 고딕"/>
                  <w:bCs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027BD66B" w14:textId="0E2000F1" w:rsidR="002443AA" w:rsidDel="00DF0643" w:rsidRDefault="002443AA" w:rsidP="00B76174">
            <w:pPr>
              <w:rPr>
                <w:del w:id="1096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097" w:author="오윤 권" w:date="2023-06-06T20:08:00Z">
              <w:r w:rsidDel="00DF0643">
                <w:rPr>
                  <w:rFonts w:ascii="맑은 고딕" w:hAnsi="맑은 고딕"/>
                  <w:bCs/>
                </w:rPr>
                <w:delText>B01 → B02 → B03 → B04 → B05</w:delText>
              </w:r>
            </w:del>
          </w:p>
        </w:tc>
      </w:tr>
      <w:tr w:rsidR="002443AA" w:rsidRPr="00B0767A" w:rsidDel="00DF0643" w14:paraId="5C026F07" w14:textId="68E2881C" w:rsidTr="00C32B9F">
        <w:trPr>
          <w:del w:id="109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3C52D55" w14:textId="71D5EC60" w:rsidR="002443AA" w:rsidDel="00DF0643" w:rsidRDefault="002443AA" w:rsidP="00B76174">
            <w:pPr>
              <w:pStyle w:val="af"/>
              <w:rPr>
                <w:del w:id="1099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E68F20A" w14:textId="68A7D6DB" w:rsidR="002443AA" w:rsidDel="00DF0643" w:rsidRDefault="002443AA" w:rsidP="00B76174">
            <w:pPr>
              <w:rPr>
                <w:del w:id="1100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101" w:author="오윤 권" w:date="2023-06-06T20:08:00Z">
              <w:r w:rsidDel="00DF0643">
                <w:rPr>
                  <w:rFonts w:ascii="맑은 고딕" w:hAnsi="맑은 고딕"/>
                  <w:bCs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1B1A5382" w14:textId="03EAFC6D" w:rsidR="002443AA" w:rsidDel="00DF0643" w:rsidRDefault="002443AA" w:rsidP="00B76174">
            <w:pPr>
              <w:rPr>
                <w:del w:id="1102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103" w:author="오윤 권" w:date="2023-06-06T20:08:00Z">
              <w:r w:rsidDel="00DF0643">
                <w:rPr>
                  <w:rFonts w:ascii="맑은 고딕" w:hAnsi="맑은 고딕"/>
                  <w:bCs/>
                </w:rPr>
                <w:delText xml:space="preserve">B01 → B02 → B03 → A03-1 </w:delText>
              </w:r>
            </w:del>
          </w:p>
        </w:tc>
      </w:tr>
      <w:tr w:rsidR="002443AA" w:rsidRPr="00B0767A" w:rsidDel="00DF0643" w14:paraId="5F940D5F" w14:textId="6CF1EC1E" w:rsidTr="00C32B9F">
        <w:trPr>
          <w:del w:id="110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46A4059" w14:textId="558C81F2" w:rsidR="002443AA" w:rsidDel="00DF0643" w:rsidRDefault="002443AA" w:rsidP="00B76174">
            <w:pPr>
              <w:pStyle w:val="af"/>
              <w:rPr>
                <w:del w:id="1105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5B338A3F" w14:textId="6F27C9E4" w:rsidR="002443AA" w:rsidDel="00DF0643" w:rsidRDefault="002443AA" w:rsidP="00B76174">
            <w:pPr>
              <w:rPr>
                <w:del w:id="1106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107" w:author="오윤 권" w:date="2023-06-06T20:08:00Z">
              <w:r w:rsidDel="00DF0643">
                <w:rPr>
                  <w:rFonts w:ascii="맑은 고딕" w:hAnsi="맑은 고딕"/>
                  <w:bCs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634B6CA6" w14:textId="1568B4EF" w:rsidR="002443AA" w:rsidDel="00DF0643" w:rsidRDefault="002443AA" w:rsidP="00B76174">
            <w:pPr>
              <w:rPr>
                <w:del w:id="1108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109" w:author="오윤 권" w:date="2023-06-06T20:08:00Z">
              <w:r w:rsidDel="00DF0643">
                <w:rPr>
                  <w:rFonts w:ascii="맑은 고딕" w:hAnsi="맑은 고딕"/>
                  <w:bCs/>
                </w:rPr>
                <w:delText xml:space="preserve">B01 → B02 → B03 → E03-1 </w:delText>
              </w:r>
            </w:del>
          </w:p>
        </w:tc>
      </w:tr>
      <w:tr w:rsidR="002443AA" w:rsidRPr="00B0767A" w:rsidDel="00DF0643" w14:paraId="61AFA335" w14:textId="73F56702" w:rsidTr="00C32B9F">
        <w:trPr>
          <w:del w:id="111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4B8255C" w14:textId="17FC3D0D" w:rsidR="002443AA" w:rsidDel="00DF0643" w:rsidRDefault="002443AA" w:rsidP="00B76174">
            <w:pPr>
              <w:pStyle w:val="af"/>
              <w:rPr>
                <w:del w:id="1111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77E08CD" w14:textId="3010C751" w:rsidR="002443AA" w:rsidDel="00DF0643" w:rsidRDefault="002443AA" w:rsidP="00B76174">
            <w:pPr>
              <w:rPr>
                <w:del w:id="1112" w:author="오윤 권" w:date="2023-06-06T20:08:00Z"/>
                <w:rFonts w:ascii="맑은 고딕" w:hAnsi="맑은 고딕"/>
                <w:bCs/>
              </w:rPr>
            </w:pPr>
            <w:del w:id="1113" w:author="오윤 권" w:date="2023-06-06T20:08:00Z">
              <w:r w:rsidDel="00DF0643">
                <w:rPr>
                  <w:rFonts w:ascii="맑은 고딕" w:hAnsi="맑은 고딕"/>
                  <w:bCs/>
                </w:rPr>
                <w:delText>SN004</w:delText>
              </w:r>
            </w:del>
          </w:p>
        </w:tc>
        <w:tc>
          <w:tcPr>
            <w:tcW w:w="6042" w:type="dxa"/>
            <w:vAlign w:val="center"/>
          </w:tcPr>
          <w:p w14:paraId="592453CC" w14:textId="40EA34B9" w:rsidR="002443AA" w:rsidDel="00DF0643" w:rsidRDefault="002443AA" w:rsidP="00B76174">
            <w:pPr>
              <w:rPr>
                <w:del w:id="1114" w:author="오윤 권" w:date="2023-06-06T20:08:00Z"/>
                <w:rFonts w:ascii="맑은 고딕" w:hAnsi="맑은 고딕"/>
                <w:bCs/>
              </w:rPr>
            </w:pPr>
            <w:del w:id="1115" w:author="오윤 권" w:date="2023-06-06T20:08:00Z">
              <w:r w:rsidDel="00DF0643">
                <w:rPr>
                  <w:rFonts w:ascii="맑은 고딕" w:hAnsi="맑은 고딕"/>
                  <w:bCs/>
                </w:rPr>
                <w:delText>B01 → B02 → B03 → B04 → B05 → E05-1.1 → E05-1.2</w:delText>
              </w:r>
            </w:del>
          </w:p>
        </w:tc>
      </w:tr>
    </w:tbl>
    <w:p w14:paraId="4B491AC2" w14:textId="287DB4B5" w:rsidR="009F52CF" w:rsidDel="00DF0643" w:rsidRDefault="009F52CF" w:rsidP="004221DF">
      <w:pPr>
        <w:rPr>
          <w:del w:id="1116" w:author="오윤 권" w:date="2023-06-06T20:08:00Z"/>
          <w:rFonts w:ascii="맑은 고딕" w:hAnsi="맑은 고딕"/>
        </w:rPr>
      </w:pPr>
    </w:p>
    <w:p w14:paraId="149BB23F" w14:textId="2C3DC347" w:rsidR="007A10FD" w:rsidDel="00DF0643" w:rsidRDefault="007A10FD" w:rsidP="007A10FD">
      <w:pPr>
        <w:rPr>
          <w:del w:id="1117" w:author="오윤 권" w:date="2023-06-06T20:08:00Z"/>
          <w:rFonts w:ascii="맑은 고딕" w:hAnsi="맑은 고딕"/>
        </w:rPr>
      </w:pPr>
      <w:del w:id="1118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>UC00</w:delText>
        </w:r>
        <w:r w:rsidR="00250E5E" w:rsidDel="00DF0643">
          <w:rPr>
            <w:rStyle w:val="ae"/>
            <w:rFonts w:ascii="맑은 고딕" w:hAnsi="맑은 고딕"/>
            <w:bCs/>
            <w:color w:val="auto"/>
          </w:rPr>
          <w:delText>4</w:delText>
        </w:r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: </w:delText>
        </w:r>
        <w:r w:rsidR="00250E5E" w:rsidDel="00DF0643">
          <w:rPr>
            <w:rFonts w:ascii="맑은 고딕" w:hAnsi="맑은 고딕" w:cs="돋움" w:hint="eastAsia"/>
            <w:szCs w:val="20"/>
          </w:rPr>
          <w:delText>마감날짜 알림을 설정한다.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19A77016" w14:textId="3B1D5A1A" w:rsidTr="00C32B9F">
        <w:trPr>
          <w:del w:id="111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411D1A9" w14:textId="3EF8FBD2" w:rsidR="007A10FD" w:rsidDel="00DF0643" w:rsidRDefault="007A10FD" w:rsidP="00C32B9F">
            <w:pPr>
              <w:pStyle w:val="af"/>
              <w:rPr>
                <w:del w:id="1120" w:author="오윤 권" w:date="2023-06-06T20:08:00Z"/>
                <w:rFonts w:ascii="맑은 고딕" w:eastAsia="맑은 고딕" w:hAnsi="맑은 고딕"/>
              </w:rPr>
            </w:pPr>
            <w:del w:id="112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2AA511C5" w14:textId="544D78BA" w:rsidR="007A10FD" w:rsidDel="00DF0643" w:rsidRDefault="00B037E1" w:rsidP="00C32B9F">
            <w:pPr>
              <w:rPr>
                <w:del w:id="112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23" w:author="오윤 권" w:date="2023-06-06T20:08:00Z">
              <w:r w:rsidDel="00DF0643">
                <w:rPr>
                  <w:rFonts w:ascii="맑은 고딕" w:hAnsi="맑은 고딕"/>
                </w:rPr>
                <w:delText xml:space="preserve">알림을 허용으로 설정하면 미완료된 작업들의 마감날짜가 가까워져 </w:delText>
              </w:r>
              <w:r w:rsidDel="00DF0643">
                <w:rPr>
                  <w:rFonts w:ascii="맑은 고딕" w:hAnsi="맑은 고딕" w:hint="eastAsia"/>
                </w:rPr>
                <w:delText>왔을 때</w:delText>
              </w:r>
              <w:r w:rsidDel="00DF0643">
                <w:rPr>
                  <w:rFonts w:ascii="맑은 고딕" w:hAnsi="맑은 고딕"/>
                </w:rPr>
                <w:delText xml:space="preserve"> 알림이 표시된</w:delText>
              </w:r>
              <w:r w:rsidDel="00DF0643">
                <w:rPr>
                  <w:rFonts w:ascii="맑은 고딕" w:hAnsi="맑은 고딕" w:cs="바탕" w:hint="eastAsia"/>
                </w:rPr>
                <w:delText>다</w:delText>
              </w:r>
            </w:del>
          </w:p>
        </w:tc>
      </w:tr>
      <w:tr w:rsidR="00B0767A" w:rsidRPr="00B0767A" w:rsidDel="00DF0643" w14:paraId="772DCCFC" w14:textId="4EB27478" w:rsidTr="00A16BEA">
        <w:trPr>
          <w:del w:id="112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783B457" w14:textId="69897B18" w:rsidR="005657BB" w:rsidDel="00DF0643" w:rsidRDefault="005657BB" w:rsidP="005657BB">
            <w:pPr>
              <w:pStyle w:val="af"/>
              <w:rPr>
                <w:del w:id="1125" w:author="오윤 권" w:date="2023-06-06T20:08:00Z"/>
                <w:rFonts w:ascii="맑은 고딕" w:eastAsia="맑은 고딕" w:hAnsi="맑은 고딕"/>
              </w:rPr>
            </w:pPr>
            <w:del w:id="112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22AA37DD" w14:textId="0415ADA0" w:rsidR="005657BB" w:rsidDel="00DF0643" w:rsidRDefault="005657BB" w:rsidP="005657BB">
            <w:pPr>
              <w:rPr>
                <w:del w:id="112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28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64AB63E3" w14:textId="5BE598F4" w:rsidTr="00A16BEA">
        <w:trPr>
          <w:del w:id="112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31DC620" w14:textId="00709122" w:rsidR="005657BB" w:rsidDel="00DF0643" w:rsidRDefault="005657BB" w:rsidP="005657BB">
            <w:pPr>
              <w:pStyle w:val="af"/>
              <w:rPr>
                <w:del w:id="1130" w:author="오윤 권" w:date="2023-06-06T20:08:00Z"/>
                <w:rFonts w:ascii="맑은 고딕" w:eastAsia="맑은 고딕" w:hAnsi="맑은 고딕"/>
              </w:rPr>
            </w:pPr>
            <w:del w:id="113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84686BB" w14:textId="0466194F" w:rsidR="005657BB" w:rsidDel="00DF0643" w:rsidRDefault="005657BB" w:rsidP="005657BB">
            <w:pPr>
              <w:rPr>
                <w:del w:id="113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33" w:author="오윤 권" w:date="2023-06-06T20:08:00Z">
              <w:r w:rsidDel="00DF0643">
                <w:rPr>
                  <w:rFonts w:ascii="맑은 고딕" w:hAnsi="맑은 고딕"/>
                </w:rPr>
                <w:delText>작업의 마감날짜/상태가 표시되어있어야 한다.</w:delText>
              </w:r>
            </w:del>
          </w:p>
        </w:tc>
      </w:tr>
      <w:tr w:rsidR="00B0767A" w:rsidRPr="00B0767A" w:rsidDel="00DF0643" w14:paraId="42D88F1F" w14:textId="5148A20F" w:rsidTr="00A16BEA">
        <w:trPr>
          <w:del w:id="113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E23DEE6" w14:textId="17D089D0" w:rsidR="005657BB" w:rsidDel="00DF0643" w:rsidRDefault="005657BB" w:rsidP="005657BB">
            <w:pPr>
              <w:pStyle w:val="af"/>
              <w:rPr>
                <w:del w:id="1135" w:author="오윤 권" w:date="2023-06-06T20:08:00Z"/>
                <w:rFonts w:ascii="맑은 고딕" w:eastAsia="맑은 고딕" w:hAnsi="맑은 고딕"/>
              </w:rPr>
            </w:pPr>
            <w:del w:id="113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612AD274" w14:textId="442EC501" w:rsidR="005657BB" w:rsidDel="00DF0643" w:rsidRDefault="005657BB" w:rsidP="005657BB">
            <w:pPr>
              <w:rPr>
                <w:del w:id="113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38" w:author="오윤 권" w:date="2023-06-06T20:08:00Z">
              <w:r w:rsidDel="00DF0643">
                <w:rPr>
                  <w:rFonts w:ascii="맑은 고딕" w:hAnsi="맑은 고딕"/>
                </w:rPr>
                <w:delText>사용자는 마감날짜가 가까워졌을때 알림을 받을 수 있다.</w:delText>
              </w:r>
            </w:del>
          </w:p>
        </w:tc>
      </w:tr>
      <w:tr w:rsidR="002443AA" w:rsidRPr="00B0767A" w:rsidDel="00DF0643" w14:paraId="3E8850A2" w14:textId="3B90C4B9" w:rsidTr="009C1945">
        <w:trPr>
          <w:del w:id="1139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8F77015" w14:textId="22DC102E" w:rsidR="002443AA" w:rsidDel="00DF0643" w:rsidRDefault="002443AA" w:rsidP="005657BB">
            <w:pPr>
              <w:pStyle w:val="af"/>
              <w:rPr>
                <w:del w:id="1140" w:author="오윤 권" w:date="2023-06-06T20:08:00Z"/>
                <w:rFonts w:ascii="맑은 고딕" w:eastAsia="맑은 고딕" w:hAnsi="맑은 고딕"/>
              </w:rPr>
            </w:pPr>
            <w:del w:id="114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1793849D" w14:textId="20DD953A" w:rsidR="002443AA" w:rsidDel="00DF0643" w:rsidRDefault="002443AA" w:rsidP="005657BB">
            <w:pPr>
              <w:pStyle w:val="af"/>
              <w:rPr>
                <w:del w:id="114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14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1532A3E" w14:textId="5F3CD3A8" w:rsidR="002443AA" w:rsidDel="00DF0643" w:rsidRDefault="002443AA" w:rsidP="005657BB">
            <w:pPr>
              <w:pStyle w:val="af"/>
              <w:jc w:val="both"/>
              <w:rPr>
                <w:del w:id="114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14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 xml:space="preserve">사용자는 작업 상세설정 항목 중 마감알림설정 버튼을 클릭한다. </w:delText>
              </w:r>
            </w:del>
          </w:p>
        </w:tc>
      </w:tr>
      <w:tr w:rsidR="002443AA" w:rsidRPr="00B0767A" w:rsidDel="00DF0643" w14:paraId="3ECB529E" w14:textId="72F4846F" w:rsidTr="009C1945">
        <w:trPr>
          <w:del w:id="114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E8A34F7" w14:textId="3BD7CE3D" w:rsidR="002443AA" w:rsidDel="00DF0643" w:rsidRDefault="002443AA" w:rsidP="005657BB">
            <w:pPr>
              <w:jc w:val="center"/>
              <w:rPr>
                <w:del w:id="1147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1EA099" w14:textId="388F66CD" w:rsidR="002443AA" w:rsidDel="00DF0643" w:rsidRDefault="002443AA" w:rsidP="005657BB">
            <w:pPr>
              <w:rPr>
                <w:del w:id="114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49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D04089E" w14:textId="68788789" w:rsidR="002443AA" w:rsidDel="00DF0643" w:rsidRDefault="002443AA" w:rsidP="005657BB">
            <w:pPr>
              <w:rPr>
                <w:del w:id="115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51" w:author="오윤 권" w:date="2023-06-06T20:08:00Z">
              <w:r w:rsidDel="00DF0643">
                <w:rPr>
                  <w:rFonts w:ascii="맑은 고딕" w:hAnsi="맑은 고딕"/>
                </w:rPr>
                <w:delText>시스템은 사용자가 설정한 마감기한이 다가왔을때 사용자에게 “미완료된 작업이 있습니다.” 라는 문구를 출력한다.</w:delText>
              </w:r>
            </w:del>
          </w:p>
        </w:tc>
      </w:tr>
      <w:tr w:rsidR="002443AA" w:rsidRPr="00B0767A" w:rsidDel="00DF0643" w14:paraId="24D44BE8" w14:textId="44225340" w:rsidTr="009C1945">
        <w:trPr>
          <w:del w:id="115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1CF9C69" w14:textId="29898538" w:rsidR="002443AA" w:rsidDel="00DF0643" w:rsidRDefault="002443AA" w:rsidP="005657BB">
            <w:pPr>
              <w:jc w:val="center"/>
              <w:rPr>
                <w:del w:id="1153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B023B6" w14:textId="772CDB20" w:rsidR="002443AA" w:rsidDel="00DF0643" w:rsidRDefault="002443AA" w:rsidP="005657BB">
            <w:pPr>
              <w:rPr>
                <w:del w:id="115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55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456E677" w14:textId="7DE7E3FD" w:rsidR="002443AA" w:rsidDel="00DF0643" w:rsidRDefault="002443AA" w:rsidP="005657BB">
            <w:pPr>
              <w:rPr>
                <w:del w:id="115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57" w:author="오윤 권" w:date="2023-06-06T20:08:00Z">
              <w:r w:rsidDel="00DF0643">
                <w:rPr>
                  <w:rFonts w:ascii="맑은 고딕" w:hAnsi="맑은 고딕"/>
                </w:rPr>
                <w:delText>사용자가 확인 버튼을 누르면 원래 화면으로 돌아간다.</w:delText>
              </w:r>
            </w:del>
          </w:p>
        </w:tc>
      </w:tr>
      <w:tr w:rsidR="00B0767A" w:rsidRPr="00B0767A" w:rsidDel="00DF0643" w14:paraId="184A4BB2" w14:textId="3C49DA7D" w:rsidTr="001437F2">
        <w:trPr>
          <w:del w:id="1158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92D3A3D" w14:textId="3BFAFF42" w:rsidR="005657BB" w:rsidDel="00DF0643" w:rsidRDefault="005657BB" w:rsidP="005657BB">
            <w:pPr>
              <w:pStyle w:val="af"/>
              <w:rPr>
                <w:del w:id="1159" w:author="오윤 권" w:date="2023-06-06T20:08:00Z"/>
                <w:rFonts w:ascii="맑은 고딕" w:eastAsia="맑은 고딕" w:hAnsi="맑은 고딕"/>
              </w:rPr>
            </w:pPr>
            <w:del w:id="116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71FEA88" w14:textId="778D5DB8" w:rsidR="005657BB" w:rsidDel="00DF0643" w:rsidRDefault="005657BB" w:rsidP="005657BB">
            <w:pPr>
              <w:pStyle w:val="af"/>
              <w:rPr>
                <w:del w:id="116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16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A01-1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E756256" w14:textId="6F481B3D" w:rsidR="005657BB" w:rsidDel="00DF0643" w:rsidRDefault="005657BB" w:rsidP="005657BB">
            <w:pPr>
              <w:pStyle w:val="af"/>
              <w:rPr>
                <w:del w:id="116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16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알림설정 버튼을 누르지 않으면 따로 알림을 보내지않는다.</w:delText>
              </w:r>
            </w:del>
          </w:p>
        </w:tc>
      </w:tr>
      <w:tr w:rsidR="00B0767A" w:rsidRPr="00B0767A" w:rsidDel="00DF0643" w14:paraId="1959A9D3" w14:textId="732903FB" w:rsidTr="00C32B9F">
        <w:trPr>
          <w:del w:id="116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8F6AF8E" w14:textId="47AB485E" w:rsidR="007A10FD" w:rsidDel="00DF0643" w:rsidRDefault="007A10FD" w:rsidP="00C32B9F">
            <w:pPr>
              <w:pStyle w:val="af"/>
              <w:rPr>
                <w:del w:id="1166" w:author="오윤 권" w:date="2023-06-06T20:08:00Z"/>
                <w:rFonts w:ascii="맑은 고딕" w:eastAsia="맑은 고딕" w:hAnsi="맑은 고딕"/>
              </w:rPr>
            </w:pPr>
            <w:del w:id="116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</w:tcPr>
          <w:p w14:paraId="5AB9D205" w14:textId="11040F73" w:rsidR="007A10FD" w:rsidDel="00DF0643" w:rsidRDefault="007A10FD" w:rsidP="00C32B9F">
            <w:pPr>
              <w:pStyle w:val="af"/>
              <w:rPr>
                <w:del w:id="116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0D01245" w14:textId="63D16553" w:rsidR="007A10FD" w:rsidDel="00DF0643" w:rsidRDefault="007A10FD" w:rsidP="00C32B9F">
            <w:pPr>
              <w:pStyle w:val="af"/>
              <w:jc w:val="both"/>
              <w:rPr>
                <w:del w:id="116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2443AA" w:rsidRPr="00B0767A" w:rsidDel="00DF0643" w14:paraId="7864B6A0" w14:textId="53C5C51F" w:rsidTr="002308F9">
        <w:trPr>
          <w:del w:id="117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14CC732" w14:textId="6CD2C755" w:rsidR="002443AA" w:rsidDel="00DF0643" w:rsidRDefault="002443AA" w:rsidP="0060419A">
            <w:pPr>
              <w:pStyle w:val="af"/>
              <w:rPr>
                <w:del w:id="1171" w:author="오윤 권" w:date="2023-06-06T20:08:00Z"/>
                <w:rFonts w:ascii="맑은 고딕" w:eastAsia="맑은 고딕" w:hAnsi="맑은 고딕"/>
              </w:rPr>
            </w:pPr>
            <w:del w:id="117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6982858E" w14:textId="48773247" w:rsidR="002443AA" w:rsidDel="00DF0643" w:rsidRDefault="002443AA" w:rsidP="0060419A">
            <w:pPr>
              <w:rPr>
                <w:del w:id="117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74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4F4A81DC" w14:textId="20435FFA" w:rsidR="002443AA" w:rsidDel="00DF0643" w:rsidRDefault="002443AA" w:rsidP="0060419A">
            <w:pPr>
              <w:rPr>
                <w:del w:id="117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76" w:author="오윤 권" w:date="2023-06-06T20:08:00Z">
              <w:r w:rsidDel="00DF0643">
                <w:rPr>
                  <w:rFonts w:ascii="맑은 고딕" w:hAnsi="맑은 고딕"/>
                </w:rPr>
                <w:delText xml:space="preserve">B01 → B02 → B03 </w:delText>
              </w:r>
            </w:del>
          </w:p>
        </w:tc>
      </w:tr>
      <w:tr w:rsidR="002443AA" w:rsidRPr="00B0767A" w:rsidDel="00DF0643" w14:paraId="0933D068" w14:textId="733165C8" w:rsidTr="002308F9">
        <w:trPr>
          <w:del w:id="117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BF4C3DE" w14:textId="65282527" w:rsidR="002443AA" w:rsidDel="00DF0643" w:rsidRDefault="002443AA" w:rsidP="0060419A">
            <w:pPr>
              <w:pStyle w:val="af"/>
              <w:rPr>
                <w:del w:id="117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80AE993" w14:textId="66DC9E90" w:rsidR="002443AA" w:rsidDel="00DF0643" w:rsidRDefault="002443AA" w:rsidP="0060419A">
            <w:pPr>
              <w:rPr>
                <w:del w:id="117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80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15AF82A6" w14:textId="1B50509D" w:rsidR="002443AA" w:rsidDel="00DF0643" w:rsidRDefault="002443AA" w:rsidP="0060419A">
            <w:pPr>
              <w:rPr>
                <w:del w:id="118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82" w:author="오윤 권" w:date="2023-06-06T20:08:00Z">
              <w:r w:rsidDel="00DF0643">
                <w:rPr>
                  <w:rFonts w:ascii="맑은 고딕" w:hAnsi="맑은 고딕"/>
                </w:rPr>
                <w:delText>B01 → A01-1</w:delText>
              </w:r>
            </w:del>
          </w:p>
        </w:tc>
      </w:tr>
    </w:tbl>
    <w:p w14:paraId="1F462994" w14:textId="491AA630" w:rsidR="007A10FD" w:rsidDel="00DF0643" w:rsidRDefault="007A10FD" w:rsidP="004221DF">
      <w:pPr>
        <w:rPr>
          <w:del w:id="1183" w:author="오윤 권" w:date="2023-06-06T20:08:00Z"/>
          <w:rFonts w:ascii="맑은 고딕" w:hAnsi="맑은 고딕"/>
        </w:rPr>
      </w:pPr>
    </w:p>
    <w:p w14:paraId="14F63089" w14:textId="1E665515" w:rsidR="007A10FD" w:rsidDel="00DF0643" w:rsidRDefault="007A10FD" w:rsidP="004221DF">
      <w:pPr>
        <w:rPr>
          <w:del w:id="1184" w:author="오윤 권" w:date="2023-06-06T20:08:00Z"/>
          <w:rFonts w:ascii="맑은 고딕" w:hAnsi="맑은 고딕"/>
        </w:rPr>
      </w:pPr>
    </w:p>
    <w:p w14:paraId="0A440955" w14:textId="56DAD1B5" w:rsidR="00250E5E" w:rsidDel="00DF0643" w:rsidRDefault="00250E5E" w:rsidP="004221DF">
      <w:pPr>
        <w:rPr>
          <w:del w:id="1185" w:author="오윤 권" w:date="2023-06-06T20:08:00Z"/>
          <w:rFonts w:ascii="맑은 고딕" w:hAnsi="맑은 고딕"/>
        </w:rPr>
      </w:pPr>
    </w:p>
    <w:p w14:paraId="3AE51B02" w14:textId="23ABE6BF" w:rsidR="00B037E1" w:rsidDel="00DF0643" w:rsidRDefault="00B037E1" w:rsidP="004221DF">
      <w:pPr>
        <w:rPr>
          <w:del w:id="1186" w:author="오윤 권" w:date="2023-06-06T20:08:00Z"/>
          <w:rFonts w:ascii="맑은 고딕" w:hAnsi="맑은 고딕"/>
        </w:rPr>
      </w:pPr>
    </w:p>
    <w:p w14:paraId="43B0B4E9" w14:textId="2B48D59E" w:rsidR="007A10FD" w:rsidDel="00DF0643" w:rsidRDefault="007A10FD" w:rsidP="00250E5E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187" w:author="오윤 권" w:date="2023-06-06T20:08:00Z"/>
          <w:rFonts w:ascii="맑은 고딕" w:hAnsi="맑은 고딕" w:cs="돋움"/>
          <w:b/>
          <w:szCs w:val="20"/>
        </w:rPr>
      </w:pPr>
      <w:del w:id="1188" w:author="오윤 권" w:date="2023-06-06T20:08:00Z">
        <w:r w:rsidDel="00DF0643">
          <w:rPr>
            <w:rStyle w:val="ae"/>
            <w:rFonts w:ascii="맑은 고딕" w:hAnsi="맑은 고딕"/>
            <w:b/>
            <w:color w:val="auto"/>
          </w:rPr>
          <w:delText>UC00</w:delText>
        </w:r>
        <w:r w:rsidR="00250E5E" w:rsidDel="00DF0643">
          <w:rPr>
            <w:rStyle w:val="ae"/>
            <w:rFonts w:ascii="맑은 고딕" w:hAnsi="맑은 고딕"/>
            <w:b/>
            <w:color w:val="auto"/>
          </w:rPr>
          <w:delText>5</w:delText>
        </w:r>
        <w:r w:rsidDel="00DF0643">
          <w:rPr>
            <w:rStyle w:val="ae"/>
            <w:rFonts w:ascii="맑은 고딕" w:hAnsi="맑은 고딕"/>
            <w:b/>
            <w:color w:val="auto"/>
          </w:rPr>
          <w:delText xml:space="preserve">: </w:delText>
        </w:r>
        <w:r w:rsidR="00250E5E" w:rsidDel="00DF0643">
          <w:rPr>
            <w:rFonts w:ascii="맑은 고딕" w:hAnsi="맑은 고딕" w:cs="돋움" w:hint="eastAsia"/>
            <w:b/>
            <w:szCs w:val="20"/>
          </w:rPr>
          <w:delText>사진을</w:delText>
        </w:r>
        <w:r w:rsidR="0087756B" w:rsidDel="00DF0643">
          <w:rPr>
            <w:rFonts w:ascii="맑은 고딕" w:hAnsi="맑은 고딕" w:cs="돋움" w:hint="eastAsia"/>
            <w:b/>
            <w:szCs w:val="20"/>
          </w:rPr>
          <w:delText xml:space="preserve"> </w:delText>
        </w:r>
        <w:r w:rsidR="00250E5E" w:rsidDel="00DF0643">
          <w:rPr>
            <w:rFonts w:ascii="맑은 고딕" w:hAnsi="맑은 고딕" w:cs="돋움" w:hint="eastAsia"/>
            <w:b/>
            <w:szCs w:val="20"/>
          </w:rPr>
          <w:delText>추가한다.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70CB3622" w14:textId="77A38F43" w:rsidTr="00C32B9F">
        <w:trPr>
          <w:del w:id="118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D1930E0" w14:textId="0AADD932" w:rsidR="007A10FD" w:rsidDel="00DF0643" w:rsidRDefault="007A10FD" w:rsidP="00C32B9F">
            <w:pPr>
              <w:pStyle w:val="af"/>
              <w:rPr>
                <w:del w:id="1190" w:author="오윤 권" w:date="2023-06-06T20:08:00Z"/>
                <w:rFonts w:ascii="맑은 고딕" w:eastAsia="맑은 고딕" w:hAnsi="맑은 고딕"/>
              </w:rPr>
            </w:pPr>
            <w:del w:id="119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7A74E03B" w14:textId="0813B8C2" w:rsidR="007A10FD" w:rsidDel="00DF0643" w:rsidRDefault="00B037E1" w:rsidP="00C32B9F">
            <w:pPr>
              <w:rPr>
                <w:del w:id="119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93" w:author="오윤 권" w:date="2023-06-06T20:08:00Z">
              <w:r w:rsidDel="00DF0643">
                <w:rPr>
                  <w:rFonts w:ascii="맑은 고딕" w:hAnsi="맑은 고딕"/>
                </w:rPr>
                <w:delText>작업을 추가하면서 작업과 관련된 사진을 추가 한다.</w:delText>
              </w:r>
            </w:del>
          </w:p>
        </w:tc>
      </w:tr>
      <w:tr w:rsidR="00B0767A" w:rsidRPr="00B0767A" w:rsidDel="00DF0643" w14:paraId="7948AF7D" w14:textId="4EE68F4E" w:rsidTr="001077FE">
        <w:trPr>
          <w:del w:id="119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EE8BC8C" w14:textId="035D5E5D" w:rsidR="0087756B" w:rsidDel="00DF0643" w:rsidRDefault="0087756B" w:rsidP="0087756B">
            <w:pPr>
              <w:pStyle w:val="af"/>
              <w:rPr>
                <w:del w:id="1195" w:author="오윤 권" w:date="2023-06-06T20:08:00Z"/>
                <w:rFonts w:ascii="맑은 고딕" w:eastAsia="맑은 고딕" w:hAnsi="맑은 고딕"/>
              </w:rPr>
            </w:pPr>
            <w:del w:id="119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1962CFE" w14:textId="1C46458A" w:rsidR="0087756B" w:rsidDel="00DF0643" w:rsidRDefault="0087756B" w:rsidP="0087756B">
            <w:pPr>
              <w:rPr>
                <w:del w:id="119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198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4BB48A61" w14:textId="439AC8A6" w:rsidTr="001077FE">
        <w:trPr>
          <w:del w:id="119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481367C" w14:textId="6EB6DA74" w:rsidR="0087756B" w:rsidDel="00DF0643" w:rsidRDefault="0087756B" w:rsidP="0087756B">
            <w:pPr>
              <w:pStyle w:val="af"/>
              <w:rPr>
                <w:del w:id="1200" w:author="오윤 권" w:date="2023-06-06T20:08:00Z"/>
                <w:rFonts w:ascii="맑은 고딕" w:eastAsia="맑은 고딕" w:hAnsi="맑은 고딕"/>
              </w:rPr>
            </w:pPr>
            <w:del w:id="120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C1423F7" w14:textId="49A46A9C" w:rsidR="0087756B" w:rsidDel="00DF0643" w:rsidRDefault="0087756B" w:rsidP="0087756B">
            <w:pPr>
              <w:rPr>
                <w:del w:id="120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03" w:author="오윤 권" w:date="2023-06-06T20:08:00Z">
              <w:r w:rsidDel="00DF0643">
                <w:rPr>
                  <w:rFonts w:ascii="맑은 고딕" w:hAnsi="맑은 고딕"/>
                </w:rPr>
                <w:delText>작업 추가 버튼을 누른다</w:delText>
              </w:r>
            </w:del>
          </w:p>
        </w:tc>
      </w:tr>
      <w:tr w:rsidR="00B0767A" w:rsidRPr="00B0767A" w:rsidDel="00DF0643" w14:paraId="709196DF" w14:textId="109DC390" w:rsidTr="001077FE">
        <w:trPr>
          <w:del w:id="120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82D884C" w14:textId="5F29346C" w:rsidR="0087756B" w:rsidDel="00DF0643" w:rsidRDefault="0087756B" w:rsidP="0087756B">
            <w:pPr>
              <w:pStyle w:val="af"/>
              <w:rPr>
                <w:del w:id="1205" w:author="오윤 권" w:date="2023-06-06T20:08:00Z"/>
                <w:rFonts w:ascii="맑은 고딕" w:eastAsia="맑은 고딕" w:hAnsi="맑은 고딕"/>
              </w:rPr>
            </w:pPr>
            <w:del w:id="120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5D2BC61" w14:textId="260B0A7A" w:rsidR="0087756B" w:rsidDel="00DF0643" w:rsidRDefault="0087756B" w:rsidP="0087756B">
            <w:pPr>
              <w:rPr>
                <w:del w:id="120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08" w:author="오윤 권" w:date="2023-06-06T20:08:00Z">
              <w:r w:rsidDel="00DF0643">
                <w:rPr>
                  <w:rFonts w:ascii="맑은 고딕" w:hAnsi="맑은 고딕"/>
                </w:rPr>
                <w:delText>작업 내용에 사진이 추가된다.</w:delText>
              </w:r>
            </w:del>
          </w:p>
        </w:tc>
      </w:tr>
      <w:tr w:rsidR="002443AA" w:rsidRPr="00B0767A" w:rsidDel="00DF0643" w14:paraId="028BF7BC" w14:textId="633DA23B" w:rsidTr="001077FE">
        <w:trPr>
          <w:del w:id="1209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C55EDB6" w14:textId="67A73837" w:rsidR="002443AA" w:rsidDel="00DF0643" w:rsidRDefault="002443AA" w:rsidP="0087756B">
            <w:pPr>
              <w:pStyle w:val="af"/>
              <w:rPr>
                <w:del w:id="1210" w:author="오윤 권" w:date="2023-06-06T20:08:00Z"/>
                <w:rFonts w:ascii="맑은 고딕" w:eastAsia="맑은 고딕" w:hAnsi="맑은 고딕"/>
              </w:rPr>
            </w:pPr>
            <w:del w:id="121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278D2CF8" w14:textId="37437F04" w:rsidR="002443AA" w:rsidDel="00DF0643" w:rsidRDefault="002443AA" w:rsidP="0087756B">
            <w:pPr>
              <w:pStyle w:val="af"/>
              <w:rPr>
                <w:del w:id="121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21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E02F55E" w14:textId="476E0835" w:rsidR="002443AA" w:rsidDel="00DF0643" w:rsidRDefault="002443AA" w:rsidP="0087756B">
            <w:pPr>
              <w:pStyle w:val="af"/>
              <w:jc w:val="both"/>
              <w:rPr>
                <w:del w:id="121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21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사용자는 사진 추가 버튼을 선택한다.</w:delText>
              </w:r>
            </w:del>
          </w:p>
        </w:tc>
      </w:tr>
      <w:tr w:rsidR="002443AA" w:rsidRPr="00B0767A" w:rsidDel="00DF0643" w14:paraId="33F457F6" w14:textId="4EF59B01" w:rsidTr="001077FE">
        <w:trPr>
          <w:del w:id="121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EABA004" w14:textId="4E85AE7D" w:rsidR="002443AA" w:rsidDel="00DF0643" w:rsidRDefault="002443AA" w:rsidP="0087756B">
            <w:pPr>
              <w:jc w:val="center"/>
              <w:rPr>
                <w:del w:id="1217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926A68E" w14:textId="5101FD72" w:rsidR="002443AA" w:rsidDel="00DF0643" w:rsidRDefault="002443AA" w:rsidP="0087756B">
            <w:pPr>
              <w:rPr>
                <w:del w:id="121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19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AD04BAF" w14:textId="02F36851" w:rsidR="002443AA" w:rsidDel="00DF0643" w:rsidRDefault="002443AA" w:rsidP="0087756B">
            <w:pPr>
              <w:rPr>
                <w:del w:id="122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21" w:author="오윤 권" w:date="2023-06-06T20:08:00Z">
              <w:r w:rsidDel="00DF0643">
                <w:rPr>
                  <w:rFonts w:ascii="맑은 고딕" w:hAnsi="맑은 고딕"/>
                </w:rPr>
                <w:delText>화면에 ‘사진을 저장하시겠습니까?’문구를 출력한다.</w:delText>
              </w:r>
            </w:del>
          </w:p>
        </w:tc>
      </w:tr>
      <w:tr w:rsidR="002443AA" w:rsidRPr="00B0767A" w:rsidDel="00DF0643" w14:paraId="48B7B20F" w14:textId="740A3130" w:rsidTr="001077FE">
        <w:trPr>
          <w:del w:id="122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3D298D8" w14:textId="3F485C51" w:rsidR="002443AA" w:rsidDel="00DF0643" w:rsidRDefault="002443AA" w:rsidP="0087756B">
            <w:pPr>
              <w:jc w:val="center"/>
              <w:rPr>
                <w:del w:id="1223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13E5628" w14:textId="6974FBDD" w:rsidR="002443AA" w:rsidDel="00DF0643" w:rsidRDefault="002443AA" w:rsidP="0087756B">
            <w:pPr>
              <w:rPr>
                <w:del w:id="1224" w:author="오윤 권" w:date="2023-06-06T20:08:00Z"/>
                <w:rFonts w:ascii="맑은 고딕" w:hAnsi="맑은 고딕"/>
              </w:rPr>
            </w:pPr>
            <w:del w:id="1225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F7C2582" w14:textId="20583C33" w:rsidR="002443AA" w:rsidDel="00DF0643" w:rsidRDefault="002443AA" w:rsidP="0087756B">
            <w:pPr>
              <w:rPr>
                <w:del w:id="1226" w:author="오윤 권" w:date="2023-06-06T20:08:00Z"/>
                <w:rFonts w:ascii="맑은 고딕" w:hAnsi="맑은 고딕"/>
              </w:rPr>
            </w:pPr>
            <w:del w:id="1227" w:author="오윤 권" w:date="2023-06-06T20:08:00Z">
              <w:r w:rsidDel="00DF0643">
                <w:rPr>
                  <w:rFonts w:ascii="맑은 고딕" w:hAnsi="맑은 고딕"/>
                </w:rPr>
                <w:delText>데이터베이스에 작성내용이 저장된다.</w:delText>
              </w:r>
            </w:del>
          </w:p>
        </w:tc>
      </w:tr>
      <w:tr w:rsidR="00B0767A" w:rsidRPr="00B0767A" w:rsidDel="00DF0643" w14:paraId="34B27EB2" w14:textId="54F4D8C4" w:rsidTr="001077FE">
        <w:trPr>
          <w:del w:id="122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FDF349C" w14:textId="74D8FF3C" w:rsidR="0087756B" w:rsidDel="00DF0643" w:rsidRDefault="0087756B" w:rsidP="0087756B">
            <w:pPr>
              <w:pStyle w:val="af"/>
              <w:rPr>
                <w:del w:id="1229" w:author="오윤 권" w:date="2023-06-06T20:08:00Z"/>
                <w:rFonts w:ascii="맑은 고딕" w:eastAsia="맑은 고딕" w:hAnsi="맑은 고딕"/>
              </w:rPr>
            </w:pPr>
            <w:del w:id="123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0F22002" w14:textId="43C4A5DF" w:rsidR="0087756B" w:rsidDel="00DF0643" w:rsidRDefault="0087756B" w:rsidP="0087756B">
            <w:pPr>
              <w:pStyle w:val="af"/>
              <w:rPr>
                <w:del w:id="123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13C2D6AE" w14:textId="6A1C2643" w:rsidR="0087756B" w:rsidDel="00DF0643" w:rsidRDefault="0087756B" w:rsidP="0087756B">
            <w:pPr>
              <w:pStyle w:val="af"/>
              <w:rPr>
                <w:del w:id="123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B0767A" w:rsidRPr="00B0767A" w:rsidDel="00DF0643" w14:paraId="553224DD" w14:textId="73A9A033" w:rsidTr="001077FE">
        <w:trPr>
          <w:del w:id="123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EB32FF5" w14:textId="502CBDC7" w:rsidR="0087756B" w:rsidDel="00DF0643" w:rsidRDefault="0087756B" w:rsidP="0087756B">
            <w:pPr>
              <w:jc w:val="center"/>
              <w:rPr>
                <w:del w:id="123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B4393CE" w14:textId="5097FEEC" w:rsidR="0087756B" w:rsidDel="00DF0643" w:rsidRDefault="0087756B" w:rsidP="0087756B">
            <w:pPr>
              <w:pStyle w:val="af"/>
              <w:rPr>
                <w:del w:id="123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23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A8A42D0" w14:textId="79E57AEC" w:rsidR="0087756B" w:rsidDel="00DF0643" w:rsidRDefault="0087756B" w:rsidP="0087756B">
            <w:pPr>
              <w:pStyle w:val="af"/>
              <w:rPr>
                <w:del w:id="123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23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아니오를 선택한 경우 작업이 추가되지 않으며 B02로 되돌아간다.</w:delText>
              </w:r>
            </w:del>
          </w:p>
        </w:tc>
      </w:tr>
      <w:tr w:rsidR="00B0767A" w:rsidRPr="00B0767A" w:rsidDel="00DF0643" w14:paraId="0938227A" w14:textId="4CC5D54D" w:rsidTr="001077FE">
        <w:trPr>
          <w:del w:id="1239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FBD236C" w14:textId="4B48903D" w:rsidR="0087756B" w:rsidDel="00DF0643" w:rsidRDefault="0087756B" w:rsidP="0087756B">
            <w:pPr>
              <w:pStyle w:val="af"/>
              <w:rPr>
                <w:del w:id="1240" w:author="오윤 권" w:date="2023-06-06T20:08:00Z"/>
                <w:rFonts w:ascii="맑은 고딕" w:eastAsia="맑은 고딕" w:hAnsi="맑은 고딕"/>
              </w:rPr>
            </w:pPr>
            <w:del w:id="124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1604F114" w14:textId="39D25B69" w:rsidR="0087756B" w:rsidDel="00DF0643" w:rsidRDefault="0087756B" w:rsidP="0087756B">
            <w:pPr>
              <w:pStyle w:val="af"/>
              <w:rPr>
                <w:del w:id="124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066FC729" w14:textId="5609B086" w:rsidR="0087756B" w:rsidDel="00DF0643" w:rsidRDefault="0087756B" w:rsidP="0087756B">
            <w:pPr>
              <w:pStyle w:val="af"/>
              <w:jc w:val="both"/>
              <w:rPr>
                <w:del w:id="124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B0767A" w:rsidRPr="00B0767A" w:rsidDel="00DF0643" w14:paraId="713A4FD3" w14:textId="463F01E5" w:rsidTr="001077FE">
        <w:trPr>
          <w:del w:id="124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98F46BC" w14:textId="5C94D5E5" w:rsidR="0087756B" w:rsidDel="00DF0643" w:rsidRDefault="0087756B" w:rsidP="0087756B">
            <w:pPr>
              <w:pStyle w:val="af"/>
              <w:rPr>
                <w:del w:id="1245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8997EC7" w14:textId="54DE93BF" w:rsidR="0087756B" w:rsidDel="00DF0643" w:rsidRDefault="0087756B" w:rsidP="0087756B">
            <w:pPr>
              <w:rPr>
                <w:del w:id="1246" w:author="오윤 권" w:date="2023-06-06T20:08:00Z"/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53A16206" w14:textId="79D6F341" w:rsidR="0087756B" w:rsidDel="00DF0643" w:rsidRDefault="0087756B" w:rsidP="0087756B">
            <w:pPr>
              <w:rPr>
                <w:del w:id="1247" w:author="오윤 권" w:date="2023-06-06T20:08:00Z"/>
                <w:rStyle w:val="ae"/>
                <w:rFonts w:ascii="맑은 고딕" w:hAnsi="맑은 고딕"/>
                <w:color w:val="auto"/>
              </w:rPr>
            </w:pPr>
          </w:p>
        </w:tc>
      </w:tr>
      <w:tr w:rsidR="002443AA" w:rsidRPr="00B0767A" w:rsidDel="00DF0643" w14:paraId="5F2A03BD" w14:textId="0EF94829" w:rsidTr="001077FE">
        <w:trPr>
          <w:del w:id="124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4954389" w14:textId="6412803C" w:rsidR="002443AA" w:rsidDel="00DF0643" w:rsidRDefault="002443AA" w:rsidP="00F402B6">
            <w:pPr>
              <w:pStyle w:val="af"/>
              <w:rPr>
                <w:del w:id="1249" w:author="오윤 권" w:date="2023-06-06T20:08:00Z"/>
                <w:rFonts w:ascii="맑은 고딕" w:eastAsia="맑은 고딕" w:hAnsi="맑은 고딕"/>
              </w:rPr>
            </w:pPr>
            <w:del w:id="125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2D4CC8CB" w14:textId="6CDC44AD" w:rsidR="002443AA" w:rsidDel="00DF0643" w:rsidRDefault="002443AA" w:rsidP="00F402B6">
            <w:pPr>
              <w:rPr>
                <w:del w:id="125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52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5BFEE68" w14:textId="0EE8AB1E" w:rsidR="002443AA" w:rsidDel="00DF0643" w:rsidRDefault="002443AA" w:rsidP="00F402B6">
            <w:pPr>
              <w:rPr>
                <w:del w:id="125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54" w:author="오윤 권" w:date="2023-06-06T20:08:00Z">
              <w:r w:rsidDel="00DF0643">
                <w:rPr>
                  <w:rFonts w:ascii="맑은 고딕" w:hAnsi="맑은 고딕"/>
                </w:rPr>
                <w:delText>B01 → B02 → B03</w:delText>
              </w:r>
            </w:del>
          </w:p>
        </w:tc>
      </w:tr>
      <w:tr w:rsidR="002443AA" w:rsidRPr="00B0767A" w:rsidDel="00DF0643" w14:paraId="1D6A3988" w14:textId="5831A79F" w:rsidTr="00713F57">
        <w:trPr>
          <w:del w:id="125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5155513" w14:textId="0C521175" w:rsidR="002443AA" w:rsidDel="00DF0643" w:rsidRDefault="002443AA" w:rsidP="00F402B6">
            <w:pPr>
              <w:pStyle w:val="af"/>
              <w:rPr>
                <w:del w:id="125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E6DAAD1" w14:textId="65144988" w:rsidR="002443AA" w:rsidDel="00DF0643" w:rsidRDefault="002443AA" w:rsidP="00F402B6">
            <w:pPr>
              <w:rPr>
                <w:del w:id="125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58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503F09DD" w14:textId="380CA563" w:rsidR="002443AA" w:rsidDel="00DF0643" w:rsidRDefault="002443AA" w:rsidP="00F402B6">
            <w:pPr>
              <w:rPr>
                <w:del w:id="125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60" w:author="오윤 권" w:date="2023-06-06T20:08:00Z">
              <w:r w:rsidDel="00DF0643">
                <w:rPr>
                  <w:rFonts w:ascii="맑은 고딕" w:hAnsi="맑은 고딕"/>
                </w:rPr>
                <w:delText>B01 → B02 → A02-1 → B02</w:delText>
              </w:r>
            </w:del>
          </w:p>
        </w:tc>
      </w:tr>
    </w:tbl>
    <w:p w14:paraId="6B0B503F" w14:textId="03F864BE" w:rsidR="007A10FD" w:rsidDel="00DF0643" w:rsidRDefault="007A10FD" w:rsidP="004221DF">
      <w:pPr>
        <w:rPr>
          <w:del w:id="1261" w:author="오윤 권" w:date="2023-06-06T20:08:00Z"/>
          <w:rFonts w:ascii="맑은 고딕" w:hAnsi="맑은 고딕"/>
        </w:rPr>
      </w:pPr>
    </w:p>
    <w:p w14:paraId="587FB41C" w14:textId="6B3D88AA" w:rsidR="007A10FD" w:rsidDel="00DF0643" w:rsidRDefault="007A10FD" w:rsidP="004221DF">
      <w:pPr>
        <w:rPr>
          <w:del w:id="1262" w:author="오윤 권" w:date="2023-06-06T20:08:00Z"/>
          <w:rFonts w:ascii="맑은 고딕" w:hAnsi="맑은 고딕"/>
        </w:rPr>
      </w:pPr>
    </w:p>
    <w:p w14:paraId="362D801F" w14:textId="749B12A6" w:rsidR="007A10FD" w:rsidDel="00DF0643" w:rsidRDefault="007A10FD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263" w:author="오윤 권" w:date="2023-06-06T20:08:00Z"/>
          <w:rFonts w:ascii="맑은 고딕" w:hAnsi="맑은 고딕" w:cs="돋움"/>
          <w:szCs w:val="20"/>
        </w:rPr>
      </w:pPr>
      <w:del w:id="1264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>UC00</w:delText>
        </w:r>
        <w:r w:rsidR="001121FA" w:rsidDel="00DF0643">
          <w:rPr>
            <w:rStyle w:val="ae"/>
            <w:rFonts w:ascii="맑은 고딕" w:hAnsi="맑은 고딕"/>
            <w:bCs/>
            <w:color w:val="auto"/>
          </w:rPr>
          <w:delText>6</w:delText>
        </w:r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: </w:delText>
        </w:r>
        <w:bookmarkStart w:id="1265" w:name="_Hlk132556841"/>
        <w:r w:rsidR="001121FA" w:rsidDel="00DF0643">
          <w:rPr>
            <w:rFonts w:ascii="맑은 고딕" w:hAnsi="맑은 고딕" w:cs="돋움" w:hint="eastAsia"/>
            <w:szCs w:val="20"/>
          </w:rPr>
          <w:delText>사진을 삭제한다</w:delText>
        </w:r>
        <w:bookmarkEnd w:id="1265"/>
        <w:r w:rsidR="001121FA" w:rsidDel="00DF0643">
          <w:rPr>
            <w:rFonts w:ascii="맑은 고딕" w:hAnsi="맑은 고딕" w:cs="돋움" w:hint="eastAsia"/>
            <w:szCs w:val="20"/>
          </w:rPr>
          <w:delText>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20231F41" w14:textId="1FD7880C" w:rsidTr="00C32B9F">
        <w:trPr>
          <w:del w:id="126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A98F8F6" w14:textId="0FBAA891" w:rsidR="007A10FD" w:rsidDel="00DF0643" w:rsidRDefault="007A10FD" w:rsidP="00C32B9F">
            <w:pPr>
              <w:pStyle w:val="af"/>
              <w:rPr>
                <w:del w:id="1267" w:author="오윤 권" w:date="2023-06-06T20:08:00Z"/>
                <w:rFonts w:ascii="맑은 고딕" w:eastAsia="맑은 고딕" w:hAnsi="맑은 고딕"/>
              </w:rPr>
            </w:pPr>
            <w:del w:id="126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2993A4B9" w14:textId="68690451" w:rsidR="007A10FD" w:rsidDel="00DF0643" w:rsidRDefault="00B037E1" w:rsidP="00C32B9F">
            <w:pPr>
              <w:rPr>
                <w:del w:id="126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70" w:author="오윤 권" w:date="2023-06-06T20:08:00Z">
              <w:r w:rsidDel="00DF0643">
                <w:rPr>
                  <w:rFonts w:ascii="맑은 고딕" w:hAnsi="맑은 고딕"/>
                </w:rPr>
                <w:delText>작업 수정에 들어갈 시 사전에 추가한 작업의 사진을 삭제한다.</w:delText>
              </w:r>
            </w:del>
          </w:p>
        </w:tc>
      </w:tr>
      <w:tr w:rsidR="00B0767A" w:rsidRPr="00B0767A" w:rsidDel="00DF0643" w14:paraId="5541C9D2" w14:textId="1B2DCC9C" w:rsidTr="009F0D35">
        <w:trPr>
          <w:del w:id="127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E72D67A" w14:textId="5749E363" w:rsidR="004A7D00" w:rsidDel="00DF0643" w:rsidRDefault="004A7D00" w:rsidP="004A7D00">
            <w:pPr>
              <w:pStyle w:val="af"/>
              <w:rPr>
                <w:del w:id="1272" w:author="오윤 권" w:date="2023-06-06T20:08:00Z"/>
                <w:rFonts w:ascii="맑은 고딕" w:eastAsia="맑은 고딕" w:hAnsi="맑은 고딕"/>
              </w:rPr>
            </w:pPr>
            <w:del w:id="127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69B0CAB" w14:textId="04DC86D8" w:rsidR="004A7D00" w:rsidDel="00DF0643" w:rsidRDefault="004A7D00" w:rsidP="004A7D00">
            <w:pPr>
              <w:rPr>
                <w:del w:id="127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75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3B15D88F" w14:textId="1FF8E8B3" w:rsidTr="009F0D35">
        <w:trPr>
          <w:del w:id="127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7E864FD" w14:textId="40568EA1" w:rsidR="004A7D00" w:rsidDel="00DF0643" w:rsidRDefault="004A7D00" w:rsidP="004A7D00">
            <w:pPr>
              <w:pStyle w:val="af"/>
              <w:rPr>
                <w:del w:id="1277" w:author="오윤 권" w:date="2023-06-06T20:08:00Z"/>
                <w:rFonts w:ascii="맑은 고딕" w:eastAsia="맑은 고딕" w:hAnsi="맑은 고딕"/>
              </w:rPr>
            </w:pPr>
            <w:del w:id="127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97726BD" w14:textId="069F1518" w:rsidR="004A7D00" w:rsidDel="00DF0643" w:rsidRDefault="004A7D00" w:rsidP="004A7D00">
            <w:pPr>
              <w:rPr>
                <w:del w:id="127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80" w:author="오윤 권" w:date="2023-06-06T20:08:00Z">
              <w:r w:rsidDel="00DF0643">
                <w:rPr>
                  <w:rFonts w:ascii="맑은 고딕" w:hAnsi="맑은 고딕"/>
                </w:rPr>
                <w:delText>사용자가 작업에 사진을 추가한 상태여야 한다.</w:delText>
              </w:r>
            </w:del>
          </w:p>
        </w:tc>
      </w:tr>
      <w:tr w:rsidR="00B0767A" w:rsidRPr="00B0767A" w:rsidDel="00DF0643" w14:paraId="4AC5343F" w14:textId="417D2450" w:rsidTr="009F0D35">
        <w:trPr>
          <w:del w:id="128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021ACC1" w14:textId="438A9861" w:rsidR="004A7D00" w:rsidDel="00DF0643" w:rsidRDefault="004A7D00" w:rsidP="004A7D00">
            <w:pPr>
              <w:pStyle w:val="af"/>
              <w:rPr>
                <w:del w:id="1282" w:author="오윤 권" w:date="2023-06-06T20:08:00Z"/>
                <w:rFonts w:ascii="맑은 고딕" w:eastAsia="맑은 고딕" w:hAnsi="맑은 고딕"/>
              </w:rPr>
            </w:pPr>
            <w:del w:id="128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6ED5AE8" w14:textId="337F9B7F" w:rsidR="004A7D00" w:rsidDel="00DF0643" w:rsidRDefault="004A7D00" w:rsidP="004A7D00">
            <w:pPr>
              <w:rPr>
                <w:del w:id="128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85" w:author="오윤 권" w:date="2023-06-06T20:08:00Z">
              <w:r w:rsidDel="00DF0643">
                <w:rPr>
                  <w:rFonts w:ascii="맑은 고딕" w:hAnsi="맑은 고딕"/>
                </w:rPr>
                <w:delText>기존의 작성했던 사진이 삭제된다.</w:delText>
              </w:r>
            </w:del>
          </w:p>
        </w:tc>
      </w:tr>
      <w:tr w:rsidR="00B0767A" w:rsidRPr="00B0767A" w:rsidDel="00DF0643" w14:paraId="684E3BBD" w14:textId="4E4EB06B" w:rsidTr="009F0D35">
        <w:trPr>
          <w:del w:id="1286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A72370C" w14:textId="224FB371" w:rsidR="004A7D00" w:rsidDel="00DF0643" w:rsidRDefault="004A7D00" w:rsidP="004A7D00">
            <w:pPr>
              <w:pStyle w:val="af"/>
              <w:rPr>
                <w:del w:id="1287" w:author="오윤 권" w:date="2023-06-06T20:08:00Z"/>
                <w:rFonts w:ascii="맑은 고딕" w:eastAsia="맑은 고딕" w:hAnsi="맑은 고딕"/>
              </w:rPr>
            </w:pPr>
            <w:del w:id="128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5AB678E3" w14:textId="3207168F" w:rsidR="004A7D00" w:rsidDel="00DF0643" w:rsidRDefault="004A7D00" w:rsidP="004A7D00">
            <w:pPr>
              <w:pStyle w:val="af"/>
              <w:rPr>
                <w:del w:id="128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29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54878C7" w14:textId="2AF32E94" w:rsidR="004A7D00" w:rsidDel="00DF0643" w:rsidRDefault="004A7D00" w:rsidP="004A7D00">
            <w:pPr>
              <w:pStyle w:val="af"/>
              <w:jc w:val="both"/>
              <w:rPr>
                <w:del w:id="129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29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사용자는 작업 내용 중 기존에 올린 사진을 삭제를 선택한다.</w:delText>
              </w:r>
            </w:del>
          </w:p>
        </w:tc>
      </w:tr>
      <w:tr w:rsidR="00B0767A" w:rsidRPr="00B0767A" w:rsidDel="00DF0643" w14:paraId="24856321" w14:textId="6B650F6D" w:rsidTr="009F0D35">
        <w:trPr>
          <w:del w:id="129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C56AC83" w14:textId="3BD2CBBE" w:rsidR="004A7D00" w:rsidDel="00DF0643" w:rsidRDefault="004A7D00" w:rsidP="004A7D00">
            <w:pPr>
              <w:jc w:val="center"/>
              <w:rPr>
                <w:del w:id="129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424D1D1" w14:textId="2821E3F1" w:rsidR="004A7D00" w:rsidDel="00DF0643" w:rsidRDefault="004A7D00" w:rsidP="004A7D00">
            <w:pPr>
              <w:rPr>
                <w:del w:id="129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96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392098E" w14:textId="5CD4D10F" w:rsidR="004A7D00" w:rsidDel="00DF0643" w:rsidRDefault="004A7D00" w:rsidP="004A7D00">
            <w:pPr>
              <w:rPr>
                <w:del w:id="129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298" w:author="오윤 권" w:date="2023-06-06T20:08:00Z">
              <w:r w:rsidDel="00DF0643">
                <w:rPr>
                  <w:rFonts w:ascii="맑은 고딕" w:hAnsi="맑은 고딕"/>
                </w:rPr>
                <w:delText>화면에 ‘사진을 삭제하시겠습니까?’문구를 출력한다.</w:delText>
              </w:r>
            </w:del>
          </w:p>
        </w:tc>
      </w:tr>
      <w:tr w:rsidR="00B0767A" w:rsidRPr="00B0767A" w:rsidDel="00DF0643" w14:paraId="35EDC474" w14:textId="13118A15" w:rsidTr="009F0D35">
        <w:trPr>
          <w:del w:id="1299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C38BAF6" w14:textId="7A3CDA47" w:rsidR="004A7D00" w:rsidDel="00DF0643" w:rsidRDefault="004A7D00" w:rsidP="004A7D00">
            <w:pPr>
              <w:pStyle w:val="af"/>
              <w:rPr>
                <w:del w:id="1300" w:author="오윤 권" w:date="2023-06-06T20:08:00Z"/>
                <w:rFonts w:ascii="맑은 고딕" w:eastAsia="맑은 고딕" w:hAnsi="맑은 고딕"/>
              </w:rPr>
            </w:pPr>
            <w:del w:id="130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17693E45" w14:textId="7EAF2C3E" w:rsidR="004A7D00" w:rsidDel="00DF0643" w:rsidRDefault="004A7D00" w:rsidP="004A7D00">
            <w:pPr>
              <w:pStyle w:val="af"/>
              <w:rPr>
                <w:del w:id="130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0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B869ACF" w14:textId="0B63E9EB" w:rsidR="004A7D00" w:rsidDel="00DF0643" w:rsidRDefault="004A7D00" w:rsidP="004A7D00">
            <w:pPr>
              <w:pStyle w:val="af"/>
              <w:rPr>
                <w:del w:id="130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0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데이터베이스에 수정내용이 저장된다.</w:delText>
              </w:r>
            </w:del>
          </w:p>
        </w:tc>
      </w:tr>
      <w:tr w:rsidR="00B0767A" w:rsidRPr="00B0767A" w:rsidDel="00DF0643" w14:paraId="134C87BF" w14:textId="6020C0C4" w:rsidTr="009F0D35">
        <w:trPr>
          <w:del w:id="130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D965407" w14:textId="22EAF377" w:rsidR="004A7D00" w:rsidDel="00DF0643" w:rsidRDefault="004A7D00" w:rsidP="004A7D00">
            <w:pPr>
              <w:jc w:val="center"/>
              <w:rPr>
                <w:del w:id="1307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229219" w14:textId="2BCD733A" w:rsidR="004A7D00" w:rsidDel="00DF0643" w:rsidRDefault="004A7D00" w:rsidP="004A7D00">
            <w:pPr>
              <w:pStyle w:val="af"/>
              <w:rPr>
                <w:del w:id="130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0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84B7ECE" w14:textId="0C20C48B" w:rsidR="004A7D00" w:rsidDel="00DF0643" w:rsidRDefault="004A7D00" w:rsidP="004A7D00">
            <w:pPr>
              <w:pStyle w:val="af"/>
              <w:rPr>
                <w:del w:id="131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1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아니오를 선택한 경우 사진이 삭제되지 않으며 B02로 되돌아간다.</w:delText>
              </w:r>
            </w:del>
          </w:p>
        </w:tc>
      </w:tr>
      <w:tr w:rsidR="00B0767A" w:rsidRPr="00B0767A" w:rsidDel="00DF0643" w14:paraId="03AF9A80" w14:textId="780CAAFB" w:rsidTr="009F0D35">
        <w:trPr>
          <w:del w:id="131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A0054DE" w14:textId="4284CB99" w:rsidR="004A7D00" w:rsidDel="00DF0643" w:rsidRDefault="004A7D00" w:rsidP="004A7D00">
            <w:pPr>
              <w:pStyle w:val="af"/>
              <w:rPr>
                <w:del w:id="1313" w:author="오윤 권" w:date="2023-06-06T20:08:00Z"/>
                <w:rFonts w:ascii="맑은 고딕" w:eastAsia="맑은 고딕" w:hAnsi="맑은 고딕"/>
              </w:rPr>
            </w:pPr>
            <w:del w:id="131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9C4C879" w14:textId="7B839088" w:rsidR="004A7D00" w:rsidDel="00DF0643" w:rsidRDefault="004A7D00" w:rsidP="00B40AF8">
            <w:pPr>
              <w:pStyle w:val="af"/>
              <w:jc w:val="both"/>
              <w:rPr>
                <w:del w:id="131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2EEAE067" w14:textId="014CBD74" w:rsidR="004A7D00" w:rsidDel="00DF0643" w:rsidRDefault="004A7D00" w:rsidP="004A7D00">
            <w:pPr>
              <w:pStyle w:val="af"/>
              <w:jc w:val="both"/>
              <w:rPr>
                <w:del w:id="131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2443AA" w:rsidRPr="00B0767A" w:rsidDel="00DF0643" w14:paraId="7FAB570A" w14:textId="7A47D82D" w:rsidTr="00C815FD">
        <w:trPr>
          <w:del w:id="1317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0E51AD5" w14:textId="7262891C" w:rsidR="002443AA" w:rsidDel="00DF0643" w:rsidRDefault="002443AA" w:rsidP="00031032">
            <w:pPr>
              <w:pStyle w:val="af"/>
              <w:rPr>
                <w:del w:id="1318" w:author="오윤 권" w:date="2023-06-06T20:08:00Z"/>
                <w:rFonts w:ascii="맑은 고딕" w:eastAsia="맑은 고딕" w:hAnsi="맑은 고딕"/>
              </w:rPr>
            </w:pPr>
            <w:del w:id="131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50434DB2" w14:textId="43ECC82D" w:rsidR="002443AA" w:rsidDel="00DF0643" w:rsidRDefault="002443AA" w:rsidP="00031032">
            <w:pPr>
              <w:rPr>
                <w:del w:id="132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21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41088A38" w14:textId="358CEC09" w:rsidR="002443AA" w:rsidDel="00DF0643" w:rsidRDefault="002443AA" w:rsidP="00031032">
            <w:pPr>
              <w:rPr>
                <w:del w:id="132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23" w:author="오윤 권" w:date="2023-06-06T20:08:00Z">
              <w:r w:rsidDel="00DF0643">
                <w:rPr>
                  <w:rFonts w:ascii="맑은 고딕" w:hAnsi="맑은 고딕"/>
                </w:rPr>
                <w:delText>B01 → B02 → B03</w:delText>
              </w:r>
            </w:del>
          </w:p>
        </w:tc>
      </w:tr>
      <w:tr w:rsidR="002443AA" w:rsidRPr="00B0767A" w:rsidDel="00DF0643" w14:paraId="2F9544C4" w14:textId="79DE72B6" w:rsidTr="00C815FD">
        <w:trPr>
          <w:del w:id="132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B1F54FA" w14:textId="313D3E6B" w:rsidR="002443AA" w:rsidDel="00DF0643" w:rsidRDefault="002443AA" w:rsidP="00031032">
            <w:pPr>
              <w:pStyle w:val="af"/>
              <w:rPr>
                <w:del w:id="1325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C0BCF0B" w14:textId="5F3EE919" w:rsidR="002443AA" w:rsidDel="00DF0643" w:rsidRDefault="002443AA" w:rsidP="00031032">
            <w:pPr>
              <w:rPr>
                <w:del w:id="132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27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3C1292C4" w14:textId="7C58E88D" w:rsidR="002443AA" w:rsidDel="00DF0643" w:rsidRDefault="002443AA" w:rsidP="00031032">
            <w:pPr>
              <w:rPr>
                <w:del w:id="132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29" w:author="오윤 권" w:date="2023-06-06T20:08:00Z">
              <w:r w:rsidDel="00DF0643">
                <w:rPr>
                  <w:rFonts w:ascii="맑은 고딕" w:hAnsi="맑은 고딕"/>
                </w:rPr>
                <w:delText>B01 → B02 → A02-1 → B02</w:delText>
              </w:r>
            </w:del>
          </w:p>
        </w:tc>
      </w:tr>
    </w:tbl>
    <w:p w14:paraId="39E84E1E" w14:textId="65E3BC4E" w:rsidR="007A10FD" w:rsidDel="00DF0643" w:rsidRDefault="007A10FD" w:rsidP="004221DF">
      <w:pPr>
        <w:rPr>
          <w:del w:id="1330" w:author="오윤 권" w:date="2023-06-06T20:08:00Z"/>
          <w:rFonts w:ascii="맑은 고딕" w:hAnsi="맑은 고딕"/>
        </w:rPr>
      </w:pPr>
    </w:p>
    <w:p w14:paraId="2BACFAEC" w14:textId="6CBBF6D7" w:rsidR="007A10FD" w:rsidDel="00DF0643" w:rsidRDefault="007A10FD" w:rsidP="004221DF">
      <w:pPr>
        <w:rPr>
          <w:del w:id="1331" w:author="오윤 권" w:date="2023-06-06T20:08:00Z"/>
          <w:rFonts w:ascii="맑은 고딕" w:hAnsi="맑은 고딕"/>
        </w:rPr>
      </w:pPr>
    </w:p>
    <w:p w14:paraId="4CCD9971" w14:textId="01F995A3" w:rsidR="00FB4D8B" w:rsidDel="00DF0643" w:rsidRDefault="00FB4D8B" w:rsidP="004221DF">
      <w:pPr>
        <w:rPr>
          <w:del w:id="1332" w:author="오윤 권" w:date="2023-06-06T20:08:00Z"/>
          <w:rFonts w:ascii="맑은 고딕" w:hAnsi="맑은 고딕"/>
        </w:rPr>
      </w:pPr>
    </w:p>
    <w:p w14:paraId="0E0BEA96" w14:textId="5EEE47AF" w:rsidR="00FB4D8B" w:rsidDel="00DF0643" w:rsidRDefault="00FB4D8B" w:rsidP="004221DF">
      <w:pPr>
        <w:rPr>
          <w:del w:id="1333" w:author="오윤 권" w:date="2023-06-06T20:08:00Z"/>
          <w:rFonts w:ascii="맑은 고딕" w:hAnsi="맑은 고딕"/>
        </w:rPr>
      </w:pPr>
    </w:p>
    <w:p w14:paraId="32CAC540" w14:textId="7640EAA0" w:rsidR="001121FA" w:rsidDel="00DF0643" w:rsidRDefault="001121FA" w:rsidP="004221DF">
      <w:pPr>
        <w:rPr>
          <w:del w:id="1334" w:author="오윤 권" w:date="2023-06-06T20:08:00Z"/>
          <w:rFonts w:ascii="맑은 고딕" w:hAnsi="맑은 고딕"/>
        </w:rPr>
      </w:pPr>
    </w:p>
    <w:p w14:paraId="3697E1B2" w14:textId="22CC55EC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335" w:author="오윤 권" w:date="2023-06-06T20:08:00Z"/>
          <w:rFonts w:ascii="맑은 고딕" w:hAnsi="맑은 고딕" w:cs="돋움"/>
          <w:szCs w:val="20"/>
        </w:rPr>
      </w:pPr>
      <w:del w:id="1336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UC007: </w:delText>
        </w:r>
        <w:r w:rsidDel="00DF0643">
          <w:rPr>
            <w:rFonts w:ascii="맑은 고딕" w:hAnsi="맑은 고딕" w:cs="돋움" w:hint="eastAsia"/>
            <w:szCs w:val="20"/>
          </w:rPr>
          <w:delText>댓글을 작성한다.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3FDABC5E" w14:textId="12287679" w:rsidTr="00C32B9F">
        <w:trPr>
          <w:del w:id="133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BBA3C9B" w14:textId="3B9915BB" w:rsidR="000C6995" w:rsidDel="00DF0643" w:rsidRDefault="000C6995" w:rsidP="000C6995">
            <w:pPr>
              <w:pStyle w:val="af"/>
              <w:rPr>
                <w:del w:id="1338" w:author="오윤 권" w:date="2023-06-06T20:08:00Z"/>
                <w:rFonts w:ascii="맑은 고딕" w:eastAsia="맑은 고딕" w:hAnsi="맑은 고딕"/>
              </w:rPr>
            </w:pPr>
            <w:del w:id="133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32B4096F" w14:textId="737CB494" w:rsidR="000C6995" w:rsidDel="00DF0643" w:rsidRDefault="000C6995" w:rsidP="000C6995">
            <w:pPr>
              <w:rPr>
                <w:del w:id="134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41" w:author="오윤 권" w:date="2023-06-06T20:08:00Z">
              <w:r w:rsidDel="00DF0643">
                <w:rPr>
                  <w:rFonts w:ascii="맑은 고딕" w:hAnsi="맑은 고딕"/>
                </w:rPr>
                <w:delText>동기화를 통해 공유된 작업에 댓글을 작성할 수 있다.</w:delText>
              </w:r>
            </w:del>
          </w:p>
        </w:tc>
      </w:tr>
      <w:tr w:rsidR="00B0767A" w:rsidRPr="00B0767A" w:rsidDel="00DF0643" w14:paraId="56E5C471" w14:textId="74D6C7F8" w:rsidTr="006277A7">
        <w:trPr>
          <w:del w:id="134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5794235" w14:textId="409981BF" w:rsidR="006F4BFD" w:rsidDel="00DF0643" w:rsidRDefault="006F4BFD" w:rsidP="006F4BFD">
            <w:pPr>
              <w:pStyle w:val="af"/>
              <w:rPr>
                <w:del w:id="1343" w:author="오윤 권" w:date="2023-06-06T20:08:00Z"/>
                <w:rFonts w:ascii="맑은 고딕" w:eastAsia="맑은 고딕" w:hAnsi="맑은 고딕"/>
              </w:rPr>
            </w:pPr>
            <w:del w:id="134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57EDBFD9" w14:textId="6B7B50C7" w:rsidR="006F4BFD" w:rsidDel="00DF0643" w:rsidRDefault="006F4BFD" w:rsidP="006F4BFD">
            <w:pPr>
              <w:rPr>
                <w:del w:id="134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46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32C3FB77" w14:textId="399E1B5A" w:rsidTr="006277A7">
        <w:trPr>
          <w:del w:id="134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7AE105F" w14:textId="37701AB9" w:rsidR="006F4BFD" w:rsidDel="00DF0643" w:rsidRDefault="006F4BFD" w:rsidP="006F4BFD">
            <w:pPr>
              <w:pStyle w:val="af"/>
              <w:rPr>
                <w:del w:id="1348" w:author="오윤 권" w:date="2023-06-06T20:08:00Z"/>
                <w:rFonts w:ascii="맑은 고딕" w:eastAsia="맑은 고딕" w:hAnsi="맑은 고딕"/>
              </w:rPr>
            </w:pPr>
            <w:del w:id="134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7BB6E6DF" w14:textId="5C6213CA" w:rsidR="006F4BFD" w:rsidDel="00DF0643" w:rsidRDefault="006F4BFD" w:rsidP="006F4BFD">
            <w:pPr>
              <w:rPr>
                <w:del w:id="135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51" w:author="오윤 권" w:date="2023-06-06T20:08:00Z">
              <w:r w:rsidDel="00DF0643">
                <w:rPr>
                  <w:rFonts w:ascii="맑은 고딕" w:hAnsi="맑은 고딕"/>
                </w:rPr>
                <w:delText>다른 사용자와의 동기화와 로그인이 되어있어야 한다.</w:delText>
              </w:r>
            </w:del>
          </w:p>
        </w:tc>
      </w:tr>
      <w:tr w:rsidR="00B0767A" w:rsidRPr="00B0767A" w:rsidDel="00DF0643" w14:paraId="3C40E1A6" w14:textId="602957CC" w:rsidTr="006277A7">
        <w:trPr>
          <w:del w:id="135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2392C0D9" w14:textId="47A59BD4" w:rsidR="006F4BFD" w:rsidDel="00DF0643" w:rsidRDefault="006F4BFD" w:rsidP="006F4BFD">
            <w:pPr>
              <w:pStyle w:val="af"/>
              <w:rPr>
                <w:del w:id="1353" w:author="오윤 권" w:date="2023-06-06T20:08:00Z"/>
                <w:rFonts w:ascii="맑은 고딕" w:eastAsia="맑은 고딕" w:hAnsi="맑은 고딕"/>
              </w:rPr>
            </w:pPr>
            <w:del w:id="135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FFD1CA6" w14:textId="498DCE1F" w:rsidR="006F4BFD" w:rsidDel="00DF0643" w:rsidRDefault="006F4BFD" w:rsidP="006F4BFD">
            <w:pPr>
              <w:rPr>
                <w:del w:id="135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56" w:author="오윤 권" w:date="2023-06-06T20:08:00Z">
              <w:r w:rsidDel="00DF0643">
                <w:rPr>
                  <w:rFonts w:ascii="맑은 고딕" w:hAnsi="맑은 고딕"/>
                </w:rPr>
                <w:delText>댓글이 작성되고 다른 사용자에게 보여진다.</w:delText>
              </w:r>
            </w:del>
          </w:p>
        </w:tc>
      </w:tr>
      <w:tr w:rsidR="002443AA" w:rsidRPr="00B0767A" w:rsidDel="00DF0643" w14:paraId="2F569BC4" w14:textId="0F2FC42E" w:rsidTr="0039029D">
        <w:trPr>
          <w:del w:id="1357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01D72E0" w14:textId="522E8835" w:rsidR="002443AA" w:rsidDel="00DF0643" w:rsidRDefault="002443AA" w:rsidP="006F4BFD">
            <w:pPr>
              <w:pStyle w:val="af"/>
              <w:rPr>
                <w:del w:id="1358" w:author="오윤 권" w:date="2023-06-06T20:08:00Z"/>
                <w:rFonts w:ascii="맑은 고딕" w:eastAsia="맑은 고딕" w:hAnsi="맑은 고딕"/>
              </w:rPr>
            </w:pPr>
            <w:del w:id="135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24CCBF7D" w14:textId="626E7D58" w:rsidR="002443AA" w:rsidDel="00DF0643" w:rsidRDefault="002443AA" w:rsidP="006F4BFD">
            <w:pPr>
              <w:pStyle w:val="af"/>
              <w:rPr>
                <w:del w:id="136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6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DDAD628" w14:textId="35FEE8A5" w:rsidR="002443AA" w:rsidDel="00DF0643" w:rsidRDefault="002443AA" w:rsidP="006F4BFD">
            <w:pPr>
              <w:pStyle w:val="af"/>
              <w:jc w:val="both"/>
              <w:rPr>
                <w:del w:id="136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6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댓글 창에 글을 작성하고 ‘등록’ 버튼을 누른다.</w:delText>
              </w:r>
            </w:del>
          </w:p>
        </w:tc>
      </w:tr>
      <w:tr w:rsidR="002443AA" w:rsidRPr="00B0767A" w:rsidDel="00DF0643" w14:paraId="5D21DDD3" w14:textId="1DC8CA23" w:rsidTr="0039029D">
        <w:trPr>
          <w:del w:id="136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8A282E0" w14:textId="3685E211" w:rsidR="002443AA" w:rsidDel="00DF0643" w:rsidRDefault="002443AA" w:rsidP="006F4BFD">
            <w:pPr>
              <w:jc w:val="center"/>
              <w:rPr>
                <w:del w:id="1365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838897" w14:textId="7CC216A2" w:rsidR="002443AA" w:rsidDel="00DF0643" w:rsidRDefault="002443AA" w:rsidP="006F4BFD">
            <w:pPr>
              <w:rPr>
                <w:del w:id="136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67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A1BF20E" w14:textId="57FCF17A" w:rsidR="002443AA" w:rsidDel="00DF0643" w:rsidRDefault="002443AA" w:rsidP="006F4BFD">
            <w:pPr>
              <w:rPr>
                <w:del w:id="136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69" w:author="오윤 권" w:date="2023-06-06T20:08:00Z">
              <w:r w:rsidDel="00DF0643">
                <w:rPr>
                  <w:rFonts w:ascii="맑은 고딕" w:hAnsi="맑은 고딕"/>
                </w:rPr>
                <w:delText>시스템은 화면에 ‘확인’과 ‘취소’ 버튼을 보여준다.</w:delText>
              </w:r>
            </w:del>
          </w:p>
        </w:tc>
      </w:tr>
      <w:tr w:rsidR="002443AA" w:rsidRPr="00B0767A" w:rsidDel="00DF0643" w14:paraId="0BE391D0" w14:textId="04628D14" w:rsidTr="0039029D">
        <w:trPr>
          <w:del w:id="137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474CCAB" w14:textId="3AFF5B02" w:rsidR="002443AA" w:rsidDel="00DF0643" w:rsidRDefault="002443AA" w:rsidP="006F4BFD">
            <w:pPr>
              <w:jc w:val="center"/>
              <w:rPr>
                <w:del w:id="1371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FDC839A" w14:textId="220C7866" w:rsidR="002443AA" w:rsidDel="00DF0643" w:rsidRDefault="002443AA" w:rsidP="006F4BFD">
            <w:pPr>
              <w:rPr>
                <w:del w:id="137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73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9B18FB9" w14:textId="71DE9E0F" w:rsidR="002443AA" w:rsidDel="00DF0643" w:rsidRDefault="002443AA" w:rsidP="006F4BFD">
            <w:pPr>
              <w:rPr>
                <w:del w:id="137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75" w:author="오윤 권" w:date="2023-06-06T20:08:00Z">
              <w:r w:rsidDel="00DF0643">
                <w:rPr>
                  <w:rFonts w:ascii="맑은 고딕" w:hAnsi="맑은 고딕"/>
                </w:rPr>
                <w:delText>사용자가 ‘확인’ 버튼을 누를 경우에 작성한 댓글이 작업에 저장되고 보인다.</w:delText>
              </w:r>
            </w:del>
          </w:p>
        </w:tc>
      </w:tr>
      <w:tr w:rsidR="00B0767A" w:rsidRPr="00B0767A" w:rsidDel="00DF0643" w14:paraId="6489FF7C" w14:textId="657FBDD2" w:rsidTr="003507BA">
        <w:trPr>
          <w:del w:id="1376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747C037" w14:textId="1B1C1C36" w:rsidR="006F4BFD" w:rsidDel="00DF0643" w:rsidRDefault="006F4BFD" w:rsidP="006F4BFD">
            <w:pPr>
              <w:pStyle w:val="af"/>
              <w:rPr>
                <w:del w:id="1377" w:author="오윤 권" w:date="2023-06-06T20:08:00Z"/>
                <w:rFonts w:ascii="맑은 고딕" w:eastAsia="맑은 고딕" w:hAnsi="맑은 고딕"/>
              </w:rPr>
            </w:pPr>
            <w:del w:id="137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16A5F2A6" w14:textId="799FF5CC" w:rsidR="006F4BFD" w:rsidDel="00DF0643" w:rsidRDefault="006F4BFD" w:rsidP="006F4BFD">
            <w:pPr>
              <w:pStyle w:val="af"/>
              <w:rPr>
                <w:del w:id="137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8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75A76BC" w14:textId="72CE0AC3" w:rsidR="006F4BFD" w:rsidDel="00DF0643" w:rsidRDefault="006F4BFD" w:rsidP="006F4BFD">
            <w:pPr>
              <w:pStyle w:val="af"/>
              <w:rPr>
                <w:del w:id="138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8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‘취소’ 버튼을 누를 경우에 ‘확인’, ‘취소’ 버튼만 사라지고 원래의 화면 그대로 있게 된다.</w:delText>
              </w:r>
            </w:del>
          </w:p>
        </w:tc>
      </w:tr>
      <w:tr w:rsidR="00B0767A" w:rsidRPr="00B0767A" w:rsidDel="00DF0643" w14:paraId="00E4B5F6" w14:textId="43E9C4F1" w:rsidTr="00C32B9F">
        <w:trPr>
          <w:del w:id="138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D1B152F" w14:textId="70A204B7" w:rsidR="000C6995" w:rsidDel="00DF0643" w:rsidRDefault="000C6995" w:rsidP="000C6995">
            <w:pPr>
              <w:jc w:val="center"/>
              <w:rPr>
                <w:del w:id="138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3087D73" w14:textId="129BE21C" w:rsidR="000C6995" w:rsidDel="00DF0643" w:rsidRDefault="000C6995" w:rsidP="000C6995">
            <w:pPr>
              <w:pStyle w:val="af"/>
              <w:rPr>
                <w:del w:id="138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7C1624B" w14:textId="013E08F1" w:rsidR="000C6995" w:rsidDel="00DF0643" w:rsidRDefault="000C6995" w:rsidP="000C6995">
            <w:pPr>
              <w:pStyle w:val="af"/>
              <w:rPr>
                <w:del w:id="138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B0767A" w:rsidRPr="00B0767A" w:rsidDel="00DF0643" w14:paraId="6026144D" w14:textId="4E42A911" w:rsidTr="00B52B33">
        <w:trPr>
          <w:del w:id="1387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1254242" w14:textId="6DF41B39" w:rsidR="006F4BFD" w:rsidDel="00DF0643" w:rsidRDefault="006F4BFD" w:rsidP="006F4BFD">
            <w:pPr>
              <w:pStyle w:val="af"/>
              <w:rPr>
                <w:del w:id="1388" w:author="오윤 권" w:date="2023-06-06T20:08:00Z"/>
                <w:rFonts w:ascii="맑은 고딕" w:eastAsia="맑은 고딕" w:hAnsi="맑은 고딕"/>
              </w:rPr>
            </w:pPr>
            <w:del w:id="138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D6BB80A" w14:textId="53EF2A39" w:rsidR="006F4BFD" w:rsidDel="00DF0643" w:rsidRDefault="006F4BFD" w:rsidP="006F4BFD">
            <w:pPr>
              <w:pStyle w:val="af"/>
              <w:rPr>
                <w:del w:id="139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9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E01-1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C973702" w14:textId="6BF9190B" w:rsidR="006F4BFD" w:rsidDel="00DF0643" w:rsidRDefault="006F4BFD" w:rsidP="006F4BFD">
            <w:pPr>
              <w:pStyle w:val="af"/>
              <w:jc w:val="both"/>
              <w:rPr>
                <w:del w:id="139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39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로그인이 되어있지 않다면 ‘등록’ 버튼을 누를 경우에 로그인 하라는 메시지 출력과 함께 로그인 화면으로 넘어간다.</w:delText>
              </w:r>
            </w:del>
          </w:p>
        </w:tc>
      </w:tr>
      <w:tr w:rsidR="00B0767A" w:rsidRPr="00B0767A" w:rsidDel="00DF0643" w14:paraId="746224C3" w14:textId="7D94DFA0" w:rsidTr="00B52B33">
        <w:trPr>
          <w:del w:id="139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FE5C03D" w14:textId="6E5CC492" w:rsidR="006F4BFD" w:rsidDel="00DF0643" w:rsidRDefault="006F4BFD" w:rsidP="006F4BFD">
            <w:pPr>
              <w:pStyle w:val="af"/>
              <w:rPr>
                <w:del w:id="1395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0CBE14" w14:textId="7EE6546A" w:rsidR="006F4BFD" w:rsidDel="00DF0643" w:rsidRDefault="006F4BFD" w:rsidP="006F4BFD">
            <w:pPr>
              <w:rPr>
                <w:del w:id="139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97" w:author="오윤 권" w:date="2023-06-06T20:08:00Z">
              <w:r w:rsidDel="00DF0643">
                <w:rPr>
                  <w:rFonts w:ascii="맑은 고딕" w:hAnsi="맑은 고딕"/>
                </w:rPr>
                <w:delText>E01-2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FE4B78B" w14:textId="1AE92749" w:rsidR="006F4BFD" w:rsidDel="00DF0643" w:rsidRDefault="006F4BFD" w:rsidP="006F4BFD">
            <w:pPr>
              <w:rPr>
                <w:del w:id="139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399" w:author="오윤 권" w:date="2023-06-06T20:08:00Z">
              <w:r w:rsidDel="00DF0643">
                <w:rPr>
                  <w:rFonts w:ascii="맑은 고딕" w:hAnsi="맑은 고딕"/>
                </w:rPr>
                <w:delText>동기화가 되어있지 않은 사용자의 작업이라면 ‘등록’ 버튼을 누를 경우에 동기화를 먼저 하라는 메시지를 출력한다.</w:delText>
              </w:r>
            </w:del>
          </w:p>
        </w:tc>
      </w:tr>
      <w:tr w:rsidR="002443AA" w:rsidRPr="00B0767A" w:rsidDel="00DF0643" w14:paraId="62CFA03C" w14:textId="6F643824" w:rsidTr="004C1713">
        <w:trPr>
          <w:del w:id="140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42941CD" w14:textId="58CE29D1" w:rsidR="002443AA" w:rsidDel="00DF0643" w:rsidRDefault="002443AA" w:rsidP="00C8331B">
            <w:pPr>
              <w:pStyle w:val="af"/>
              <w:rPr>
                <w:del w:id="1401" w:author="오윤 권" w:date="2023-06-06T20:08:00Z"/>
                <w:rFonts w:ascii="맑은 고딕" w:eastAsia="맑은 고딕" w:hAnsi="맑은 고딕"/>
              </w:rPr>
            </w:pPr>
            <w:del w:id="140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6DCE4424" w14:textId="0CF4A9CD" w:rsidR="002443AA" w:rsidDel="00DF0643" w:rsidRDefault="002443AA" w:rsidP="00C8331B">
            <w:pPr>
              <w:rPr>
                <w:del w:id="140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04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1D18FDDC" w14:textId="5206F14F" w:rsidR="002443AA" w:rsidDel="00DF0643" w:rsidRDefault="002443AA" w:rsidP="00C8331B">
            <w:pPr>
              <w:rPr>
                <w:del w:id="140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06" w:author="오윤 권" w:date="2023-06-06T20:08:00Z">
              <w:r w:rsidDel="00DF0643">
                <w:rPr>
                  <w:rFonts w:ascii="맑은 고딕" w:hAnsi="맑은 고딕"/>
                </w:rPr>
                <w:delText xml:space="preserve">B01 → B02 → B03 </w:delText>
              </w:r>
            </w:del>
          </w:p>
        </w:tc>
      </w:tr>
      <w:tr w:rsidR="002443AA" w:rsidRPr="00B0767A" w:rsidDel="00DF0643" w14:paraId="5EFC10A3" w14:textId="462B8A72" w:rsidTr="004C1713">
        <w:trPr>
          <w:del w:id="140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95CD02E" w14:textId="72CAB21D" w:rsidR="002443AA" w:rsidDel="00DF0643" w:rsidRDefault="002443AA" w:rsidP="00C8331B">
            <w:pPr>
              <w:pStyle w:val="af"/>
              <w:rPr>
                <w:del w:id="140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8AB608A" w14:textId="16837084" w:rsidR="002443AA" w:rsidDel="00DF0643" w:rsidRDefault="002443AA" w:rsidP="00C8331B">
            <w:pPr>
              <w:rPr>
                <w:del w:id="140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10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31A340DC" w14:textId="62071E8A" w:rsidR="002443AA" w:rsidDel="00DF0643" w:rsidRDefault="002443AA" w:rsidP="00C8331B">
            <w:pPr>
              <w:rPr>
                <w:del w:id="141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12" w:author="오윤 권" w:date="2023-06-06T20:08:00Z">
              <w:r w:rsidDel="00DF0643">
                <w:rPr>
                  <w:rFonts w:ascii="맑은 고딕" w:hAnsi="맑은 고딕"/>
                </w:rPr>
                <w:delText>B01 → B02 → A02-1 → B01</w:delText>
              </w:r>
            </w:del>
          </w:p>
        </w:tc>
      </w:tr>
      <w:tr w:rsidR="002443AA" w:rsidRPr="00B0767A" w:rsidDel="00DF0643" w14:paraId="007DDB51" w14:textId="10955042" w:rsidTr="004C1713">
        <w:trPr>
          <w:del w:id="141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86CDEAC" w14:textId="0F6B09FD" w:rsidR="002443AA" w:rsidDel="00DF0643" w:rsidRDefault="002443AA" w:rsidP="00C8331B">
            <w:pPr>
              <w:pStyle w:val="af"/>
              <w:rPr>
                <w:del w:id="1414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63A74CFD" w14:textId="5872F683" w:rsidR="002443AA" w:rsidDel="00DF0643" w:rsidRDefault="002443AA" w:rsidP="00C8331B">
            <w:pPr>
              <w:rPr>
                <w:del w:id="141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16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24418451" w14:textId="285CF0F9" w:rsidR="002443AA" w:rsidDel="00DF0643" w:rsidRDefault="002443AA" w:rsidP="00C8331B">
            <w:pPr>
              <w:rPr>
                <w:del w:id="141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18" w:author="오윤 권" w:date="2023-06-06T20:08:00Z">
              <w:r w:rsidDel="00DF0643">
                <w:rPr>
                  <w:rFonts w:ascii="맑은 고딕" w:hAnsi="맑은 고딕"/>
                </w:rPr>
                <w:delText>B01 → E01-1</w:delText>
              </w:r>
            </w:del>
          </w:p>
        </w:tc>
      </w:tr>
      <w:tr w:rsidR="002443AA" w:rsidRPr="00B0767A" w:rsidDel="00DF0643" w14:paraId="4CB71E1C" w14:textId="306604F9" w:rsidTr="004C1713">
        <w:trPr>
          <w:del w:id="141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95EB4CA" w14:textId="4B34B89C" w:rsidR="002443AA" w:rsidDel="00DF0643" w:rsidRDefault="002443AA" w:rsidP="00C8331B">
            <w:pPr>
              <w:pStyle w:val="af"/>
              <w:rPr>
                <w:del w:id="1420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14A5F42" w14:textId="1A5563EB" w:rsidR="002443AA" w:rsidDel="00DF0643" w:rsidRDefault="002443AA" w:rsidP="00C8331B">
            <w:pPr>
              <w:rPr>
                <w:del w:id="142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22" w:author="오윤 권" w:date="2023-06-06T20:08:00Z">
              <w:r w:rsidDel="00DF0643">
                <w:rPr>
                  <w:rFonts w:ascii="맑은 고딕" w:hAnsi="맑은 고딕"/>
                </w:rPr>
                <w:delText>SN004</w:delText>
              </w:r>
            </w:del>
          </w:p>
        </w:tc>
        <w:tc>
          <w:tcPr>
            <w:tcW w:w="6042" w:type="dxa"/>
            <w:vAlign w:val="center"/>
          </w:tcPr>
          <w:p w14:paraId="0D353175" w14:textId="2C1157E7" w:rsidR="002443AA" w:rsidDel="00DF0643" w:rsidRDefault="002443AA" w:rsidP="00C8331B">
            <w:pPr>
              <w:rPr>
                <w:del w:id="142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24" w:author="오윤 권" w:date="2023-06-06T20:08:00Z">
              <w:r w:rsidDel="00DF0643">
                <w:rPr>
                  <w:rFonts w:ascii="맑은 고딕" w:hAnsi="맑은 고딕"/>
                </w:rPr>
                <w:delText>B01 → E01-2</w:delText>
              </w:r>
            </w:del>
          </w:p>
        </w:tc>
      </w:tr>
    </w:tbl>
    <w:p w14:paraId="70EEB9AF" w14:textId="54D985F2" w:rsidR="001121FA" w:rsidDel="00DF0643" w:rsidRDefault="001121FA" w:rsidP="001121FA">
      <w:pPr>
        <w:rPr>
          <w:del w:id="1425" w:author="오윤 권" w:date="2023-06-06T20:08:00Z"/>
          <w:rFonts w:ascii="맑은 고딕" w:hAnsi="맑은 고딕"/>
        </w:rPr>
      </w:pPr>
    </w:p>
    <w:p w14:paraId="115651A2" w14:textId="36F3B5EE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426" w:author="오윤 권" w:date="2023-06-06T20:08:00Z"/>
          <w:rFonts w:ascii="맑은 고딕" w:hAnsi="맑은 고딕" w:cs="돋움"/>
          <w:szCs w:val="20"/>
        </w:rPr>
      </w:pPr>
      <w:del w:id="1427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UC008: </w:delText>
        </w:r>
        <w:r w:rsidDel="00DF0643">
          <w:rPr>
            <w:rFonts w:ascii="맑은 고딕" w:hAnsi="맑은 고딕" w:cs="돋움" w:hint="eastAsia"/>
            <w:szCs w:val="20"/>
          </w:rPr>
          <w:delText>작업 상태를 표시한다.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2F04D265" w14:textId="103A5FDD" w:rsidTr="00C32B9F">
        <w:trPr>
          <w:del w:id="1428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7866C6C" w14:textId="481D1CC1" w:rsidR="001121FA" w:rsidDel="00DF0643" w:rsidRDefault="001121FA" w:rsidP="00C32B9F">
            <w:pPr>
              <w:pStyle w:val="af"/>
              <w:rPr>
                <w:del w:id="1429" w:author="오윤 권" w:date="2023-06-06T20:08:00Z"/>
                <w:rFonts w:ascii="맑은 고딕" w:eastAsia="맑은 고딕" w:hAnsi="맑은 고딕"/>
              </w:rPr>
            </w:pPr>
            <w:del w:id="143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3AFA4A65" w14:textId="17220C31" w:rsidR="001121FA" w:rsidDel="00DF0643" w:rsidRDefault="004C37CC" w:rsidP="00C32B9F">
            <w:pPr>
              <w:rPr>
                <w:del w:id="143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32" w:author="오윤 권" w:date="2023-06-06T20:08:00Z">
              <w:r w:rsidDel="00DF0643">
                <w:rPr>
                  <w:rFonts w:ascii="맑은 고딕" w:hAnsi="맑은 고딕"/>
                </w:rPr>
                <w:delText>작성한 작업이 현재 완료상태인지 미완료 상태인지 설정할</w:delText>
              </w:r>
              <w:r w:rsidDel="00DF0643">
                <w:rPr>
                  <w:rFonts w:ascii="맑은 고딕" w:hAnsi="맑은 고딕" w:hint="eastAsia"/>
                </w:rPr>
                <w:delText xml:space="preserve"> </w:delText>
              </w:r>
              <w:r w:rsidDel="00DF0643">
                <w:rPr>
                  <w:rFonts w:ascii="맑은 고딕" w:hAnsi="맑은 고딕"/>
                </w:rPr>
                <w:delText>수</w:delText>
              </w:r>
              <w:r w:rsidDel="00DF0643">
                <w:rPr>
                  <w:rFonts w:ascii="맑은 고딕" w:hAnsi="맑은 고딕" w:hint="eastAsia"/>
                </w:rPr>
                <w:delText xml:space="preserve"> </w:delText>
              </w:r>
              <w:r w:rsidDel="00DF0643">
                <w:rPr>
                  <w:rFonts w:ascii="맑은 고딕" w:hAnsi="맑은 고딕"/>
                </w:rPr>
                <w:delText>있다.</w:delText>
              </w:r>
            </w:del>
          </w:p>
        </w:tc>
      </w:tr>
      <w:tr w:rsidR="00B0767A" w:rsidRPr="00B0767A" w:rsidDel="00DF0643" w14:paraId="42ED1369" w14:textId="219C69F1" w:rsidTr="008D7350">
        <w:trPr>
          <w:del w:id="143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7082E07" w14:textId="03BCE736" w:rsidR="0060419A" w:rsidDel="00DF0643" w:rsidRDefault="0060419A" w:rsidP="0060419A">
            <w:pPr>
              <w:pStyle w:val="af"/>
              <w:rPr>
                <w:del w:id="1434" w:author="오윤 권" w:date="2023-06-06T20:08:00Z"/>
                <w:rFonts w:ascii="맑은 고딕" w:eastAsia="맑은 고딕" w:hAnsi="맑은 고딕"/>
              </w:rPr>
            </w:pPr>
            <w:del w:id="143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FDAAB5E" w14:textId="4696C8A6" w:rsidR="0060419A" w:rsidDel="00DF0643" w:rsidRDefault="0060419A" w:rsidP="0060419A">
            <w:pPr>
              <w:rPr>
                <w:del w:id="143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37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51A1AA81" w14:textId="7A53D6E7" w:rsidTr="008D7350">
        <w:trPr>
          <w:del w:id="1438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C0E69F4" w14:textId="7590BF60" w:rsidR="0060419A" w:rsidDel="00DF0643" w:rsidRDefault="0060419A" w:rsidP="0060419A">
            <w:pPr>
              <w:pStyle w:val="af"/>
              <w:rPr>
                <w:del w:id="1439" w:author="오윤 권" w:date="2023-06-06T20:08:00Z"/>
                <w:rFonts w:ascii="맑은 고딕" w:eastAsia="맑은 고딕" w:hAnsi="맑은 고딕"/>
              </w:rPr>
            </w:pPr>
            <w:del w:id="144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70038211" w14:textId="30EC7511" w:rsidR="0060419A" w:rsidDel="00DF0643" w:rsidRDefault="0060419A" w:rsidP="0060419A">
            <w:pPr>
              <w:rPr>
                <w:del w:id="144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42" w:author="오윤 권" w:date="2023-06-06T20:08:00Z">
              <w:r w:rsidDel="00DF0643">
                <w:rPr>
                  <w:rFonts w:ascii="맑은 고딕" w:hAnsi="맑은 고딕"/>
                </w:rPr>
                <w:delText>작성해놓은 작업이 있어야 한다.</w:delText>
              </w:r>
            </w:del>
          </w:p>
        </w:tc>
      </w:tr>
      <w:tr w:rsidR="00B0767A" w:rsidRPr="00B0767A" w:rsidDel="00DF0643" w14:paraId="02A6C1F6" w14:textId="78EB6B12" w:rsidTr="008D7350">
        <w:trPr>
          <w:del w:id="144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216F918" w14:textId="607AEE64" w:rsidR="0060419A" w:rsidDel="00DF0643" w:rsidRDefault="0060419A" w:rsidP="0060419A">
            <w:pPr>
              <w:pStyle w:val="af"/>
              <w:rPr>
                <w:del w:id="1444" w:author="오윤 권" w:date="2023-06-06T20:08:00Z"/>
                <w:rFonts w:ascii="맑은 고딕" w:eastAsia="맑은 고딕" w:hAnsi="맑은 고딕"/>
              </w:rPr>
            </w:pPr>
            <w:del w:id="144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65EEC95" w14:textId="744AE977" w:rsidR="0060419A" w:rsidDel="00DF0643" w:rsidRDefault="0060419A" w:rsidP="0060419A">
            <w:pPr>
              <w:rPr>
                <w:del w:id="144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47" w:author="오윤 권" w:date="2023-06-06T20:08:00Z">
              <w:r w:rsidDel="00DF0643">
                <w:rPr>
                  <w:rFonts w:ascii="맑은 고딕" w:hAnsi="맑은 고딕"/>
                </w:rPr>
                <w:delText>현재 완료상태인지 미완료 상태인지 체크 표시로 설정된다.</w:delText>
              </w:r>
            </w:del>
          </w:p>
        </w:tc>
      </w:tr>
      <w:tr w:rsidR="00B0767A" w:rsidRPr="00B0767A" w:rsidDel="00DF0643" w14:paraId="1DAD536C" w14:textId="203C5E05" w:rsidTr="00E02593">
        <w:trPr>
          <w:del w:id="144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26BA5D3" w14:textId="2A4B5FD8" w:rsidR="0060419A" w:rsidDel="00DF0643" w:rsidRDefault="0060419A" w:rsidP="0060419A">
            <w:pPr>
              <w:pStyle w:val="af"/>
              <w:rPr>
                <w:del w:id="1449" w:author="오윤 권" w:date="2023-06-06T20:08:00Z"/>
                <w:rFonts w:ascii="맑은 고딕" w:eastAsia="맑은 고딕" w:hAnsi="맑은 고딕"/>
              </w:rPr>
            </w:pPr>
            <w:del w:id="145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06C576FC" w14:textId="69130931" w:rsidR="0060419A" w:rsidDel="00DF0643" w:rsidRDefault="0060419A" w:rsidP="0060419A">
            <w:pPr>
              <w:pStyle w:val="af"/>
              <w:rPr>
                <w:del w:id="145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45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072582B" w14:textId="5F7B8223" w:rsidR="0060419A" w:rsidDel="00DF0643" w:rsidRDefault="0060419A" w:rsidP="0060419A">
            <w:pPr>
              <w:pStyle w:val="af"/>
              <w:jc w:val="both"/>
              <w:rPr>
                <w:del w:id="145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45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사용자는 작업명 옆에 체크표시버튼을 클릭하여 체크표시를 생성한다.</w:delText>
              </w:r>
            </w:del>
          </w:p>
        </w:tc>
      </w:tr>
      <w:tr w:rsidR="00B0767A" w:rsidRPr="00B0767A" w:rsidDel="00DF0643" w14:paraId="4E800DB4" w14:textId="02998F72" w:rsidTr="00E02593">
        <w:trPr>
          <w:del w:id="145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D661BFF" w14:textId="46EFAF79" w:rsidR="0060419A" w:rsidDel="00DF0643" w:rsidRDefault="0060419A" w:rsidP="0060419A">
            <w:pPr>
              <w:jc w:val="center"/>
              <w:rPr>
                <w:del w:id="1456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14CBD3B" w14:textId="437FB766" w:rsidR="0060419A" w:rsidDel="00DF0643" w:rsidRDefault="0060419A" w:rsidP="0060419A">
            <w:pPr>
              <w:rPr>
                <w:del w:id="145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58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8047819" w14:textId="77E761A3" w:rsidR="0060419A" w:rsidDel="00DF0643" w:rsidRDefault="0060419A" w:rsidP="0060419A">
            <w:pPr>
              <w:rPr>
                <w:del w:id="145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60" w:author="오윤 권" w:date="2023-06-06T20:08:00Z">
              <w:r w:rsidDel="00DF0643">
                <w:rPr>
                  <w:rFonts w:ascii="맑은 고딕" w:hAnsi="맑은 고딕"/>
                </w:rPr>
                <w:delText>시스템이 작업을 완료 상태로 구분한다.</w:delText>
              </w:r>
            </w:del>
          </w:p>
        </w:tc>
      </w:tr>
      <w:tr w:rsidR="00B0767A" w:rsidRPr="00B0767A" w:rsidDel="00DF0643" w14:paraId="52DFCBF1" w14:textId="66FCFC37" w:rsidTr="00256819">
        <w:trPr>
          <w:del w:id="1461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19A9C31" w14:textId="52C968B7" w:rsidR="0060419A" w:rsidDel="00DF0643" w:rsidRDefault="0060419A" w:rsidP="0060419A">
            <w:pPr>
              <w:pStyle w:val="af"/>
              <w:rPr>
                <w:del w:id="1462" w:author="오윤 권" w:date="2023-06-06T20:08:00Z"/>
                <w:rFonts w:ascii="맑은 고딕" w:eastAsia="맑은 고딕" w:hAnsi="맑은 고딕"/>
              </w:rPr>
            </w:pPr>
            <w:del w:id="146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4366C98F" w14:textId="3C9ED63F" w:rsidR="0060419A" w:rsidDel="00DF0643" w:rsidRDefault="0060419A" w:rsidP="0060419A">
            <w:pPr>
              <w:pStyle w:val="af"/>
              <w:rPr>
                <w:del w:id="146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46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A01-1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94F50E8" w14:textId="5EC92E2A" w:rsidR="0060419A" w:rsidDel="00DF0643" w:rsidRDefault="0060419A" w:rsidP="0060419A">
            <w:pPr>
              <w:pStyle w:val="af"/>
              <w:rPr>
                <w:del w:id="146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46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따로 체크버튼을 클릭하지않으면 작업을 미완료 상태로 구분한다.</w:delText>
              </w:r>
            </w:del>
          </w:p>
        </w:tc>
      </w:tr>
      <w:tr w:rsidR="00B0767A" w:rsidRPr="00B0767A" w:rsidDel="00DF0643" w14:paraId="5171A3BD" w14:textId="463E0205" w:rsidTr="00256819">
        <w:trPr>
          <w:del w:id="146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E9FB976" w14:textId="1264A698" w:rsidR="0060419A" w:rsidDel="00DF0643" w:rsidRDefault="0060419A" w:rsidP="0060419A">
            <w:pPr>
              <w:jc w:val="center"/>
              <w:rPr>
                <w:del w:id="1469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09AC6B4" w14:textId="57A684B6" w:rsidR="0060419A" w:rsidDel="00DF0643" w:rsidRDefault="0060419A" w:rsidP="0060419A">
            <w:pPr>
              <w:pStyle w:val="af"/>
              <w:rPr>
                <w:del w:id="147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47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A01-2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CC58AFB" w14:textId="6F41B15C" w:rsidR="0060419A" w:rsidDel="00DF0643" w:rsidRDefault="0060419A" w:rsidP="0060419A">
            <w:pPr>
              <w:pStyle w:val="af"/>
              <w:rPr>
                <w:del w:id="147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47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버튼을 두 번 누르면 체크표시가 해제된다.</w:delText>
              </w:r>
            </w:del>
          </w:p>
        </w:tc>
      </w:tr>
      <w:tr w:rsidR="00B0767A" w:rsidRPr="00B0767A" w:rsidDel="00DF0643" w14:paraId="1F3B1EA4" w14:textId="142F868D" w:rsidTr="00C32B9F">
        <w:trPr>
          <w:del w:id="147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FA365D3" w14:textId="7957CCD9" w:rsidR="001121FA" w:rsidDel="00DF0643" w:rsidRDefault="001121FA" w:rsidP="00C32B9F">
            <w:pPr>
              <w:pStyle w:val="af"/>
              <w:rPr>
                <w:del w:id="1475" w:author="오윤 권" w:date="2023-06-06T20:08:00Z"/>
                <w:rFonts w:ascii="맑은 고딕" w:eastAsia="맑은 고딕" w:hAnsi="맑은 고딕"/>
              </w:rPr>
            </w:pPr>
            <w:del w:id="147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</w:tcPr>
          <w:p w14:paraId="0A86132B" w14:textId="385A87DC" w:rsidR="001121FA" w:rsidDel="00DF0643" w:rsidRDefault="001121FA" w:rsidP="00C32B9F">
            <w:pPr>
              <w:pStyle w:val="af"/>
              <w:rPr>
                <w:del w:id="147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32D7E363" w14:textId="041AD379" w:rsidR="001121FA" w:rsidDel="00DF0643" w:rsidRDefault="001121FA" w:rsidP="00C32B9F">
            <w:pPr>
              <w:pStyle w:val="af"/>
              <w:jc w:val="both"/>
              <w:rPr>
                <w:del w:id="147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2443AA" w:rsidRPr="00B0767A" w:rsidDel="00DF0643" w14:paraId="0B0C2405" w14:textId="3CFFD421" w:rsidTr="0066068E">
        <w:trPr>
          <w:del w:id="1479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217ACEB" w14:textId="66EE0A43" w:rsidR="002443AA" w:rsidDel="00DF0643" w:rsidRDefault="002443AA" w:rsidP="00707DDF">
            <w:pPr>
              <w:pStyle w:val="af"/>
              <w:rPr>
                <w:del w:id="1480" w:author="오윤 권" w:date="2023-06-06T20:08:00Z"/>
                <w:rFonts w:ascii="맑은 고딕" w:eastAsia="맑은 고딕" w:hAnsi="맑은 고딕"/>
              </w:rPr>
            </w:pPr>
            <w:del w:id="148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31516187" w14:textId="625B2122" w:rsidR="002443AA" w:rsidDel="00DF0643" w:rsidRDefault="002443AA" w:rsidP="00707DDF">
            <w:pPr>
              <w:rPr>
                <w:del w:id="148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83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1A174DB0" w14:textId="3B2CB3F0" w:rsidR="002443AA" w:rsidDel="00DF0643" w:rsidRDefault="002443AA" w:rsidP="00707DDF">
            <w:pPr>
              <w:rPr>
                <w:del w:id="148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85" w:author="오윤 권" w:date="2023-06-06T20:08:00Z">
              <w:r w:rsidDel="00DF0643">
                <w:rPr>
                  <w:rFonts w:ascii="맑은 고딕" w:hAnsi="맑은 고딕"/>
                </w:rPr>
                <w:delText xml:space="preserve">B01 → B02 </w:delText>
              </w:r>
            </w:del>
          </w:p>
        </w:tc>
      </w:tr>
      <w:tr w:rsidR="002443AA" w:rsidRPr="00B0767A" w:rsidDel="00DF0643" w14:paraId="0CCFEF5B" w14:textId="4FC0C8E6" w:rsidTr="0066068E">
        <w:trPr>
          <w:del w:id="148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71B7A76" w14:textId="3D79DCF1" w:rsidR="002443AA" w:rsidDel="00DF0643" w:rsidRDefault="002443AA" w:rsidP="00707DDF">
            <w:pPr>
              <w:pStyle w:val="af"/>
              <w:rPr>
                <w:del w:id="1487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6435C952" w14:textId="1E36A132" w:rsidR="002443AA" w:rsidDel="00DF0643" w:rsidRDefault="002443AA" w:rsidP="00707DDF">
            <w:pPr>
              <w:rPr>
                <w:del w:id="148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89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7E79416D" w14:textId="1FD8805A" w:rsidR="002443AA" w:rsidDel="00DF0643" w:rsidRDefault="002443AA" w:rsidP="00707DDF">
            <w:pPr>
              <w:rPr>
                <w:del w:id="149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91" w:author="오윤 권" w:date="2023-06-06T20:08:00Z">
              <w:r w:rsidDel="00DF0643">
                <w:rPr>
                  <w:rFonts w:ascii="맑은 고딕" w:hAnsi="맑은 고딕"/>
                </w:rPr>
                <w:delText>B01 → A01-1</w:delText>
              </w:r>
            </w:del>
          </w:p>
        </w:tc>
      </w:tr>
      <w:tr w:rsidR="002443AA" w:rsidRPr="00B0767A" w:rsidDel="00DF0643" w14:paraId="4CB008EA" w14:textId="44668F62" w:rsidTr="0066068E">
        <w:trPr>
          <w:del w:id="149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B4FA04B" w14:textId="31E7EEFB" w:rsidR="002443AA" w:rsidDel="00DF0643" w:rsidRDefault="002443AA" w:rsidP="00707DDF">
            <w:pPr>
              <w:pStyle w:val="af"/>
              <w:rPr>
                <w:del w:id="1493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8C51A77" w14:textId="73366F5F" w:rsidR="002443AA" w:rsidDel="00DF0643" w:rsidRDefault="002443AA" w:rsidP="00707DDF">
            <w:pPr>
              <w:rPr>
                <w:del w:id="149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95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0C950A12" w14:textId="71D99CF0" w:rsidR="002443AA" w:rsidDel="00DF0643" w:rsidRDefault="002443AA" w:rsidP="00707DDF">
            <w:pPr>
              <w:rPr>
                <w:del w:id="149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497" w:author="오윤 권" w:date="2023-06-06T20:08:00Z">
              <w:r w:rsidDel="00DF0643">
                <w:rPr>
                  <w:rFonts w:ascii="맑은 고딕" w:hAnsi="맑은 고딕"/>
                </w:rPr>
                <w:delText>B01 → A01-2</w:delText>
              </w:r>
            </w:del>
          </w:p>
        </w:tc>
      </w:tr>
    </w:tbl>
    <w:p w14:paraId="60847E89" w14:textId="2D978788" w:rsidR="001121FA" w:rsidDel="00DF0643" w:rsidRDefault="001121FA" w:rsidP="004221DF">
      <w:pPr>
        <w:rPr>
          <w:del w:id="1498" w:author="오윤 권" w:date="2023-06-06T20:08:00Z"/>
          <w:rFonts w:ascii="맑은 고딕" w:hAnsi="맑은 고딕"/>
        </w:rPr>
      </w:pPr>
    </w:p>
    <w:p w14:paraId="32E19CC6" w14:textId="0F6E164B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499" w:author="오윤 권" w:date="2023-06-06T20:08:00Z"/>
          <w:rFonts w:ascii="맑은 고딕" w:hAnsi="맑은 고딕" w:cs="돋움"/>
          <w:szCs w:val="20"/>
        </w:rPr>
      </w:pPr>
      <w:del w:id="1500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UC009: </w:delText>
        </w:r>
        <w:r w:rsidDel="00DF0643">
          <w:rPr>
            <w:rFonts w:ascii="맑은 고딕" w:hAnsi="맑은 고딕" w:cs="돋움" w:hint="eastAsia"/>
            <w:szCs w:val="20"/>
          </w:rPr>
          <w:delText>작업을 정렬한다.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29C35889" w14:textId="53908B8F" w:rsidTr="00C32B9F">
        <w:trPr>
          <w:del w:id="150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4483119" w14:textId="4FDCED38" w:rsidR="001121FA" w:rsidDel="00DF0643" w:rsidRDefault="001121FA" w:rsidP="00C32B9F">
            <w:pPr>
              <w:pStyle w:val="af"/>
              <w:rPr>
                <w:del w:id="1502" w:author="오윤 권" w:date="2023-06-06T20:08:00Z"/>
                <w:rFonts w:ascii="맑은 고딕" w:eastAsia="맑은 고딕" w:hAnsi="맑은 고딕"/>
              </w:rPr>
            </w:pPr>
            <w:del w:id="150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30904567" w14:textId="4143729B" w:rsidR="001121FA" w:rsidDel="00DF0643" w:rsidRDefault="003E682B" w:rsidP="00C32B9F">
            <w:pPr>
              <w:rPr>
                <w:del w:id="150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05" w:author="오윤 권" w:date="2023-06-06T20:08:00Z">
              <w:r w:rsidDel="00DF0643">
                <w:rPr>
                  <w:rFonts w:ascii="맑은 고딕" w:hAnsi="맑은 고딕"/>
                </w:rPr>
                <w:delText>작업상태(완료/미완료)를 기준으로 순서를 재배치 한다.</w:delText>
              </w:r>
            </w:del>
          </w:p>
        </w:tc>
      </w:tr>
      <w:tr w:rsidR="00B0767A" w:rsidRPr="00B0767A" w:rsidDel="00DF0643" w14:paraId="760C5A39" w14:textId="70AE29C2" w:rsidTr="00B1454D">
        <w:trPr>
          <w:del w:id="150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6284A9F" w14:textId="06432CC6" w:rsidR="00707DDF" w:rsidDel="00DF0643" w:rsidRDefault="00707DDF" w:rsidP="00707DDF">
            <w:pPr>
              <w:pStyle w:val="af"/>
              <w:rPr>
                <w:del w:id="1507" w:author="오윤 권" w:date="2023-06-06T20:08:00Z"/>
                <w:rFonts w:ascii="맑은 고딕" w:eastAsia="맑은 고딕" w:hAnsi="맑은 고딕"/>
              </w:rPr>
            </w:pPr>
            <w:del w:id="150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2C3A136" w14:textId="1CAE959B" w:rsidR="00707DDF" w:rsidDel="00DF0643" w:rsidRDefault="00707DDF" w:rsidP="00707DDF">
            <w:pPr>
              <w:rPr>
                <w:del w:id="150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10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66A93523" w14:textId="75780C46" w:rsidTr="00B1454D">
        <w:trPr>
          <w:del w:id="151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2EE3318" w14:textId="6ABCF06A" w:rsidR="00707DDF" w:rsidDel="00DF0643" w:rsidRDefault="00707DDF" w:rsidP="00707DDF">
            <w:pPr>
              <w:pStyle w:val="af"/>
              <w:rPr>
                <w:del w:id="1512" w:author="오윤 권" w:date="2023-06-06T20:08:00Z"/>
                <w:rFonts w:ascii="맑은 고딕" w:eastAsia="맑은 고딕" w:hAnsi="맑은 고딕"/>
              </w:rPr>
            </w:pPr>
            <w:del w:id="151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72AF943" w14:textId="061F2FC3" w:rsidR="00707DDF" w:rsidDel="00DF0643" w:rsidRDefault="00707DDF" w:rsidP="00707DDF">
            <w:pPr>
              <w:rPr>
                <w:del w:id="151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15" w:author="오윤 권" w:date="2023-06-06T20:08:00Z">
              <w:r w:rsidDel="00DF0643">
                <w:rPr>
                  <w:rFonts w:ascii="맑은 고딕" w:hAnsi="맑은 고딕"/>
                </w:rPr>
                <w:delText>작업들의 상태가 표시되어있어야 한다.</w:delText>
              </w:r>
            </w:del>
          </w:p>
        </w:tc>
      </w:tr>
      <w:tr w:rsidR="00B0767A" w:rsidRPr="00B0767A" w:rsidDel="00DF0643" w14:paraId="1BAF37F8" w14:textId="6FCDC98C" w:rsidTr="00B1454D">
        <w:trPr>
          <w:del w:id="151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4686998" w14:textId="629D4B8D" w:rsidR="00707DDF" w:rsidDel="00DF0643" w:rsidRDefault="00707DDF" w:rsidP="00707DDF">
            <w:pPr>
              <w:pStyle w:val="af"/>
              <w:rPr>
                <w:del w:id="1517" w:author="오윤 권" w:date="2023-06-06T20:08:00Z"/>
                <w:rFonts w:ascii="맑은 고딕" w:eastAsia="맑은 고딕" w:hAnsi="맑은 고딕"/>
              </w:rPr>
            </w:pPr>
            <w:del w:id="151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4A79295" w14:textId="4FB50D58" w:rsidR="00707DDF" w:rsidDel="00DF0643" w:rsidRDefault="00707DDF" w:rsidP="00707DDF">
            <w:pPr>
              <w:rPr>
                <w:del w:id="151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20" w:author="오윤 권" w:date="2023-06-06T20:08:00Z">
              <w:r w:rsidDel="00DF0643">
                <w:rPr>
                  <w:rFonts w:ascii="맑은 고딕" w:hAnsi="맑은 고딕"/>
                </w:rPr>
                <w:delText>작업상태(완료/미완료)를 기준으로 순서를 재배치한다.</w:delText>
              </w:r>
            </w:del>
          </w:p>
        </w:tc>
      </w:tr>
      <w:tr w:rsidR="002443AA" w:rsidRPr="00B0767A" w:rsidDel="00DF0643" w14:paraId="74E5C82A" w14:textId="56850F39" w:rsidTr="001C0CB4">
        <w:trPr>
          <w:del w:id="1521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C02F6C4" w14:textId="2E9D59E8" w:rsidR="002443AA" w:rsidDel="00DF0643" w:rsidRDefault="002443AA" w:rsidP="00445929">
            <w:pPr>
              <w:pStyle w:val="af"/>
              <w:rPr>
                <w:del w:id="1522" w:author="오윤 권" w:date="2023-06-06T20:08:00Z"/>
                <w:rFonts w:ascii="맑은 고딕" w:eastAsia="맑은 고딕" w:hAnsi="맑은 고딕"/>
              </w:rPr>
            </w:pPr>
            <w:del w:id="152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08C19699" w14:textId="3409CC5D" w:rsidR="002443AA" w:rsidDel="00DF0643" w:rsidRDefault="002443AA" w:rsidP="00445929">
            <w:pPr>
              <w:pStyle w:val="af"/>
              <w:rPr>
                <w:del w:id="152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52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5BB1373" w14:textId="3DD2AEB4" w:rsidR="002443AA" w:rsidDel="00DF0643" w:rsidRDefault="002443AA" w:rsidP="00445929">
            <w:pPr>
              <w:pStyle w:val="af"/>
              <w:jc w:val="both"/>
              <w:rPr>
                <w:del w:id="152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52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 xml:space="preserve">사용자는 정렬 버튼을 누른다. </w:delText>
              </w:r>
            </w:del>
          </w:p>
        </w:tc>
      </w:tr>
      <w:tr w:rsidR="002443AA" w:rsidRPr="00B0767A" w:rsidDel="00DF0643" w14:paraId="083B0B54" w14:textId="73B45096" w:rsidTr="001C0CB4">
        <w:trPr>
          <w:del w:id="152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E3CE59A" w14:textId="49A5E3C2" w:rsidR="002443AA" w:rsidDel="00DF0643" w:rsidRDefault="002443AA" w:rsidP="00445929">
            <w:pPr>
              <w:jc w:val="center"/>
              <w:rPr>
                <w:del w:id="1529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140FF9D" w14:textId="5D7691F9" w:rsidR="002443AA" w:rsidDel="00DF0643" w:rsidRDefault="002443AA" w:rsidP="00445929">
            <w:pPr>
              <w:rPr>
                <w:del w:id="153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31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59B0C7D" w14:textId="750248EB" w:rsidR="002443AA" w:rsidDel="00DF0643" w:rsidRDefault="002443AA" w:rsidP="00445929">
            <w:pPr>
              <w:rPr>
                <w:del w:id="153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33" w:author="오윤 권" w:date="2023-06-06T20:08:00Z">
              <w:r w:rsidDel="00DF0643">
                <w:rPr>
                  <w:rFonts w:ascii="맑은 고딕" w:hAnsi="맑은 고딕"/>
                </w:rPr>
                <w:delText>작업상태가 미완료인 작업을 우선으로 정렬한다.</w:delText>
              </w:r>
            </w:del>
          </w:p>
        </w:tc>
      </w:tr>
      <w:tr w:rsidR="002443AA" w:rsidRPr="00B0767A" w:rsidDel="00DF0643" w14:paraId="28601DC1" w14:textId="72D45332" w:rsidTr="001C0CB4">
        <w:trPr>
          <w:del w:id="153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3EB54FE" w14:textId="67847603" w:rsidR="002443AA" w:rsidDel="00DF0643" w:rsidRDefault="002443AA" w:rsidP="00445929">
            <w:pPr>
              <w:jc w:val="center"/>
              <w:rPr>
                <w:del w:id="1535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6288A22" w14:textId="083192AF" w:rsidR="002443AA" w:rsidDel="00DF0643" w:rsidRDefault="002443AA" w:rsidP="00445929">
            <w:pPr>
              <w:rPr>
                <w:del w:id="153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37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C482FD6" w14:textId="64B44552" w:rsidR="002443AA" w:rsidDel="00DF0643" w:rsidRDefault="002443AA" w:rsidP="00445929">
            <w:pPr>
              <w:rPr>
                <w:del w:id="153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39" w:author="오윤 권" w:date="2023-06-06T20:08:00Z">
              <w:r w:rsidDel="00DF0643">
                <w:rPr>
                  <w:rFonts w:ascii="맑은 고딕" w:hAnsi="맑은 고딕"/>
                </w:rPr>
                <w:delText>미완료인 작업에서 마감날짜가 가장 가까운 작업을 우선으로 정렬한다.</w:delText>
              </w:r>
            </w:del>
          </w:p>
        </w:tc>
      </w:tr>
      <w:tr w:rsidR="00B0767A" w:rsidRPr="00B0767A" w:rsidDel="00DF0643" w14:paraId="5A28C85B" w14:textId="5DE1E0DC" w:rsidTr="00BA535C">
        <w:trPr>
          <w:del w:id="154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C2E48EA" w14:textId="2A441F79" w:rsidR="00445929" w:rsidDel="00DF0643" w:rsidRDefault="00445929" w:rsidP="00445929">
            <w:pPr>
              <w:pStyle w:val="af"/>
              <w:rPr>
                <w:del w:id="1541" w:author="오윤 권" w:date="2023-06-06T20:08:00Z"/>
                <w:rFonts w:ascii="맑은 고딕" w:eastAsia="맑은 고딕" w:hAnsi="맑은 고딕"/>
              </w:rPr>
            </w:pPr>
            <w:del w:id="154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6B02A12" w14:textId="2747E9BA" w:rsidR="00445929" w:rsidDel="00DF0643" w:rsidRDefault="00445929" w:rsidP="00445929">
            <w:pPr>
              <w:pStyle w:val="af"/>
              <w:rPr>
                <w:del w:id="154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54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A01-1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F4AF869" w14:textId="75C9E84E" w:rsidR="00445929" w:rsidDel="00DF0643" w:rsidRDefault="00445929" w:rsidP="00445929">
            <w:pPr>
              <w:pStyle w:val="af"/>
              <w:rPr>
                <w:del w:id="154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54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정렬버튼을 두 번 클릭한 경우 원래상태(작성한 순서기준)으로 돌아간다,</w:delText>
              </w:r>
            </w:del>
          </w:p>
        </w:tc>
      </w:tr>
      <w:tr w:rsidR="00B0767A" w:rsidRPr="00B0767A" w:rsidDel="00DF0643" w14:paraId="2A9F59D5" w14:textId="1F2ABBBA" w:rsidTr="009036F0">
        <w:trPr>
          <w:del w:id="154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EAE165D" w14:textId="4BD234F6" w:rsidR="00445929" w:rsidDel="00DF0643" w:rsidRDefault="00445929" w:rsidP="00445929">
            <w:pPr>
              <w:pStyle w:val="af"/>
              <w:rPr>
                <w:del w:id="1548" w:author="오윤 권" w:date="2023-06-06T20:08:00Z"/>
                <w:rFonts w:ascii="맑은 고딕" w:eastAsia="맑은 고딕" w:hAnsi="맑은 고딕"/>
              </w:rPr>
            </w:pPr>
            <w:del w:id="154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79CFC39" w14:textId="634F7FD1" w:rsidR="00445929" w:rsidDel="00DF0643" w:rsidRDefault="00445929" w:rsidP="00445929">
            <w:pPr>
              <w:pStyle w:val="af"/>
              <w:rPr>
                <w:del w:id="155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55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4C7A8B0" w14:textId="77CA18EA" w:rsidR="00445929" w:rsidDel="00DF0643" w:rsidRDefault="00445929" w:rsidP="00445929">
            <w:pPr>
              <w:pStyle w:val="af"/>
              <w:jc w:val="both"/>
              <w:rPr>
                <w:del w:id="155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55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작업상태가 표시된 작업이 존재하지않는 경우 “정렬 할 작업이 없습니다” 문구를 출력한다.</w:delText>
              </w:r>
            </w:del>
          </w:p>
        </w:tc>
      </w:tr>
      <w:tr w:rsidR="002443AA" w:rsidRPr="00B0767A" w:rsidDel="00DF0643" w14:paraId="1F5E2FAF" w14:textId="119C62B5" w:rsidTr="00FF1B3E">
        <w:trPr>
          <w:del w:id="1554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B95E334" w14:textId="08C3D1D4" w:rsidR="002443AA" w:rsidDel="00DF0643" w:rsidRDefault="002443AA" w:rsidP="00445929">
            <w:pPr>
              <w:pStyle w:val="af"/>
              <w:rPr>
                <w:del w:id="1555" w:author="오윤 권" w:date="2023-06-06T20:08:00Z"/>
                <w:rFonts w:ascii="맑은 고딕" w:eastAsia="맑은 고딕" w:hAnsi="맑은 고딕"/>
              </w:rPr>
            </w:pPr>
            <w:del w:id="155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503A1642" w14:textId="752C2F90" w:rsidR="002443AA" w:rsidDel="00DF0643" w:rsidRDefault="002443AA" w:rsidP="00445929">
            <w:pPr>
              <w:rPr>
                <w:del w:id="155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58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5F74D00B" w14:textId="4959B5B3" w:rsidR="002443AA" w:rsidDel="00DF0643" w:rsidRDefault="002443AA" w:rsidP="00445929">
            <w:pPr>
              <w:rPr>
                <w:del w:id="155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60" w:author="오윤 권" w:date="2023-06-06T20:08:00Z">
              <w:r w:rsidDel="00DF0643">
                <w:rPr>
                  <w:rFonts w:ascii="맑은 고딕" w:hAnsi="맑은 고딕"/>
                </w:rPr>
                <w:delText xml:space="preserve">B01 → B02 → B03 </w:delText>
              </w:r>
            </w:del>
          </w:p>
        </w:tc>
      </w:tr>
      <w:tr w:rsidR="002443AA" w:rsidRPr="00B0767A" w:rsidDel="00DF0643" w14:paraId="52CC3145" w14:textId="56A60BA7" w:rsidTr="00FF1B3E">
        <w:trPr>
          <w:del w:id="156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5FD63CE" w14:textId="37836297" w:rsidR="002443AA" w:rsidDel="00DF0643" w:rsidRDefault="002443AA" w:rsidP="00445929">
            <w:pPr>
              <w:pStyle w:val="af"/>
              <w:rPr>
                <w:del w:id="1562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4EAB631" w14:textId="6EA022B9" w:rsidR="002443AA" w:rsidDel="00DF0643" w:rsidRDefault="002443AA" w:rsidP="00445929">
            <w:pPr>
              <w:rPr>
                <w:del w:id="156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64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6B5C6644" w14:textId="733BC29E" w:rsidR="002443AA" w:rsidDel="00DF0643" w:rsidRDefault="002443AA" w:rsidP="00445929">
            <w:pPr>
              <w:rPr>
                <w:del w:id="156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66" w:author="오윤 권" w:date="2023-06-06T20:08:00Z">
              <w:r w:rsidDel="00DF0643">
                <w:rPr>
                  <w:rFonts w:ascii="맑은 고딕" w:hAnsi="맑은 고딕"/>
                </w:rPr>
                <w:delText>B01 → A01-1</w:delText>
              </w:r>
            </w:del>
          </w:p>
        </w:tc>
      </w:tr>
      <w:tr w:rsidR="002443AA" w:rsidRPr="00B0767A" w:rsidDel="00DF0643" w14:paraId="69F7376A" w14:textId="1712FC61" w:rsidTr="00FF1B3E">
        <w:trPr>
          <w:del w:id="156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D498914" w14:textId="3B19E102" w:rsidR="002443AA" w:rsidDel="00DF0643" w:rsidRDefault="002443AA" w:rsidP="00445929">
            <w:pPr>
              <w:pStyle w:val="af"/>
              <w:rPr>
                <w:del w:id="156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91CBAA7" w14:textId="40A649C2" w:rsidR="002443AA" w:rsidDel="00DF0643" w:rsidRDefault="002443AA" w:rsidP="00445929">
            <w:pPr>
              <w:rPr>
                <w:del w:id="156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70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1E317236" w14:textId="2F34C915" w:rsidR="002443AA" w:rsidDel="00DF0643" w:rsidRDefault="002443AA" w:rsidP="00445929">
            <w:pPr>
              <w:rPr>
                <w:del w:id="157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72" w:author="오윤 권" w:date="2023-06-06T20:08:00Z">
              <w:r w:rsidDel="00DF0643">
                <w:rPr>
                  <w:rFonts w:ascii="맑은 고딕" w:hAnsi="맑은 고딕"/>
                </w:rPr>
                <w:delText>B01 → B02 → E02-1</w:delText>
              </w:r>
            </w:del>
          </w:p>
        </w:tc>
      </w:tr>
    </w:tbl>
    <w:p w14:paraId="7B57FF72" w14:textId="4E68CF3B" w:rsidR="001121FA" w:rsidDel="00DF0643" w:rsidRDefault="001121FA" w:rsidP="001121FA">
      <w:pPr>
        <w:rPr>
          <w:del w:id="1573" w:author="오윤 권" w:date="2023-06-06T20:08:00Z"/>
          <w:rFonts w:ascii="맑은 고딕" w:hAnsi="맑은 고딕"/>
        </w:rPr>
      </w:pPr>
    </w:p>
    <w:p w14:paraId="79EFC56D" w14:textId="25E2FAE7" w:rsidR="001121FA" w:rsidDel="00DF0643" w:rsidRDefault="001121FA" w:rsidP="001121FA">
      <w:pPr>
        <w:rPr>
          <w:del w:id="1574" w:author="오윤 권" w:date="2023-06-06T20:08:00Z"/>
          <w:rFonts w:ascii="맑은 고딕" w:hAnsi="맑은 고딕"/>
        </w:rPr>
      </w:pPr>
    </w:p>
    <w:p w14:paraId="7E75E11A" w14:textId="46447B64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575" w:author="오윤 권" w:date="2023-06-06T20:08:00Z"/>
          <w:rFonts w:ascii="맑은 고딕" w:hAnsi="맑은 고딕" w:cs="돋움"/>
          <w:szCs w:val="20"/>
        </w:rPr>
      </w:pPr>
      <w:del w:id="1576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UC010: </w:delText>
        </w:r>
        <w:r w:rsidDel="00DF0643">
          <w:rPr>
            <w:rFonts w:ascii="맑은 고딕" w:hAnsi="맑은 고딕" w:cs="돋움" w:hint="eastAsia"/>
            <w:szCs w:val="20"/>
          </w:rPr>
          <w:delText>작업 폴더를 생성한다.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35635FF5" w14:textId="4E50D28B" w:rsidTr="00C32B9F">
        <w:trPr>
          <w:del w:id="157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B49A20D" w14:textId="17845D68" w:rsidR="001121FA" w:rsidDel="00DF0643" w:rsidRDefault="001121FA" w:rsidP="00C32B9F">
            <w:pPr>
              <w:pStyle w:val="af"/>
              <w:rPr>
                <w:del w:id="1578" w:author="오윤 권" w:date="2023-06-06T20:08:00Z"/>
                <w:rFonts w:ascii="맑은 고딕" w:eastAsia="맑은 고딕" w:hAnsi="맑은 고딕"/>
              </w:rPr>
            </w:pPr>
            <w:del w:id="157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22DA8D17" w14:textId="5E0DB11F" w:rsidR="001121FA" w:rsidDel="00DF0643" w:rsidRDefault="0029544D" w:rsidP="00C32B9F">
            <w:pPr>
              <w:rPr>
                <w:del w:id="158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81" w:author="오윤 권" w:date="2023-06-06T20:08:00Z">
              <w:r w:rsidDel="00DF0643">
                <w:rPr>
                  <w:rFonts w:ascii="맑은 고딕" w:hAnsi="맑은 고딕"/>
                </w:rPr>
                <w:delText>작업들을 카테고리에 맞게 분류해서 모아 놓을 수 있는 폴더를 생성할 수 있다.</w:delText>
              </w:r>
            </w:del>
          </w:p>
        </w:tc>
      </w:tr>
      <w:tr w:rsidR="00B0767A" w:rsidRPr="00B0767A" w:rsidDel="00DF0643" w14:paraId="5A3C30CD" w14:textId="23D108ED" w:rsidTr="00C54BCA">
        <w:trPr>
          <w:del w:id="158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065011C" w14:textId="4CB1BFA8" w:rsidR="00AB0F07" w:rsidDel="00DF0643" w:rsidRDefault="00AB0F07" w:rsidP="00AB0F07">
            <w:pPr>
              <w:pStyle w:val="af"/>
              <w:rPr>
                <w:del w:id="1583" w:author="오윤 권" w:date="2023-06-06T20:08:00Z"/>
                <w:rFonts w:ascii="맑은 고딕" w:eastAsia="맑은 고딕" w:hAnsi="맑은 고딕"/>
              </w:rPr>
            </w:pPr>
            <w:del w:id="158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7DE87778" w14:textId="1206A412" w:rsidR="00AB0F07" w:rsidDel="00DF0643" w:rsidRDefault="00AB0F07" w:rsidP="00AB0F07">
            <w:pPr>
              <w:rPr>
                <w:del w:id="158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86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44BB0741" w14:textId="65EE812E" w:rsidTr="00C54BCA">
        <w:trPr>
          <w:del w:id="158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2290C34" w14:textId="3C0F7265" w:rsidR="00AB0F07" w:rsidDel="00DF0643" w:rsidRDefault="00AB0F07" w:rsidP="00AB0F07">
            <w:pPr>
              <w:pStyle w:val="af"/>
              <w:rPr>
                <w:del w:id="1588" w:author="오윤 권" w:date="2023-06-06T20:08:00Z"/>
                <w:rFonts w:ascii="맑은 고딕" w:eastAsia="맑은 고딕" w:hAnsi="맑은 고딕"/>
              </w:rPr>
            </w:pPr>
            <w:del w:id="158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BC5F7AB" w14:textId="4280E56E" w:rsidR="00AB0F07" w:rsidDel="00DF0643" w:rsidRDefault="00AB0F07" w:rsidP="00AB0F07">
            <w:pPr>
              <w:rPr>
                <w:del w:id="159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91" w:author="오윤 권" w:date="2023-06-06T20:08:00Z">
              <w:r w:rsidDel="00DF0643">
                <w:rPr>
                  <w:rFonts w:ascii="맑은 고딕" w:hAnsi="맑은 고딕"/>
                </w:rPr>
                <w:delText>작업이 추가되어 있어야 한다.</w:delText>
              </w:r>
            </w:del>
          </w:p>
        </w:tc>
      </w:tr>
      <w:tr w:rsidR="00B0767A" w:rsidRPr="00B0767A" w:rsidDel="00DF0643" w14:paraId="422058B8" w14:textId="19F09D72" w:rsidTr="00C54BCA">
        <w:trPr>
          <w:del w:id="159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61221ED" w14:textId="574DBE63" w:rsidR="00AB0F07" w:rsidDel="00DF0643" w:rsidRDefault="00AB0F07" w:rsidP="00AB0F07">
            <w:pPr>
              <w:pStyle w:val="af"/>
              <w:rPr>
                <w:del w:id="1593" w:author="오윤 권" w:date="2023-06-06T20:08:00Z"/>
                <w:rFonts w:ascii="맑은 고딕" w:eastAsia="맑은 고딕" w:hAnsi="맑은 고딕"/>
              </w:rPr>
            </w:pPr>
            <w:del w:id="159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0AC6EB9" w14:textId="4A898CF0" w:rsidR="00AB0F07" w:rsidDel="00DF0643" w:rsidRDefault="00AB0F07" w:rsidP="00AB0F07">
            <w:pPr>
              <w:rPr>
                <w:del w:id="159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596" w:author="오윤 권" w:date="2023-06-06T20:08:00Z">
              <w:r w:rsidDel="00DF0643">
                <w:rPr>
                  <w:rFonts w:ascii="맑은 고딕" w:hAnsi="맑은 고딕"/>
                </w:rPr>
                <w:delText>생성된 폴더가 사용자가 지정한 이름으로 표시된다.</w:delText>
              </w:r>
            </w:del>
          </w:p>
        </w:tc>
      </w:tr>
      <w:tr w:rsidR="002443AA" w:rsidRPr="00B0767A" w:rsidDel="00DF0643" w14:paraId="48496491" w14:textId="35A5CA46" w:rsidTr="00E345A2">
        <w:trPr>
          <w:del w:id="1597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DF85672" w14:textId="0D2065AA" w:rsidR="002443AA" w:rsidDel="00DF0643" w:rsidRDefault="002443AA" w:rsidP="000B6860">
            <w:pPr>
              <w:pStyle w:val="af"/>
              <w:rPr>
                <w:del w:id="1598" w:author="오윤 권" w:date="2023-06-06T20:08:00Z"/>
                <w:rFonts w:ascii="맑은 고딕" w:eastAsia="맑은 고딕" w:hAnsi="맑은 고딕"/>
              </w:rPr>
            </w:pPr>
            <w:del w:id="159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B1937D1" w14:textId="38B07DCE" w:rsidR="002443AA" w:rsidDel="00DF0643" w:rsidRDefault="002443AA" w:rsidP="000B6860">
            <w:pPr>
              <w:pStyle w:val="af"/>
              <w:rPr>
                <w:del w:id="160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60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17F360D" w14:textId="015BB119" w:rsidR="002443AA" w:rsidDel="00DF0643" w:rsidRDefault="002443AA" w:rsidP="000B6860">
            <w:pPr>
              <w:pStyle w:val="af"/>
              <w:jc w:val="both"/>
              <w:rPr>
                <w:del w:id="160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60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‘폴더 생성’ 버튼을 누른다.</w:delText>
              </w:r>
            </w:del>
          </w:p>
        </w:tc>
      </w:tr>
      <w:tr w:rsidR="002443AA" w:rsidRPr="00B0767A" w:rsidDel="00DF0643" w14:paraId="35E0F0BE" w14:textId="394F5D10" w:rsidTr="00E345A2">
        <w:trPr>
          <w:del w:id="160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2A3F255" w14:textId="344DB021" w:rsidR="002443AA" w:rsidDel="00DF0643" w:rsidRDefault="002443AA" w:rsidP="000B6860">
            <w:pPr>
              <w:jc w:val="center"/>
              <w:rPr>
                <w:del w:id="1605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69470AF" w14:textId="50474A9A" w:rsidR="002443AA" w:rsidDel="00DF0643" w:rsidRDefault="002443AA" w:rsidP="000B6860">
            <w:pPr>
              <w:rPr>
                <w:del w:id="160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07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7B3C031" w14:textId="621E23C6" w:rsidR="002443AA" w:rsidDel="00DF0643" w:rsidRDefault="002443AA" w:rsidP="000B6860">
            <w:pPr>
              <w:rPr>
                <w:del w:id="160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09" w:author="오윤 권" w:date="2023-06-06T20:08:00Z">
              <w:r w:rsidDel="00DF0643">
                <w:rPr>
                  <w:rFonts w:ascii="맑은 고딕" w:hAnsi="맑은 고딕"/>
                </w:rPr>
                <w:delText>사용자가 생성할 폴더의 이름을 설정한다.</w:delText>
              </w:r>
            </w:del>
          </w:p>
        </w:tc>
      </w:tr>
      <w:tr w:rsidR="002443AA" w:rsidRPr="00B0767A" w:rsidDel="00DF0643" w14:paraId="0FEB6420" w14:textId="58357CEA" w:rsidTr="00E345A2">
        <w:trPr>
          <w:del w:id="161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A763AD8" w14:textId="34B20B80" w:rsidR="002443AA" w:rsidDel="00DF0643" w:rsidRDefault="002443AA" w:rsidP="000B6860">
            <w:pPr>
              <w:jc w:val="center"/>
              <w:rPr>
                <w:del w:id="1611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BC4A28" w14:textId="3C0D5AD7" w:rsidR="002443AA" w:rsidDel="00DF0643" w:rsidRDefault="002443AA" w:rsidP="000B6860">
            <w:pPr>
              <w:rPr>
                <w:del w:id="161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13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675CAA2" w14:textId="75D71B0B" w:rsidR="002443AA" w:rsidDel="00DF0643" w:rsidRDefault="002443AA" w:rsidP="000B6860">
            <w:pPr>
              <w:rPr>
                <w:del w:id="161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15" w:author="오윤 권" w:date="2023-06-06T20:08:00Z">
              <w:r w:rsidDel="00DF0643">
                <w:rPr>
                  <w:rFonts w:ascii="맑은 고딕" w:hAnsi="맑은 고딕"/>
                </w:rPr>
                <w:delText>시스템은 생성되는 폴더의 이름이 이미 있는지 확인하고 생성한다.</w:delText>
              </w:r>
            </w:del>
          </w:p>
        </w:tc>
      </w:tr>
      <w:tr w:rsidR="00B0767A" w:rsidRPr="00B0767A" w:rsidDel="00DF0643" w14:paraId="35287929" w14:textId="69A89886" w:rsidTr="009451C3">
        <w:trPr>
          <w:del w:id="161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18073CE" w14:textId="5F4FC9BF" w:rsidR="000B6860" w:rsidDel="00DF0643" w:rsidRDefault="000B6860" w:rsidP="000B6860">
            <w:pPr>
              <w:pStyle w:val="af"/>
              <w:rPr>
                <w:del w:id="1617" w:author="오윤 권" w:date="2023-06-06T20:08:00Z"/>
                <w:rFonts w:ascii="맑은 고딕" w:eastAsia="맑은 고딕" w:hAnsi="맑은 고딕"/>
              </w:rPr>
            </w:pPr>
            <w:del w:id="161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07E763F5" w14:textId="55E9CD95" w:rsidR="000B6860" w:rsidDel="00DF0643" w:rsidRDefault="000B6860" w:rsidP="000B6860">
            <w:pPr>
              <w:pStyle w:val="af"/>
              <w:rPr>
                <w:del w:id="161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62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A03-1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2F2515F" w14:textId="4107F757" w:rsidR="000B6860" w:rsidDel="00DF0643" w:rsidRDefault="000B6860" w:rsidP="000B6860">
            <w:pPr>
              <w:pStyle w:val="af"/>
              <w:rPr>
                <w:del w:id="162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62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생성하려는 폴더의 이름이 이미 생성되어 있는 폴더의 이름과 같다면, 이미 생성된 폴더의 이름이라는 메시지를 출력한다.</w:delText>
              </w:r>
            </w:del>
          </w:p>
        </w:tc>
      </w:tr>
      <w:tr w:rsidR="00B0767A" w:rsidRPr="00B0767A" w:rsidDel="00DF0643" w14:paraId="2E1EDB0D" w14:textId="5ED3FDD5" w:rsidTr="00C32B9F">
        <w:trPr>
          <w:del w:id="162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D7285F0" w14:textId="665B119E" w:rsidR="001121FA" w:rsidDel="00DF0643" w:rsidRDefault="001121FA" w:rsidP="00C32B9F">
            <w:pPr>
              <w:pStyle w:val="af"/>
              <w:rPr>
                <w:del w:id="1624" w:author="오윤 권" w:date="2023-06-06T20:08:00Z"/>
                <w:rFonts w:ascii="맑은 고딕" w:eastAsia="맑은 고딕" w:hAnsi="맑은 고딕"/>
              </w:rPr>
            </w:pPr>
            <w:del w:id="162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</w:tcPr>
          <w:p w14:paraId="5D89373B" w14:textId="4EBFB6EF" w:rsidR="001121FA" w:rsidDel="00DF0643" w:rsidRDefault="001121FA" w:rsidP="00C32B9F">
            <w:pPr>
              <w:pStyle w:val="af"/>
              <w:rPr>
                <w:del w:id="162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2B53E2B" w14:textId="2BD9D52E" w:rsidR="001121FA" w:rsidDel="00DF0643" w:rsidRDefault="001121FA" w:rsidP="00C32B9F">
            <w:pPr>
              <w:pStyle w:val="af"/>
              <w:jc w:val="both"/>
              <w:rPr>
                <w:del w:id="162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2443AA" w:rsidRPr="00B0767A" w:rsidDel="00DF0643" w14:paraId="04C39263" w14:textId="01054F94" w:rsidTr="00E31DFF">
        <w:trPr>
          <w:del w:id="162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C39A66D" w14:textId="591948C8" w:rsidR="002443AA" w:rsidDel="00DF0643" w:rsidRDefault="002443AA" w:rsidP="000B6860">
            <w:pPr>
              <w:pStyle w:val="af"/>
              <w:rPr>
                <w:del w:id="1629" w:author="오윤 권" w:date="2023-06-06T20:08:00Z"/>
                <w:rFonts w:ascii="맑은 고딕" w:eastAsia="맑은 고딕" w:hAnsi="맑은 고딕"/>
              </w:rPr>
            </w:pPr>
            <w:del w:id="163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6AB253ED" w14:textId="2D9937C4" w:rsidR="002443AA" w:rsidDel="00DF0643" w:rsidRDefault="002443AA" w:rsidP="000B6860">
            <w:pPr>
              <w:rPr>
                <w:del w:id="163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32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564A8B01" w14:textId="2DF3E783" w:rsidR="002443AA" w:rsidDel="00DF0643" w:rsidRDefault="002443AA" w:rsidP="000B6860">
            <w:pPr>
              <w:rPr>
                <w:del w:id="163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34" w:author="오윤 권" w:date="2023-06-06T20:08:00Z">
              <w:r w:rsidDel="00DF0643">
                <w:rPr>
                  <w:rFonts w:ascii="맑은 고딕" w:hAnsi="맑은 고딕"/>
                </w:rPr>
                <w:delText xml:space="preserve">B01 → B02 → B03 </w:delText>
              </w:r>
            </w:del>
          </w:p>
        </w:tc>
      </w:tr>
      <w:tr w:rsidR="002443AA" w:rsidRPr="00B0767A" w:rsidDel="00DF0643" w14:paraId="44C1AFD3" w14:textId="5C9C68E6" w:rsidTr="00E31DFF">
        <w:trPr>
          <w:del w:id="163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24C9375" w14:textId="43CAA314" w:rsidR="002443AA" w:rsidDel="00DF0643" w:rsidRDefault="002443AA" w:rsidP="000B6860">
            <w:pPr>
              <w:pStyle w:val="af"/>
              <w:rPr>
                <w:del w:id="163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2EC1E42B" w14:textId="3A0CA95F" w:rsidR="002443AA" w:rsidDel="00DF0643" w:rsidRDefault="002443AA" w:rsidP="000B6860">
            <w:pPr>
              <w:rPr>
                <w:del w:id="163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38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5F5B1857" w14:textId="799823A5" w:rsidR="002443AA" w:rsidDel="00DF0643" w:rsidRDefault="002443AA" w:rsidP="000B6860">
            <w:pPr>
              <w:rPr>
                <w:del w:id="163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40" w:author="오윤 권" w:date="2023-06-06T20:08:00Z">
              <w:r w:rsidDel="00DF0643">
                <w:rPr>
                  <w:rFonts w:ascii="맑은 고딕" w:hAnsi="맑은 고딕"/>
                </w:rPr>
                <w:delText>B01 → B02 → B03 → A03-1 →B02</w:delText>
              </w:r>
            </w:del>
          </w:p>
        </w:tc>
      </w:tr>
    </w:tbl>
    <w:p w14:paraId="48C9D4BD" w14:textId="4FE713EE" w:rsidR="001121FA" w:rsidDel="00DF0643" w:rsidRDefault="001121FA" w:rsidP="00FB4D8B">
      <w:pPr>
        <w:pBdr>
          <w:top w:val="nil"/>
          <w:left w:val="nil"/>
          <w:bottom w:val="nil"/>
          <w:right w:val="nil"/>
          <w:between w:val="nil"/>
        </w:pBdr>
        <w:rPr>
          <w:del w:id="1641" w:author="오윤 권" w:date="2023-06-06T20:08:00Z"/>
          <w:rFonts w:ascii="맑은 고딕" w:hAnsi="맑은 고딕" w:cs="돋움"/>
          <w:szCs w:val="20"/>
        </w:rPr>
      </w:pPr>
      <w:del w:id="1642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UC011: </w:delText>
        </w:r>
        <w:r w:rsidDel="00DF0643">
          <w:rPr>
            <w:rFonts w:ascii="맑은 고딕" w:hAnsi="맑은 고딕" w:cs="돋움" w:hint="eastAsia"/>
            <w:szCs w:val="20"/>
          </w:rPr>
          <w:delText>작업 폴더로 분류한다.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7CD816F2" w14:textId="644D896F" w:rsidTr="00C32B9F">
        <w:trPr>
          <w:del w:id="164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1F32317" w14:textId="3340A993" w:rsidR="001121FA" w:rsidDel="00DF0643" w:rsidRDefault="001121FA" w:rsidP="00C32B9F">
            <w:pPr>
              <w:pStyle w:val="af"/>
              <w:rPr>
                <w:del w:id="1644" w:author="오윤 권" w:date="2023-06-06T20:08:00Z"/>
                <w:rFonts w:ascii="맑은 고딕" w:eastAsia="맑은 고딕" w:hAnsi="맑은 고딕"/>
              </w:rPr>
            </w:pPr>
            <w:del w:id="164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6795E752" w14:textId="49BFF602" w:rsidR="001121FA" w:rsidDel="00DF0643" w:rsidRDefault="006767D7" w:rsidP="00C32B9F">
            <w:pPr>
              <w:rPr>
                <w:del w:id="164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47" w:author="오윤 권" w:date="2023-06-06T20:08:00Z">
              <w:r w:rsidDel="00DF0643">
                <w:rPr>
                  <w:rFonts w:ascii="맑은 고딕" w:hAnsi="맑은 고딕"/>
                </w:rPr>
                <w:delText>작업들을 만들어 놓은 폴더에 넣어서 분류한다</w:delText>
              </w:r>
            </w:del>
          </w:p>
        </w:tc>
      </w:tr>
      <w:tr w:rsidR="00B0767A" w:rsidRPr="00B0767A" w:rsidDel="00DF0643" w14:paraId="590E0FAF" w14:textId="10AFB475" w:rsidTr="00D37C29">
        <w:trPr>
          <w:del w:id="1648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8F530D0" w14:textId="556A8F0F" w:rsidR="00C04DC4" w:rsidDel="00DF0643" w:rsidRDefault="00C04DC4" w:rsidP="00C04DC4">
            <w:pPr>
              <w:pStyle w:val="af"/>
              <w:rPr>
                <w:del w:id="1649" w:author="오윤 권" w:date="2023-06-06T20:08:00Z"/>
                <w:rFonts w:ascii="맑은 고딕" w:eastAsia="맑은 고딕" w:hAnsi="맑은 고딕"/>
              </w:rPr>
            </w:pPr>
            <w:del w:id="165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15E4872" w14:textId="1EB49473" w:rsidR="00C04DC4" w:rsidDel="00DF0643" w:rsidRDefault="00C04DC4" w:rsidP="00C04DC4">
            <w:pPr>
              <w:rPr>
                <w:del w:id="165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52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7F15D363" w14:textId="526C9470" w:rsidTr="00D37C29">
        <w:trPr>
          <w:del w:id="165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B7C975A" w14:textId="7B9243AA" w:rsidR="00C04DC4" w:rsidDel="00DF0643" w:rsidRDefault="00C04DC4" w:rsidP="00C04DC4">
            <w:pPr>
              <w:pStyle w:val="af"/>
              <w:rPr>
                <w:del w:id="1654" w:author="오윤 권" w:date="2023-06-06T20:08:00Z"/>
                <w:rFonts w:ascii="맑은 고딕" w:eastAsia="맑은 고딕" w:hAnsi="맑은 고딕"/>
              </w:rPr>
            </w:pPr>
            <w:del w:id="165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5C704F4" w14:textId="2E42C42C" w:rsidR="00C04DC4" w:rsidDel="00DF0643" w:rsidRDefault="00C04DC4" w:rsidP="00C04DC4">
            <w:pPr>
              <w:rPr>
                <w:del w:id="165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57" w:author="오윤 권" w:date="2023-06-06T20:08:00Z">
              <w:r w:rsidDel="00DF0643">
                <w:rPr>
                  <w:rFonts w:ascii="맑은 고딕" w:hAnsi="맑은 고딕"/>
                </w:rPr>
                <w:delText>사용자가 만들어 놓은 폴더가 있어야 한다.</w:delText>
              </w:r>
            </w:del>
          </w:p>
        </w:tc>
      </w:tr>
      <w:tr w:rsidR="00B0767A" w:rsidRPr="00B0767A" w:rsidDel="00DF0643" w14:paraId="22B30DBD" w14:textId="15EFFD80" w:rsidTr="00D37C29">
        <w:trPr>
          <w:del w:id="1658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35B7980" w14:textId="0BDC675B" w:rsidR="00C04DC4" w:rsidDel="00DF0643" w:rsidRDefault="00C04DC4" w:rsidP="00C04DC4">
            <w:pPr>
              <w:pStyle w:val="af"/>
              <w:rPr>
                <w:del w:id="1659" w:author="오윤 권" w:date="2023-06-06T20:08:00Z"/>
                <w:rFonts w:ascii="맑은 고딕" w:eastAsia="맑은 고딕" w:hAnsi="맑은 고딕"/>
              </w:rPr>
            </w:pPr>
            <w:del w:id="166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6750D2C7" w14:textId="1E8CADB0" w:rsidR="00C04DC4" w:rsidDel="00DF0643" w:rsidRDefault="00C04DC4" w:rsidP="00C04DC4">
            <w:pPr>
              <w:rPr>
                <w:del w:id="166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62" w:author="오윤 권" w:date="2023-06-06T20:08:00Z">
              <w:r w:rsidDel="00DF0643">
                <w:rPr>
                  <w:rFonts w:ascii="맑은 고딕" w:hAnsi="맑은 고딕"/>
                </w:rPr>
                <w:delText>작업들이 폴더 안에 들어가 있게 된다.</w:delText>
              </w:r>
            </w:del>
          </w:p>
        </w:tc>
      </w:tr>
      <w:tr w:rsidR="00B0767A" w:rsidRPr="00B0767A" w:rsidDel="00DF0643" w14:paraId="229FEFB1" w14:textId="0965EDB9" w:rsidTr="008470DD">
        <w:trPr>
          <w:del w:id="1663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A22BF49" w14:textId="2AD2C75F" w:rsidR="00C04DC4" w:rsidDel="00DF0643" w:rsidRDefault="00C04DC4" w:rsidP="00C04DC4">
            <w:pPr>
              <w:pStyle w:val="af"/>
              <w:rPr>
                <w:del w:id="1664" w:author="오윤 권" w:date="2023-06-06T20:08:00Z"/>
                <w:rFonts w:ascii="맑은 고딕" w:eastAsia="맑은 고딕" w:hAnsi="맑은 고딕"/>
              </w:rPr>
            </w:pPr>
            <w:del w:id="166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32113321" w14:textId="29E741B0" w:rsidR="00C04DC4" w:rsidDel="00DF0643" w:rsidRDefault="00C04DC4" w:rsidP="00C04DC4">
            <w:pPr>
              <w:pStyle w:val="af"/>
              <w:rPr>
                <w:del w:id="166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66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8E34A22" w14:textId="50F6068B" w:rsidR="00C04DC4" w:rsidDel="00DF0643" w:rsidRDefault="00C04DC4" w:rsidP="00C04DC4">
            <w:pPr>
              <w:pStyle w:val="af"/>
              <w:jc w:val="both"/>
              <w:rPr>
                <w:del w:id="166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66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작업을 폴더에 넣는 것을 시도한다.</w:delText>
              </w:r>
            </w:del>
          </w:p>
        </w:tc>
      </w:tr>
      <w:tr w:rsidR="00B0767A" w:rsidRPr="00B0767A" w:rsidDel="00DF0643" w14:paraId="6A65021F" w14:textId="58FE9A65" w:rsidTr="008470DD">
        <w:trPr>
          <w:del w:id="167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CBB1E02" w14:textId="265D82EA" w:rsidR="00C04DC4" w:rsidDel="00DF0643" w:rsidRDefault="00C04DC4" w:rsidP="00C04DC4">
            <w:pPr>
              <w:jc w:val="center"/>
              <w:rPr>
                <w:del w:id="1671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17B2238" w14:textId="39586853" w:rsidR="00C04DC4" w:rsidDel="00DF0643" w:rsidRDefault="00C04DC4" w:rsidP="00C04DC4">
            <w:pPr>
              <w:rPr>
                <w:del w:id="167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73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BDCA2F9" w14:textId="792D46B6" w:rsidR="00C04DC4" w:rsidDel="00DF0643" w:rsidRDefault="00C04DC4" w:rsidP="00C04DC4">
            <w:pPr>
              <w:rPr>
                <w:del w:id="167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75" w:author="오윤 권" w:date="2023-06-06T20:08:00Z">
              <w:r w:rsidDel="00DF0643">
                <w:rPr>
                  <w:rFonts w:ascii="맑은 고딕" w:hAnsi="맑은 고딕"/>
                </w:rPr>
                <w:delText>시스템은 폴더 안에 이미 같은 이름의 작업이 있는지 확인하고 생성한다.</w:delText>
              </w:r>
            </w:del>
          </w:p>
        </w:tc>
      </w:tr>
      <w:tr w:rsidR="00B0767A" w:rsidRPr="00B0767A" w:rsidDel="00DF0643" w14:paraId="30CEFF0C" w14:textId="2F4DE578" w:rsidTr="00DF07E2">
        <w:trPr>
          <w:del w:id="167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00F4D08" w14:textId="33FBBE2D" w:rsidR="00C04DC4" w:rsidDel="00DF0643" w:rsidRDefault="00C04DC4" w:rsidP="00C04DC4">
            <w:pPr>
              <w:pStyle w:val="af"/>
              <w:rPr>
                <w:del w:id="1677" w:author="오윤 권" w:date="2023-06-06T20:08:00Z"/>
                <w:rFonts w:ascii="맑은 고딕" w:eastAsia="맑은 고딕" w:hAnsi="맑은 고딕"/>
              </w:rPr>
            </w:pPr>
            <w:del w:id="167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260B09B8" w14:textId="4429DD38" w:rsidR="00C04DC4" w:rsidDel="00DF0643" w:rsidRDefault="00C04DC4" w:rsidP="00C04DC4">
            <w:pPr>
              <w:pStyle w:val="af"/>
              <w:rPr>
                <w:del w:id="167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68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0809B35" w14:textId="2045C2C6" w:rsidR="00C04DC4" w:rsidDel="00DF0643" w:rsidRDefault="00C04DC4" w:rsidP="00C04DC4">
            <w:pPr>
              <w:pStyle w:val="af"/>
              <w:rPr>
                <w:del w:id="168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68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작업의 이름이 넣으려는 폴더 안에 있는 작업의 이름과 같다면, 이미 폴더 안에 같은 이름의 작업이 있다는 메시지를 출력한다.</w:delText>
              </w:r>
            </w:del>
          </w:p>
        </w:tc>
      </w:tr>
      <w:tr w:rsidR="00B0767A" w:rsidRPr="00B0767A" w:rsidDel="00DF0643" w14:paraId="79A83A1C" w14:textId="5245DB8E" w:rsidTr="00C32B9F">
        <w:trPr>
          <w:del w:id="168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05F43DE" w14:textId="5D831703" w:rsidR="001121FA" w:rsidDel="00DF0643" w:rsidRDefault="001121FA" w:rsidP="00C32B9F">
            <w:pPr>
              <w:pStyle w:val="af"/>
              <w:rPr>
                <w:del w:id="1684" w:author="오윤 권" w:date="2023-06-06T20:08:00Z"/>
                <w:rFonts w:ascii="맑은 고딕" w:eastAsia="맑은 고딕" w:hAnsi="맑은 고딕"/>
              </w:rPr>
            </w:pPr>
            <w:del w:id="168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</w:tcPr>
          <w:p w14:paraId="41BB86B9" w14:textId="0916AE3A" w:rsidR="001121FA" w:rsidDel="00DF0643" w:rsidRDefault="001121FA" w:rsidP="00C32B9F">
            <w:pPr>
              <w:pStyle w:val="af"/>
              <w:rPr>
                <w:del w:id="168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07B9B02C" w14:textId="46269C45" w:rsidR="001121FA" w:rsidDel="00DF0643" w:rsidRDefault="001121FA" w:rsidP="00C32B9F">
            <w:pPr>
              <w:pStyle w:val="af"/>
              <w:jc w:val="both"/>
              <w:rPr>
                <w:del w:id="168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2443AA" w:rsidRPr="00B0767A" w:rsidDel="00DF0643" w14:paraId="330F9037" w14:textId="7DBCBBD1" w:rsidTr="00241CEE">
        <w:trPr>
          <w:del w:id="168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2CEB4BF" w14:textId="1AEAD500" w:rsidR="002443AA" w:rsidDel="00DF0643" w:rsidRDefault="002443AA" w:rsidP="00C04DC4">
            <w:pPr>
              <w:pStyle w:val="af"/>
              <w:rPr>
                <w:del w:id="1689" w:author="오윤 권" w:date="2023-06-06T20:08:00Z"/>
                <w:rFonts w:ascii="맑은 고딕" w:eastAsia="맑은 고딕" w:hAnsi="맑은 고딕"/>
              </w:rPr>
            </w:pPr>
            <w:del w:id="169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5EF8E7A4" w14:textId="40EFDB76" w:rsidR="002443AA" w:rsidDel="00DF0643" w:rsidRDefault="002443AA" w:rsidP="00C04DC4">
            <w:pPr>
              <w:rPr>
                <w:del w:id="169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92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0DDB59C5" w14:textId="7534981E" w:rsidR="002443AA" w:rsidDel="00DF0643" w:rsidRDefault="002443AA" w:rsidP="00C04DC4">
            <w:pPr>
              <w:rPr>
                <w:del w:id="169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94" w:author="오윤 권" w:date="2023-06-06T20:08:00Z">
              <w:r w:rsidDel="00DF0643">
                <w:rPr>
                  <w:rFonts w:ascii="맑은 고딕" w:hAnsi="맑은 고딕"/>
                </w:rPr>
                <w:delText xml:space="preserve">B01 → B02 </w:delText>
              </w:r>
            </w:del>
          </w:p>
        </w:tc>
      </w:tr>
      <w:tr w:rsidR="002443AA" w:rsidRPr="00B0767A" w:rsidDel="00DF0643" w14:paraId="682FB558" w14:textId="0210B0B4" w:rsidTr="00241CEE">
        <w:trPr>
          <w:del w:id="169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C52FFE7" w14:textId="4C7E4A1E" w:rsidR="002443AA" w:rsidDel="00DF0643" w:rsidRDefault="002443AA" w:rsidP="00C04DC4">
            <w:pPr>
              <w:pStyle w:val="af"/>
              <w:rPr>
                <w:del w:id="169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7302F37" w14:textId="08AE8F8A" w:rsidR="002443AA" w:rsidDel="00DF0643" w:rsidRDefault="002443AA" w:rsidP="00C04DC4">
            <w:pPr>
              <w:rPr>
                <w:del w:id="169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698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2E9012D8" w14:textId="4AED061F" w:rsidR="002443AA" w:rsidDel="00DF0643" w:rsidRDefault="002443AA" w:rsidP="00C04DC4">
            <w:pPr>
              <w:rPr>
                <w:del w:id="169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00" w:author="오윤 권" w:date="2023-06-06T20:08:00Z">
              <w:r w:rsidDel="00DF0643">
                <w:rPr>
                  <w:rFonts w:ascii="맑은 고딕" w:hAnsi="맑은 고딕"/>
                </w:rPr>
                <w:delText>B01 → B02 → A02-1 → B01</w:delText>
              </w:r>
            </w:del>
          </w:p>
        </w:tc>
      </w:tr>
    </w:tbl>
    <w:p w14:paraId="771C69EA" w14:textId="555789E9" w:rsidR="001121FA" w:rsidDel="00DF0643" w:rsidRDefault="001121FA" w:rsidP="001121FA">
      <w:pPr>
        <w:rPr>
          <w:del w:id="1701" w:author="오윤 권" w:date="2023-06-06T20:08:00Z"/>
          <w:rFonts w:ascii="맑은 고딕" w:hAnsi="맑은 고딕"/>
        </w:rPr>
      </w:pPr>
    </w:p>
    <w:p w14:paraId="18183158" w14:textId="1A52830B" w:rsidR="001121FA" w:rsidDel="00DF0643" w:rsidRDefault="001121FA" w:rsidP="001121FA">
      <w:pPr>
        <w:rPr>
          <w:del w:id="1702" w:author="오윤 권" w:date="2023-06-06T20:08:00Z"/>
          <w:rFonts w:ascii="맑은 고딕" w:hAnsi="맑은 고딕"/>
        </w:rPr>
      </w:pPr>
    </w:p>
    <w:p w14:paraId="7329AFD8" w14:textId="1B034573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703" w:author="오윤 권" w:date="2023-06-06T20:08:00Z"/>
          <w:rFonts w:ascii="맑은 고딕" w:hAnsi="맑은 고딕" w:cs="돋움"/>
          <w:szCs w:val="20"/>
        </w:rPr>
      </w:pPr>
      <w:del w:id="1704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UC012: </w:delText>
        </w:r>
        <w:r w:rsidDel="00DF0643">
          <w:rPr>
            <w:rFonts w:ascii="맑은 고딕" w:hAnsi="맑은 고딕" w:cs="돋움" w:hint="eastAsia"/>
            <w:szCs w:val="20"/>
          </w:rPr>
          <w:delText>검색한다.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536FFBF2" w14:textId="7FFB65FB" w:rsidTr="00C32B9F">
        <w:trPr>
          <w:del w:id="170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214BD81F" w14:textId="04ACE45A" w:rsidR="001121FA" w:rsidDel="00DF0643" w:rsidRDefault="001121FA" w:rsidP="00C32B9F">
            <w:pPr>
              <w:pStyle w:val="af"/>
              <w:rPr>
                <w:del w:id="1706" w:author="오윤 권" w:date="2023-06-06T20:08:00Z"/>
                <w:rFonts w:ascii="맑은 고딕" w:eastAsia="맑은 고딕" w:hAnsi="맑은 고딕"/>
              </w:rPr>
            </w:pPr>
            <w:del w:id="170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75AEF167" w14:textId="66C71EF4" w:rsidR="001121FA" w:rsidDel="00DF0643" w:rsidRDefault="00D70A37" w:rsidP="00C32B9F">
            <w:pPr>
              <w:rPr>
                <w:del w:id="170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09" w:author="오윤 권" w:date="2023-06-06T20:08:00Z">
              <w:r w:rsidDel="00DF0643">
                <w:rPr>
                  <w:rFonts w:ascii="맑은 고딕" w:hAnsi="맑은 고딕"/>
                </w:rPr>
                <w:delText>단어를 입력하여 해당 단어가 포함되어</w:delText>
              </w:r>
              <w:r w:rsidDel="00DF0643">
                <w:rPr>
                  <w:rFonts w:ascii="맑은 고딕" w:hAnsi="맑은 고딕" w:hint="eastAsia"/>
                </w:rPr>
                <w:delText xml:space="preserve"> </w:delText>
              </w:r>
              <w:r w:rsidDel="00DF0643">
                <w:rPr>
                  <w:rFonts w:ascii="맑은 고딕" w:hAnsi="맑은 고딕"/>
                </w:rPr>
                <w:delText>있는 작업들을 조회한</w:delText>
              </w:r>
              <w:r w:rsidDel="00DF0643">
                <w:rPr>
                  <w:rFonts w:ascii="맑은 고딕" w:hAnsi="맑은 고딕" w:cs="바탕" w:hint="eastAsia"/>
                </w:rPr>
                <w:delText>다</w:delText>
              </w:r>
            </w:del>
          </w:p>
        </w:tc>
      </w:tr>
      <w:tr w:rsidR="00B0767A" w:rsidRPr="00B0767A" w:rsidDel="00DF0643" w14:paraId="5EA464A9" w14:textId="35262618" w:rsidTr="00086075">
        <w:trPr>
          <w:del w:id="171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A2152C0" w14:textId="6B5A5CE8" w:rsidR="00445929" w:rsidDel="00DF0643" w:rsidRDefault="00445929" w:rsidP="00445929">
            <w:pPr>
              <w:pStyle w:val="af"/>
              <w:rPr>
                <w:del w:id="1711" w:author="오윤 권" w:date="2023-06-06T20:08:00Z"/>
                <w:rFonts w:ascii="맑은 고딕" w:eastAsia="맑은 고딕" w:hAnsi="맑은 고딕"/>
              </w:rPr>
            </w:pPr>
            <w:del w:id="171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B704F71" w14:textId="338FF7E7" w:rsidR="00445929" w:rsidDel="00DF0643" w:rsidRDefault="00445929" w:rsidP="00445929">
            <w:pPr>
              <w:rPr>
                <w:del w:id="171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14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7EB0A831" w14:textId="475D7569" w:rsidTr="00086075">
        <w:trPr>
          <w:del w:id="171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3B69397" w14:textId="6C019FB8" w:rsidR="00445929" w:rsidDel="00DF0643" w:rsidRDefault="00445929" w:rsidP="00445929">
            <w:pPr>
              <w:pStyle w:val="af"/>
              <w:rPr>
                <w:del w:id="1716" w:author="오윤 권" w:date="2023-06-06T20:08:00Z"/>
                <w:rFonts w:ascii="맑은 고딕" w:eastAsia="맑은 고딕" w:hAnsi="맑은 고딕"/>
              </w:rPr>
            </w:pPr>
            <w:del w:id="171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6E48ECC8" w14:textId="28726370" w:rsidR="00445929" w:rsidDel="00DF0643" w:rsidRDefault="00445929" w:rsidP="00445929">
            <w:pPr>
              <w:rPr>
                <w:del w:id="171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19" w:author="오윤 권" w:date="2023-06-06T20:08:00Z">
              <w:r w:rsidDel="00DF0643">
                <w:rPr>
                  <w:rFonts w:ascii="맑은 고딕" w:hAnsi="맑은 고딕"/>
                </w:rPr>
                <w:delText>사용자가 작성해놓은 작업이 존재해야 하며 사용자가 검색하고 싶은 단어를 입력해야한다.</w:delText>
              </w:r>
            </w:del>
          </w:p>
        </w:tc>
      </w:tr>
      <w:tr w:rsidR="00B0767A" w:rsidRPr="00B0767A" w:rsidDel="00DF0643" w14:paraId="6D6F6547" w14:textId="40E05577" w:rsidTr="00086075">
        <w:trPr>
          <w:del w:id="172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A316399" w14:textId="2E0E770F" w:rsidR="00445929" w:rsidDel="00DF0643" w:rsidRDefault="00445929" w:rsidP="00445929">
            <w:pPr>
              <w:pStyle w:val="af"/>
              <w:rPr>
                <w:del w:id="1721" w:author="오윤 권" w:date="2023-06-06T20:08:00Z"/>
                <w:rFonts w:ascii="맑은 고딕" w:eastAsia="맑은 고딕" w:hAnsi="맑은 고딕"/>
              </w:rPr>
            </w:pPr>
            <w:del w:id="172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3C6D1E7" w14:textId="6EA4BC7F" w:rsidR="00445929" w:rsidDel="00DF0643" w:rsidRDefault="00445929" w:rsidP="00445929">
            <w:pPr>
              <w:rPr>
                <w:del w:id="172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24" w:author="오윤 권" w:date="2023-06-06T20:08:00Z">
              <w:r w:rsidDel="00DF0643">
                <w:rPr>
                  <w:rFonts w:ascii="맑은 고딕" w:hAnsi="맑은 고딕"/>
                </w:rPr>
                <w:delText>사용자가 입력한 단어가 포함되어있는 작업들을 조회한다</w:delText>
              </w:r>
            </w:del>
          </w:p>
        </w:tc>
      </w:tr>
      <w:tr w:rsidR="002443AA" w:rsidRPr="00B0767A" w:rsidDel="00DF0643" w14:paraId="0FBBEC8F" w14:textId="1FBB2C7F" w:rsidTr="009E648A">
        <w:trPr>
          <w:del w:id="1725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58D573E" w14:textId="21D3297C" w:rsidR="002443AA" w:rsidDel="00DF0643" w:rsidRDefault="002443AA" w:rsidP="00445929">
            <w:pPr>
              <w:pStyle w:val="af"/>
              <w:rPr>
                <w:del w:id="1726" w:author="오윤 권" w:date="2023-06-06T20:08:00Z"/>
                <w:rFonts w:ascii="맑은 고딕" w:eastAsia="맑은 고딕" w:hAnsi="맑은 고딕"/>
              </w:rPr>
            </w:pPr>
            <w:del w:id="172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A58C880" w14:textId="2757DE2C" w:rsidR="002443AA" w:rsidDel="00DF0643" w:rsidRDefault="002443AA" w:rsidP="00445929">
            <w:pPr>
              <w:pStyle w:val="af"/>
              <w:rPr>
                <w:del w:id="172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72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B10D4AE" w14:textId="447A37CA" w:rsidR="002443AA" w:rsidDel="00DF0643" w:rsidRDefault="002443AA" w:rsidP="00445929">
            <w:pPr>
              <w:pStyle w:val="af"/>
              <w:jc w:val="both"/>
              <w:rPr>
                <w:del w:id="173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73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사용자는 검색버튼을 클릭하고 단어를 입력한다.</w:delText>
              </w:r>
            </w:del>
          </w:p>
        </w:tc>
      </w:tr>
      <w:tr w:rsidR="002443AA" w:rsidRPr="00B0767A" w:rsidDel="00DF0643" w14:paraId="692DDB2B" w14:textId="32A18972" w:rsidTr="009E648A">
        <w:trPr>
          <w:del w:id="173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76ED928" w14:textId="6AA6D2CF" w:rsidR="002443AA" w:rsidDel="00DF0643" w:rsidRDefault="002443AA" w:rsidP="00445929">
            <w:pPr>
              <w:jc w:val="center"/>
              <w:rPr>
                <w:del w:id="1733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28D97A4" w14:textId="1544C675" w:rsidR="002443AA" w:rsidDel="00DF0643" w:rsidRDefault="002443AA" w:rsidP="00445929">
            <w:pPr>
              <w:rPr>
                <w:del w:id="173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35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CFF4CAF" w14:textId="0565EF7F" w:rsidR="002443AA" w:rsidDel="00DF0643" w:rsidRDefault="002443AA" w:rsidP="00445929">
            <w:pPr>
              <w:rPr>
                <w:del w:id="173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37" w:author="오윤 권" w:date="2023-06-06T20:08:00Z">
              <w:r w:rsidDel="00DF0643">
                <w:rPr>
                  <w:rFonts w:ascii="맑은 고딕" w:hAnsi="맑은 고딕"/>
                </w:rPr>
                <w:delText>사용자가 작성한 작업 중에서 해당 단어가 포함되어있는 작업들을 출력한다.</w:delText>
              </w:r>
            </w:del>
          </w:p>
        </w:tc>
      </w:tr>
      <w:tr w:rsidR="002443AA" w:rsidRPr="00B0767A" w:rsidDel="00DF0643" w14:paraId="2A508875" w14:textId="20F14687" w:rsidTr="009E648A">
        <w:trPr>
          <w:del w:id="173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DCB7858" w14:textId="7A2297A1" w:rsidR="002443AA" w:rsidDel="00DF0643" w:rsidRDefault="002443AA" w:rsidP="00445929">
            <w:pPr>
              <w:jc w:val="center"/>
              <w:rPr>
                <w:del w:id="1739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1D4AD6B" w14:textId="0E950EAE" w:rsidR="002443AA" w:rsidDel="00DF0643" w:rsidRDefault="002443AA" w:rsidP="00445929">
            <w:pPr>
              <w:rPr>
                <w:del w:id="174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41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70DDFD4" w14:textId="6B226107" w:rsidR="002443AA" w:rsidDel="00DF0643" w:rsidRDefault="002443AA" w:rsidP="00445929">
            <w:pPr>
              <w:rPr>
                <w:del w:id="174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43" w:author="오윤 권" w:date="2023-06-06T20:08:00Z">
              <w:r w:rsidDel="00DF0643">
                <w:rPr>
                  <w:rFonts w:ascii="맑은 고딕" w:hAnsi="맑은 고딕"/>
                </w:rPr>
                <w:delText>검색 결과로 나온 작업들중 검색 단어가 포함되어 있는 작업에는 그 단어 부분에 강조표시가 된다.</w:delText>
              </w:r>
            </w:del>
          </w:p>
        </w:tc>
      </w:tr>
      <w:tr w:rsidR="00B0767A" w:rsidRPr="00B0767A" w:rsidDel="00DF0643" w14:paraId="65BF3B46" w14:textId="6A4D0D7B" w:rsidTr="00D8477D">
        <w:trPr>
          <w:del w:id="174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26946DF" w14:textId="759556B1" w:rsidR="00445929" w:rsidDel="00DF0643" w:rsidRDefault="00445929" w:rsidP="00445929">
            <w:pPr>
              <w:pStyle w:val="af"/>
              <w:rPr>
                <w:del w:id="1745" w:author="오윤 권" w:date="2023-06-06T20:08:00Z"/>
                <w:rFonts w:ascii="맑은 고딕" w:eastAsia="맑은 고딕" w:hAnsi="맑은 고딕"/>
              </w:rPr>
            </w:pPr>
            <w:del w:id="174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5BD0B360" w14:textId="13BF535F" w:rsidR="00445929" w:rsidDel="00DF0643" w:rsidRDefault="00445929" w:rsidP="00445929">
            <w:pPr>
              <w:pStyle w:val="af"/>
              <w:rPr>
                <w:del w:id="174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74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E01-1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74ED146" w14:textId="41B8D195" w:rsidR="00445929" w:rsidDel="00DF0643" w:rsidRDefault="00445929" w:rsidP="00445929">
            <w:pPr>
              <w:pStyle w:val="af"/>
              <w:jc w:val="both"/>
              <w:rPr>
                <w:del w:id="174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75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검색 결과에 해당 단어가 포함되어 있는 작업이 없다면, 검색한 단어가 없다는 메시지를 출력한다.</w:delText>
              </w:r>
            </w:del>
          </w:p>
        </w:tc>
      </w:tr>
      <w:tr w:rsidR="002443AA" w:rsidRPr="00B0767A" w:rsidDel="00DF0643" w14:paraId="40CC36BA" w14:textId="4A905597" w:rsidTr="00E43D01">
        <w:trPr>
          <w:del w:id="1751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FCDE200" w14:textId="26CD5D46" w:rsidR="002443AA" w:rsidDel="00DF0643" w:rsidRDefault="002443AA" w:rsidP="00445929">
            <w:pPr>
              <w:pStyle w:val="af"/>
              <w:rPr>
                <w:del w:id="1752" w:author="오윤 권" w:date="2023-06-06T20:08:00Z"/>
                <w:rFonts w:ascii="맑은 고딕" w:eastAsia="맑은 고딕" w:hAnsi="맑은 고딕"/>
              </w:rPr>
            </w:pPr>
            <w:del w:id="175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486400A7" w14:textId="6109ACBF" w:rsidR="002443AA" w:rsidDel="00DF0643" w:rsidRDefault="002443AA" w:rsidP="00445929">
            <w:pPr>
              <w:rPr>
                <w:del w:id="175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55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3F79DAD0" w14:textId="4B850EA9" w:rsidR="002443AA" w:rsidDel="00DF0643" w:rsidRDefault="002443AA" w:rsidP="00445929">
            <w:pPr>
              <w:rPr>
                <w:del w:id="175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57" w:author="오윤 권" w:date="2023-06-06T20:08:00Z">
              <w:r w:rsidDel="00DF0643">
                <w:rPr>
                  <w:rFonts w:ascii="맑은 고딕" w:hAnsi="맑은 고딕"/>
                </w:rPr>
                <w:delText>B01 → B02 → B03</w:delText>
              </w:r>
            </w:del>
          </w:p>
        </w:tc>
      </w:tr>
      <w:tr w:rsidR="002443AA" w:rsidRPr="00B0767A" w:rsidDel="00DF0643" w14:paraId="390C8EF5" w14:textId="33923EF3" w:rsidTr="00E43D01">
        <w:trPr>
          <w:del w:id="175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7301D25" w14:textId="1E3066C9" w:rsidR="002443AA" w:rsidDel="00DF0643" w:rsidRDefault="002443AA" w:rsidP="00445929">
            <w:pPr>
              <w:pStyle w:val="af"/>
              <w:rPr>
                <w:del w:id="1759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5BDADB66" w14:textId="62022D73" w:rsidR="002443AA" w:rsidDel="00DF0643" w:rsidRDefault="002443AA" w:rsidP="00445929">
            <w:pPr>
              <w:rPr>
                <w:del w:id="176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61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761FB26A" w14:textId="0EF04BA2" w:rsidR="002443AA" w:rsidDel="00DF0643" w:rsidRDefault="002443AA" w:rsidP="00445929">
            <w:pPr>
              <w:rPr>
                <w:del w:id="176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63" w:author="오윤 권" w:date="2023-06-06T20:08:00Z">
              <w:r w:rsidDel="00DF0643">
                <w:rPr>
                  <w:rFonts w:ascii="맑은 고딕" w:hAnsi="맑은 고딕"/>
                </w:rPr>
                <w:delText>B01 → E01-1</w:delText>
              </w:r>
            </w:del>
          </w:p>
        </w:tc>
      </w:tr>
    </w:tbl>
    <w:p w14:paraId="17E13D9B" w14:textId="0C85B37E" w:rsidR="001121FA" w:rsidDel="00DF0643" w:rsidRDefault="001121FA" w:rsidP="004221DF">
      <w:pPr>
        <w:rPr>
          <w:del w:id="1764" w:author="오윤 권" w:date="2023-06-06T20:08:00Z"/>
          <w:rStyle w:val="ae"/>
          <w:rFonts w:ascii="맑은 고딕" w:hAnsi="맑은 고딕"/>
          <w:bCs/>
          <w:color w:val="auto"/>
        </w:rPr>
      </w:pPr>
    </w:p>
    <w:p w14:paraId="0957CE5E" w14:textId="004399A2" w:rsidR="00FB4D8B" w:rsidDel="00DF0643" w:rsidRDefault="00FB4D8B" w:rsidP="004221DF">
      <w:pPr>
        <w:rPr>
          <w:del w:id="1765" w:author="오윤 권" w:date="2023-06-06T20:08:00Z"/>
          <w:rStyle w:val="ae"/>
          <w:rFonts w:ascii="맑은 고딕" w:hAnsi="맑은 고딕"/>
          <w:bCs/>
          <w:color w:val="auto"/>
        </w:rPr>
      </w:pPr>
    </w:p>
    <w:p w14:paraId="490FEB0C" w14:textId="3C697973" w:rsidR="00FB4D8B" w:rsidDel="00DF0643" w:rsidRDefault="00FB4D8B" w:rsidP="004221DF">
      <w:pPr>
        <w:rPr>
          <w:del w:id="1766" w:author="오윤 권" w:date="2023-06-06T20:08:00Z"/>
          <w:rStyle w:val="ae"/>
          <w:rFonts w:ascii="맑은 고딕" w:hAnsi="맑은 고딕"/>
          <w:bCs/>
          <w:color w:val="auto"/>
        </w:rPr>
      </w:pPr>
    </w:p>
    <w:p w14:paraId="1F4F69FE" w14:textId="356500F4" w:rsidR="00CE0613" w:rsidDel="00DF0643" w:rsidRDefault="00CE0613" w:rsidP="004221DF">
      <w:pPr>
        <w:rPr>
          <w:del w:id="1767" w:author="오윤 권" w:date="2023-06-06T20:08:00Z"/>
          <w:rStyle w:val="ae"/>
          <w:rFonts w:ascii="맑은 고딕" w:hAnsi="맑은 고딕"/>
          <w:bCs/>
          <w:color w:val="auto"/>
        </w:rPr>
      </w:pPr>
    </w:p>
    <w:p w14:paraId="3705203A" w14:textId="09B21100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768" w:author="오윤 권" w:date="2023-06-06T20:08:00Z"/>
          <w:rFonts w:ascii="맑은 고딕" w:hAnsi="맑은 고딕" w:cs="돋움"/>
          <w:szCs w:val="20"/>
        </w:rPr>
      </w:pPr>
      <w:del w:id="1769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UC013: </w:delText>
        </w:r>
        <w:r w:rsidDel="00DF0643">
          <w:rPr>
            <w:rFonts w:ascii="맑은 고딕" w:hAnsi="맑은 고딕" w:cs="돋움" w:hint="eastAsia"/>
            <w:szCs w:val="20"/>
          </w:rPr>
          <w:delText>관리자 로그인을 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4F8CB794" w14:textId="709D17CA" w:rsidTr="00C32B9F">
        <w:trPr>
          <w:del w:id="177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AB22CC3" w14:textId="16930F7E" w:rsidR="001121FA" w:rsidDel="00DF0643" w:rsidRDefault="001121FA" w:rsidP="00C32B9F">
            <w:pPr>
              <w:pStyle w:val="af"/>
              <w:rPr>
                <w:del w:id="1771" w:author="오윤 권" w:date="2023-06-06T20:08:00Z"/>
                <w:rFonts w:ascii="맑은 고딕" w:eastAsia="맑은 고딕" w:hAnsi="맑은 고딕"/>
              </w:rPr>
            </w:pPr>
            <w:del w:id="177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006C2323" w14:textId="2F08687C" w:rsidR="001121FA" w:rsidDel="00DF0643" w:rsidRDefault="00CE0613" w:rsidP="00C32B9F">
            <w:pPr>
              <w:rPr>
                <w:del w:id="177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74" w:author="오윤 권" w:date="2023-06-06T20:08:00Z">
              <w:r w:rsidDel="00DF0643">
                <w:rPr>
                  <w:rFonts w:ascii="맑은 고딕" w:hAnsi="맑은 고딕" w:hint="eastAsia"/>
                </w:rPr>
                <w:delText>관리자 계정으로 로그인을 한다.</w:delText>
              </w:r>
            </w:del>
          </w:p>
        </w:tc>
      </w:tr>
      <w:tr w:rsidR="00B0767A" w:rsidRPr="00B0767A" w:rsidDel="00DF0643" w14:paraId="0271C4B5" w14:textId="07DB4B41" w:rsidTr="00A365BA">
        <w:trPr>
          <w:del w:id="177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46B75A4" w14:textId="172CBAEF" w:rsidR="00445929" w:rsidDel="00DF0643" w:rsidRDefault="00445929" w:rsidP="00445929">
            <w:pPr>
              <w:pStyle w:val="af"/>
              <w:rPr>
                <w:del w:id="1776" w:author="오윤 권" w:date="2023-06-06T20:08:00Z"/>
                <w:rFonts w:ascii="맑은 고딕" w:eastAsia="맑은 고딕" w:hAnsi="맑은 고딕"/>
              </w:rPr>
            </w:pPr>
            <w:del w:id="177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98D07D2" w14:textId="2C3EFF77" w:rsidR="00445929" w:rsidDel="00DF0643" w:rsidRDefault="00445929" w:rsidP="00445929">
            <w:pPr>
              <w:rPr>
                <w:del w:id="177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79" w:author="오윤 권" w:date="2023-06-06T20:08:00Z">
              <w:r w:rsidDel="00DF0643">
                <w:rPr>
                  <w:rFonts w:ascii="맑은 고딕" w:hAnsi="맑은 고딕"/>
                </w:rPr>
                <w:delText>관리자</w:delText>
              </w:r>
            </w:del>
          </w:p>
        </w:tc>
      </w:tr>
      <w:tr w:rsidR="00B0767A" w:rsidRPr="00B0767A" w:rsidDel="00DF0643" w14:paraId="722D4A25" w14:textId="418E76F9" w:rsidTr="00A365BA">
        <w:trPr>
          <w:del w:id="178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193F6D2" w14:textId="687B15D1" w:rsidR="00445929" w:rsidDel="00DF0643" w:rsidRDefault="00445929" w:rsidP="00445929">
            <w:pPr>
              <w:pStyle w:val="af"/>
              <w:rPr>
                <w:del w:id="1781" w:author="오윤 권" w:date="2023-06-06T20:08:00Z"/>
                <w:rFonts w:ascii="맑은 고딕" w:eastAsia="맑은 고딕" w:hAnsi="맑은 고딕"/>
              </w:rPr>
            </w:pPr>
            <w:del w:id="178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470B06F" w14:textId="1EF1E943" w:rsidR="00445929" w:rsidDel="00DF0643" w:rsidRDefault="00445929" w:rsidP="00445929">
            <w:pPr>
              <w:rPr>
                <w:del w:id="178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84" w:author="오윤 권" w:date="2023-06-06T20:08:00Z">
              <w:r w:rsidDel="00DF0643">
                <w:rPr>
                  <w:rFonts w:ascii="맑은 고딕" w:hAnsi="맑은 고딕"/>
                </w:rPr>
                <w:delText>관리자 계정이 존재해야 한다.</w:delText>
              </w:r>
            </w:del>
          </w:p>
        </w:tc>
      </w:tr>
      <w:tr w:rsidR="00B0767A" w:rsidRPr="00B0767A" w:rsidDel="00DF0643" w14:paraId="52D8EC5D" w14:textId="73713732" w:rsidTr="00A365BA">
        <w:trPr>
          <w:del w:id="178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E8253A5" w14:textId="40F76096" w:rsidR="00445929" w:rsidDel="00DF0643" w:rsidRDefault="00445929" w:rsidP="00445929">
            <w:pPr>
              <w:pStyle w:val="af"/>
              <w:rPr>
                <w:del w:id="1786" w:author="오윤 권" w:date="2023-06-06T20:08:00Z"/>
                <w:rFonts w:ascii="맑은 고딕" w:eastAsia="맑은 고딕" w:hAnsi="맑은 고딕"/>
              </w:rPr>
            </w:pPr>
            <w:del w:id="178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78CFB17C" w14:textId="0F240219" w:rsidR="00445929" w:rsidDel="00DF0643" w:rsidRDefault="00445929" w:rsidP="00445929">
            <w:pPr>
              <w:rPr>
                <w:del w:id="178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789" w:author="오윤 권" w:date="2023-06-06T20:08:00Z">
              <w:r w:rsidDel="00DF0643">
                <w:rPr>
                  <w:rFonts w:ascii="맑은 고딕" w:hAnsi="맑은 고딕"/>
                </w:rPr>
                <w:delText>사용자에게 권한 부여가 가능하고 회원정보를 관리 할 수 있다.</w:delText>
              </w:r>
            </w:del>
          </w:p>
        </w:tc>
      </w:tr>
      <w:tr w:rsidR="002443AA" w:rsidRPr="00B0767A" w:rsidDel="00DF0643" w14:paraId="73D6F82A" w14:textId="2D6CFEA0" w:rsidTr="00943257">
        <w:trPr>
          <w:del w:id="179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6F0919C" w14:textId="573EAED7" w:rsidR="002443AA" w:rsidDel="00DF0643" w:rsidRDefault="002443AA" w:rsidP="0063270F">
            <w:pPr>
              <w:pStyle w:val="af"/>
              <w:rPr>
                <w:del w:id="1791" w:author="오윤 권" w:date="2023-06-06T20:08:00Z"/>
                <w:rFonts w:ascii="맑은 고딕" w:eastAsia="맑은 고딕" w:hAnsi="맑은 고딕"/>
              </w:rPr>
            </w:pPr>
            <w:del w:id="179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360F081B" w14:textId="45E22825" w:rsidR="002443AA" w:rsidDel="00DF0643" w:rsidRDefault="002443AA" w:rsidP="0063270F">
            <w:pPr>
              <w:pStyle w:val="af"/>
              <w:rPr>
                <w:del w:id="179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79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9B6C600" w14:textId="5FD29A0E" w:rsidR="002443AA" w:rsidDel="00DF0643" w:rsidRDefault="002443AA" w:rsidP="0063270F">
            <w:pPr>
              <w:pStyle w:val="af"/>
              <w:jc w:val="both"/>
              <w:rPr>
                <w:del w:id="179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79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관리자페이지에 접속하여 관리자 로그인 버튼을 클릭한다.</w:delText>
              </w:r>
            </w:del>
          </w:p>
        </w:tc>
      </w:tr>
      <w:tr w:rsidR="002443AA" w:rsidRPr="00B0767A" w:rsidDel="00DF0643" w14:paraId="4CFA0144" w14:textId="0C45AA5D" w:rsidTr="00D55417">
        <w:trPr>
          <w:del w:id="179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8FB615D" w14:textId="49711D69" w:rsidR="002443AA" w:rsidDel="00DF0643" w:rsidRDefault="002443AA" w:rsidP="0063270F">
            <w:pPr>
              <w:jc w:val="center"/>
              <w:rPr>
                <w:del w:id="1798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D2FB3B" w14:textId="02BD51C8" w:rsidR="002443AA" w:rsidDel="00DF0643" w:rsidRDefault="002443AA" w:rsidP="0063270F">
            <w:pPr>
              <w:rPr>
                <w:del w:id="179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00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EFD0D73" w14:textId="07C0D8B1" w:rsidR="002443AA" w:rsidDel="00DF0643" w:rsidRDefault="002443AA" w:rsidP="0063270F">
            <w:pPr>
              <w:rPr>
                <w:del w:id="180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02" w:author="오윤 권" w:date="2023-06-06T20:08:00Z">
              <w:r w:rsidDel="00DF0643">
                <w:rPr>
                  <w:rFonts w:ascii="맑은 고딕" w:hAnsi="맑은 고딕"/>
                </w:rPr>
                <w:delText>화면에 관리자 로그인 정보 입력창을 출력한다.</w:delText>
              </w:r>
            </w:del>
          </w:p>
        </w:tc>
      </w:tr>
      <w:tr w:rsidR="002443AA" w:rsidRPr="00B0767A" w:rsidDel="00DF0643" w14:paraId="3832541C" w14:textId="5F690E3E" w:rsidTr="00D55417">
        <w:trPr>
          <w:del w:id="180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B0AED03" w14:textId="67A55DC4" w:rsidR="002443AA" w:rsidDel="00DF0643" w:rsidRDefault="002443AA" w:rsidP="0063270F">
            <w:pPr>
              <w:jc w:val="center"/>
              <w:rPr>
                <w:del w:id="180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D33548B" w14:textId="1AEF286A" w:rsidR="002443AA" w:rsidDel="00DF0643" w:rsidRDefault="002443AA" w:rsidP="0063270F">
            <w:pPr>
              <w:rPr>
                <w:del w:id="180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06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53F4B24" w14:textId="2CE4C512" w:rsidR="002443AA" w:rsidDel="00DF0643" w:rsidRDefault="002443AA" w:rsidP="0063270F">
            <w:pPr>
              <w:rPr>
                <w:del w:id="180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08" w:author="오윤 권" w:date="2023-06-06T20:08:00Z">
              <w:r w:rsidDel="00DF0643">
                <w:rPr>
                  <w:rFonts w:ascii="맑은 고딕" w:hAnsi="맑은 고딕"/>
                </w:rPr>
                <w:delText>관리자가 로그인 정보를 입력한다.</w:delText>
              </w:r>
            </w:del>
          </w:p>
        </w:tc>
      </w:tr>
      <w:tr w:rsidR="002443AA" w:rsidRPr="00B0767A" w:rsidDel="00DF0643" w14:paraId="1EFC715E" w14:textId="4CEC14CD" w:rsidTr="00D55417">
        <w:trPr>
          <w:del w:id="180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1A9A3C9" w14:textId="5C543E08" w:rsidR="002443AA" w:rsidDel="00DF0643" w:rsidRDefault="002443AA" w:rsidP="0063270F">
            <w:pPr>
              <w:jc w:val="center"/>
              <w:rPr>
                <w:del w:id="1810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3FD1081" w14:textId="7AEA4D88" w:rsidR="002443AA" w:rsidDel="00DF0643" w:rsidRDefault="002443AA" w:rsidP="0063270F">
            <w:pPr>
              <w:rPr>
                <w:del w:id="181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12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E6EE2B8" w14:textId="3E0E7D5C" w:rsidR="002443AA" w:rsidDel="00DF0643" w:rsidRDefault="002443AA" w:rsidP="0063270F">
            <w:pPr>
              <w:rPr>
                <w:del w:id="181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14" w:author="오윤 권" w:date="2023-06-06T20:08:00Z">
              <w:r w:rsidDel="00DF0643">
                <w:rPr>
                  <w:rFonts w:ascii="맑은 고딕" w:hAnsi="맑은 고딕"/>
                </w:rPr>
                <w:delText>시스템이 입력된 정보와 저장된 정보를 확인한다.</w:delText>
              </w:r>
            </w:del>
          </w:p>
        </w:tc>
      </w:tr>
      <w:tr w:rsidR="002443AA" w:rsidRPr="00B0767A" w:rsidDel="00DF0643" w14:paraId="0FB49A3B" w14:textId="091AE0FA" w:rsidTr="00D55417">
        <w:trPr>
          <w:del w:id="181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E50C42D" w14:textId="17E6E945" w:rsidR="002443AA" w:rsidDel="00DF0643" w:rsidRDefault="002443AA" w:rsidP="0063270F">
            <w:pPr>
              <w:jc w:val="center"/>
              <w:rPr>
                <w:del w:id="1816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B82C2D2" w14:textId="77928805" w:rsidR="002443AA" w:rsidDel="00DF0643" w:rsidRDefault="002443AA" w:rsidP="0063270F">
            <w:pPr>
              <w:rPr>
                <w:del w:id="181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18" w:author="오윤 권" w:date="2023-06-06T20:08:00Z">
              <w:r w:rsidDel="00DF0643">
                <w:rPr>
                  <w:rFonts w:ascii="맑은 고딕" w:hAnsi="맑은 고딕"/>
                </w:rPr>
                <w:delText>B05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278CF47" w14:textId="46C18512" w:rsidR="002443AA" w:rsidDel="00DF0643" w:rsidRDefault="002443AA" w:rsidP="0063270F">
            <w:pPr>
              <w:rPr>
                <w:del w:id="181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20" w:author="오윤 권" w:date="2023-06-06T20:08:00Z">
              <w:r w:rsidDel="00DF0643">
                <w:rPr>
                  <w:rFonts w:ascii="맑은 고딕" w:hAnsi="맑은 고딕"/>
                </w:rPr>
                <w:delText>화면에 로그인 완료 문구를 출력한다.</w:delText>
              </w:r>
            </w:del>
          </w:p>
        </w:tc>
      </w:tr>
      <w:tr w:rsidR="00B0767A" w:rsidRPr="00B0767A" w:rsidDel="00DF0643" w14:paraId="712C9555" w14:textId="28B9CB18" w:rsidTr="008C6756">
        <w:trPr>
          <w:del w:id="1821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E0F7DB9" w14:textId="111D739B" w:rsidR="0063270F" w:rsidDel="00DF0643" w:rsidRDefault="0063270F" w:rsidP="0063270F">
            <w:pPr>
              <w:pStyle w:val="af"/>
              <w:rPr>
                <w:del w:id="1822" w:author="오윤 권" w:date="2023-06-06T20:08:00Z"/>
                <w:rFonts w:ascii="맑은 고딕" w:eastAsia="맑은 고딕" w:hAnsi="맑은 고딕"/>
              </w:rPr>
            </w:pPr>
            <w:del w:id="182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2356EAE4" w14:textId="469A7E22" w:rsidR="0063270F" w:rsidDel="00DF0643" w:rsidRDefault="0063270F" w:rsidP="0063270F">
            <w:pPr>
              <w:pStyle w:val="af"/>
              <w:rPr>
                <w:del w:id="182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82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A04-1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87DE7A5" w14:textId="312D0F89" w:rsidR="0063270F" w:rsidDel="00DF0643" w:rsidRDefault="0063270F" w:rsidP="0063270F">
            <w:pPr>
              <w:pStyle w:val="af"/>
              <w:rPr>
                <w:del w:id="182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82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관리자가 입력한 로그인정보가 잘못되었을 경우 ‘계정 아이디 또는 비밀번호를 잘못 입력했습니다.’라는 문구를 화면에 출력한다.</w:delText>
              </w:r>
            </w:del>
          </w:p>
        </w:tc>
      </w:tr>
      <w:tr w:rsidR="00B0767A" w:rsidRPr="00B0767A" w:rsidDel="00DF0643" w14:paraId="230DEBF1" w14:textId="58E27B23" w:rsidTr="008C6756">
        <w:trPr>
          <w:del w:id="182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669C966" w14:textId="7AB126C4" w:rsidR="0063270F" w:rsidDel="00DF0643" w:rsidRDefault="0063270F" w:rsidP="0063270F">
            <w:pPr>
              <w:jc w:val="center"/>
              <w:rPr>
                <w:del w:id="1829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604112" w14:textId="39A0790C" w:rsidR="0063270F" w:rsidDel="00DF0643" w:rsidRDefault="0063270F" w:rsidP="0063270F">
            <w:pPr>
              <w:pStyle w:val="af"/>
              <w:rPr>
                <w:del w:id="183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83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A04-2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EAD226A" w14:textId="3816AC73" w:rsidR="0063270F" w:rsidDel="00DF0643" w:rsidRDefault="0063270F" w:rsidP="0063270F">
            <w:pPr>
              <w:pStyle w:val="af"/>
              <w:rPr>
                <w:del w:id="183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83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관리자로그인 정보 입력창에 입력되어 있는 아이디와 비밀번호를 삭제한</w:delText>
              </w:r>
              <w:r w:rsidR="002443AA" w:rsidDel="00DF0643">
                <w:rPr>
                  <w:rFonts w:ascii="맑은 고딕" w:eastAsia="맑은 고딕" w:hAnsi="맑은 고딕" w:hint="eastAsia"/>
                  <w:b w:val="0"/>
                </w:rPr>
                <w:delText xml:space="preserve"> </w:delText>
              </w:r>
              <w:r w:rsidDel="00DF0643">
                <w:rPr>
                  <w:rFonts w:ascii="맑은 고딕" w:eastAsia="맑은 고딕" w:hAnsi="맑은 고딕"/>
                  <w:b w:val="0"/>
                </w:rPr>
                <w:delText>뒤 B03으로 넘어간다.</w:delText>
              </w:r>
            </w:del>
          </w:p>
        </w:tc>
      </w:tr>
      <w:tr w:rsidR="00B0767A" w:rsidRPr="00B0767A" w:rsidDel="00DF0643" w14:paraId="6136145A" w14:textId="00AAE6AA" w:rsidTr="00A36372">
        <w:trPr>
          <w:del w:id="1834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8212F33" w14:textId="68275FFD" w:rsidR="0063270F" w:rsidDel="00DF0643" w:rsidRDefault="0063270F" w:rsidP="0063270F">
            <w:pPr>
              <w:pStyle w:val="af"/>
              <w:rPr>
                <w:del w:id="1835" w:author="오윤 권" w:date="2023-06-06T20:08:00Z"/>
                <w:rFonts w:ascii="맑은 고딕" w:eastAsia="맑은 고딕" w:hAnsi="맑은 고딕"/>
              </w:rPr>
            </w:pPr>
            <w:del w:id="183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5C1CAFA3" w14:textId="43087257" w:rsidR="0063270F" w:rsidDel="00DF0643" w:rsidRDefault="0063270F" w:rsidP="0063270F">
            <w:pPr>
              <w:rPr>
                <w:del w:id="1837" w:author="오윤 권" w:date="2023-06-06T20:08:00Z"/>
                <w:rFonts w:ascii="맑은 고딕" w:hAnsi="맑은 고딕"/>
              </w:rPr>
            </w:pPr>
            <w:del w:id="1838" w:author="오윤 권" w:date="2023-06-06T20:08:00Z">
              <w:r w:rsidDel="00DF0643">
                <w:rPr>
                  <w:rFonts w:ascii="맑은 고딕" w:hAnsi="맑은 고딕"/>
                </w:rPr>
                <w:delText>E04-1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1D63182" w14:textId="283126D1" w:rsidR="0063270F" w:rsidDel="00DF0643" w:rsidRDefault="0063270F" w:rsidP="0063270F">
            <w:pPr>
              <w:pStyle w:val="af"/>
              <w:jc w:val="both"/>
              <w:rPr>
                <w:del w:id="183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84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로그인 정보를 불러오는데 시간이 오래 소요되면 시스템 화면에 ‘로그인 중입니다. 잠시 기다려주세요.’라는 문구를 출력한다.</w:delText>
              </w:r>
            </w:del>
          </w:p>
        </w:tc>
      </w:tr>
      <w:tr w:rsidR="00B0767A" w:rsidRPr="00B0767A" w:rsidDel="00DF0643" w14:paraId="322E5385" w14:textId="4055FBA3" w:rsidTr="00A36372">
        <w:trPr>
          <w:del w:id="184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8E725EB" w14:textId="375FA6DB" w:rsidR="0063270F" w:rsidDel="00DF0643" w:rsidRDefault="0063270F" w:rsidP="0063270F">
            <w:pPr>
              <w:pStyle w:val="af"/>
              <w:rPr>
                <w:del w:id="1842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6A679D1" w14:textId="302D6430" w:rsidR="0063270F" w:rsidDel="00DF0643" w:rsidRDefault="0063270F" w:rsidP="0063270F">
            <w:pPr>
              <w:pStyle w:val="af"/>
              <w:rPr>
                <w:del w:id="1843" w:author="오윤 권" w:date="2023-06-06T20:08:00Z"/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del w:id="1844" w:author="오윤 권" w:date="2023-06-06T20:08:00Z">
              <w:r w:rsidDel="00DF0643">
                <w:rPr>
                  <w:rFonts w:ascii="맑은 고딕" w:eastAsia="맑은 고딕" w:hAnsi="맑은 고딕"/>
                  <w:b w:val="0"/>
                  <w:bCs/>
                </w:rPr>
                <w:delText>E04-1.1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B9C31C5" w14:textId="0EE34836" w:rsidR="0063270F" w:rsidDel="00DF0643" w:rsidRDefault="0063270F" w:rsidP="0063270F">
            <w:pPr>
              <w:pStyle w:val="af"/>
              <w:jc w:val="both"/>
              <w:rPr>
                <w:del w:id="1845" w:author="오윤 권" w:date="2023-06-06T20:08:00Z"/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del w:id="1846" w:author="오윤 권" w:date="2023-06-06T20:08:00Z">
              <w:r w:rsidDel="00DF0643">
                <w:rPr>
                  <w:rFonts w:ascii="맑은 고딕" w:eastAsia="맑은 고딕" w:hAnsi="맑은 고딕"/>
                  <w:b w:val="0"/>
                  <w:bCs/>
                </w:rPr>
                <w:delText>로그인 정보를 불러오는데 성공하면 B5로 넘어간다.</w:delText>
              </w:r>
            </w:del>
          </w:p>
        </w:tc>
      </w:tr>
      <w:tr w:rsidR="00B0767A" w:rsidRPr="00B0767A" w:rsidDel="00DF0643" w14:paraId="6AE6C0CA" w14:textId="001A0453" w:rsidTr="00A36372">
        <w:trPr>
          <w:del w:id="184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2B7AF83" w14:textId="3DA362A6" w:rsidR="0063270F" w:rsidDel="00DF0643" w:rsidRDefault="0063270F" w:rsidP="0063270F">
            <w:pPr>
              <w:pStyle w:val="af"/>
              <w:rPr>
                <w:del w:id="184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D5273C" w14:textId="3289722F" w:rsidR="0063270F" w:rsidDel="00DF0643" w:rsidRDefault="0063270F" w:rsidP="0063270F">
            <w:pPr>
              <w:rPr>
                <w:del w:id="1849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50" w:author="오윤 권" w:date="2023-06-06T20:08:00Z">
              <w:r w:rsidDel="00DF0643">
                <w:rPr>
                  <w:rFonts w:ascii="맑은 고딕" w:hAnsi="맑은 고딕"/>
                  <w:bCs/>
                </w:rPr>
                <w:delText>E04-1.2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B4ED8FB" w14:textId="5F2A981A" w:rsidR="0063270F" w:rsidDel="00DF0643" w:rsidRDefault="0063270F" w:rsidP="0063270F">
            <w:pPr>
              <w:rPr>
                <w:del w:id="1851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52" w:author="오윤 권" w:date="2023-06-06T20:08:00Z">
              <w:r w:rsidDel="00DF0643">
                <w:rPr>
                  <w:rFonts w:ascii="맑은 고딕" w:hAnsi="맑은 고딕"/>
                  <w:bCs/>
                </w:rPr>
                <w:delText>시간이 오래 소요되는 경우 오류 메세지를 출력하고 B3으로 돌아간다.</w:delText>
              </w:r>
            </w:del>
          </w:p>
        </w:tc>
      </w:tr>
      <w:tr w:rsidR="002443AA" w:rsidRPr="00B0767A" w:rsidDel="00DF0643" w14:paraId="396833D1" w14:textId="7991D712" w:rsidTr="009D47BA">
        <w:trPr>
          <w:del w:id="1853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17EFAA6" w14:textId="761B932A" w:rsidR="002443AA" w:rsidDel="00DF0643" w:rsidRDefault="002443AA" w:rsidP="00CC2CE5">
            <w:pPr>
              <w:pStyle w:val="af"/>
              <w:rPr>
                <w:del w:id="1854" w:author="오윤 권" w:date="2023-06-06T20:08:00Z"/>
                <w:rFonts w:ascii="맑은 고딕" w:eastAsia="맑은 고딕" w:hAnsi="맑은 고딕"/>
              </w:rPr>
            </w:pPr>
            <w:del w:id="185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6F62701E" w14:textId="111F5B58" w:rsidR="002443AA" w:rsidDel="00DF0643" w:rsidRDefault="002443AA" w:rsidP="00CC2CE5">
            <w:pPr>
              <w:rPr>
                <w:del w:id="1856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57" w:author="오윤 권" w:date="2023-06-06T20:08:00Z">
              <w:r w:rsidDel="00DF0643">
                <w:rPr>
                  <w:rFonts w:ascii="맑은 고딕" w:hAnsi="맑은 고딕"/>
                  <w:bCs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2E74297C" w14:textId="49CDDC86" w:rsidR="002443AA" w:rsidDel="00DF0643" w:rsidRDefault="002443AA" w:rsidP="00CC2CE5">
            <w:pPr>
              <w:rPr>
                <w:del w:id="1858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59" w:author="오윤 권" w:date="2023-06-06T20:08:00Z">
              <w:r w:rsidDel="00DF0643">
                <w:rPr>
                  <w:rFonts w:ascii="맑은 고딕" w:hAnsi="맑은 고딕"/>
                  <w:bCs/>
                </w:rPr>
                <w:delText>B01 → B02 → B03 → B04 → B05</w:delText>
              </w:r>
            </w:del>
          </w:p>
        </w:tc>
      </w:tr>
      <w:tr w:rsidR="002443AA" w:rsidRPr="00B0767A" w:rsidDel="00DF0643" w14:paraId="67A672BD" w14:textId="75483854" w:rsidTr="009D47BA">
        <w:trPr>
          <w:del w:id="186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C39F650" w14:textId="6AF4B7EF" w:rsidR="002443AA" w:rsidDel="00DF0643" w:rsidRDefault="002443AA" w:rsidP="00CC2CE5">
            <w:pPr>
              <w:pStyle w:val="af"/>
              <w:rPr>
                <w:del w:id="1861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66AB28E9" w14:textId="68A6FEF1" w:rsidR="002443AA" w:rsidDel="00DF0643" w:rsidRDefault="002443AA" w:rsidP="00CC2CE5">
            <w:pPr>
              <w:rPr>
                <w:del w:id="1862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63" w:author="오윤 권" w:date="2023-06-06T20:08:00Z">
              <w:r w:rsidDel="00DF0643">
                <w:rPr>
                  <w:rFonts w:ascii="맑은 고딕" w:hAnsi="맑은 고딕"/>
                  <w:bCs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4F4D6848" w14:textId="3D295254" w:rsidR="002443AA" w:rsidDel="00DF0643" w:rsidRDefault="002443AA" w:rsidP="00CC2CE5">
            <w:pPr>
              <w:rPr>
                <w:del w:id="1864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65" w:author="오윤 권" w:date="2023-06-06T20:08:00Z">
              <w:r w:rsidDel="00DF0643">
                <w:rPr>
                  <w:rFonts w:ascii="맑은 고딕" w:hAnsi="맑은 고딕"/>
                  <w:bCs/>
                </w:rPr>
                <w:delText>B01 → B02 → B03 → B04 → A04-1 → A04-2 → B03</w:delText>
              </w:r>
            </w:del>
          </w:p>
        </w:tc>
      </w:tr>
      <w:tr w:rsidR="002443AA" w:rsidRPr="00B0767A" w:rsidDel="00DF0643" w14:paraId="784BE8B9" w14:textId="2194F86D" w:rsidTr="009D47BA">
        <w:trPr>
          <w:del w:id="186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094A9F6" w14:textId="6EA5EA38" w:rsidR="002443AA" w:rsidDel="00DF0643" w:rsidRDefault="002443AA" w:rsidP="00CC2CE5">
            <w:pPr>
              <w:pStyle w:val="af"/>
              <w:rPr>
                <w:del w:id="1867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249238E" w14:textId="1224E1DA" w:rsidR="002443AA" w:rsidDel="00DF0643" w:rsidRDefault="002443AA" w:rsidP="00CC2CE5">
            <w:pPr>
              <w:rPr>
                <w:del w:id="1868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69" w:author="오윤 권" w:date="2023-06-06T20:08:00Z">
              <w:r w:rsidDel="00DF0643">
                <w:rPr>
                  <w:rFonts w:ascii="맑은 고딕" w:hAnsi="맑은 고딕"/>
                  <w:bCs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1AE5ADDE" w14:textId="0FBB5ABF" w:rsidR="002443AA" w:rsidDel="00DF0643" w:rsidRDefault="002443AA" w:rsidP="00CC2CE5">
            <w:pPr>
              <w:rPr>
                <w:del w:id="1870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71" w:author="오윤 권" w:date="2023-06-06T20:08:00Z">
              <w:r w:rsidDel="00DF0643">
                <w:rPr>
                  <w:rFonts w:ascii="맑은 고딕" w:hAnsi="맑은 고딕"/>
                  <w:bCs/>
                </w:rPr>
                <w:delText>B01 → B02 → B03 → B04 → E04-1 → E04-1.1 → B05</w:delText>
              </w:r>
            </w:del>
          </w:p>
        </w:tc>
      </w:tr>
      <w:tr w:rsidR="002443AA" w:rsidRPr="00B0767A" w:rsidDel="00DF0643" w14:paraId="72613EB6" w14:textId="5DFCC877" w:rsidTr="009D47BA">
        <w:trPr>
          <w:del w:id="187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18D54F3" w14:textId="6B0B396C" w:rsidR="002443AA" w:rsidDel="00DF0643" w:rsidRDefault="002443AA" w:rsidP="00CC2CE5">
            <w:pPr>
              <w:pStyle w:val="af"/>
              <w:rPr>
                <w:del w:id="1873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4600B35C" w14:textId="248DFA56" w:rsidR="002443AA" w:rsidDel="00DF0643" w:rsidRDefault="002443AA" w:rsidP="00CC2CE5">
            <w:pPr>
              <w:rPr>
                <w:del w:id="1874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75" w:author="오윤 권" w:date="2023-06-06T20:08:00Z">
              <w:r w:rsidDel="00DF0643">
                <w:rPr>
                  <w:rFonts w:ascii="맑은 고딕" w:hAnsi="맑은 고딕"/>
                  <w:bCs/>
                </w:rPr>
                <w:delText>SN004</w:delText>
              </w:r>
            </w:del>
          </w:p>
        </w:tc>
        <w:tc>
          <w:tcPr>
            <w:tcW w:w="6042" w:type="dxa"/>
            <w:vAlign w:val="center"/>
          </w:tcPr>
          <w:p w14:paraId="23EDBC65" w14:textId="4B10C906" w:rsidR="002443AA" w:rsidDel="00DF0643" w:rsidRDefault="002443AA" w:rsidP="00CC2CE5">
            <w:pPr>
              <w:rPr>
                <w:del w:id="1876" w:author="오윤 권" w:date="2023-06-06T20:08:00Z"/>
                <w:rStyle w:val="ae"/>
                <w:rFonts w:ascii="맑은 고딕" w:hAnsi="맑은 고딕"/>
                <w:bCs/>
                <w:color w:val="auto"/>
              </w:rPr>
            </w:pPr>
            <w:del w:id="1877" w:author="오윤 권" w:date="2023-06-06T20:08:00Z">
              <w:r w:rsidDel="00DF0643">
                <w:rPr>
                  <w:rFonts w:ascii="맑은 고딕" w:hAnsi="맑은 고딕"/>
                  <w:bCs/>
                </w:rPr>
                <w:delText>B01 → B02 → B03 → B04 → E04-1 → E04-1.2 → B03</w:delText>
              </w:r>
            </w:del>
          </w:p>
        </w:tc>
      </w:tr>
    </w:tbl>
    <w:p w14:paraId="6D98B47C" w14:textId="45A35C8A" w:rsidR="001121FA" w:rsidDel="00DF0643" w:rsidRDefault="001121FA" w:rsidP="001121FA">
      <w:pPr>
        <w:rPr>
          <w:del w:id="1878" w:author="오윤 권" w:date="2023-06-06T20:08:00Z"/>
          <w:rFonts w:ascii="맑은 고딕" w:hAnsi="맑은 고딕"/>
        </w:rPr>
      </w:pPr>
    </w:p>
    <w:p w14:paraId="1650F7E7" w14:textId="2721F5C6" w:rsidR="001121FA" w:rsidDel="00DF0643" w:rsidRDefault="001121FA" w:rsidP="001121FA">
      <w:pPr>
        <w:rPr>
          <w:del w:id="1879" w:author="오윤 권" w:date="2023-06-06T20:08:00Z"/>
          <w:rFonts w:ascii="맑은 고딕" w:hAnsi="맑은 고딕"/>
        </w:rPr>
      </w:pPr>
    </w:p>
    <w:p w14:paraId="3B432053" w14:textId="5CC9F447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880" w:author="오윤 권" w:date="2023-06-06T20:08:00Z"/>
          <w:rFonts w:ascii="맑은 고딕" w:hAnsi="맑은 고딕" w:cs="돋움"/>
          <w:szCs w:val="20"/>
        </w:rPr>
      </w:pPr>
      <w:del w:id="1881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UC014: </w:delText>
        </w:r>
        <w:r w:rsidDel="00DF0643">
          <w:rPr>
            <w:rFonts w:ascii="맑은 고딕" w:hAnsi="맑은 고딕" w:cs="돋움" w:hint="eastAsia"/>
            <w:szCs w:val="20"/>
          </w:rPr>
          <w:delText>회원정보를 관리한다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40B5B782" w14:textId="6FD4525C" w:rsidTr="00C32B9F">
        <w:trPr>
          <w:del w:id="188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93BEDF7" w14:textId="70FB3DFC" w:rsidR="001121FA" w:rsidDel="00DF0643" w:rsidRDefault="001121FA" w:rsidP="00C32B9F">
            <w:pPr>
              <w:pStyle w:val="af"/>
              <w:rPr>
                <w:del w:id="1883" w:author="오윤 권" w:date="2023-06-06T20:08:00Z"/>
                <w:rFonts w:ascii="맑은 고딕" w:eastAsia="맑은 고딕" w:hAnsi="맑은 고딕"/>
              </w:rPr>
            </w:pPr>
            <w:del w:id="188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2B24E018" w14:textId="69B214C9" w:rsidR="001121FA" w:rsidDel="00DF0643" w:rsidRDefault="00A16EF6" w:rsidP="00C32B9F">
            <w:pPr>
              <w:rPr>
                <w:del w:id="188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86" w:author="오윤 권" w:date="2023-06-06T20:08:00Z">
              <w:r w:rsidDel="00DF0643">
                <w:rPr>
                  <w:rFonts w:ascii="맑은 고딕" w:hAnsi="맑은 고딕"/>
                </w:rPr>
                <w:delText>회원정보 저장하고 수정한다.</w:delText>
              </w:r>
            </w:del>
          </w:p>
        </w:tc>
      </w:tr>
      <w:tr w:rsidR="00B0767A" w:rsidRPr="00B0767A" w:rsidDel="00DF0643" w14:paraId="3F79F732" w14:textId="1FD1FB81" w:rsidTr="00D15C77">
        <w:trPr>
          <w:del w:id="188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64DD850" w14:textId="572E5F19" w:rsidR="00A5078F" w:rsidDel="00DF0643" w:rsidRDefault="00A5078F" w:rsidP="00A5078F">
            <w:pPr>
              <w:pStyle w:val="af"/>
              <w:rPr>
                <w:del w:id="1888" w:author="오윤 권" w:date="2023-06-06T20:08:00Z"/>
                <w:rFonts w:ascii="맑은 고딕" w:eastAsia="맑은 고딕" w:hAnsi="맑은 고딕"/>
              </w:rPr>
            </w:pPr>
            <w:del w:id="188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3701F9F" w14:textId="7A3008E4" w:rsidR="00A5078F" w:rsidDel="00DF0643" w:rsidRDefault="00A5078F" w:rsidP="00A5078F">
            <w:pPr>
              <w:rPr>
                <w:del w:id="189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91" w:author="오윤 권" w:date="2023-06-06T20:08:00Z">
              <w:r w:rsidDel="00DF0643">
                <w:rPr>
                  <w:rFonts w:ascii="맑은 고딕" w:hAnsi="맑은 고딕"/>
                </w:rPr>
                <w:delText>관리자</w:delText>
              </w:r>
            </w:del>
          </w:p>
        </w:tc>
      </w:tr>
      <w:tr w:rsidR="00B0767A" w:rsidRPr="00B0767A" w:rsidDel="00DF0643" w14:paraId="00B0D075" w14:textId="46FFA9EA" w:rsidTr="00D15C77">
        <w:trPr>
          <w:del w:id="189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50D0A3D" w14:textId="27823692" w:rsidR="00A5078F" w:rsidDel="00DF0643" w:rsidRDefault="00A5078F" w:rsidP="00A5078F">
            <w:pPr>
              <w:pStyle w:val="af"/>
              <w:rPr>
                <w:del w:id="1893" w:author="오윤 권" w:date="2023-06-06T20:08:00Z"/>
                <w:rFonts w:ascii="맑은 고딕" w:eastAsia="맑은 고딕" w:hAnsi="맑은 고딕"/>
              </w:rPr>
            </w:pPr>
            <w:del w:id="189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204E8E2B" w14:textId="080F1E07" w:rsidR="00A5078F" w:rsidDel="00DF0643" w:rsidRDefault="00A5078F" w:rsidP="00A5078F">
            <w:pPr>
              <w:rPr>
                <w:del w:id="189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896" w:author="오윤 권" w:date="2023-06-06T20:08:00Z">
              <w:r w:rsidDel="00DF0643">
                <w:rPr>
                  <w:rFonts w:ascii="맑은 고딕" w:hAnsi="맑은 고딕"/>
                </w:rPr>
                <w:delText>관리자 로그인을 한 상태여야 한다.</w:delText>
              </w:r>
            </w:del>
          </w:p>
        </w:tc>
      </w:tr>
      <w:tr w:rsidR="00B0767A" w:rsidRPr="00B0767A" w:rsidDel="00DF0643" w14:paraId="795CC060" w14:textId="1F564FB1" w:rsidTr="00D15C77">
        <w:trPr>
          <w:del w:id="189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A39BAE6" w14:textId="06A29AF9" w:rsidR="00A5078F" w:rsidDel="00DF0643" w:rsidRDefault="00A5078F" w:rsidP="00A5078F">
            <w:pPr>
              <w:pStyle w:val="af"/>
              <w:rPr>
                <w:del w:id="1898" w:author="오윤 권" w:date="2023-06-06T20:08:00Z"/>
                <w:rFonts w:ascii="맑은 고딕" w:eastAsia="맑은 고딕" w:hAnsi="맑은 고딕"/>
              </w:rPr>
            </w:pPr>
            <w:del w:id="189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3C3CB58" w14:textId="43AB57DB" w:rsidR="00A5078F" w:rsidDel="00DF0643" w:rsidRDefault="00A5078F" w:rsidP="00A5078F">
            <w:pPr>
              <w:rPr>
                <w:del w:id="190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01" w:author="오윤 권" w:date="2023-06-06T20:08:00Z">
              <w:r w:rsidDel="00DF0643">
                <w:rPr>
                  <w:rFonts w:ascii="맑은 고딕" w:hAnsi="맑은 고딕"/>
                </w:rPr>
                <w:delText>사용자의 작업 성향을 제안한다.</w:delText>
              </w:r>
            </w:del>
          </w:p>
        </w:tc>
      </w:tr>
      <w:tr w:rsidR="002443AA" w:rsidRPr="00B0767A" w:rsidDel="00DF0643" w14:paraId="40B6F880" w14:textId="3F19102F" w:rsidTr="00390585">
        <w:trPr>
          <w:del w:id="1902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64D1D6B" w14:textId="31BF23BA" w:rsidR="002443AA" w:rsidDel="00DF0643" w:rsidRDefault="002443AA" w:rsidP="00221995">
            <w:pPr>
              <w:pStyle w:val="af"/>
              <w:rPr>
                <w:del w:id="1903" w:author="오윤 권" w:date="2023-06-06T20:08:00Z"/>
                <w:rFonts w:ascii="맑은 고딕" w:eastAsia="맑은 고딕" w:hAnsi="맑은 고딕"/>
              </w:rPr>
            </w:pPr>
            <w:del w:id="190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076E81BE" w14:textId="4D7DDB5C" w:rsidR="002443AA" w:rsidDel="00DF0643" w:rsidRDefault="002443AA" w:rsidP="00221995">
            <w:pPr>
              <w:pStyle w:val="af"/>
              <w:rPr>
                <w:del w:id="190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90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57410D8" w14:textId="0451543B" w:rsidR="002443AA" w:rsidDel="00DF0643" w:rsidRDefault="002443AA" w:rsidP="00221995">
            <w:pPr>
              <w:pStyle w:val="af"/>
              <w:jc w:val="both"/>
              <w:rPr>
                <w:del w:id="190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90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사용자로부터 작업 성향 분석을 요청받는다.</w:delText>
              </w:r>
            </w:del>
          </w:p>
        </w:tc>
      </w:tr>
      <w:tr w:rsidR="002443AA" w:rsidRPr="00B0767A" w:rsidDel="00DF0643" w14:paraId="3CE85D56" w14:textId="539949A3" w:rsidTr="00390585">
        <w:trPr>
          <w:del w:id="190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6680BA9" w14:textId="3F8EB01E" w:rsidR="002443AA" w:rsidDel="00DF0643" w:rsidRDefault="002443AA" w:rsidP="00221995">
            <w:pPr>
              <w:jc w:val="center"/>
              <w:rPr>
                <w:del w:id="1910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0941EF9" w14:textId="136CE19A" w:rsidR="002443AA" w:rsidDel="00DF0643" w:rsidRDefault="002443AA" w:rsidP="00221995">
            <w:pPr>
              <w:rPr>
                <w:del w:id="191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12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D75025B" w14:textId="62A79F5B" w:rsidR="002443AA" w:rsidDel="00DF0643" w:rsidRDefault="002443AA" w:rsidP="00221995">
            <w:pPr>
              <w:rPr>
                <w:del w:id="191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14" w:author="오윤 권" w:date="2023-06-06T20:08:00Z">
              <w:r w:rsidDel="00DF0643">
                <w:rPr>
                  <w:rFonts w:ascii="맑은 고딕" w:hAnsi="맑은 고딕"/>
                </w:rPr>
                <w:delText>사용자의 작업 정보와 개인정보를 가지고 온다.</w:delText>
              </w:r>
            </w:del>
          </w:p>
        </w:tc>
      </w:tr>
      <w:tr w:rsidR="002443AA" w:rsidRPr="00B0767A" w:rsidDel="00DF0643" w14:paraId="3B7F879C" w14:textId="211C9206" w:rsidTr="00390585">
        <w:trPr>
          <w:del w:id="191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C8F46CF" w14:textId="3AAADB6A" w:rsidR="002443AA" w:rsidDel="00DF0643" w:rsidRDefault="002443AA" w:rsidP="00221995">
            <w:pPr>
              <w:jc w:val="center"/>
              <w:rPr>
                <w:del w:id="1916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F9C5AD3" w14:textId="5169E574" w:rsidR="002443AA" w:rsidDel="00DF0643" w:rsidRDefault="002443AA" w:rsidP="00221995">
            <w:pPr>
              <w:rPr>
                <w:del w:id="191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18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C553283" w14:textId="4DB7D96A" w:rsidR="002443AA" w:rsidDel="00DF0643" w:rsidRDefault="002443AA" w:rsidP="00221995">
            <w:pPr>
              <w:rPr>
                <w:del w:id="191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20" w:author="오윤 권" w:date="2023-06-06T20:08:00Z">
              <w:r w:rsidDel="00DF0643">
                <w:rPr>
                  <w:rFonts w:ascii="맑은 고딕" w:hAnsi="맑은 고딕"/>
                </w:rPr>
                <w:delText>사용자의 작업 성향을 분석한다.</w:delText>
              </w:r>
            </w:del>
          </w:p>
        </w:tc>
      </w:tr>
      <w:tr w:rsidR="002443AA" w:rsidRPr="00B0767A" w:rsidDel="00DF0643" w14:paraId="17AF6563" w14:textId="5FEFEBFA" w:rsidTr="00390585">
        <w:trPr>
          <w:del w:id="192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F71B0F3" w14:textId="601AB3D7" w:rsidR="002443AA" w:rsidDel="00DF0643" w:rsidRDefault="002443AA" w:rsidP="00221995">
            <w:pPr>
              <w:jc w:val="center"/>
              <w:rPr>
                <w:del w:id="1922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79E3BB0" w14:textId="63536C29" w:rsidR="002443AA" w:rsidDel="00DF0643" w:rsidRDefault="002443AA" w:rsidP="00221995">
            <w:pPr>
              <w:rPr>
                <w:del w:id="192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24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C648782" w14:textId="5112F939" w:rsidR="002443AA" w:rsidDel="00DF0643" w:rsidRDefault="002443AA" w:rsidP="00221995">
            <w:pPr>
              <w:rPr>
                <w:del w:id="192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26" w:author="오윤 권" w:date="2023-06-06T20:08:00Z">
              <w:r w:rsidDel="00DF0643">
                <w:rPr>
                  <w:rFonts w:ascii="맑은 고딕" w:hAnsi="맑은 고딕"/>
                </w:rPr>
                <w:delText>사용자의 작업 성향을 데이터베이스에 저장한다.</w:delText>
              </w:r>
            </w:del>
          </w:p>
        </w:tc>
      </w:tr>
      <w:tr w:rsidR="002443AA" w:rsidRPr="00B0767A" w:rsidDel="00DF0643" w14:paraId="48B53A41" w14:textId="43AD478B" w:rsidTr="00390585">
        <w:trPr>
          <w:del w:id="192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5CACACA" w14:textId="123CC1B8" w:rsidR="002443AA" w:rsidDel="00DF0643" w:rsidRDefault="002443AA" w:rsidP="00221995">
            <w:pPr>
              <w:jc w:val="center"/>
              <w:rPr>
                <w:del w:id="1928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D29ED1" w14:textId="218AED38" w:rsidR="002443AA" w:rsidDel="00DF0643" w:rsidRDefault="002443AA" w:rsidP="00221995">
            <w:pPr>
              <w:rPr>
                <w:del w:id="192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30" w:author="오윤 권" w:date="2023-06-06T20:08:00Z">
              <w:r w:rsidDel="00DF0643">
                <w:rPr>
                  <w:rFonts w:ascii="맑은 고딕" w:hAnsi="맑은 고딕"/>
                </w:rPr>
                <w:delText>B05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E23A672" w14:textId="5A27CB40" w:rsidR="002443AA" w:rsidDel="00DF0643" w:rsidRDefault="002443AA" w:rsidP="00221995">
            <w:pPr>
              <w:rPr>
                <w:del w:id="193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32" w:author="오윤 권" w:date="2023-06-06T20:08:00Z">
              <w:r w:rsidDel="00DF0643">
                <w:rPr>
                  <w:rFonts w:ascii="맑은 고딕" w:hAnsi="맑은 고딕"/>
                </w:rPr>
                <w:delText>사용자에게 ‘작업 성향 분석이 완료되었습니다.’ 라는 알림을 전송한다.</w:delText>
              </w:r>
            </w:del>
          </w:p>
        </w:tc>
      </w:tr>
      <w:tr w:rsidR="00B0767A" w:rsidRPr="00B0767A" w:rsidDel="00DF0643" w14:paraId="700F3EC3" w14:textId="4E26182E" w:rsidTr="00F53F0E">
        <w:trPr>
          <w:del w:id="193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95184E2" w14:textId="6019250B" w:rsidR="00221995" w:rsidDel="00DF0643" w:rsidRDefault="00221995" w:rsidP="00221995">
            <w:pPr>
              <w:pStyle w:val="af"/>
              <w:rPr>
                <w:del w:id="1934" w:author="오윤 권" w:date="2023-06-06T20:08:00Z"/>
                <w:rFonts w:ascii="맑은 고딕" w:eastAsia="맑은 고딕" w:hAnsi="맑은 고딕"/>
              </w:rPr>
            </w:pPr>
            <w:del w:id="193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0763A760" w14:textId="3967C4BA" w:rsidR="00221995" w:rsidDel="00DF0643" w:rsidRDefault="00221995" w:rsidP="00221995">
            <w:pPr>
              <w:pStyle w:val="af"/>
              <w:rPr>
                <w:del w:id="193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93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518B61D" w14:textId="4BEC953D" w:rsidR="00221995" w:rsidDel="00DF0643" w:rsidRDefault="00221995" w:rsidP="00221995">
            <w:pPr>
              <w:pStyle w:val="af"/>
              <w:rPr>
                <w:del w:id="193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93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사용자의 작업 성향 데이터가 부족한 경우 ‘사용자의 작업 성향 데이터가 부족합니다. 데이터를 생성해주세요.’ 문구를 사용자에게 전송한다.</w:delText>
              </w:r>
            </w:del>
          </w:p>
        </w:tc>
      </w:tr>
      <w:tr w:rsidR="00B0767A" w:rsidRPr="00B0767A" w:rsidDel="00DF0643" w14:paraId="79BC8CC0" w14:textId="61D8958F" w:rsidTr="00DA153C">
        <w:trPr>
          <w:del w:id="194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93CC311" w14:textId="48C00F1E" w:rsidR="00221995" w:rsidDel="00DF0643" w:rsidRDefault="00221995" w:rsidP="00221995">
            <w:pPr>
              <w:pStyle w:val="af"/>
              <w:rPr>
                <w:del w:id="1941" w:author="오윤 권" w:date="2023-06-06T20:08:00Z"/>
                <w:rFonts w:ascii="맑은 고딕" w:eastAsia="맑은 고딕" w:hAnsi="맑은 고딕"/>
              </w:rPr>
            </w:pPr>
            <w:del w:id="194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5B1454B1" w14:textId="215BC131" w:rsidR="00221995" w:rsidDel="00DF0643" w:rsidRDefault="00221995" w:rsidP="00221995">
            <w:pPr>
              <w:pStyle w:val="af"/>
              <w:rPr>
                <w:del w:id="194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94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2AB1E78" w14:textId="3C714E60" w:rsidR="00221995" w:rsidDel="00DF0643" w:rsidRDefault="00221995" w:rsidP="00221995">
            <w:pPr>
              <w:pStyle w:val="af"/>
              <w:jc w:val="both"/>
              <w:rPr>
                <w:del w:id="194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194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비회원일 경우 ‘카카오 로그인을 진행해주세요.’문구를 사용자에게 전송한다.</w:delText>
              </w:r>
            </w:del>
          </w:p>
        </w:tc>
      </w:tr>
      <w:tr w:rsidR="00B0767A" w:rsidRPr="00B0767A" w:rsidDel="00DF0643" w14:paraId="1D37DADF" w14:textId="4E2D0C74" w:rsidTr="00DA153C">
        <w:trPr>
          <w:del w:id="194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1709391" w14:textId="4CEE833D" w:rsidR="00221995" w:rsidDel="00DF0643" w:rsidRDefault="00221995" w:rsidP="00221995">
            <w:pPr>
              <w:pStyle w:val="af"/>
              <w:rPr>
                <w:del w:id="194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6DA0F25" w14:textId="702FF8E0" w:rsidR="00221995" w:rsidDel="00DF0643" w:rsidRDefault="00221995" w:rsidP="00221995">
            <w:pPr>
              <w:rPr>
                <w:del w:id="194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50" w:author="오윤 권" w:date="2023-06-06T20:08:00Z">
              <w:r w:rsidDel="00DF0643">
                <w:rPr>
                  <w:rFonts w:ascii="맑은 고딕" w:hAnsi="맑은 고딕"/>
                </w:rPr>
                <w:delText>E02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683E6BE" w14:textId="3033CC30" w:rsidR="00221995" w:rsidDel="00DF0643" w:rsidRDefault="00221995" w:rsidP="00221995">
            <w:pPr>
              <w:rPr>
                <w:del w:id="195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52" w:author="오윤 권" w:date="2023-06-06T20:08:00Z">
              <w:r w:rsidDel="00DF0643">
                <w:rPr>
                  <w:rFonts w:ascii="맑은 고딕" w:hAnsi="맑은 고딕"/>
                </w:rPr>
                <w:delText xml:space="preserve">사용자의 데이터베이스를 가져오는데 오류가 발생하면 ‘다시 시도해주세요.’문구를 사용자에게 전송한다. </w:delText>
              </w:r>
            </w:del>
          </w:p>
        </w:tc>
      </w:tr>
      <w:tr w:rsidR="002443AA" w:rsidRPr="00B0767A" w:rsidDel="00DF0643" w14:paraId="2648979C" w14:textId="3D577CC2" w:rsidTr="000D3AA7">
        <w:trPr>
          <w:del w:id="1953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2D45A4F" w14:textId="07C8B9C4" w:rsidR="002443AA" w:rsidDel="00DF0643" w:rsidRDefault="002443AA" w:rsidP="007B21F8">
            <w:pPr>
              <w:pStyle w:val="af"/>
              <w:rPr>
                <w:del w:id="1954" w:author="오윤 권" w:date="2023-06-06T20:08:00Z"/>
                <w:rFonts w:ascii="맑은 고딕" w:eastAsia="맑은 고딕" w:hAnsi="맑은 고딕"/>
              </w:rPr>
            </w:pPr>
            <w:del w:id="195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27992C24" w14:textId="0D71C291" w:rsidR="002443AA" w:rsidDel="00DF0643" w:rsidRDefault="002443AA" w:rsidP="007B21F8">
            <w:pPr>
              <w:rPr>
                <w:del w:id="195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57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3A3F37B3" w14:textId="5B03D6E2" w:rsidR="002443AA" w:rsidDel="00DF0643" w:rsidRDefault="002443AA" w:rsidP="007B21F8">
            <w:pPr>
              <w:rPr>
                <w:del w:id="195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59" w:author="오윤 권" w:date="2023-06-06T20:08:00Z">
              <w:r w:rsidDel="00DF0643">
                <w:rPr>
                  <w:rFonts w:ascii="맑은 고딕" w:hAnsi="맑은 고딕"/>
                </w:rPr>
                <w:delText>B01 → B02 → B03 → B04 → B05</w:delText>
              </w:r>
            </w:del>
          </w:p>
        </w:tc>
      </w:tr>
      <w:tr w:rsidR="002443AA" w:rsidRPr="00B0767A" w:rsidDel="00DF0643" w14:paraId="3D75C2A8" w14:textId="3A0D14BA" w:rsidTr="000D3AA7">
        <w:trPr>
          <w:del w:id="196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B36C040" w14:textId="605A0474" w:rsidR="002443AA" w:rsidDel="00DF0643" w:rsidRDefault="002443AA" w:rsidP="007B21F8">
            <w:pPr>
              <w:pStyle w:val="af"/>
              <w:rPr>
                <w:del w:id="1961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E7A4325" w14:textId="0ACA53C3" w:rsidR="002443AA" w:rsidDel="00DF0643" w:rsidRDefault="002443AA" w:rsidP="007B21F8">
            <w:pPr>
              <w:rPr>
                <w:del w:id="196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63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336ED1DC" w14:textId="791BC979" w:rsidR="002443AA" w:rsidDel="00DF0643" w:rsidRDefault="002443AA" w:rsidP="007B21F8">
            <w:pPr>
              <w:rPr>
                <w:del w:id="196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65" w:author="오윤 권" w:date="2023-06-06T20:08:00Z">
              <w:r w:rsidDel="00DF0643">
                <w:rPr>
                  <w:rFonts w:ascii="맑은 고딕" w:hAnsi="맑은 고딕"/>
                </w:rPr>
                <w:delText>B01 → A01 → B01</w:delText>
              </w:r>
            </w:del>
          </w:p>
        </w:tc>
      </w:tr>
      <w:tr w:rsidR="002443AA" w:rsidRPr="00B0767A" w:rsidDel="00DF0643" w14:paraId="7AC41B8A" w14:textId="0DAFC82A" w:rsidTr="000D3AA7">
        <w:trPr>
          <w:del w:id="196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92FD580" w14:textId="22E10175" w:rsidR="002443AA" w:rsidDel="00DF0643" w:rsidRDefault="002443AA" w:rsidP="007B21F8">
            <w:pPr>
              <w:pStyle w:val="af"/>
              <w:rPr>
                <w:del w:id="1967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5B1E4991" w14:textId="34C35F69" w:rsidR="002443AA" w:rsidDel="00DF0643" w:rsidRDefault="002443AA" w:rsidP="007B21F8">
            <w:pPr>
              <w:rPr>
                <w:del w:id="196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69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33F9371D" w14:textId="3F85DE59" w:rsidR="002443AA" w:rsidDel="00DF0643" w:rsidRDefault="002443AA" w:rsidP="007B21F8">
            <w:pPr>
              <w:rPr>
                <w:del w:id="197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71" w:author="오윤 권" w:date="2023-06-06T20:08:00Z">
              <w:r w:rsidDel="00DF0643">
                <w:rPr>
                  <w:rFonts w:ascii="맑은 고딕" w:hAnsi="맑은 고딕"/>
                </w:rPr>
                <w:delText>B01 → E01</w:delText>
              </w:r>
            </w:del>
          </w:p>
        </w:tc>
      </w:tr>
      <w:tr w:rsidR="002443AA" w:rsidRPr="00B0767A" w:rsidDel="00DF0643" w14:paraId="40991C2E" w14:textId="3AFCBF8D" w:rsidTr="000D3AA7">
        <w:trPr>
          <w:del w:id="197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1E3B5BE" w14:textId="2B9E9FD7" w:rsidR="002443AA" w:rsidDel="00DF0643" w:rsidRDefault="002443AA" w:rsidP="007B21F8">
            <w:pPr>
              <w:pStyle w:val="af"/>
              <w:rPr>
                <w:del w:id="1973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7BFF7EB" w14:textId="2774348B" w:rsidR="002443AA" w:rsidDel="00DF0643" w:rsidRDefault="002443AA" w:rsidP="007B21F8">
            <w:pPr>
              <w:rPr>
                <w:del w:id="197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75" w:author="오윤 권" w:date="2023-06-06T20:08:00Z">
              <w:r w:rsidDel="00DF0643">
                <w:rPr>
                  <w:rFonts w:ascii="맑은 고딕" w:hAnsi="맑은 고딕"/>
                </w:rPr>
                <w:delText>SN004</w:delText>
              </w:r>
            </w:del>
          </w:p>
        </w:tc>
        <w:tc>
          <w:tcPr>
            <w:tcW w:w="6042" w:type="dxa"/>
            <w:vAlign w:val="center"/>
          </w:tcPr>
          <w:p w14:paraId="3A96A733" w14:textId="05A58C1C" w:rsidR="002443AA" w:rsidDel="00DF0643" w:rsidRDefault="002443AA" w:rsidP="007B21F8">
            <w:pPr>
              <w:rPr>
                <w:del w:id="197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77" w:author="오윤 권" w:date="2023-06-06T20:08:00Z">
              <w:r w:rsidDel="00DF0643">
                <w:rPr>
                  <w:rFonts w:ascii="맑은 고딕" w:hAnsi="맑은 고딕"/>
                </w:rPr>
                <w:delText>B01 → B02 → E02</w:delText>
              </w:r>
            </w:del>
          </w:p>
        </w:tc>
      </w:tr>
    </w:tbl>
    <w:p w14:paraId="49ECFD62" w14:textId="0D4D529A" w:rsidR="001121FA" w:rsidDel="00DF0643" w:rsidRDefault="001121FA" w:rsidP="001121FA">
      <w:pPr>
        <w:rPr>
          <w:del w:id="1978" w:author="오윤 권" w:date="2023-06-06T20:08:00Z"/>
          <w:rFonts w:ascii="맑은 고딕" w:hAnsi="맑은 고딕"/>
        </w:rPr>
      </w:pPr>
    </w:p>
    <w:p w14:paraId="5107F6EF" w14:textId="6A669145" w:rsidR="001121FA" w:rsidDel="00DF0643" w:rsidRDefault="001121FA" w:rsidP="004221DF">
      <w:pPr>
        <w:rPr>
          <w:del w:id="1979" w:author="오윤 권" w:date="2023-06-06T20:08:00Z"/>
          <w:rFonts w:ascii="맑은 고딕" w:hAnsi="맑은 고딕"/>
        </w:rPr>
      </w:pPr>
    </w:p>
    <w:p w14:paraId="421BAED5" w14:textId="7BDFEE29" w:rsidR="001121FA" w:rsidDel="00DF0643" w:rsidRDefault="001121FA" w:rsidP="004221DF">
      <w:pPr>
        <w:rPr>
          <w:del w:id="1980" w:author="오윤 권" w:date="2023-06-06T20:08:00Z"/>
          <w:rFonts w:ascii="맑은 고딕" w:hAnsi="맑은 고딕"/>
        </w:rPr>
      </w:pPr>
    </w:p>
    <w:p w14:paraId="25355BD9" w14:textId="58C0A2E3" w:rsidR="005B0D84" w:rsidDel="00DF0643" w:rsidRDefault="005B0D84" w:rsidP="004221DF">
      <w:pPr>
        <w:rPr>
          <w:del w:id="1981" w:author="오윤 권" w:date="2023-06-06T20:08:00Z"/>
          <w:rFonts w:ascii="맑은 고딕" w:hAnsi="맑은 고딕"/>
        </w:rPr>
      </w:pPr>
    </w:p>
    <w:p w14:paraId="333C789A" w14:textId="7135D260" w:rsidR="005B0D84" w:rsidDel="00DF0643" w:rsidRDefault="005B0D84" w:rsidP="004221DF">
      <w:pPr>
        <w:rPr>
          <w:del w:id="1982" w:author="오윤 권" w:date="2023-06-06T20:08:00Z"/>
          <w:rFonts w:ascii="맑은 고딕" w:hAnsi="맑은 고딕"/>
        </w:rPr>
      </w:pPr>
    </w:p>
    <w:p w14:paraId="320B321E" w14:textId="38D4AD01" w:rsidR="005B0D84" w:rsidDel="00DF0643" w:rsidRDefault="005B0D84" w:rsidP="004221DF">
      <w:pPr>
        <w:rPr>
          <w:del w:id="1983" w:author="오윤 권" w:date="2023-06-06T20:08:00Z"/>
          <w:rFonts w:ascii="맑은 고딕" w:hAnsi="맑은 고딕"/>
        </w:rPr>
      </w:pPr>
    </w:p>
    <w:p w14:paraId="2B116C8F" w14:textId="7653F4DB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1984" w:author="오윤 권" w:date="2023-06-06T20:08:00Z"/>
          <w:rFonts w:ascii="맑은 고딕" w:hAnsi="맑은 고딕" w:cs="돋움"/>
          <w:szCs w:val="20"/>
        </w:rPr>
      </w:pPr>
      <w:del w:id="1985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UC015: </w:delText>
        </w:r>
        <w:r w:rsidDel="00DF0643">
          <w:rPr>
            <w:rFonts w:ascii="맑은 고딕" w:hAnsi="맑은 고딕" w:cs="돋움" w:hint="eastAsia"/>
            <w:szCs w:val="20"/>
          </w:rPr>
          <w:delText>권한을 부여한다.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07C58A3B" w14:textId="0897836A" w:rsidTr="00C32B9F">
        <w:trPr>
          <w:del w:id="198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67E8297" w14:textId="338AF220" w:rsidR="001121FA" w:rsidDel="00DF0643" w:rsidRDefault="001121FA" w:rsidP="00C32B9F">
            <w:pPr>
              <w:pStyle w:val="af"/>
              <w:rPr>
                <w:del w:id="1987" w:author="오윤 권" w:date="2023-06-06T20:08:00Z"/>
                <w:rFonts w:ascii="맑은 고딕" w:eastAsia="맑은 고딕" w:hAnsi="맑은 고딕"/>
              </w:rPr>
            </w:pPr>
            <w:del w:id="198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4E64B020" w14:textId="0A235599" w:rsidR="001121FA" w:rsidDel="00DF0643" w:rsidRDefault="005B0D84" w:rsidP="00C32B9F">
            <w:pPr>
              <w:rPr>
                <w:del w:id="198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90" w:author="오윤 권" w:date="2023-06-06T20:08:00Z">
              <w:r w:rsidDel="00DF0643">
                <w:rPr>
                  <w:rFonts w:ascii="맑은 고딕" w:hAnsi="맑은 고딕"/>
                </w:rPr>
                <w:delText>사용자의 회원가입 후 회원서비스를 사용할 수 있는 권한을 부여한다.</w:delText>
              </w:r>
            </w:del>
          </w:p>
        </w:tc>
      </w:tr>
      <w:tr w:rsidR="00B0767A" w:rsidRPr="00B0767A" w:rsidDel="00DF0643" w14:paraId="302C2083" w14:textId="306E9493" w:rsidTr="002351D2">
        <w:trPr>
          <w:del w:id="199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0549B4D" w14:textId="6623AACB" w:rsidR="003E1AFD" w:rsidDel="00DF0643" w:rsidRDefault="003E1AFD" w:rsidP="003E1AFD">
            <w:pPr>
              <w:pStyle w:val="af"/>
              <w:rPr>
                <w:del w:id="1992" w:author="오윤 권" w:date="2023-06-06T20:08:00Z"/>
                <w:rFonts w:ascii="맑은 고딕" w:eastAsia="맑은 고딕" w:hAnsi="맑은 고딕"/>
              </w:rPr>
            </w:pPr>
            <w:del w:id="199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8D6B6B6" w14:textId="438A6C6E" w:rsidR="003E1AFD" w:rsidDel="00DF0643" w:rsidRDefault="003E1AFD" w:rsidP="003E1AFD">
            <w:pPr>
              <w:rPr>
                <w:del w:id="199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1995" w:author="오윤 권" w:date="2023-06-06T20:08:00Z">
              <w:r w:rsidDel="00DF0643">
                <w:rPr>
                  <w:rFonts w:ascii="맑은 고딕" w:hAnsi="맑은 고딕"/>
                </w:rPr>
                <w:delText>관리자</w:delText>
              </w:r>
            </w:del>
          </w:p>
        </w:tc>
      </w:tr>
      <w:tr w:rsidR="00B0767A" w:rsidRPr="00B0767A" w:rsidDel="00DF0643" w14:paraId="5439B9B2" w14:textId="1361CD1E" w:rsidTr="002351D2">
        <w:trPr>
          <w:del w:id="199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27E80481" w14:textId="6D3DE1BC" w:rsidR="003E1AFD" w:rsidDel="00DF0643" w:rsidRDefault="003E1AFD" w:rsidP="003E1AFD">
            <w:pPr>
              <w:pStyle w:val="af"/>
              <w:rPr>
                <w:del w:id="1997" w:author="오윤 권" w:date="2023-06-06T20:08:00Z"/>
                <w:rFonts w:ascii="맑은 고딕" w:eastAsia="맑은 고딕" w:hAnsi="맑은 고딕"/>
              </w:rPr>
            </w:pPr>
            <w:del w:id="199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B018436" w14:textId="17FB00FE" w:rsidR="003E1AFD" w:rsidDel="00DF0643" w:rsidRDefault="003E1AFD" w:rsidP="003E1AFD">
            <w:pPr>
              <w:rPr>
                <w:del w:id="199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00" w:author="오윤 권" w:date="2023-06-06T20:08:00Z">
              <w:r w:rsidDel="00DF0643">
                <w:rPr>
                  <w:rFonts w:ascii="맑은 고딕" w:hAnsi="맑은 고딕"/>
                </w:rPr>
                <w:delText>사용자가 로그인 권한부여를 요청한다.</w:delText>
              </w:r>
            </w:del>
          </w:p>
        </w:tc>
      </w:tr>
      <w:tr w:rsidR="00B0767A" w:rsidRPr="00B0767A" w:rsidDel="00DF0643" w14:paraId="4BEA2878" w14:textId="794EC42D" w:rsidTr="002351D2">
        <w:trPr>
          <w:del w:id="200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595D6B4" w14:textId="5D708792" w:rsidR="003E1AFD" w:rsidDel="00DF0643" w:rsidRDefault="003E1AFD" w:rsidP="003E1AFD">
            <w:pPr>
              <w:pStyle w:val="af"/>
              <w:rPr>
                <w:del w:id="2002" w:author="오윤 권" w:date="2023-06-06T20:08:00Z"/>
                <w:rFonts w:ascii="맑은 고딕" w:eastAsia="맑은 고딕" w:hAnsi="맑은 고딕"/>
              </w:rPr>
            </w:pPr>
            <w:del w:id="200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205A8698" w14:textId="659752C2" w:rsidR="003E1AFD" w:rsidDel="00DF0643" w:rsidRDefault="003E1AFD" w:rsidP="003E1AFD">
            <w:pPr>
              <w:rPr>
                <w:del w:id="200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05" w:author="오윤 권" w:date="2023-06-06T20:08:00Z">
              <w:r w:rsidDel="00DF0643">
                <w:rPr>
                  <w:rFonts w:ascii="맑은 고딕" w:hAnsi="맑은 고딕"/>
                </w:rPr>
                <w:delText>사용자에게 로그인권한이 부여된다.</w:delText>
              </w:r>
            </w:del>
          </w:p>
        </w:tc>
      </w:tr>
      <w:tr w:rsidR="00B0767A" w:rsidRPr="00B0767A" w:rsidDel="00DF0643" w14:paraId="5C425FA7" w14:textId="75AFDB51" w:rsidTr="002351D2">
        <w:trPr>
          <w:del w:id="2006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11F66B9" w14:textId="1813CB22" w:rsidR="003E1AFD" w:rsidDel="00DF0643" w:rsidRDefault="003E1AFD" w:rsidP="003E1AFD">
            <w:pPr>
              <w:pStyle w:val="af"/>
              <w:rPr>
                <w:del w:id="2007" w:author="오윤 권" w:date="2023-06-06T20:08:00Z"/>
                <w:rFonts w:ascii="맑은 고딕" w:eastAsia="맑은 고딕" w:hAnsi="맑은 고딕"/>
              </w:rPr>
            </w:pPr>
            <w:del w:id="200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5CB4ACF5" w14:textId="11E62DE2" w:rsidR="003E1AFD" w:rsidDel="00DF0643" w:rsidRDefault="003E1AFD" w:rsidP="003E1AFD">
            <w:pPr>
              <w:pStyle w:val="af"/>
              <w:rPr>
                <w:del w:id="200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01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A5C269F" w14:textId="09B812A4" w:rsidR="003E1AFD" w:rsidDel="00DF0643" w:rsidRDefault="003E1AFD" w:rsidP="003E1AFD">
            <w:pPr>
              <w:pStyle w:val="af"/>
              <w:jc w:val="both"/>
              <w:rPr>
                <w:del w:id="201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01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사용자의 로그인 권한을 요청받는다.</w:delText>
              </w:r>
            </w:del>
          </w:p>
        </w:tc>
      </w:tr>
      <w:tr w:rsidR="00B0767A" w:rsidRPr="00B0767A" w:rsidDel="00DF0643" w14:paraId="3A3C60CA" w14:textId="72984100" w:rsidTr="002351D2">
        <w:trPr>
          <w:del w:id="201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95C64DA" w14:textId="767DA60A" w:rsidR="003E1AFD" w:rsidDel="00DF0643" w:rsidRDefault="003E1AFD" w:rsidP="003E1AFD">
            <w:pPr>
              <w:jc w:val="center"/>
              <w:rPr>
                <w:del w:id="201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960192" w14:textId="38530C99" w:rsidR="003E1AFD" w:rsidDel="00DF0643" w:rsidRDefault="003E1AFD" w:rsidP="003E1AFD">
            <w:pPr>
              <w:rPr>
                <w:del w:id="201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16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DC719F9" w14:textId="40720E38" w:rsidR="003E1AFD" w:rsidDel="00DF0643" w:rsidRDefault="003E1AFD" w:rsidP="003E1AFD">
            <w:pPr>
              <w:rPr>
                <w:del w:id="201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18" w:author="오윤 권" w:date="2023-06-06T20:08:00Z">
              <w:r w:rsidDel="00DF0643">
                <w:rPr>
                  <w:rFonts w:ascii="맑은 고딕" w:hAnsi="맑은 고딕"/>
                </w:rPr>
                <w:delText>사용자가 부적절한 사용자인지 판별 후 권한을 부여한다.</w:delText>
              </w:r>
            </w:del>
          </w:p>
        </w:tc>
      </w:tr>
      <w:tr w:rsidR="00B0767A" w:rsidRPr="00B0767A" w:rsidDel="00DF0643" w14:paraId="2B539DB0" w14:textId="47876DC5" w:rsidTr="002351D2">
        <w:trPr>
          <w:del w:id="2019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959FE79" w14:textId="39A56763" w:rsidR="003E1AFD" w:rsidDel="00DF0643" w:rsidRDefault="003E1AFD" w:rsidP="003E1AFD">
            <w:pPr>
              <w:pStyle w:val="af"/>
              <w:rPr>
                <w:del w:id="2020" w:author="오윤 권" w:date="2023-06-06T20:08:00Z"/>
                <w:rFonts w:ascii="맑은 고딕" w:eastAsia="맑은 고딕" w:hAnsi="맑은 고딕"/>
              </w:rPr>
            </w:pPr>
            <w:del w:id="202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4C8440AC" w14:textId="4A05F808" w:rsidR="003E1AFD" w:rsidDel="00DF0643" w:rsidRDefault="003E1AFD" w:rsidP="003E1AFD">
            <w:pPr>
              <w:pStyle w:val="af"/>
              <w:rPr>
                <w:del w:id="202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02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8B1E2BA" w14:textId="24B8259B" w:rsidR="003E1AFD" w:rsidDel="00DF0643" w:rsidRDefault="003E1AFD" w:rsidP="003E1AFD">
            <w:pPr>
              <w:pStyle w:val="af"/>
              <w:rPr>
                <w:del w:id="202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02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데이터베이스에 회원이 등록된다.</w:delText>
              </w:r>
            </w:del>
          </w:p>
        </w:tc>
      </w:tr>
      <w:tr w:rsidR="00B0767A" w:rsidRPr="00B0767A" w:rsidDel="00DF0643" w14:paraId="22F7F2DA" w14:textId="4043D198" w:rsidTr="002351D2">
        <w:trPr>
          <w:del w:id="202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1D5318B" w14:textId="318AFCD4" w:rsidR="003E1AFD" w:rsidDel="00DF0643" w:rsidRDefault="003E1AFD" w:rsidP="003E1AFD">
            <w:pPr>
              <w:jc w:val="center"/>
              <w:rPr>
                <w:del w:id="2027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ADA7BB6" w14:textId="3C1217D3" w:rsidR="003E1AFD" w:rsidDel="00DF0643" w:rsidRDefault="003E1AFD" w:rsidP="003E1AFD">
            <w:pPr>
              <w:pStyle w:val="af"/>
              <w:rPr>
                <w:del w:id="202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1AC8C345" w14:textId="1D28C615" w:rsidR="003E1AFD" w:rsidDel="00DF0643" w:rsidRDefault="003E1AFD" w:rsidP="003E1AFD">
            <w:pPr>
              <w:pStyle w:val="af"/>
              <w:rPr>
                <w:del w:id="202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B0767A" w:rsidRPr="00B0767A" w:rsidDel="00DF0643" w14:paraId="323A3614" w14:textId="54E66AE4" w:rsidTr="00F80977">
        <w:trPr>
          <w:del w:id="203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D2C654C" w14:textId="759B8066" w:rsidR="00782E3C" w:rsidDel="00DF0643" w:rsidRDefault="00782E3C" w:rsidP="00782E3C">
            <w:pPr>
              <w:pStyle w:val="af"/>
              <w:rPr>
                <w:del w:id="2031" w:author="오윤 권" w:date="2023-06-06T20:08:00Z"/>
                <w:rFonts w:ascii="맑은 고딕" w:eastAsia="맑은 고딕" w:hAnsi="맑은 고딕"/>
              </w:rPr>
            </w:pPr>
            <w:del w:id="203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4B36CEC1" w14:textId="77092898" w:rsidR="00782E3C" w:rsidDel="00DF0643" w:rsidRDefault="00782E3C" w:rsidP="00782E3C">
            <w:pPr>
              <w:pStyle w:val="af"/>
              <w:rPr>
                <w:del w:id="203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034" w:author="오윤 권" w:date="2023-06-06T20:08:00Z">
              <w:r w:rsidDel="00DF0643">
                <w:rPr>
                  <w:rFonts w:ascii="맑은 고딕" w:eastAsia="맑은 고딕" w:hAnsi="맑은 고딕" w:hint="eastAsia"/>
                  <w:b w:val="0"/>
                </w:rPr>
                <w:delText>E</w:delText>
              </w:r>
              <w:r w:rsidDel="00DF0643">
                <w:rPr>
                  <w:rFonts w:ascii="맑은 고딕" w:eastAsia="맑은 고딕" w:hAnsi="맑은 고딕"/>
                  <w:b w:val="0"/>
                </w:rPr>
                <w:delText>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274B46A" w14:textId="3F846368" w:rsidR="00782E3C" w:rsidDel="00DF0643" w:rsidRDefault="00782E3C" w:rsidP="00782E3C">
            <w:pPr>
              <w:pStyle w:val="af"/>
              <w:jc w:val="both"/>
              <w:rPr>
                <w:del w:id="203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03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부적절한 사용자인 경우 권한을 제한한다.</w:delText>
              </w:r>
            </w:del>
          </w:p>
        </w:tc>
      </w:tr>
      <w:tr w:rsidR="00B0767A" w:rsidRPr="00B0767A" w:rsidDel="00DF0643" w14:paraId="16A35F51" w14:textId="67DC9FDE" w:rsidTr="00C32B9F">
        <w:trPr>
          <w:del w:id="203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E39627F" w14:textId="269F8C10" w:rsidR="001121FA" w:rsidDel="00DF0643" w:rsidRDefault="001121FA" w:rsidP="00C32B9F">
            <w:pPr>
              <w:pStyle w:val="af"/>
              <w:rPr>
                <w:del w:id="203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A849C0B" w14:textId="51CD167B" w:rsidR="001121FA" w:rsidDel="00DF0643" w:rsidRDefault="001121FA" w:rsidP="00C32B9F">
            <w:pPr>
              <w:rPr>
                <w:del w:id="2039" w:author="오윤 권" w:date="2023-06-06T20:08:00Z"/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C634037" w14:textId="28E8038A" w:rsidR="001121FA" w:rsidDel="00DF0643" w:rsidRDefault="001121FA" w:rsidP="00C32B9F">
            <w:pPr>
              <w:rPr>
                <w:del w:id="204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41" w:author="오윤 권" w:date="2023-06-06T20:08:00Z">
              <w:r w:rsidDel="00DF0643">
                <w:rPr>
                  <w:rStyle w:val="ae"/>
                  <w:rFonts w:ascii="맑은 고딕" w:hAnsi="맑은 고딕" w:hint="eastAsia"/>
                  <w:color w:val="auto"/>
                </w:rPr>
                <w:delText>..</w:delText>
              </w:r>
            </w:del>
          </w:p>
        </w:tc>
      </w:tr>
      <w:tr w:rsidR="002443AA" w:rsidRPr="00B0767A" w:rsidDel="00DF0643" w14:paraId="7E18A00A" w14:textId="565429E8" w:rsidTr="00B91AA8">
        <w:trPr>
          <w:del w:id="2042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48C5808" w14:textId="677F2A10" w:rsidR="002443AA" w:rsidDel="00DF0643" w:rsidRDefault="002443AA" w:rsidP="00782E3C">
            <w:pPr>
              <w:pStyle w:val="af"/>
              <w:rPr>
                <w:del w:id="2043" w:author="오윤 권" w:date="2023-06-06T20:08:00Z"/>
                <w:rFonts w:ascii="맑은 고딕" w:eastAsia="맑은 고딕" w:hAnsi="맑은 고딕"/>
              </w:rPr>
            </w:pPr>
            <w:del w:id="204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6719E7D2" w14:textId="32925F69" w:rsidR="002443AA" w:rsidDel="00DF0643" w:rsidRDefault="002443AA" w:rsidP="00782E3C">
            <w:pPr>
              <w:rPr>
                <w:del w:id="204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46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67DF56FA" w14:textId="59DEE06A" w:rsidR="002443AA" w:rsidDel="00DF0643" w:rsidRDefault="002443AA" w:rsidP="00782E3C">
            <w:pPr>
              <w:rPr>
                <w:del w:id="204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48" w:author="오윤 권" w:date="2023-06-06T20:08:00Z">
              <w:r w:rsidDel="00DF0643">
                <w:rPr>
                  <w:rFonts w:ascii="맑은 고딕" w:hAnsi="맑은 고딕"/>
                </w:rPr>
                <w:delText>B01 → B02 → B03</w:delText>
              </w:r>
            </w:del>
          </w:p>
        </w:tc>
      </w:tr>
      <w:tr w:rsidR="002443AA" w:rsidRPr="00B0767A" w:rsidDel="00DF0643" w14:paraId="626B709D" w14:textId="2393994D" w:rsidTr="00B91AA8">
        <w:trPr>
          <w:del w:id="204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31019B6" w14:textId="75D89C98" w:rsidR="002443AA" w:rsidDel="00DF0643" w:rsidRDefault="002443AA" w:rsidP="00782E3C">
            <w:pPr>
              <w:pStyle w:val="af"/>
              <w:rPr>
                <w:del w:id="2050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BB715DD" w14:textId="1A470631" w:rsidR="002443AA" w:rsidDel="00DF0643" w:rsidRDefault="002443AA" w:rsidP="00782E3C">
            <w:pPr>
              <w:rPr>
                <w:del w:id="205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52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59CE8259" w14:textId="7863B13E" w:rsidR="002443AA" w:rsidDel="00DF0643" w:rsidRDefault="002443AA" w:rsidP="00782E3C">
            <w:pPr>
              <w:rPr>
                <w:del w:id="205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54" w:author="오윤 권" w:date="2023-06-06T20:08:00Z">
              <w:r w:rsidDel="00DF0643">
                <w:rPr>
                  <w:rFonts w:ascii="맑은 고딕" w:hAnsi="맑은 고딕"/>
                </w:rPr>
                <w:delText>B01 → B02 → A02-1 → B01</w:delText>
              </w:r>
            </w:del>
          </w:p>
        </w:tc>
      </w:tr>
    </w:tbl>
    <w:p w14:paraId="25564B5A" w14:textId="706CE986" w:rsidR="001121FA" w:rsidDel="00DF0643" w:rsidRDefault="001121FA" w:rsidP="001121FA">
      <w:pPr>
        <w:rPr>
          <w:del w:id="2055" w:author="오윤 권" w:date="2023-06-06T20:08:00Z"/>
          <w:rFonts w:ascii="맑은 고딕" w:hAnsi="맑은 고딕"/>
        </w:rPr>
      </w:pPr>
    </w:p>
    <w:p w14:paraId="0E4E6F9C" w14:textId="1D47AF9F" w:rsidR="00FB4D8B" w:rsidDel="00DF0643" w:rsidRDefault="00FB4D8B" w:rsidP="001121FA">
      <w:pPr>
        <w:rPr>
          <w:del w:id="2056" w:author="오윤 권" w:date="2023-06-06T20:08:00Z"/>
          <w:rFonts w:ascii="맑은 고딕" w:hAnsi="맑은 고딕"/>
        </w:rPr>
      </w:pPr>
    </w:p>
    <w:p w14:paraId="4682E76B" w14:textId="622916A4" w:rsidR="00FB4D8B" w:rsidDel="00DF0643" w:rsidRDefault="00FB4D8B" w:rsidP="001121FA">
      <w:pPr>
        <w:rPr>
          <w:del w:id="2057" w:author="오윤 권" w:date="2023-06-06T20:08:00Z"/>
          <w:rFonts w:ascii="맑은 고딕" w:hAnsi="맑은 고딕"/>
        </w:rPr>
      </w:pPr>
    </w:p>
    <w:p w14:paraId="7A957BAE" w14:textId="48D1A67E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2058" w:author="오윤 권" w:date="2023-06-06T20:08:00Z"/>
          <w:rFonts w:ascii="맑은 고딕" w:hAnsi="맑은 고딕" w:cs="돋움"/>
          <w:szCs w:val="20"/>
        </w:rPr>
      </w:pPr>
      <w:del w:id="2059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UC016: </w:delText>
        </w:r>
        <w:r w:rsidDel="00DF0643">
          <w:rPr>
            <w:rFonts w:ascii="맑은 고딕" w:hAnsi="맑은 고딕" w:cs="돋움" w:hint="eastAsia"/>
            <w:szCs w:val="20"/>
          </w:rPr>
          <w:delText>작업 기록을 분석한다</w:delText>
        </w:r>
        <w:r w:rsidDel="00DF0643">
          <w:rPr>
            <w:rFonts w:ascii="맑은 고딕" w:hAnsi="맑은 고딕" w:cs="돋움"/>
            <w:szCs w:val="20"/>
          </w:rPr>
          <w:delText>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5201F931" w14:textId="0EF6D16F" w:rsidTr="00C32B9F">
        <w:trPr>
          <w:del w:id="206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3B6C70F" w14:textId="78FE448F" w:rsidR="001121FA" w:rsidDel="00DF0643" w:rsidRDefault="001121FA" w:rsidP="00C32B9F">
            <w:pPr>
              <w:pStyle w:val="af"/>
              <w:rPr>
                <w:del w:id="2061" w:author="오윤 권" w:date="2023-06-06T20:08:00Z"/>
                <w:rFonts w:ascii="맑은 고딕" w:eastAsia="맑은 고딕" w:hAnsi="맑은 고딕"/>
              </w:rPr>
            </w:pPr>
            <w:del w:id="206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25FF663D" w14:textId="30DFA62D" w:rsidR="001121FA" w:rsidDel="00DF0643" w:rsidRDefault="00A37F12" w:rsidP="00C32B9F">
            <w:pPr>
              <w:rPr>
                <w:del w:id="206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64" w:author="오윤 권" w:date="2023-06-06T20:08:00Z">
              <w:r w:rsidDel="00DF0643">
                <w:rPr>
                  <w:rFonts w:ascii="맑은 고딕" w:hAnsi="맑은 고딕"/>
                </w:rPr>
                <w:delText>회원의 작업완료기간 및 완료시간을 비교하고 분석하여 회원에 작업 스타일을 파악한다.</w:delText>
              </w:r>
            </w:del>
          </w:p>
        </w:tc>
      </w:tr>
      <w:tr w:rsidR="00B0767A" w:rsidRPr="00B0767A" w:rsidDel="00DF0643" w14:paraId="31C4D4B5" w14:textId="31D0976D" w:rsidTr="000E32ED">
        <w:trPr>
          <w:del w:id="206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0C1AE22" w14:textId="607A82AC" w:rsidR="001673A8" w:rsidDel="00DF0643" w:rsidRDefault="001673A8" w:rsidP="001673A8">
            <w:pPr>
              <w:pStyle w:val="af"/>
              <w:rPr>
                <w:del w:id="2066" w:author="오윤 권" w:date="2023-06-06T20:08:00Z"/>
                <w:rFonts w:ascii="맑은 고딕" w:eastAsia="맑은 고딕" w:hAnsi="맑은 고딕"/>
              </w:rPr>
            </w:pPr>
            <w:del w:id="206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1422652" w14:textId="667857E3" w:rsidR="001673A8" w:rsidDel="00DF0643" w:rsidRDefault="001673A8" w:rsidP="001673A8">
            <w:pPr>
              <w:rPr>
                <w:del w:id="206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69" w:author="오윤 권" w:date="2023-06-06T20:08:00Z">
              <w:r w:rsidDel="00DF0643">
                <w:rPr>
                  <w:rFonts w:ascii="맑은 고딕" w:hAnsi="맑은 고딕"/>
                </w:rPr>
                <w:delText>관리자</w:delText>
              </w:r>
            </w:del>
          </w:p>
        </w:tc>
      </w:tr>
      <w:tr w:rsidR="00B0767A" w:rsidRPr="00B0767A" w:rsidDel="00DF0643" w14:paraId="666DCD7A" w14:textId="1B121327" w:rsidTr="000E32ED">
        <w:trPr>
          <w:del w:id="2070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720F114" w14:textId="35A7EBB7" w:rsidR="001673A8" w:rsidDel="00DF0643" w:rsidRDefault="001673A8" w:rsidP="001673A8">
            <w:pPr>
              <w:pStyle w:val="af"/>
              <w:rPr>
                <w:del w:id="2071" w:author="오윤 권" w:date="2023-06-06T20:08:00Z"/>
                <w:rFonts w:ascii="맑은 고딕" w:eastAsia="맑은 고딕" w:hAnsi="맑은 고딕"/>
              </w:rPr>
            </w:pPr>
            <w:del w:id="207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75CD777C" w14:textId="7A229098" w:rsidR="001673A8" w:rsidDel="00DF0643" w:rsidRDefault="001673A8" w:rsidP="001673A8">
            <w:pPr>
              <w:rPr>
                <w:del w:id="207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74" w:author="오윤 권" w:date="2023-06-06T20:08:00Z">
              <w:r w:rsidDel="00DF0643">
                <w:rPr>
                  <w:rFonts w:ascii="맑은 고딕" w:hAnsi="맑은 고딕"/>
                </w:rPr>
                <w:delText>관리자 로그인을 한 상태여야 한다.</w:delText>
              </w:r>
            </w:del>
          </w:p>
        </w:tc>
      </w:tr>
      <w:tr w:rsidR="00B0767A" w:rsidRPr="00B0767A" w:rsidDel="00DF0643" w14:paraId="28498922" w14:textId="5CBE72AE" w:rsidTr="000E32ED">
        <w:trPr>
          <w:del w:id="207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D709DDC" w14:textId="51CE8E51" w:rsidR="001673A8" w:rsidDel="00DF0643" w:rsidRDefault="001673A8" w:rsidP="001673A8">
            <w:pPr>
              <w:pStyle w:val="af"/>
              <w:rPr>
                <w:del w:id="2076" w:author="오윤 권" w:date="2023-06-06T20:08:00Z"/>
                <w:rFonts w:ascii="맑은 고딕" w:eastAsia="맑은 고딕" w:hAnsi="맑은 고딕"/>
              </w:rPr>
            </w:pPr>
            <w:del w:id="207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464C0EA" w14:textId="666F73E8" w:rsidR="001673A8" w:rsidDel="00DF0643" w:rsidRDefault="001673A8" w:rsidP="001673A8">
            <w:pPr>
              <w:rPr>
                <w:del w:id="207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79" w:author="오윤 권" w:date="2023-06-06T20:08:00Z">
              <w:r w:rsidDel="00DF0643">
                <w:rPr>
                  <w:rFonts w:ascii="맑은 고딕" w:hAnsi="맑은 고딕"/>
                </w:rPr>
                <w:delText>회원의 작업기록을 분석하여 알린다.</w:delText>
              </w:r>
            </w:del>
          </w:p>
        </w:tc>
      </w:tr>
      <w:tr w:rsidR="002443AA" w:rsidRPr="00B0767A" w:rsidDel="00DF0643" w14:paraId="211B84D0" w14:textId="3D61D8C1" w:rsidTr="000E32ED">
        <w:trPr>
          <w:del w:id="208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81E92B4" w14:textId="3D8C9BCC" w:rsidR="002443AA" w:rsidDel="00DF0643" w:rsidRDefault="002443AA" w:rsidP="001673A8">
            <w:pPr>
              <w:pStyle w:val="af"/>
              <w:rPr>
                <w:del w:id="2081" w:author="오윤 권" w:date="2023-06-06T20:08:00Z"/>
                <w:rFonts w:ascii="맑은 고딕" w:eastAsia="맑은 고딕" w:hAnsi="맑은 고딕"/>
              </w:rPr>
            </w:pPr>
            <w:del w:id="208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37EEC375" w14:textId="2F5AF43B" w:rsidR="002443AA" w:rsidDel="00DF0643" w:rsidRDefault="002443AA" w:rsidP="001673A8">
            <w:pPr>
              <w:pStyle w:val="af"/>
              <w:rPr>
                <w:del w:id="208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08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DCD1E98" w14:textId="3FBC7F06" w:rsidR="002443AA" w:rsidDel="00DF0643" w:rsidRDefault="002443AA" w:rsidP="001673A8">
            <w:pPr>
              <w:pStyle w:val="af"/>
              <w:jc w:val="both"/>
              <w:rPr>
                <w:del w:id="208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08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사용자의 작업정보를 가져온다.</w:delText>
              </w:r>
            </w:del>
          </w:p>
        </w:tc>
      </w:tr>
      <w:tr w:rsidR="002443AA" w:rsidRPr="00B0767A" w:rsidDel="00DF0643" w14:paraId="45AB5DE0" w14:textId="71973083" w:rsidTr="000E32ED">
        <w:trPr>
          <w:del w:id="208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7C2E000" w14:textId="6DC53A34" w:rsidR="002443AA" w:rsidDel="00DF0643" w:rsidRDefault="002443AA" w:rsidP="001673A8">
            <w:pPr>
              <w:jc w:val="center"/>
              <w:rPr>
                <w:del w:id="2088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1841EE" w14:textId="17BAA6EC" w:rsidR="002443AA" w:rsidDel="00DF0643" w:rsidRDefault="002443AA" w:rsidP="001673A8">
            <w:pPr>
              <w:rPr>
                <w:del w:id="208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90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FA630D0" w14:textId="5E655C6A" w:rsidR="002443AA" w:rsidDel="00DF0643" w:rsidRDefault="002443AA" w:rsidP="001673A8">
            <w:pPr>
              <w:rPr>
                <w:del w:id="209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092" w:author="오윤 권" w:date="2023-06-06T20:08:00Z">
              <w:r w:rsidDel="00DF0643">
                <w:rPr>
                  <w:rFonts w:ascii="맑은 고딕" w:hAnsi="맑은 고딕"/>
                </w:rPr>
                <w:delText>작업분석 버튼을 선택한다.</w:delText>
              </w:r>
            </w:del>
          </w:p>
        </w:tc>
      </w:tr>
      <w:tr w:rsidR="002443AA" w:rsidRPr="00B0767A" w:rsidDel="00DF0643" w14:paraId="1C47C600" w14:textId="3AE458C8" w:rsidTr="000E32ED">
        <w:trPr>
          <w:del w:id="209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E4123E2" w14:textId="502D01E8" w:rsidR="002443AA" w:rsidDel="00DF0643" w:rsidRDefault="002443AA" w:rsidP="00A5078F">
            <w:pPr>
              <w:jc w:val="center"/>
              <w:rPr>
                <w:del w:id="2094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40A6619" w14:textId="7A82934F" w:rsidR="002443AA" w:rsidDel="00DF0643" w:rsidRDefault="002443AA" w:rsidP="00A5078F">
            <w:pPr>
              <w:rPr>
                <w:del w:id="2095" w:author="오윤 권" w:date="2023-06-06T20:08:00Z"/>
                <w:rFonts w:ascii="맑은 고딕" w:hAnsi="맑은 고딕"/>
              </w:rPr>
            </w:pPr>
            <w:del w:id="2096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DFBB47B" w14:textId="043330D0" w:rsidR="002443AA" w:rsidDel="00DF0643" w:rsidRDefault="002443AA" w:rsidP="00A5078F">
            <w:pPr>
              <w:rPr>
                <w:del w:id="2097" w:author="오윤 권" w:date="2023-06-06T20:08:00Z"/>
                <w:rFonts w:ascii="맑은 고딕" w:hAnsi="맑은 고딕"/>
              </w:rPr>
            </w:pPr>
            <w:del w:id="2098" w:author="오윤 권" w:date="2023-06-06T20:08:00Z">
              <w:r w:rsidDel="00DF0643">
                <w:rPr>
                  <w:rFonts w:ascii="맑은 고딕" w:hAnsi="맑은 고딕"/>
                </w:rPr>
                <w:delText>화면은 ‘사용자의 작업기록을 저장하시겠습니까?’ 문구를 출력한다.</w:delText>
              </w:r>
            </w:del>
          </w:p>
        </w:tc>
      </w:tr>
      <w:tr w:rsidR="002443AA" w:rsidRPr="00B0767A" w:rsidDel="00DF0643" w14:paraId="1DF79C1F" w14:textId="0CD7E612" w:rsidTr="000E32ED">
        <w:trPr>
          <w:del w:id="209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65A7C92" w14:textId="652EB37E" w:rsidR="002443AA" w:rsidDel="00DF0643" w:rsidRDefault="002443AA" w:rsidP="00A5078F">
            <w:pPr>
              <w:jc w:val="center"/>
              <w:rPr>
                <w:del w:id="2100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69D63E" w14:textId="24615128" w:rsidR="002443AA" w:rsidDel="00DF0643" w:rsidRDefault="002443AA" w:rsidP="00A5078F">
            <w:pPr>
              <w:rPr>
                <w:del w:id="2101" w:author="오윤 권" w:date="2023-06-06T20:08:00Z"/>
                <w:rFonts w:ascii="맑은 고딕" w:hAnsi="맑은 고딕"/>
              </w:rPr>
            </w:pPr>
            <w:del w:id="2102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F4CBCE6" w14:textId="5571E12A" w:rsidR="002443AA" w:rsidDel="00DF0643" w:rsidRDefault="002443AA" w:rsidP="00A5078F">
            <w:pPr>
              <w:rPr>
                <w:del w:id="2103" w:author="오윤 권" w:date="2023-06-06T20:08:00Z"/>
                <w:rFonts w:ascii="맑은 고딕" w:hAnsi="맑은 고딕"/>
              </w:rPr>
            </w:pPr>
            <w:del w:id="2104" w:author="오윤 권" w:date="2023-06-06T20:08:00Z">
              <w:r w:rsidDel="00DF0643">
                <w:rPr>
                  <w:rFonts w:ascii="맑은 고딕" w:hAnsi="맑은 고딕"/>
                </w:rPr>
                <w:delText>사용자의 작업 기록을 데이터베이스에 저장한다.</w:delText>
              </w:r>
            </w:del>
          </w:p>
        </w:tc>
      </w:tr>
      <w:tr w:rsidR="00B0767A" w:rsidRPr="00B0767A" w:rsidDel="00DF0643" w14:paraId="64A36F12" w14:textId="7119276C" w:rsidTr="000E32ED">
        <w:trPr>
          <w:del w:id="2105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A3D2AB2" w14:textId="7F788AA9" w:rsidR="00A5078F" w:rsidDel="00DF0643" w:rsidRDefault="00A5078F" w:rsidP="00A5078F">
            <w:pPr>
              <w:pStyle w:val="af"/>
              <w:rPr>
                <w:del w:id="2106" w:author="오윤 권" w:date="2023-06-06T20:08:00Z"/>
                <w:rFonts w:ascii="맑은 고딕" w:eastAsia="맑은 고딕" w:hAnsi="맑은 고딕"/>
              </w:rPr>
            </w:pPr>
            <w:del w:id="210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79BE413" w14:textId="32E534F3" w:rsidR="00A5078F" w:rsidDel="00DF0643" w:rsidRDefault="00A5078F" w:rsidP="00A5078F">
            <w:pPr>
              <w:pStyle w:val="af"/>
              <w:rPr>
                <w:del w:id="210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10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2899EF2" w14:textId="7728BE4A" w:rsidR="00A5078F" w:rsidDel="00DF0643" w:rsidRDefault="00A5078F" w:rsidP="00A5078F">
            <w:pPr>
              <w:pStyle w:val="af"/>
              <w:rPr>
                <w:del w:id="211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11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‘아니오’를 선택한 경우 작업기록은 저장되지 않으며 B02로 돌아간다.</w:delText>
              </w:r>
            </w:del>
          </w:p>
        </w:tc>
      </w:tr>
      <w:tr w:rsidR="00B0767A" w:rsidRPr="00B0767A" w:rsidDel="00DF0643" w14:paraId="070A4275" w14:textId="5F9E6E40" w:rsidTr="000E32ED">
        <w:trPr>
          <w:del w:id="211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15988FD" w14:textId="6D0A54E4" w:rsidR="001673A8" w:rsidDel="00DF0643" w:rsidRDefault="001673A8" w:rsidP="001673A8">
            <w:pPr>
              <w:pStyle w:val="af"/>
              <w:rPr>
                <w:del w:id="2113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2E91592" w14:textId="60F282D9" w:rsidR="001673A8" w:rsidDel="00DF0643" w:rsidRDefault="001673A8" w:rsidP="001673A8">
            <w:pPr>
              <w:rPr>
                <w:del w:id="211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15" w:author="오윤 권" w:date="2023-06-06T20:08:00Z">
              <w:r w:rsidDel="00DF0643">
                <w:rPr>
                  <w:rFonts w:ascii="맑은 고딕" w:hAnsi="맑은 고딕"/>
                </w:rPr>
                <w:delText>E01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2ED5CB5" w14:textId="07E7B885" w:rsidR="001673A8" w:rsidDel="00DF0643" w:rsidRDefault="001673A8" w:rsidP="001673A8">
            <w:pPr>
              <w:rPr>
                <w:del w:id="211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17" w:author="오윤 권" w:date="2023-06-06T20:08:00Z">
              <w:r w:rsidDel="00DF0643">
                <w:rPr>
                  <w:rFonts w:ascii="맑은 고딕" w:hAnsi="맑은 고딕"/>
                </w:rPr>
                <w:delText>사용자가 비회원일 경우 ‘카카오 로그인을 진행해주세요.’문구를 사용자에게 전송한다.</w:delText>
              </w:r>
            </w:del>
          </w:p>
        </w:tc>
      </w:tr>
      <w:tr w:rsidR="002443AA" w:rsidRPr="00B0767A" w:rsidDel="00DF0643" w14:paraId="2906D7BC" w14:textId="32312AF4" w:rsidTr="008E1EFB">
        <w:trPr>
          <w:del w:id="211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FA4268C" w14:textId="68465919" w:rsidR="002443AA" w:rsidDel="00DF0643" w:rsidRDefault="002443AA" w:rsidP="009A726C">
            <w:pPr>
              <w:pStyle w:val="af"/>
              <w:rPr>
                <w:del w:id="2119" w:author="오윤 권" w:date="2023-06-06T20:08:00Z"/>
                <w:rFonts w:ascii="맑은 고딕" w:eastAsia="맑은 고딕" w:hAnsi="맑은 고딕"/>
              </w:rPr>
            </w:pPr>
            <w:del w:id="212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47678A7F" w14:textId="1DD4DB9B" w:rsidR="002443AA" w:rsidDel="00DF0643" w:rsidRDefault="002443AA" w:rsidP="009A726C">
            <w:pPr>
              <w:rPr>
                <w:del w:id="212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22" w:author="오윤 권" w:date="2023-06-06T20:08:00Z">
              <w:r w:rsidDel="00DF0643"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6A390878" w14:textId="0F75B86F" w:rsidR="002443AA" w:rsidDel="00DF0643" w:rsidRDefault="002443AA" w:rsidP="009A726C">
            <w:pPr>
              <w:rPr>
                <w:del w:id="212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24" w:author="오윤 권" w:date="2023-06-06T20:08:00Z">
              <w:r w:rsidDel="00DF0643">
                <w:delText xml:space="preserve">B01 </w:delText>
              </w:r>
              <w:r w:rsidDel="00DF0643">
                <w:delText>→</w:delText>
              </w:r>
              <w:r w:rsidDel="00DF0643">
                <w:delText xml:space="preserve"> B02 </w:delText>
              </w:r>
            </w:del>
          </w:p>
        </w:tc>
      </w:tr>
      <w:tr w:rsidR="002443AA" w:rsidRPr="00B0767A" w:rsidDel="00DF0643" w14:paraId="33ED0E42" w14:textId="7E9BB468" w:rsidTr="008E1EFB">
        <w:trPr>
          <w:del w:id="212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F6DF85B" w14:textId="2349A810" w:rsidR="002443AA" w:rsidDel="00DF0643" w:rsidRDefault="002443AA" w:rsidP="009A726C">
            <w:pPr>
              <w:pStyle w:val="af"/>
              <w:rPr>
                <w:del w:id="212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68DDBC02" w14:textId="1B8E60E7" w:rsidR="002443AA" w:rsidDel="00DF0643" w:rsidRDefault="002443AA" w:rsidP="009A726C">
            <w:pPr>
              <w:rPr>
                <w:del w:id="212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28" w:author="오윤 권" w:date="2023-06-06T20:08:00Z">
              <w:r w:rsidDel="00DF0643"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1D8289CC" w14:textId="11C646ED" w:rsidR="002443AA" w:rsidDel="00DF0643" w:rsidRDefault="002443AA" w:rsidP="009A726C">
            <w:pPr>
              <w:rPr>
                <w:del w:id="212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30" w:author="오윤 권" w:date="2023-06-06T20:08:00Z">
              <w:r w:rsidDel="00DF0643">
                <w:delText xml:space="preserve">B01 </w:delText>
              </w:r>
              <w:r w:rsidDel="00DF0643">
                <w:delText>→</w:delText>
              </w:r>
              <w:r w:rsidDel="00DF0643">
                <w:delText xml:space="preserve"> B02 </w:delText>
              </w:r>
              <w:r w:rsidDel="00DF0643">
                <w:delText>→</w:delText>
              </w:r>
              <w:r w:rsidDel="00DF0643">
                <w:delText xml:space="preserve"> A02-1 </w:delText>
              </w:r>
              <w:r w:rsidDel="00DF0643">
                <w:delText>→</w:delText>
              </w:r>
              <w:r w:rsidDel="00DF0643">
                <w:delText xml:space="preserve"> B02</w:delText>
              </w:r>
            </w:del>
          </w:p>
        </w:tc>
      </w:tr>
      <w:tr w:rsidR="002443AA" w:rsidRPr="00B0767A" w:rsidDel="00DF0643" w14:paraId="0E75B5C6" w14:textId="184E760F" w:rsidTr="008E1EFB">
        <w:trPr>
          <w:del w:id="213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2DAADD5" w14:textId="3664F078" w:rsidR="002443AA" w:rsidDel="00DF0643" w:rsidRDefault="002443AA" w:rsidP="009A726C">
            <w:pPr>
              <w:pStyle w:val="af"/>
              <w:rPr>
                <w:del w:id="2132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4A4BB8D1" w14:textId="51C1579E" w:rsidR="002443AA" w:rsidDel="00DF0643" w:rsidRDefault="002443AA" w:rsidP="009A726C">
            <w:pPr>
              <w:rPr>
                <w:del w:id="213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34" w:author="오윤 권" w:date="2023-06-06T20:08:00Z">
              <w:r w:rsidDel="00DF0643"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55FE0E41" w14:textId="276CE9B4" w:rsidR="002443AA" w:rsidDel="00DF0643" w:rsidRDefault="002443AA" w:rsidP="009A726C">
            <w:pPr>
              <w:rPr>
                <w:del w:id="213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36" w:author="오윤 권" w:date="2023-06-06T20:08:00Z">
              <w:r w:rsidDel="00DF0643">
                <w:delText xml:space="preserve">B01 </w:delText>
              </w:r>
              <w:r w:rsidDel="00DF0643">
                <w:delText>→</w:delText>
              </w:r>
              <w:r w:rsidDel="00DF0643">
                <w:delText xml:space="preserve"> E01</w:delText>
              </w:r>
            </w:del>
          </w:p>
        </w:tc>
      </w:tr>
    </w:tbl>
    <w:p w14:paraId="068F0F9B" w14:textId="1513E4DC" w:rsidR="001121FA" w:rsidDel="00DF0643" w:rsidRDefault="001121FA" w:rsidP="001121FA">
      <w:pPr>
        <w:rPr>
          <w:del w:id="2137" w:author="오윤 권" w:date="2023-06-06T20:08:00Z"/>
          <w:rFonts w:ascii="맑은 고딕" w:hAnsi="맑은 고딕"/>
        </w:rPr>
      </w:pPr>
    </w:p>
    <w:p w14:paraId="254041D2" w14:textId="373F835F" w:rsidR="00CC2CE5" w:rsidDel="00DF0643" w:rsidRDefault="00CC2CE5" w:rsidP="004221DF">
      <w:pPr>
        <w:rPr>
          <w:del w:id="2138" w:author="오윤 권" w:date="2023-06-06T20:08:00Z"/>
          <w:rFonts w:ascii="맑은 고딕" w:hAnsi="맑은 고딕"/>
        </w:rPr>
      </w:pPr>
    </w:p>
    <w:p w14:paraId="6B1C2F99" w14:textId="1A9F96E0" w:rsidR="001121FA" w:rsidDel="00DF0643" w:rsidRDefault="001121FA" w:rsidP="004221DF">
      <w:pPr>
        <w:rPr>
          <w:del w:id="2139" w:author="오윤 권" w:date="2023-06-06T20:08:00Z"/>
          <w:rFonts w:ascii="맑은 고딕" w:hAnsi="맑은 고딕"/>
        </w:rPr>
      </w:pPr>
    </w:p>
    <w:p w14:paraId="6CAF22C6" w14:textId="7F47A1CA" w:rsidR="001121FA" w:rsidDel="00DF0643" w:rsidRDefault="001121FA" w:rsidP="00B037E1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2140" w:author="오윤 권" w:date="2023-06-06T20:08:00Z"/>
          <w:rFonts w:ascii="맑은 고딕" w:hAnsi="맑은 고딕" w:cs="돋움"/>
          <w:szCs w:val="20"/>
        </w:rPr>
      </w:pPr>
      <w:del w:id="2141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>UC01</w:delText>
        </w:r>
        <w:r w:rsidR="00B037E1" w:rsidDel="00DF0643">
          <w:rPr>
            <w:rStyle w:val="ae"/>
            <w:rFonts w:ascii="맑은 고딕" w:hAnsi="맑은 고딕"/>
            <w:bCs/>
            <w:color w:val="auto"/>
          </w:rPr>
          <w:delText>7</w:delText>
        </w:r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: </w:delText>
        </w:r>
        <w:r w:rsidR="00B037E1" w:rsidDel="00DF0643">
          <w:rPr>
            <w:rFonts w:ascii="맑은 고딕" w:hAnsi="맑은 고딕" w:cs="돋움" w:hint="eastAsia"/>
            <w:szCs w:val="20"/>
          </w:rPr>
          <w:delText>카카오로그인한다.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2B13C281" w14:textId="60B6A8BE" w:rsidTr="00C32B9F">
        <w:trPr>
          <w:del w:id="214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15D60409" w14:textId="532E891A" w:rsidR="001121FA" w:rsidDel="00DF0643" w:rsidRDefault="001121FA" w:rsidP="00C32B9F">
            <w:pPr>
              <w:pStyle w:val="af"/>
              <w:ind w:left="1" w:hanging="3"/>
              <w:rPr>
                <w:del w:id="2143" w:author="오윤 권" w:date="2023-06-06T20:08:00Z"/>
                <w:rFonts w:ascii="맑은 고딕" w:eastAsia="맑은 고딕" w:hAnsi="맑은 고딕"/>
              </w:rPr>
            </w:pPr>
            <w:del w:id="214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4E659BB8" w14:textId="6E702E8C" w:rsidR="001121FA" w:rsidDel="00DF0643" w:rsidRDefault="00DD4907" w:rsidP="00C32B9F">
            <w:pPr>
              <w:ind w:hanging="2"/>
              <w:rPr>
                <w:del w:id="214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46" w:author="오윤 권" w:date="2023-06-06T20:08:00Z">
              <w:r w:rsidDel="00DF0643">
                <w:rPr>
                  <w:rFonts w:ascii="맑은 고딕" w:hAnsi="맑은 고딕"/>
                </w:rPr>
                <w:delText>카카오계정을 통해 간편로그인을 한다.</w:delText>
              </w:r>
            </w:del>
          </w:p>
        </w:tc>
      </w:tr>
      <w:tr w:rsidR="00B0767A" w:rsidRPr="00B0767A" w:rsidDel="00DF0643" w14:paraId="298E2079" w14:textId="35C4A941" w:rsidTr="000E0A05">
        <w:trPr>
          <w:del w:id="214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0198E7B" w14:textId="60FAEACD" w:rsidR="00CC2CE5" w:rsidDel="00DF0643" w:rsidRDefault="00CC2CE5" w:rsidP="00CC2CE5">
            <w:pPr>
              <w:pStyle w:val="af"/>
              <w:ind w:left="1" w:hanging="3"/>
              <w:rPr>
                <w:del w:id="2148" w:author="오윤 권" w:date="2023-06-06T20:08:00Z"/>
                <w:rFonts w:ascii="맑은 고딕" w:eastAsia="맑은 고딕" w:hAnsi="맑은 고딕"/>
              </w:rPr>
            </w:pPr>
            <w:del w:id="214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5F7BC053" w14:textId="6CD801A9" w:rsidR="00CC2CE5" w:rsidDel="00DF0643" w:rsidRDefault="00CC2CE5" w:rsidP="00CC2CE5">
            <w:pPr>
              <w:ind w:hanging="2"/>
              <w:rPr>
                <w:del w:id="215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51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1F89DA65" w14:textId="1A031029" w:rsidTr="000E0A05">
        <w:trPr>
          <w:del w:id="2152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C808026" w14:textId="5A4FE8A6" w:rsidR="00CC2CE5" w:rsidDel="00DF0643" w:rsidRDefault="00CC2CE5" w:rsidP="00CC2CE5">
            <w:pPr>
              <w:pStyle w:val="af"/>
              <w:ind w:left="1" w:hanging="3"/>
              <w:rPr>
                <w:del w:id="2153" w:author="오윤 권" w:date="2023-06-06T20:08:00Z"/>
                <w:rFonts w:ascii="맑은 고딕" w:eastAsia="맑은 고딕" w:hAnsi="맑은 고딕"/>
              </w:rPr>
            </w:pPr>
            <w:del w:id="215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78C10280" w14:textId="484BAB9A" w:rsidR="00CC2CE5" w:rsidDel="00DF0643" w:rsidRDefault="00CC2CE5" w:rsidP="00CC2CE5">
            <w:pPr>
              <w:ind w:hanging="2"/>
              <w:rPr>
                <w:del w:id="215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56" w:author="오윤 권" w:date="2023-06-06T20:08:00Z">
              <w:r w:rsidDel="00DF0643">
                <w:rPr>
                  <w:rFonts w:ascii="맑은 고딕" w:hAnsi="맑은 고딕"/>
                </w:rPr>
                <w:delText>카카오 계정이 있는 상태여야 한다.</w:delText>
              </w:r>
            </w:del>
          </w:p>
        </w:tc>
      </w:tr>
      <w:tr w:rsidR="00B0767A" w:rsidRPr="00B0767A" w:rsidDel="00DF0643" w14:paraId="78179062" w14:textId="67D886FE" w:rsidTr="000E0A05">
        <w:trPr>
          <w:del w:id="2157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68C0BC4" w14:textId="16DC9068" w:rsidR="00CC2CE5" w:rsidDel="00DF0643" w:rsidRDefault="00CC2CE5" w:rsidP="00CC2CE5">
            <w:pPr>
              <w:pStyle w:val="af"/>
              <w:ind w:left="1" w:hanging="3"/>
              <w:rPr>
                <w:del w:id="2158" w:author="오윤 권" w:date="2023-06-06T20:08:00Z"/>
                <w:rFonts w:ascii="맑은 고딕" w:eastAsia="맑은 고딕" w:hAnsi="맑은 고딕"/>
              </w:rPr>
            </w:pPr>
            <w:del w:id="2159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5AC2516" w14:textId="3599C99E" w:rsidR="00CC2CE5" w:rsidDel="00DF0643" w:rsidRDefault="00CC2CE5" w:rsidP="00CC2CE5">
            <w:pPr>
              <w:ind w:hanging="2"/>
              <w:rPr>
                <w:del w:id="216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61" w:author="오윤 권" w:date="2023-06-06T20:08:00Z">
              <w:r w:rsidDel="00DF0643">
                <w:rPr>
                  <w:rFonts w:ascii="맑은 고딕" w:hAnsi="맑은 고딕"/>
                </w:rPr>
                <w:delText>사용자는 다른 사용자와 동기화 작업을 할 수 있으며 댓글을 작성할 수 있다.</w:delText>
              </w:r>
            </w:del>
          </w:p>
        </w:tc>
      </w:tr>
      <w:tr w:rsidR="002443AA" w:rsidRPr="00B0767A" w:rsidDel="00DF0643" w14:paraId="2C5DCBDC" w14:textId="2795222D" w:rsidTr="00E739C1">
        <w:trPr>
          <w:del w:id="2162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B0B062C" w14:textId="16B3538B" w:rsidR="002443AA" w:rsidDel="00DF0643" w:rsidRDefault="002443AA" w:rsidP="007F0424">
            <w:pPr>
              <w:pStyle w:val="af"/>
              <w:ind w:left="1" w:hanging="3"/>
              <w:rPr>
                <w:del w:id="2163" w:author="오윤 권" w:date="2023-06-06T20:08:00Z"/>
                <w:rFonts w:ascii="맑은 고딕" w:eastAsia="맑은 고딕" w:hAnsi="맑은 고딕"/>
              </w:rPr>
            </w:pPr>
            <w:del w:id="216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30F8A884" w14:textId="153B0F99" w:rsidR="002443AA" w:rsidDel="00DF0643" w:rsidRDefault="002443AA" w:rsidP="007F0424">
            <w:pPr>
              <w:pStyle w:val="af"/>
              <w:ind w:left="1" w:hanging="3"/>
              <w:rPr>
                <w:del w:id="216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16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E65A452" w14:textId="2CB7F094" w:rsidR="002443AA" w:rsidDel="00DF0643" w:rsidRDefault="002443AA" w:rsidP="007F0424">
            <w:pPr>
              <w:pStyle w:val="af"/>
              <w:ind w:left="1" w:hanging="3"/>
              <w:jc w:val="both"/>
              <w:rPr>
                <w:del w:id="216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16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사용자는 카카오 로그인 버튼을 클릭한다.</w:delText>
              </w:r>
            </w:del>
          </w:p>
        </w:tc>
      </w:tr>
      <w:tr w:rsidR="002443AA" w:rsidRPr="00B0767A" w:rsidDel="00DF0643" w14:paraId="67FC25C4" w14:textId="3928F6FC" w:rsidTr="00E739C1">
        <w:trPr>
          <w:del w:id="216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5628A3E" w14:textId="1F4CEBF8" w:rsidR="002443AA" w:rsidDel="00DF0643" w:rsidRDefault="002443AA" w:rsidP="007F0424">
            <w:pPr>
              <w:ind w:hanging="2"/>
              <w:jc w:val="center"/>
              <w:rPr>
                <w:del w:id="2170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5E45C3" w14:textId="1907CFA4" w:rsidR="002443AA" w:rsidDel="00DF0643" w:rsidRDefault="002443AA" w:rsidP="007F0424">
            <w:pPr>
              <w:ind w:hanging="2"/>
              <w:rPr>
                <w:del w:id="217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72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BA7307E" w14:textId="24AA6D1F" w:rsidR="002443AA" w:rsidDel="00DF0643" w:rsidRDefault="002443AA" w:rsidP="007F0424">
            <w:pPr>
              <w:ind w:hanging="2"/>
              <w:rPr>
                <w:del w:id="217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74" w:author="오윤 권" w:date="2023-06-06T20:08:00Z">
              <w:r w:rsidDel="00DF0643">
                <w:rPr>
                  <w:rFonts w:ascii="맑은 고딕" w:hAnsi="맑은 고딕"/>
                </w:rPr>
                <w:delText>화면에 카카오 로그인 정보 입력창을 출력한다.</w:delText>
              </w:r>
            </w:del>
          </w:p>
        </w:tc>
      </w:tr>
      <w:tr w:rsidR="002443AA" w:rsidRPr="00B0767A" w:rsidDel="00DF0643" w14:paraId="3A664210" w14:textId="78F222CE" w:rsidTr="00E739C1">
        <w:trPr>
          <w:del w:id="217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274FA4F" w14:textId="7397E847" w:rsidR="002443AA" w:rsidDel="00DF0643" w:rsidRDefault="002443AA" w:rsidP="007F0424">
            <w:pPr>
              <w:ind w:hanging="2"/>
              <w:jc w:val="center"/>
              <w:rPr>
                <w:del w:id="2176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B3514F" w14:textId="727A8A8F" w:rsidR="002443AA" w:rsidDel="00DF0643" w:rsidRDefault="002443AA" w:rsidP="007F0424">
            <w:pPr>
              <w:ind w:hanging="2"/>
              <w:rPr>
                <w:del w:id="217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78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6432EC6" w14:textId="7281CF14" w:rsidR="002443AA" w:rsidDel="00DF0643" w:rsidRDefault="002443AA" w:rsidP="007F0424">
            <w:pPr>
              <w:ind w:hanging="2"/>
              <w:rPr>
                <w:del w:id="217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80" w:author="오윤 권" w:date="2023-06-06T20:08:00Z">
              <w:r w:rsidDel="00DF0643">
                <w:rPr>
                  <w:rFonts w:ascii="맑은 고딕" w:hAnsi="맑은 고딕"/>
                </w:rPr>
                <w:delText>사용자가 로그인 정보를 입력한다.</w:delText>
              </w:r>
            </w:del>
          </w:p>
        </w:tc>
      </w:tr>
      <w:tr w:rsidR="002443AA" w:rsidRPr="00B0767A" w:rsidDel="00DF0643" w14:paraId="2392727E" w14:textId="6A0DB582" w:rsidTr="00E739C1">
        <w:trPr>
          <w:del w:id="218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FBE1662" w14:textId="7C2E3271" w:rsidR="002443AA" w:rsidDel="00DF0643" w:rsidRDefault="002443AA" w:rsidP="007F0424">
            <w:pPr>
              <w:ind w:hanging="2"/>
              <w:jc w:val="center"/>
              <w:rPr>
                <w:del w:id="2182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A6DB299" w14:textId="4E80314B" w:rsidR="002443AA" w:rsidDel="00DF0643" w:rsidRDefault="002443AA" w:rsidP="007F0424">
            <w:pPr>
              <w:ind w:hanging="2"/>
              <w:rPr>
                <w:del w:id="218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84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D69814F" w14:textId="05535C6F" w:rsidR="002443AA" w:rsidDel="00DF0643" w:rsidRDefault="002443AA" w:rsidP="007F0424">
            <w:pPr>
              <w:ind w:hanging="2"/>
              <w:rPr>
                <w:del w:id="218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86" w:author="오윤 권" w:date="2023-06-06T20:08:00Z">
              <w:r w:rsidDel="00DF0643">
                <w:rPr>
                  <w:rFonts w:ascii="맑은 고딕" w:hAnsi="맑은 고딕"/>
                </w:rPr>
                <w:delText>시스템이 입력된 정보와 저장된 정보를 확인하다.</w:delText>
              </w:r>
            </w:del>
          </w:p>
        </w:tc>
      </w:tr>
      <w:tr w:rsidR="002443AA" w:rsidRPr="00B0767A" w:rsidDel="00DF0643" w14:paraId="30722603" w14:textId="17237790" w:rsidTr="00E739C1">
        <w:trPr>
          <w:del w:id="218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FF1F21F" w14:textId="2AF93C5B" w:rsidR="002443AA" w:rsidDel="00DF0643" w:rsidRDefault="002443AA" w:rsidP="007F0424">
            <w:pPr>
              <w:ind w:hanging="2"/>
              <w:jc w:val="center"/>
              <w:rPr>
                <w:del w:id="2188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FE27024" w14:textId="62EDCB59" w:rsidR="002443AA" w:rsidDel="00DF0643" w:rsidRDefault="002443AA" w:rsidP="007F0424">
            <w:pPr>
              <w:ind w:hanging="2"/>
              <w:rPr>
                <w:del w:id="218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90" w:author="오윤 권" w:date="2023-06-06T20:08:00Z">
              <w:r w:rsidDel="00DF0643">
                <w:rPr>
                  <w:rFonts w:ascii="맑은 고딕" w:hAnsi="맑은 고딕"/>
                </w:rPr>
                <w:delText>B05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CF50FF7" w14:textId="43D9D73F" w:rsidR="002443AA" w:rsidDel="00DF0643" w:rsidRDefault="002443AA" w:rsidP="007F0424">
            <w:pPr>
              <w:ind w:hanging="2"/>
              <w:rPr>
                <w:del w:id="219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192" w:author="오윤 권" w:date="2023-06-06T20:08:00Z">
              <w:r w:rsidDel="00DF0643">
                <w:rPr>
                  <w:rFonts w:ascii="맑은 고딕" w:hAnsi="맑은 고딕"/>
                </w:rPr>
                <w:delText>화면에 로그인 완료 문구를 출력한다.</w:delText>
              </w:r>
            </w:del>
          </w:p>
        </w:tc>
      </w:tr>
      <w:tr w:rsidR="00B0767A" w:rsidRPr="00B0767A" w:rsidDel="00DF0643" w14:paraId="6FDE7617" w14:textId="65EC7D38" w:rsidTr="006D3A11">
        <w:trPr>
          <w:del w:id="2193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F41C1CB" w14:textId="6FF06B5E" w:rsidR="007F0424" w:rsidDel="00DF0643" w:rsidRDefault="007F0424" w:rsidP="007F0424">
            <w:pPr>
              <w:pStyle w:val="af"/>
              <w:ind w:left="1" w:hanging="3"/>
              <w:rPr>
                <w:del w:id="2194" w:author="오윤 권" w:date="2023-06-06T20:08:00Z"/>
                <w:rFonts w:ascii="맑은 고딕" w:eastAsia="맑은 고딕" w:hAnsi="맑은 고딕"/>
              </w:rPr>
            </w:pPr>
            <w:del w:id="219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28B470AC" w14:textId="2FDBBC2C" w:rsidR="007F0424" w:rsidDel="00DF0643" w:rsidRDefault="007F0424" w:rsidP="007F0424">
            <w:pPr>
              <w:pStyle w:val="af"/>
              <w:ind w:left="1" w:hanging="3"/>
              <w:rPr>
                <w:del w:id="219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19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A04-1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D534DDA" w14:textId="33808EA1" w:rsidR="007F0424" w:rsidDel="00DF0643" w:rsidRDefault="007F0424" w:rsidP="007F0424">
            <w:pPr>
              <w:pStyle w:val="af"/>
              <w:ind w:left="1" w:hanging="3"/>
              <w:rPr>
                <w:del w:id="219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19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입력한 로그인정보가 잘못되었을 경우 ‘계정아이디 또는 비밀번호를 잘못 입력했습니다.’라는 문구를 화면에 출력한다.</w:delText>
              </w:r>
            </w:del>
          </w:p>
        </w:tc>
      </w:tr>
      <w:tr w:rsidR="00B0767A" w:rsidRPr="00B0767A" w:rsidDel="00DF0643" w14:paraId="58B5A615" w14:textId="07EE63B6" w:rsidTr="006D3A11">
        <w:trPr>
          <w:del w:id="220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4653EA6" w14:textId="3C8CB92B" w:rsidR="007F0424" w:rsidDel="00DF0643" w:rsidRDefault="007F0424" w:rsidP="007F0424">
            <w:pPr>
              <w:ind w:hanging="2"/>
              <w:jc w:val="center"/>
              <w:rPr>
                <w:del w:id="2201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B214E87" w14:textId="40C5C989" w:rsidR="007F0424" w:rsidDel="00DF0643" w:rsidRDefault="007F0424" w:rsidP="007F0424">
            <w:pPr>
              <w:pStyle w:val="af"/>
              <w:ind w:left="1" w:hanging="3"/>
              <w:rPr>
                <w:del w:id="220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20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A04-2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7CE8448" w14:textId="0DCCE15D" w:rsidR="007F0424" w:rsidDel="00DF0643" w:rsidRDefault="007F0424" w:rsidP="007F0424">
            <w:pPr>
              <w:pStyle w:val="af"/>
              <w:ind w:left="1" w:hanging="3"/>
              <w:rPr>
                <w:del w:id="220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20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 xml:space="preserve">카카오로그인 정보 입력창에 입력되어 있는 아이디와 비밀번호를 삭제한 뒤 </w:delText>
              </w:r>
              <w:r w:rsidDel="00DF0643">
                <w:rPr>
                  <w:rStyle w:val="af2"/>
                  <w:rFonts w:ascii="맑은 고딕" w:eastAsia="맑은 고딕" w:hAnsi="맑은 고딕"/>
                  <w:bCs w:val="0"/>
                </w:rPr>
                <w:delText>B</w:delText>
              </w:r>
              <w:r w:rsidDel="00DF0643">
                <w:rPr>
                  <w:rFonts w:ascii="맑은 고딕" w:eastAsia="맑은 고딕" w:hAnsi="맑은 고딕"/>
                  <w:b w:val="0"/>
                </w:rPr>
                <w:delText>3으로 넘어간다.</w:delText>
              </w:r>
            </w:del>
          </w:p>
        </w:tc>
      </w:tr>
      <w:tr w:rsidR="002443AA" w:rsidRPr="00B0767A" w:rsidDel="00DF0643" w14:paraId="1284127E" w14:textId="05A22831" w:rsidTr="007E6D95">
        <w:trPr>
          <w:del w:id="2206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BB14AFF" w14:textId="25728D86" w:rsidR="002443AA" w:rsidDel="00DF0643" w:rsidRDefault="002443AA" w:rsidP="007F0424">
            <w:pPr>
              <w:pStyle w:val="af"/>
              <w:ind w:left="1" w:hanging="3"/>
              <w:rPr>
                <w:del w:id="2207" w:author="오윤 권" w:date="2023-06-06T20:08:00Z"/>
                <w:rFonts w:ascii="맑은 고딕" w:eastAsia="맑은 고딕" w:hAnsi="맑은 고딕"/>
              </w:rPr>
            </w:pPr>
            <w:del w:id="220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B96EA88" w14:textId="016739AE" w:rsidR="002443AA" w:rsidDel="00DF0643" w:rsidRDefault="002443AA" w:rsidP="007F0424">
            <w:pPr>
              <w:pStyle w:val="af"/>
              <w:ind w:left="1" w:hanging="3"/>
              <w:rPr>
                <w:del w:id="220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21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E04-1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623B2840" w14:textId="7F01DDAD" w:rsidR="002443AA" w:rsidDel="00DF0643" w:rsidRDefault="002443AA" w:rsidP="007F0424">
            <w:pPr>
              <w:pStyle w:val="af"/>
              <w:ind w:left="1" w:hanging="3"/>
              <w:jc w:val="both"/>
              <w:rPr>
                <w:del w:id="221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21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로그인 정보를 불러오는데 시간이 오래 소요되면 시스템 화면에 ‘로그인 중입니다. 잠시 기다려주세요.’라는 문구를 출력한다.</w:delText>
              </w:r>
            </w:del>
          </w:p>
        </w:tc>
      </w:tr>
      <w:tr w:rsidR="002443AA" w:rsidRPr="00B0767A" w:rsidDel="00DF0643" w14:paraId="74A81D90" w14:textId="2652C5CE" w:rsidTr="007E6D95">
        <w:trPr>
          <w:del w:id="221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FC62D2F" w14:textId="38EC9A78" w:rsidR="002443AA" w:rsidDel="00DF0643" w:rsidRDefault="002443AA" w:rsidP="007F0424">
            <w:pPr>
              <w:pStyle w:val="af"/>
              <w:ind w:left="1" w:hanging="3"/>
              <w:rPr>
                <w:del w:id="2214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0C053DF" w14:textId="4FB0501F" w:rsidR="002443AA" w:rsidDel="00DF0643" w:rsidRDefault="002443AA" w:rsidP="007F0424">
            <w:pPr>
              <w:ind w:hanging="2"/>
              <w:rPr>
                <w:del w:id="221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16" w:author="오윤 권" w:date="2023-06-06T20:08:00Z">
              <w:r w:rsidDel="00DF0643">
                <w:rPr>
                  <w:rFonts w:ascii="맑은 고딕" w:hAnsi="맑은 고딕"/>
                </w:rPr>
                <w:delText>E04-1.1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D5E45CA" w14:textId="45C4B4A4" w:rsidR="002443AA" w:rsidDel="00DF0643" w:rsidRDefault="002443AA" w:rsidP="007F0424">
            <w:pPr>
              <w:ind w:hanging="2"/>
              <w:rPr>
                <w:del w:id="221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18" w:author="오윤 권" w:date="2023-06-06T20:08:00Z">
              <w:r w:rsidDel="00DF0643">
                <w:rPr>
                  <w:rFonts w:ascii="맑은 고딕" w:hAnsi="맑은 고딕"/>
                </w:rPr>
                <w:delText>로그인 정보를 불러오는데 성공하면 B5로 넘어간다.</w:delText>
              </w:r>
            </w:del>
          </w:p>
        </w:tc>
      </w:tr>
      <w:tr w:rsidR="002443AA" w:rsidRPr="00B0767A" w:rsidDel="00DF0643" w14:paraId="44348B41" w14:textId="50F10BF0" w:rsidTr="007E6D95">
        <w:trPr>
          <w:del w:id="221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5DB26F8" w14:textId="507B3B96" w:rsidR="002443AA" w:rsidDel="00DF0643" w:rsidRDefault="002443AA" w:rsidP="007F0424">
            <w:pPr>
              <w:pStyle w:val="af"/>
              <w:ind w:left="1" w:hanging="3"/>
              <w:rPr>
                <w:del w:id="2220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72C679" w14:textId="69635B42" w:rsidR="002443AA" w:rsidDel="00DF0643" w:rsidRDefault="002443AA" w:rsidP="007F0424">
            <w:pPr>
              <w:ind w:hanging="2"/>
              <w:rPr>
                <w:del w:id="222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22" w:author="오윤 권" w:date="2023-06-06T20:08:00Z">
              <w:r w:rsidDel="00DF0643">
                <w:rPr>
                  <w:rFonts w:ascii="맑은 고딕" w:hAnsi="맑은 고딕"/>
                </w:rPr>
                <w:delText>E04-1.2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534C349" w14:textId="4359391E" w:rsidR="002443AA" w:rsidDel="00DF0643" w:rsidRDefault="002443AA" w:rsidP="007F0424">
            <w:pPr>
              <w:ind w:hanging="2"/>
              <w:rPr>
                <w:del w:id="222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24" w:author="오윤 권" w:date="2023-06-06T20:08:00Z">
              <w:r w:rsidDel="00DF0643">
                <w:rPr>
                  <w:rFonts w:ascii="맑은 고딕" w:hAnsi="맑은 고딕"/>
                </w:rPr>
                <w:delText>시간이 오래 소요되는 경우 오류 메세지를 출력하고 B3으로 돌아간다.</w:delText>
              </w:r>
            </w:del>
          </w:p>
        </w:tc>
      </w:tr>
      <w:tr w:rsidR="002443AA" w:rsidRPr="00B0767A" w:rsidDel="00DF0643" w14:paraId="00826B32" w14:textId="1A3B5524" w:rsidTr="00BF1C64">
        <w:trPr>
          <w:del w:id="2225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0830C94" w14:textId="74A5F1E4" w:rsidR="002443AA" w:rsidDel="00DF0643" w:rsidRDefault="002443AA" w:rsidP="007F0424">
            <w:pPr>
              <w:pStyle w:val="af"/>
              <w:ind w:left="1" w:hanging="3"/>
              <w:rPr>
                <w:del w:id="2226" w:author="오윤 권" w:date="2023-06-06T20:08:00Z"/>
                <w:rFonts w:ascii="맑은 고딕" w:eastAsia="맑은 고딕" w:hAnsi="맑은 고딕"/>
              </w:rPr>
            </w:pPr>
            <w:del w:id="222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6E867FED" w14:textId="60B36024" w:rsidR="002443AA" w:rsidDel="00DF0643" w:rsidRDefault="002443AA" w:rsidP="007F0424">
            <w:pPr>
              <w:ind w:hanging="2"/>
              <w:rPr>
                <w:del w:id="222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29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38E6922C" w14:textId="7AFB6AC1" w:rsidR="002443AA" w:rsidDel="00DF0643" w:rsidRDefault="002443AA" w:rsidP="007F0424">
            <w:pPr>
              <w:ind w:hanging="2"/>
              <w:rPr>
                <w:del w:id="223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31" w:author="오윤 권" w:date="2023-06-06T20:08:00Z">
              <w:r w:rsidDel="00DF0643">
                <w:rPr>
                  <w:rFonts w:ascii="맑은 고딕" w:hAnsi="맑은 고딕"/>
                </w:rPr>
                <w:delText>B01 → B02 → B03 → B04 → B05</w:delText>
              </w:r>
            </w:del>
          </w:p>
        </w:tc>
      </w:tr>
      <w:tr w:rsidR="002443AA" w:rsidRPr="00B0767A" w:rsidDel="00DF0643" w14:paraId="1AFC89A4" w14:textId="1360B777" w:rsidTr="00BF1C64">
        <w:trPr>
          <w:del w:id="223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25FE0F4" w14:textId="713E16A0" w:rsidR="002443AA" w:rsidDel="00DF0643" w:rsidRDefault="002443AA" w:rsidP="007F0424">
            <w:pPr>
              <w:pStyle w:val="af"/>
              <w:ind w:left="1" w:hanging="3"/>
              <w:rPr>
                <w:del w:id="2233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4345CDC7" w14:textId="1A65D119" w:rsidR="002443AA" w:rsidDel="00DF0643" w:rsidRDefault="002443AA" w:rsidP="007F0424">
            <w:pPr>
              <w:ind w:hanging="2"/>
              <w:rPr>
                <w:del w:id="223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35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67F41CAA" w14:textId="346B4C73" w:rsidR="002443AA" w:rsidDel="00DF0643" w:rsidRDefault="002443AA" w:rsidP="007F0424">
            <w:pPr>
              <w:ind w:hanging="2"/>
              <w:rPr>
                <w:del w:id="223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37" w:author="오윤 권" w:date="2023-06-06T20:08:00Z">
              <w:r w:rsidDel="00DF0643">
                <w:rPr>
                  <w:rFonts w:ascii="맑은 고딕" w:hAnsi="맑은 고딕"/>
                </w:rPr>
                <w:delText>B01 → B02 → B03 → B04 → A04-1 → A04-2 → B03</w:delText>
              </w:r>
            </w:del>
          </w:p>
        </w:tc>
      </w:tr>
      <w:tr w:rsidR="002443AA" w:rsidRPr="00B0767A" w:rsidDel="00DF0643" w14:paraId="004BE21C" w14:textId="6F35CAF0" w:rsidTr="00BF1C64">
        <w:trPr>
          <w:del w:id="223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5D41FFB" w14:textId="006B01FD" w:rsidR="002443AA" w:rsidDel="00DF0643" w:rsidRDefault="002443AA" w:rsidP="007F0424">
            <w:pPr>
              <w:pStyle w:val="af"/>
              <w:ind w:left="1" w:hanging="3"/>
              <w:rPr>
                <w:del w:id="2239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55DBA0FF" w14:textId="104E9382" w:rsidR="002443AA" w:rsidDel="00DF0643" w:rsidRDefault="002443AA" w:rsidP="007F0424">
            <w:pPr>
              <w:ind w:hanging="2"/>
              <w:rPr>
                <w:del w:id="224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41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65BC350B" w14:textId="38960B21" w:rsidR="002443AA" w:rsidDel="00DF0643" w:rsidRDefault="002443AA" w:rsidP="007F0424">
            <w:pPr>
              <w:ind w:hanging="2"/>
              <w:rPr>
                <w:del w:id="224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43" w:author="오윤 권" w:date="2023-06-06T20:08:00Z">
              <w:r w:rsidDel="00DF0643">
                <w:rPr>
                  <w:rFonts w:ascii="맑은 고딕" w:hAnsi="맑은 고딕"/>
                </w:rPr>
                <w:delText>B01 → B02 → B03 → B04 → E04-1 → E04-1.1 → B05</w:delText>
              </w:r>
            </w:del>
          </w:p>
        </w:tc>
      </w:tr>
      <w:tr w:rsidR="002443AA" w:rsidRPr="00B0767A" w:rsidDel="00DF0643" w14:paraId="13BB5FA8" w14:textId="68AAC176" w:rsidTr="00BF1C64">
        <w:trPr>
          <w:del w:id="224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F9FC50E" w14:textId="7DB74887" w:rsidR="002443AA" w:rsidDel="00DF0643" w:rsidRDefault="002443AA" w:rsidP="007F0424">
            <w:pPr>
              <w:pStyle w:val="af"/>
              <w:ind w:left="1" w:hanging="3"/>
              <w:rPr>
                <w:del w:id="2245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F57771D" w14:textId="21873ECF" w:rsidR="002443AA" w:rsidDel="00DF0643" w:rsidRDefault="002443AA" w:rsidP="007F0424">
            <w:pPr>
              <w:ind w:hanging="2"/>
              <w:rPr>
                <w:del w:id="224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47" w:author="오윤 권" w:date="2023-06-06T20:08:00Z">
              <w:r w:rsidDel="00DF0643">
                <w:rPr>
                  <w:rFonts w:ascii="맑은 고딕" w:hAnsi="맑은 고딕"/>
                </w:rPr>
                <w:delText>SN004</w:delText>
              </w:r>
            </w:del>
          </w:p>
        </w:tc>
        <w:tc>
          <w:tcPr>
            <w:tcW w:w="6042" w:type="dxa"/>
            <w:vAlign w:val="center"/>
          </w:tcPr>
          <w:p w14:paraId="198162E3" w14:textId="6800257B" w:rsidR="002443AA" w:rsidDel="00DF0643" w:rsidRDefault="002443AA" w:rsidP="007F0424">
            <w:pPr>
              <w:ind w:hanging="2"/>
              <w:rPr>
                <w:del w:id="224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49" w:author="오윤 권" w:date="2023-06-06T20:08:00Z">
              <w:r w:rsidDel="00DF0643">
                <w:rPr>
                  <w:rFonts w:ascii="맑은 고딕" w:hAnsi="맑은 고딕"/>
                </w:rPr>
                <w:delText>B01 → B02 → B03 → B04 → E04-1 → E04-1.2 → B03</w:delText>
              </w:r>
            </w:del>
          </w:p>
        </w:tc>
      </w:tr>
    </w:tbl>
    <w:p w14:paraId="2656FC09" w14:textId="79CCCDA4" w:rsidR="001121FA" w:rsidDel="00DF0643" w:rsidRDefault="001121FA" w:rsidP="001121FA">
      <w:pPr>
        <w:ind w:hanging="2"/>
        <w:rPr>
          <w:del w:id="2250" w:author="오윤 권" w:date="2023-06-06T20:08:00Z"/>
          <w:rFonts w:ascii="맑은 고딕" w:hAnsi="맑은 고딕"/>
        </w:rPr>
      </w:pPr>
    </w:p>
    <w:p w14:paraId="720FB8D0" w14:textId="40F9FD7F" w:rsidR="001121FA" w:rsidDel="00DF0643" w:rsidRDefault="001121FA" w:rsidP="001121FA">
      <w:pPr>
        <w:ind w:hanging="2"/>
        <w:rPr>
          <w:del w:id="2251" w:author="오윤 권" w:date="2023-06-06T20:08:00Z"/>
          <w:rFonts w:ascii="맑은 고딕" w:hAnsi="맑은 고딕"/>
        </w:rPr>
      </w:pPr>
    </w:p>
    <w:p w14:paraId="6031FD35" w14:textId="42B8CA4C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2252" w:author="오윤 권" w:date="2023-06-06T20:08:00Z"/>
          <w:rFonts w:ascii="맑은 고딕" w:hAnsi="맑은 고딕" w:cs="돋움"/>
          <w:szCs w:val="20"/>
        </w:rPr>
      </w:pPr>
      <w:del w:id="2253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>UC01</w:delText>
        </w:r>
        <w:r w:rsidR="00B037E1" w:rsidDel="00DF0643">
          <w:rPr>
            <w:rStyle w:val="ae"/>
            <w:rFonts w:ascii="맑은 고딕" w:hAnsi="맑은 고딕"/>
            <w:bCs/>
            <w:color w:val="auto"/>
          </w:rPr>
          <w:delText>8</w:delText>
        </w:r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: </w:delText>
        </w:r>
        <w:r w:rsidR="00B037E1" w:rsidDel="00DF0643">
          <w:rPr>
            <w:rFonts w:ascii="맑은 고딕" w:hAnsi="맑은 고딕" w:cs="돋움" w:hint="eastAsia"/>
            <w:szCs w:val="20"/>
          </w:rPr>
          <w:delText>다른 사용자와 동기화 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6B3239A1" w14:textId="2FBC4CC8" w:rsidTr="00C32B9F">
        <w:trPr>
          <w:del w:id="225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8CBC33A" w14:textId="0F197425" w:rsidR="001121FA" w:rsidDel="00DF0643" w:rsidRDefault="001121FA" w:rsidP="00C32B9F">
            <w:pPr>
              <w:pStyle w:val="af"/>
              <w:ind w:left="1" w:hanging="3"/>
              <w:rPr>
                <w:del w:id="2255" w:author="오윤 권" w:date="2023-06-06T20:08:00Z"/>
                <w:rFonts w:ascii="맑은 고딕" w:eastAsia="맑은 고딕" w:hAnsi="맑은 고딕"/>
              </w:rPr>
            </w:pPr>
            <w:del w:id="225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3C0D7444" w14:textId="0489A645" w:rsidR="001121FA" w:rsidDel="00DF0643" w:rsidRDefault="007366FE" w:rsidP="00C32B9F">
            <w:pPr>
              <w:ind w:hanging="2"/>
              <w:rPr>
                <w:del w:id="225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58" w:author="오윤 권" w:date="2023-06-06T20:08:00Z">
              <w:r w:rsidDel="00DF0643">
                <w:rPr>
                  <w:rFonts w:ascii="맑은 고딕" w:hAnsi="맑은 고딕"/>
                </w:rPr>
                <w:delText>다른 사용자와 공동으로 작업하기 위해 동기화 할 수 있다.</w:delText>
              </w:r>
            </w:del>
          </w:p>
        </w:tc>
      </w:tr>
      <w:tr w:rsidR="00B0767A" w:rsidRPr="00B0767A" w:rsidDel="00DF0643" w14:paraId="6B39DA11" w14:textId="639948E1" w:rsidTr="00A32525">
        <w:trPr>
          <w:del w:id="225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0D9C908" w14:textId="2EF4703F" w:rsidR="00026F38" w:rsidDel="00DF0643" w:rsidRDefault="00026F38" w:rsidP="00026F38">
            <w:pPr>
              <w:pStyle w:val="af"/>
              <w:ind w:left="1" w:hanging="3"/>
              <w:rPr>
                <w:del w:id="2260" w:author="오윤 권" w:date="2023-06-06T20:08:00Z"/>
                <w:rFonts w:ascii="맑은 고딕" w:eastAsia="맑은 고딕" w:hAnsi="맑은 고딕"/>
              </w:rPr>
            </w:pPr>
            <w:del w:id="226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E01EEFB" w14:textId="25A5C592" w:rsidR="00026F38" w:rsidDel="00DF0643" w:rsidRDefault="00026F38" w:rsidP="00026F38">
            <w:pPr>
              <w:ind w:hanging="2"/>
              <w:rPr>
                <w:del w:id="226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63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791D526D" w14:textId="7D5E04BB" w:rsidTr="00A32525">
        <w:trPr>
          <w:del w:id="226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256F9D09" w14:textId="198121A2" w:rsidR="00026F38" w:rsidDel="00DF0643" w:rsidRDefault="00026F38" w:rsidP="00026F38">
            <w:pPr>
              <w:pStyle w:val="af"/>
              <w:ind w:left="1" w:hanging="3"/>
              <w:rPr>
                <w:del w:id="2265" w:author="오윤 권" w:date="2023-06-06T20:08:00Z"/>
                <w:rFonts w:ascii="맑은 고딕" w:eastAsia="맑은 고딕" w:hAnsi="맑은 고딕"/>
              </w:rPr>
            </w:pPr>
            <w:del w:id="226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5E83A9C" w14:textId="1E820748" w:rsidR="00026F38" w:rsidDel="00DF0643" w:rsidRDefault="00026F38" w:rsidP="00026F38">
            <w:pPr>
              <w:ind w:hanging="2"/>
              <w:rPr>
                <w:del w:id="226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68" w:author="오윤 권" w:date="2023-06-06T20:08:00Z">
              <w:r w:rsidDel="00DF0643">
                <w:rPr>
                  <w:rFonts w:ascii="맑은 고딕" w:hAnsi="맑은 고딕"/>
                </w:rPr>
                <w:delText>로그인이 되어 있어야 한다.</w:delText>
              </w:r>
            </w:del>
          </w:p>
        </w:tc>
      </w:tr>
      <w:tr w:rsidR="00B0767A" w:rsidRPr="00B0767A" w:rsidDel="00DF0643" w14:paraId="500EB21F" w14:textId="4D7A6B57" w:rsidTr="00A32525">
        <w:trPr>
          <w:del w:id="226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4F0250B" w14:textId="68B39D8C" w:rsidR="00026F38" w:rsidDel="00DF0643" w:rsidRDefault="00026F38" w:rsidP="00026F38">
            <w:pPr>
              <w:pStyle w:val="af"/>
              <w:ind w:left="1" w:hanging="3"/>
              <w:rPr>
                <w:del w:id="2270" w:author="오윤 권" w:date="2023-06-06T20:08:00Z"/>
                <w:rFonts w:ascii="맑은 고딕" w:eastAsia="맑은 고딕" w:hAnsi="맑은 고딕"/>
              </w:rPr>
            </w:pPr>
            <w:del w:id="227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3BCA042B" w14:textId="448C17D0" w:rsidR="00026F38" w:rsidDel="00DF0643" w:rsidRDefault="00026F38" w:rsidP="00026F38">
            <w:pPr>
              <w:ind w:hanging="2"/>
              <w:rPr>
                <w:del w:id="227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73" w:author="오윤 권" w:date="2023-06-06T20:08:00Z">
              <w:r w:rsidDel="00DF0643">
                <w:rPr>
                  <w:rFonts w:ascii="맑은 고딕" w:hAnsi="맑은 고딕"/>
                </w:rPr>
                <w:delText>동기화 된 다른 사용자의 작업을 확인하거나 공동으로 작업을 할 수 있고 댓글을 작성할 수 있다.</w:delText>
              </w:r>
            </w:del>
          </w:p>
        </w:tc>
      </w:tr>
      <w:tr w:rsidR="002443AA" w:rsidRPr="00B0767A" w:rsidDel="00DF0643" w14:paraId="0951585B" w14:textId="4510D7E3" w:rsidTr="004A1AF6">
        <w:trPr>
          <w:del w:id="2274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ED43A8F" w14:textId="4E242788" w:rsidR="002443AA" w:rsidDel="00DF0643" w:rsidRDefault="002443AA" w:rsidP="006F4BFD">
            <w:pPr>
              <w:pStyle w:val="af"/>
              <w:ind w:left="1" w:hanging="3"/>
              <w:rPr>
                <w:del w:id="2275" w:author="오윤 권" w:date="2023-06-06T20:08:00Z"/>
                <w:rFonts w:ascii="맑은 고딕" w:eastAsia="맑은 고딕" w:hAnsi="맑은 고딕"/>
              </w:rPr>
            </w:pPr>
            <w:del w:id="227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0ED75DFD" w14:textId="09BF0910" w:rsidR="002443AA" w:rsidDel="00DF0643" w:rsidRDefault="002443AA" w:rsidP="006F4BFD">
            <w:pPr>
              <w:pStyle w:val="af"/>
              <w:ind w:left="1" w:hanging="3"/>
              <w:rPr>
                <w:del w:id="227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27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73D64CF" w14:textId="0A1AE6B1" w:rsidR="002443AA" w:rsidDel="00DF0643" w:rsidRDefault="002443AA" w:rsidP="006F4BFD">
            <w:pPr>
              <w:pStyle w:val="af"/>
              <w:ind w:left="1" w:hanging="3"/>
              <w:jc w:val="both"/>
              <w:rPr>
                <w:del w:id="227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28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 xml:space="preserve">사용자는 다른 사용자에게 동기화 요청을 한다 </w:delText>
              </w:r>
            </w:del>
          </w:p>
        </w:tc>
      </w:tr>
      <w:tr w:rsidR="002443AA" w:rsidRPr="00B0767A" w:rsidDel="00DF0643" w14:paraId="259745D4" w14:textId="347BEAC7" w:rsidTr="004A1AF6">
        <w:trPr>
          <w:del w:id="228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0B757FA" w14:textId="3236F329" w:rsidR="002443AA" w:rsidDel="00DF0643" w:rsidRDefault="002443AA" w:rsidP="006F4BFD">
            <w:pPr>
              <w:ind w:hanging="2"/>
              <w:jc w:val="center"/>
              <w:rPr>
                <w:del w:id="2282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B6DF25" w14:textId="0DB0F616" w:rsidR="002443AA" w:rsidDel="00DF0643" w:rsidRDefault="002443AA" w:rsidP="006F4BFD">
            <w:pPr>
              <w:ind w:hanging="2"/>
              <w:rPr>
                <w:del w:id="228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84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69B79AA" w14:textId="583CEDCE" w:rsidR="002443AA" w:rsidDel="00DF0643" w:rsidRDefault="002443AA" w:rsidP="006F4BFD">
            <w:pPr>
              <w:ind w:hanging="2"/>
              <w:rPr>
                <w:del w:id="228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86" w:author="오윤 권" w:date="2023-06-06T20:08:00Z">
              <w:r w:rsidDel="00DF0643">
                <w:rPr>
                  <w:rFonts w:ascii="맑은 고딕" w:hAnsi="맑은 고딕"/>
                </w:rPr>
                <w:delText>시스템은 요청을 받은 사용자에게 동기화 수락 여부를 요구한다.</w:delText>
              </w:r>
            </w:del>
          </w:p>
        </w:tc>
      </w:tr>
      <w:tr w:rsidR="002443AA" w:rsidRPr="00B0767A" w:rsidDel="00DF0643" w14:paraId="75825322" w14:textId="591692D0" w:rsidTr="004A1AF6">
        <w:trPr>
          <w:del w:id="228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B7C572B" w14:textId="10EAA033" w:rsidR="002443AA" w:rsidDel="00DF0643" w:rsidRDefault="002443AA" w:rsidP="006F4BFD">
            <w:pPr>
              <w:ind w:hanging="2"/>
              <w:jc w:val="center"/>
              <w:rPr>
                <w:del w:id="2288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28CCAF" w14:textId="56DB6FE8" w:rsidR="002443AA" w:rsidDel="00DF0643" w:rsidRDefault="002443AA" w:rsidP="006F4BFD">
            <w:pPr>
              <w:ind w:hanging="2"/>
              <w:rPr>
                <w:del w:id="228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90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24413B07" w14:textId="1F63F765" w:rsidR="002443AA" w:rsidDel="00DF0643" w:rsidRDefault="002443AA" w:rsidP="006F4BFD">
            <w:pPr>
              <w:ind w:hanging="2"/>
              <w:rPr>
                <w:del w:id="229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292" w:author="오윤 권" w:date="2023-06-06T20:08:00Z">
              <w:r w:rsidDel="00DF0643">
                <w:rPr>
                  <w:rFonts w:ascii="맑은 고딕" w:hAnsi="맑은 고딕"/>
                </w:rPr>
                <w:delText>요청을 받은 사용자가 수락할 경우에 시스템은 두 사용자의 정보를 동기화 한다.</w:delText>
              </w:r>
            </w:del>
          </w:p>
        </w:tc>
      </w:tr>
      <w:tr w:rsidR="00B0767A" w:rsidRPr="00B0767A" w:rsidDel="00DF0643" w14:paraId="716D01F4" w14:textId="5245927C" w:rsidTr="002774D3">
        <w:trPr>
          <w:del w:id="2293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75E8C0A" w14:textId="44DBA1EC" w:rsidR="006F4BFD" w:rsidDel="00DF0643" w:rsidRDefault="006F4BFD" w:rsidP="006F4BFD">
            <w:pPr>
              <w:pStyle w:val="af"/>
              <w:ind w:left="1" w:hanging="3"/>
              <w:rPr>
                <w:del w:id="2294" w:author="오윤 권" w:date="2023-06-06T20:08:00Z"/>
                <w:rFonts w:ascii="맑은 고딕" w:eastAsia="맑은 고딕" w:hAnsi="맑은 고딕"/>
              </w:rPr>
            </w:pPr>
            <w:del w:id="229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412F340C" w14:textId="7819A8D7" w:rsidR="006F4BFD" w:rsidDel="00DF0643" w:rsidRDefault="006F4BFD" w:rsidP="006F4BFD">
            <w:pPr>
              <w:pStyle w:val="af"/>
              <w:ind w:left="1" w:hanging="3"/>
              <w:rPr>
                <w:del w:id="229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29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AEC9716" w14:textId="225FDA47" w:rsidR="006F4BFD" w:rsidDel="00DF0643" w:rsidRDefault="006F4BFD" w:rsidP="006F4BFD">
            <w:pPr>
              <w:pStyle w:val="af"/>
              <w:ind w:left="1" w:hanging="3"/>
              <w:rPr>
                <w:del w:id="229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29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요청을 받은 사용자가 거절할 경우에 요청한 사용자에게, 요청을 받은 사용자가 거절했다는 메시지를 출력한다.</w:delText>
              </w:r>
            </w:del>
          </w:p>
        </w:tc>
      </w:tr>
      <w:tr w:rsidR="00B0767A" w:rsidRPr="00B0767A" w:rsidDel="00DF0643" w14:paraId="647D97E3" w14:textId="37BB9D6B" w:rsidTr="00C32B9F">
        <w:trPr>
          <w:del w:id="230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DF0DB1B" w14:textId="52117DD5" w:rsidR="001121FA" w:rsidDel="00DF0643" w:rsidRDefault="001121FA" w:rsidP="00C32B9F">
            <w:pPr>
              <w:ind w:hanging="2"/>
              <w:jc w:val="center"/>
              <w:rPr>
                <w:del w:id="2301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C12A98D" w14:textId="0415259B" w:rsidR="001121FA" w:rsidDel="00DF0643" w:rsidRDefault="001121FA" w:rsidP="00C32B9F">
            <w:pPr>
              <w:pStyle w:val="af"/>
              <w:ind w:left="1" w:hanging="3"/>
              <w:rPr>
                <w:del w:id="230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2FF3AC0" w14:textId="3A505AE4" w:rsidR="001121FA" w:rsidDel="00DF0643" w:rsidRDefault="001121FA" w:rsidP="00C32B9F">
            <w:pPr>
              <w:pStyle w:val="af"/>
              <w:ind w:left="1" w:hanging="3"/>
              <w:rPr>
                <w:del w:id="230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B0767A" w:rsidRPr="00B0767A" w:rsidDel="00DF0643" w14:paraId="3EC29CE4" w14:textId="0E861450" w:rsidTr="009A7589">
        <w:trPr>
          <w:del w:id="2304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138CBE3" w14:textId="2037B9F4" w:rsidR="006F4BFD" w:rsidDel="00DF0643" w:rsidRDefault="006F4BFD" w:rsidP="006F4BFD">
            <w:pPr>
              <w:pStyle w:val="af"/>
              <w:ind w:left="1" w:hanging="3"/>
              <w:rPr>
                <w:del w:id="2305" w:author="오윤 권" w:date="2023-06-06T20:08:00Z"/>
                <w:rFonts w:ascii="맑은 고딕" w:eastAsia="맑은 고딕" w:hAnsi="맑은 고딕"/>
              </w:rPr>
            </w:pPr>
            <w:del w:id="230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3AF296F0" w14:textId="4618DAE5" w:rsidR="006F4BFD" w:rsidDel="00DF0643" w:rsidRDefault="006F4BFD" w:rsidP="006F4BFD">
            <w:pPr>
              <w:pStyle w:val="af"/>
              <w:ind w:left="1" w:hanging="3"/>
              <w:rPr>
                <w:del w:id="230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30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E01-1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2457C6A" w14:textId="30A03E62" w:rsidR="006F4BFD" w:rsidDel="00DF0643" w:rsidRDefault="006F4BFD" w:rsidP="006F4BFD">
            <w:pPr>
              <w:pStyle w:val="af"/>
              <w:ind w:left="1" w:hanging="3"/>
              <w:jc w:val="both"/>
              <w:rPr>
                <w:del w:id="230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31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요청을 받아야 할 사용자의 정보가 없다면 요청한 사용자에게, 존재하지 않는 사용자라는 메시지를 출력한다.</w:delText>
              </w:r>
            </w:del>
          </w:p>
        </w:tc>
      </w:tr>
      <w:tr w:rsidR="00B0767A" w:rsidRPr="00B0767A" w:rsidDel="00DF0643" w14:paraId="059EB8C7" w14:textId="54971968" w:rsidTr="00C32B9F">
        <w:trPr>
          <w:del w:id="231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B099B04" w14:textId="48C60B51" w:rsidR="001121FA" w:rsidDel="00DF0643" w:rsidRDefault="001121FA" w:rsidP="00C32B9F">
            <w:pPr>
              <w:pStyle w:val="af"/>
              <w:ind w:left="1" w:hanging="3"/>
              <w:rPr>
                <w:del w:id="2312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A8CBE2C" w14:textId="70ACFC7D" w:rsidR="001121FA" w:rsidDel="00DF0643" w:rsidRDefault="001121FA" w:rsidP="00C32B9F">
            <w:pPr>
              <w:ind w:hanging="2"/>
              <w:rPr>
                <w:del w:id="2313" w:author="오윤 권" w:date="2023-06-06T20:08:00Z"/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4687009" w14:textId="59741003" w:rsidR="001121FA" w:rsidDel="00DF0643" w:rsidRDefault="001121FA" w:rsidP="00C32B9F">
            <w:pPr>
              <w:ind w:hanging="2"/>
              <w:rPr>
                <w:del w:id="231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15" w:author="오윤 권" w:date="2023-06-06T20:08:00Z">
              <w:r w:rsidDel="00DF0643">
                <w:rPr>
                  <w:rStyle w:val="ae"/>
                  <w:rFonts w:ascii="맑은 고딕" w:hAnsi="맑은 고딕" w:hint="eastAsia"/>
                  <w:color w:val="auto"/>
                </w:rPr>
                <w:delText>..</w:delText>
              </w:r>
            </w:del>
          </w:p>
        </w:tc>
      </w:tr>
      <w:tr w:rsidR="002443AA" w:rsidRPr="00B0767A" w:rsidDel="00DF0643" w14:paraId="14F0A914" w14:textId="39623FB2" w:rsidTr="00FF1048">
        <w:trPr>
          <w:del w:id="2316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52363EA" w14:textId="4D7A88E1" w:rsidR="002443AA" w:rsidDel="00DF0643" w:rsidRDefault="002443AA" w:rsidP="006F4BFD">
            <w:pPr>
              <w:pStyle w:val="af"/>
              <w:ind w:left="1" w:hanging="3"/>
              <w:rPr>
                <w:del w:id="2317" w:author="오윤 권" w:date="2023-06-06T20:08:00Z"/>
                <w:rFonts w:ascii="맑은 고딕" w:eastAsia="맑은 고딕" w:hAnsi="맑은 고딕"/>
              </w:rPr>
            </w:pPr>
            <w:del w:id="231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29BCD5A3" w14:textId="298F24A9" w:rsidR="002443AA" w:rsidDel="00DF0643" w:rsidRDefault="002443AA" w:rsidP="006F4BFD">
            <w:pPr>
              <w:ind w:hanging="2"/>
              <w:rPr>
                <w:del w:id="231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20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4C5C8895" w14:textId="4CECF43A" w:rsidR="002443AA" w:rsidDel="00DF0643" w:rsidRDefault="002443AA" w:rsidP="006F4BFD">
            <w:pPr>
              <w:ind w:hanging="2"/>
              <w:rPr>
                <w:del w:id="232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22" w:author="오윤 권" w:date="2023-06-06T20:08:00Z">
              <w:r w:rsidDel="00DF0643">
                <w:rPr>
                  <w:rFonts w:ascii="맑은 고딕" w:hAnsi="맑은 고딕"/>
                </w:rPr>
                <w:delText xml:space="preserve">B01 → B02 → B03 </w:delText>
              </w:r>
            </w:del>
          </w:p>
        </w:tc>
      </w:tr>
      <w:tr w:rsidR="002443AA" w:rsidRPr="00B0767A" w:rsidDel="00DF0643" w14:paraId="77F59374" w14:textId="49BC0FBF" w:rsidTr="00FF1048">
        <w:trPr>
          <w:del w:id="2323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15CFD9A" w14:textId="0932555A" w:rsidR="002443AA" w:rsidDel="00DF0643" w:rsidRDefault="002443AA" w:rsidP="006F4BFD">
            <w:pPr>
              <w:pStyle w:val="af"/>
              <w:ind w:left="1" w:hanging="3"/>
              <w:rPr>
                <w:del w:id="2324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779BA2A" w14:textId="228F5B93" w:rsidR="002443AA" w:rsidDel="00DF0643" w:rsidRDefault="002443AA" w:rsidP="006F4BFD">
            <w:pPr>
              <w:ind w:hanging="2"/>
              <w:rPr>
                <w:del w:id="232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26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53E7A018" w14:textId="7C8D09C0" w:rsidR="002443AA" w:rsidDel="00DF0643" w:rsidRDefault="002443AA" w:rsidP="006F4BFD">
            <w:pPr>
              <w:ind w:hanging="2"/>
              <w:rPr>
                <w:del w:id="232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28" w:author="오윤 권" w:date="2023-06-06T20:08:00Z">
              <w:r w:rsidDel="00DF0643">
                <w:rPr>
                  <w:rFonts w:ascii="맑은 고딕" w:hAnsi="맑은 고딕"/>
                </w:rPr>
                <w:delText>B01 → B02 → A02-1</w:delText>
              </w:r>
            </w:del>
          </w:p>
        </w:tc>
      </w:tr>
      <w:tr w:rsidR="002443AA" w:rsidRPr="00B0767A" w:rsidDel="00DF0643" w14:paraId="56D1CA79" w14:textId="5670A6DD" w:rsidTr="00FF1048">
        <w:trPr>
          <w:del w:id="232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8012C72" w14:textId="4EB4FC1C" w:rsidR="002443AA" w:rsidDel="00DF0643" w:rsidRDefault="002443AA" w:rsidP="006F4BFD">
            <w:pPr>
              <w:pStyle w:val="af"/>
              <w:ind w:left="1" w:hanging="3"/>
              <w:rPr>
                <w:del w:id="2330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012CF75" w14:textId="67DE893B" w:rsidR="002443AA" w:rsidDel="00DF0643" w:rsidRDefault="002443AA" w:rsidP="006F4BFD">
            <w:pPr>
              <w:ind w:hanging="2"/>
              <w:rPr>
                <w:del w:id="233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32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6CAD7E43" w14:textId="3E86DA47" w:rsidR="002443AA" w:rsidDel="00DF0643" w:rsidRDefault="002443AA" w:rsidP="006F4BFD">
            <w:pPr>
              <w:ind w:hanging="2"/>
              <w:rPr>
                <w:del w:id="233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34" w:author="오윤 권" w:date="2023-06-06T20:08:00Z">
              <w:r w:rsidDel="00DF0643">
                <w:rPr>
                  <w:rFonts w:ascii="맑은 고딕" w:hAnsi="맑은 고딕"/>
                </w:rPr>
                <w:delText>B01 → E01-1</w:delText>
              </w:r>
            </w:del>
          </w:p>
        </w:tc>
      </w:tr>
    </w:tbl>
    <w:p w14:paraId="6F931BC9" w14:textId="3ABE5AA8" w:rsidR="001121FA" w:rsidDel="00DF0643" w:rsidRDefault="001121FA" w:rsidP="001121FA">
      <w:pPr>
        <w:ind w:hanging="2"/>
        <w:rPr>
          <w:del w:id="2335" w:author="오윤 권" w:date="2023-06-06T20:08:00Z"/>
          <w:rFonts w:ascii="맑은 고딕" w:hAnsi="맑은 고딕"/>
        </w:rPr>
      </w:pPr>
    </w:p>
    <w:p w14:paraId="72A8709C" w14:textId="33A8A7DD" w:rsidR="001121FA" w:rsidDel="00DF0643" w:rsidRDefault="001121FA" w:rsidP="004221DF">
      <w:pPr>
        <w:rPr>
          <w:del w:id="2336" w:author="오윤 권" w:date="2023-06-06T20:08:00Z"/>
          <w:rFonts w:ascii="맑은 고딕" w:hAnsi="맑은 고딕"/>
        </w:rPr>
      </w:pPr>
    </w:p>
    <w:p w14:paraId="0E46F315" w14:textId="42BA235B" w:rsidR="001121FA" w:rsidDel="00DF0643" w:rsidRDefault="001121FA" w:rsidP="00B037E1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2337" w:author="오윤 권" w:date="2023-06-06T20:08:00Z"/>
          <w:rFonts w:ascii="맑은 고딕" w:hAnsi="맑은 고딕" w:cs="돋움"/>
          <w:szCs w:val="20"/>
        </w:rPr>
      </w:pPr>
      <w:del w:id="2338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>UC01</w:delText>
        </w:r>
        <w:r w:rsidR="00B037E1" w:rsidDel="00DF0643">
          <w:rPr>
            <w:rStyle w:val="ae"/>
            <w:rFonts w:ascii="맑은 고딕" w:hAnsi="맑은 고딕"/>
            <w:bCs/>
            <w:color w:val="auto"/>
          </w:rPr>
          <w:delText>9</w:delText>
        </w:r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: </w:delText>
        </w:r>
        <w:r w:rsidR="00B037E1" w:rsidDel="00DF0643">
          <w:rPr>
            <w:rFonts w:ascii="맑은 고딕" w:hAnsi="맑은 고딕" w:cs="돋움" w:hint="eastAsia"/>
            <w:szCs w:val="20"/>
          </w:rPr>
          <w:delText>카카오로그아웃 한다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40D6AC64" w14:textId="040B356A" w:rsidTr="00C32B9F">
        <w:trPr>
          <w:del w:id="233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2E828CC" w14:textId="5199F48D" w:rsidR="001121FA" w:rsidDel="00DF0643" w:rsidRDefault="001121FA" w:rsidP="00C32B9F">
            <w:pPr>
              <w:pStyle w:val="af"/>
              <w:ind w:left="1" w:hanging="3"/>
              <w:rPr>
                <w:del w:id="2340" w:author="오윤 권" w:date="2023-06-06T20:08:00Z"/>
                <w:rFonts w:ascii="맑은 고딕" w:eastAsia="맑은 고딕" w:hAnsi="맑은 고딕"/>
              </w:rPr>
            </w:pPr>
            <w:del w:id="234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2F71EE7B" w14:textId="2AD68DD0" w:rsidR="001121FA" w:rsidDel="00DF0643" w:rsidRDefault="00D114A4" w:rsidP="00C32B9F">
            <w:pPr>
              <w:ind w:hanging="2"/>
              <w:rPr>
                <w:del w:id="234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43" w:author="오윤 권" w:date="2023-06-06T20:08:00Z">
              <w:r w:rsidDel="00DF0643">
                <w:rPr>
                  <w:rFonts w:ascii="맑은 고딕" w:hAnsi="맑은 고딕"/>
                </w:rPr>
                <w:delText>카카오계정을 통해 로그인한 계정을 로그아웃 한다.</w:delText>
              </w:r>
            </w:del>
          </w:p>
        </w:tc>
      </w:tr>
      <w:tr w:rsidR="00B0767A" w:rsidRPr="00B0767A" w:rsidDel="00DF0643" w14:paraId="1185D327" w14:textId="2A4511B3" w:rsidTr="00FF4BCC">
        <w:trPr>
          <w:del w:id="234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6A04BA7" w14:textId="0098BD83" w:rsidR="00DC6B9B" w:rsidDel="00DF0643" w:rsidRDefault="00DC6B9B" w:rsidP="00DC6B9B">
            <w:pPr>
              <w:pStyle w:val="af"/>
              <w:ind w:left="1" w:hanging="3"/>
              <w:rPr>
                <w:del w:id="2345" w:author="오윤 권" w:date="2023-06-06T20:08:00Z"/>
                <w:rFonts w:ascii="맑은 고딕" w:eastAsia="맑은 고딕" w:hAnsi="맑은 고딕"/>
              </w:rPr>
            </w:pPr>
            <w:del w:id="234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4E82F88B" w14:textId="0168BDC6" w:rsidR="00DC6B9B" w:rsidDel="00DF0643" w:rsidRDefault="00DC6B9B" w:rsidP="00DC6B9B">
            <w:pPr>
              <w:ind w:hanging="2"/>
              <w:rPr>
                <w:del w:id="234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48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6598DDF3" w14:textId="16762708" w:rsidTr="00FF4BCC">
        <w:trPr>
          <w:del w:id="2349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56022CCC" w14:textId="3F344383" w:rsidR="00DC6B9B" w:rsidDel="00DF0643" w:rsidRDefault="00DC6B9B" w:rsidP="00DC6B9B">
            <w:pPr>
              <w:pStyle w:val="af"/>
              <w:ind w:left="1" w:hanging="3"/>
              <w:rPr>
                <w:del w:id="2350" w:author="오윤 권" w:date="2023-06-06T20:08:00Z"/>
                <w:rFonts w:ascii="맑은 고딕" w:eastAsia="맑은 고딕" w:hAnsi="맑은 고딕"/>
              </w:rPr>
            </w:pPr>
            <w:del w:id="235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2C7D7FB4" w14:textId="4FA8B6B5" w:rsidR="00DC6B9B" w:rsidDel="00DF0643" w:rsidRDefault="00DC6B9B" w:rsidP="00DC6B9B">
            <w:pPr>
              <w:ind w:hanging="2"/>
              <w:rPr>
                <w:del w:id="235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53" w:author="오윤 권" w:date="2023-06-06T20:08:00Z">
              <w:r w:rsidDel="00DF0643">
                <w:rPr>
                  <w:rFonts w:ascii="맑은 고딕" w:hAnsi="맑은 고딕"/>
                </w:rPr>
                <w:delText>TodoListWeb에 로그인 되어 있는 상태여야 한다.</w:delText>
              </w:r>
            </w:del>
          </w:p>
        </w:tc>
      </w:tr>
      <w:tr w:rsidR="00B0767A" w:rsidRPr="00B0767A" w:rsidDel="00DF0643" w14:paraId="5C93A10E" w14:textId="4F50B634" w:rsidTr="00FF4BCC">
        <w:trPr>
          <w:del w:id="235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487B102" w14:textId="4EA907F4" w:rsidR="00DC6B9B" w:rsidDel="00DF0643" w:rsidRDefault="00DC6B9B" w:rsidP="00DC6B9B">
            <w:pPr>
              <w:pStyle w:val="af"/>
              <w:ind w:left="1" w:hanging="3"/>
              <w:rPr>
                <w:del w:id="2355" w:author="오윤 권" w:date="2023-06-06T20:08:00Z"/>
                <w:rFonts w:ascii="맑은 고딕" w:eastAsia="맑은 고딕" w:hAnsi="맑은 고딕"/>
              </w:rPr>
            </w:pPr>
            <w:del w:id="235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549E6B9F" w14:textId="68F30D43" w:rsidR="00DC6B9B" w:rsidDel="00DF0643" w:rsidRDefault="00DC6B9B" w:rsidP="00DC6B9B">
            <w:pPr>
              <w:ind w:hanging="2"/>
              <w:rPr>
                <w:del w:id="235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58" w:author="오윤 권" w:date="2023-06-06T20:08:00Z">
              <w:r w:rsidDel="00DF0643">
                <w:rPr>
                  <w:rFonts w:ascii="맑은 고딕" w:hAnsi="맑은 고딕"/>
                </w:rPr>
                <w:delText>로그인 화면으로 되돌아간다.</w:delText>
              </w:r>
            </w:del>
          </w:p>
        </w:tc>
      </w:tr>
      <w:tr w:rsidR="002443AA" w:rsidRPr="00B0767A" w:rsidDel="00DF0643" w14:paraId="7421BA3B" w14:textId="5A6FB517" w:rsidTr="001A151E">
        <w:trPr>
          <w:del w:id="2359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6967E50" w14:textId="02FB2080" w:rsidR="002443AA" w:rsidDel="00DF0643" w:rsidRDefault="002443AA" w:rsidP="00DC6B9B">
            <w:pPr>
              <w:pStyle w:val="af"/>
              <w:ind w:left="1" w:hanging="3"/>
              <w:rPr>
                <w:del w:id="2360" w:author="오윤 권" w:date="2023-06-06T20:08:00Z"/>
                <w:rFonts w:ascii="맑은 고딕" w:eastAsia="맑은 고딕" w:hAnsi="맑은 고딕"/>
              </w:rPr>
            </w:pPr>
            <w:del w:id="2361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76788FF0" w14:textId="50607554" w:rsidR="002443AA" w:rsidDel="00DF0643" w:rsidRDefault="002443AA" w:rsidP="00DC6B9B">
            <w:pPr>
              <w:pStyle w:val="af"/>
              <w:ind w:left="1" w:hanging="3"/>
              <w:rPr>
                <w:del w:id="2362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363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A36D1F8" w14:textId="1DCCF214" w:rsidR="002443AA" w:rsidDel="00DF0643" w:rsidRDefault="002443AA" w:rsidP="00DC6B9B">
            <w:pPr>
              <w:pStyle w:val="af"/>
              <w:ind w:left="1" w:hanging="3"/>
              <w:jc w:val="both"/>
              <w:rPr>
                <w:del w:id="236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36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로그아웃 버튼을 클릭한다.</w:delText>
              </w:r>
            </w:del>
          </w:p>
        </w:tc>
      </w:tr>
      <w:tr w:rsidR="002443AA" w:rsidRPr="00B0767A" w:rsidDel="00DF0643" w14:paraId="2EB40774" w14:textId="10F0337D" w:rsidTr="001A151E">
        <w:trPr>
          <w:del w:id="236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CF270E7" w14:textId="0A832CAB" w:rsidR="002443AA" w:rsidDel="00DF0643" w:rsidRDefault="002443AA" w:rsidP="00DC6B9B">
            <w:pPr>
              <w:ind w:hanging="2"/>
              <w:jc w:val="center"/>
              <w:rPr>
                <w:del w:id="2367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E23758" w14:textId="154B8D37" w:rsidR="002443AA" w:rsidDel="00DF0643" w:rsidRDefault="002443AA" w:rsidP="00DC6B9B">
            <w:pPr>
              <w:ind w:hanging="2"/>
              <w:rPr>
                <w:del w:id="236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69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071F441" w14:textId="643CF0D6" w:rsidR="002443AA" w:rsidDel="00DF0643" w:rsidRDefault="002443AA" w:rsidP="00DC6B9B">
            <w:pPr>
              <w:ind w:hanging="2"/>
              <w:rPr>
                <w:del w:id="237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71" w:author="오윤 권" w:date="2023-06-06T20:08:00Z">
              <w:r w:rsidDel="00DF0643">
                <w:rPr>
                  <w:rFonts w:ascii="맑은 고딕" w:hAnsi="맑은 고딕"/>
                </w:rPr>
                <w:delText>화면에 ‘로그아웃을 하시겠습니까?’라는 문구를 출력한다.</w:delText>
              </w:r>
            </w:del>
          </w:p>
        </w:tc>
      </w:tr>
      <w:tr w:rsidR="002443AA" w:rsidRPr="00B0767A" w:rsidDel="00DF0643" w14:paraId="031450A0" w14:textId="5D6D478B" w:rsidTr="001A151E">
        <w:trPr>
          <w:del w:id="237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5F067A2" w14:textId="69F3EB8B" w:rsidR="002443AA" w:rsidDel="00DF0643" w:rsidRDefault="002443AA" w:rsidP="00DC6B9B">
            <w:pPr>
              <w:ind w:hanging="2"/>
              <w:jc w:val="center"/>
              <w:rPr>
                <w:del w:id="2373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2C47D75" w14:textId="14511E32" w:rsidR="002443AA" w:rsidDel="00DF0643" w:rsidRDefault="002443AA" w:rsidP="00DC6B9B">
            <w:pPr>
              <w:ind w:hanging="2"/>
              <w:rPr>
                <w:del w:id="237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75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70DAF8C" w14:textId="2D8B8B57" w:rsidR="002443AA" w:rsidDel="00DF0643" w:rsidRDefault="002443AA" w:rsidP="00DC6B9B">
            <w:pPr>
              <w:ind w:hanging="2"/>
              <w:rPr>
                <w:del w:id="237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77" w:author="오윤 권" w:date="2023-06-06T20:08:00Z">
              <w:r w:rsidDel="00DF0643">
                <w:rPr>
                  <w:rFonts w:ascii="맑은 고딕" w:hAnsi="맑은 고딕"/>
                </w:rPr>
                <w:delText>화면에 ‘예’ ,’아니오’라는 문구를 출력한다.</w:delText>
              </w:r>
            </w:del>
          </w:p>
        </w:tc>
      </w:tr>
      <w:tr w:rsidR="002443AA" w:rsidRPr="00B0767A" w:rsidDel="00DF0643" w14:paraId="120EDC75" w14:textId="116B44A3" w:rsidTr="001A151E">
        <w:trPr>
          <w:del w:id="237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7E6462A" w14:textId="445E8F84" w:rsidR="002443AA" w:rsidDel="00DF0643" w:rsidRDefault="002443AA" w:rsidP="00DC6B9B">
            <w:pPr>
              <w:ind w:hanging="2"/>
              <w:jc w:val="center"/>
              <w:rPr>
                <w:del w:id="2379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1E8C47" w14:textId="7A2ABF08" w:rsidR="002443AA" w:rsidDel="00DF0643" w:rsidRDefault="002443AA" w:rsidP="00DC6B9B">
            <w:pPr>
              <w:ind w:hanging="2"/>
              <w:rPr>
                <w:del w:id="238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81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6F86385" w14:textId="061291AD" w:rsidR="002443AA" w:rsidDel="00DF0643" w:rsidRDefault="002443AA" w:rsidP="00DC6B9B">
            <w:pPr>
              <w:ind w:hanging="2"/>
              <w:rPr>
                <w:del w:id="238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383" w:author="오윤 권" w:date="2023-06-06T20:08:00Z">
              <w:r w:rsidDel="00DF0643">
                <w:rPr>
                  <w:rFonts w:ascii="맑은 고딕" w:hAnsi="맑은 고딕"/>
                </w:rPr>
                <w:delText>사용자가 예를 선택하면 로그인 화면으로 되돌아간다.</w:delText>
              </w:r>
            </w:del>
          </w:p>
        </w:tc>
      </w:tr>
      <w:tr w:rsidR="00B0767A" w:rsidRPr="00B0767A" w:rsidDel="00DF0643" w14:paraId="75169878" w14:textId="02C2B24A" w:rsidTr="00F20C78">
        <w:trPr>
          <w:del w:id="2384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4B8EBC91" w14:textId="20093DA9" w:rsidR="00DC6B9B" w:rsidDel="00DF0643" w:rsidRDefault="00DC6B9B" w:rsidP="00DC6B9B">
            <w:pPr>
              <w:pStyle w:val="af"/>
              <w:ind w:left="1" w:hanging="3"/>
              <w:rPr>
                <w:del w:id="2385" w:author="오윤 권" w:date="2023-06-06T20:08:00Z"/>
                <w:rFonts w:ascii="맑은 고딕" w:eastAsia="맑은 고딕" w:hAnsi="맑은 고딕"/>
              </w:rPr>
            </w:pPr>
            <w:del w:id="2386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3DE4DA55" w14:textId="18D8F370" w:rsidR="00DC6B9B" w:rsidDel="00DF0643" w:rsidRDefault="00DC6B9B" w:rsidP="00DC6B9B">
            <w:pPr>
              <w:pStyle w:val="af"/>
              <w:ind w:left="1" w:hanging="3"/>
              <w:rPr>
                <w:del w:id="238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38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F98D456" w14:textId="0F2B149E" w:rsidR="00DC6B9B" w:rsidDel="00DF0643" w:rsidRDefault="00DC6B9B" w:rsidP="00DC6B9B">
            <w:pPr>
              <w:pStyle w:val="af"/>
              <w:ind w:left="1" w:hanging="3"/>
              <w:rPr>
                <w:del w:id="238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39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아니오를 선택한 경우로그아웃이 되지 않으며 본래의 화면으로 돌아간다.</w:delText>
              </w:r>
            </w:del>
          </w:p>
        </w:tc>
      </w:tr>
      <w:tr w:rsidR="00B0767A" w:rsidRPr="00B0767A" w:rsidDel="00DF0643" w14:paraId="388C3AB1" w14:textId="7E635EC6" w:rsidTr="0053016D">
        <w:trPr>
          <w:del w:id="239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042E40C" w14:textId="637BEAEA" w:rsidR="00DC6B9B" w:rsidDel="00DF0643" w:rsidRDefault="00DC6B9B" w:rsidP="00DC6B9B">
            <w:pPr>
              <w:pStyle w:val="af"/>
              <w:ind w:left="1" w:hanging="3"/>
              <w:rPr>
                <w:del w:id="2392" w:author="오윤 권" w:date="2023-06-06T20:08:00Z"/>
                <w:rFonts w:ascii="맑은 고딕" w:eastAsia="맑은 고딕" w:hAnsi="맑은 고딕"/>
              </w:rPr>
            </w:pPr>
            <w:del w:id="239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11336FDD" w14:textId="464FB327" w:rsidR="00DC6B9B" w:rsidDel="00DF0643" w:rsidRDefault="00DC6B9B" w:rsidP="00DC6B9B">
            <w:pPr>
              <w:pStyle w:val="af"/>
              <w:ind w:left="1" w:hanging="3"/>
              <w:rPr>
                <w:del w:id="239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39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18F1102" w14:textId="732C1D0D" w:rsidR="00DC6B9B" w:rsidDel="00DF0643" w:rsidRDefault="00DC6B9B" w:rsidP="00DC6B9B">
            <w:pPr>
              <w:pStyle w:val="af"/>
              <w:ind w:left="1" w:hanging="3"/>
              <w:jc w:val="both"/>
              <w:rPr>
                <w:del w:id="239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39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선택을 하지 않고 1분이 경과한 경우 ‘로그아웃을 다시 시도해주세요.’라는 문구를 화면에 출력한 후 본래의 화면으로 되돌아간다.</w:delText>
              </w:r>
            </w:del>
          </w:p>
        </w:tc>
      </w:tr>
      <w:tr w:rsidR="002443AA" w:rsidRPr="00B0767A" w:rsidDel="00DF0643" w14:paraId="1B5471A2" w14:textId="06957AFB" w:rsidTr="009F5F81">
        <w:trPr>
          <w:del w:id="239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BD97EBB" w14:textId="0A48AB4F" w:rsidR="002443AA" w:rsidDel="00DF0643" w:rsidRDefault="002443AA" w:rsidP="00FD112C">
            <w:pPr>
              <w:pStyle w:val="af"/>
              <w:ind w:left="1" w:hanging="3"/>
              <w:rPr>
                <w:del w:id="2399" w:author="오윤 권" w:date="2023-06-06T20:08:00Z"/>
                <w:rFonts w:ascii="맑은 고딕" w:eastAsia="맑은 고딕" w:hAnsi="맑은 고딕"/>
              </w:rPr>
            </w:pPr>
            <w:del w:id="240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11DFCA7E" w14:textId="65009DF1" w:rsidR="002443AA" w:rsidDel="00DF0643" w:rsidRDefault="002443AA" w:rsidP="00FD112C">
            <w:pPr>
              <w:ind w:hanging="2"/>
              <w:rPr>
                <w:del w:id="240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02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5167EF4E" w14:textId="2741137D" w:rsidR="002443AA" w:rsidDel="00DF0643" w:rsidRDefault="002443AA" w:rsidP="00FD112C">
            <w:pPr>
              <w:ind w:hanging="2"/>
              <w:rPr>
                <w:del w:id="240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04" w:author="오윤 권" w:date="2023-06-06T20:08:00Z">
              <w:r w:rsidDel="00DF0643">
                <w:rPr>
                  <w:rFonts w:ascii="맑은 고딕" w:hAnsi="맑은 고딕"/>
                </w:rPr>
                <w:delText xml:space="preserve">B01 → B02 → B03 → B04 </w:delText>
              </w:r>
            </w:del>
          </w:p>
        </w:tc>
      </w:tr>
      <w:tr w:rsidR="002443AA" w:rsidRPr="00B0767A" w:rsidDel="00DF0643" w14:paraId="5C447474" w14:textId="1488B1A2" w:rsidTr="009F5F81">
        <w:trPr>
          <w:del w:id="240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FF80B04" w14:textId="2F9B971F" w:rsidR="002443AA" w:rsidDel="00DF0643" w:rsidRDefault="002443AA" w:rsidP="00FD112C">
            <w:pPr>
              <w:pStyle w:val="af"/>
              <w:ind w:left="1" w:hanging="3"/>
              <w:rPr>
                <w:del w:id="240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29CB60B0" w14:textId="70D95567" w:rsidR="002443AA" w:rsidDel="00DF0643" w:rsidRDefault="002443AA" w:rsidP="00FD112C">
            <w:pPr>
              <w:ind w:hanging="2"/>
              <w:rPr>
                <w:del w:id="240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08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7A48F74E" w14:textId="21B76ACB" w:rsidR="002443AA" w:rsidDel="00DF0643" w:rsidRDefault="002443AA" w:rsidP="00FD112C">
            <w:pPr>
              <w:ind w:hanging="2"/>
              <w:rPr>
                <w:del w:id="240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10" w:author="오윤 권" w:date="2023-06-06T20:08:00Z">
              <w:r w:rsidDel="00DF0643">
                <w:rPr>
                  <w:rFonts w:ascii="맑은 고딕" w:hAnsi="맑은 고딕"/>
                </w:rPr>
                <w:delText>B01 → B02 → A02-1</w:delText>
              </w:r>
            </w:del>
          </w:p>
        </w:tc>
      </w:tr>
      <w:tr w:rsidR="002443AA" w:rsidRPr="00B0767A" w:rsidDel="00DF0643" w14:paraId="457BC816" w14:textId="298678A4" w:rsidTr="009F5F81">
        <w:trPr>
          <w:del w:id="241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D115DC1" w14:textId="5B135D0E" w:rsidR="002443AA" w:rsidDel="00DF0643" w:rsidRDefault="002443AA" w:rsidP="00FD112C">
            <w:pPr>
              <w:pStyle w:val="af"/>
              <w:ind w:left="1" w:hanging="3"/>
              <w:rPr>
                <w:del w:id="2412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5E46843C" w14:textId="5B10861E" w:rsidR="002443AA" w:rsidDel="00DF0643" w:rsidRDefault="002443AA" w:rsidP="00FD112C">
            <w:pPr>
              <w:ind w:hanging="2"/>
              <w:rPr>
                <w:del w:id="241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14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524BEACE" w14:textId="33784F49" w:rsidR="002443AA" w:rsidDel="00DF0643" w:rsidRDefault="002443AA" w:rsidP="00FD112C">
            <w:pPr>
              <w:ind w:hanging="2"/>
              <w:rPr>
                <w:del w:id="241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16" w:author="오윤 권" w:date="2023-06-06T20:08:00Z">
              <w:r w:rsidDel="00DF0643">
                <w:rPr>
                  <w:rFonts w:ascii="맑은 고딕" w:hAnsi="맑은 고딕"/>
                </w:rPr>
                <w:delText>B01 → B02 → E02-1</w:delText>
              </w:r>
            </w:del>
          </w:p>
        </w:tc>
      </w:tr>
    </w:tbl>
    <w:p w14:paraId="119815B7" w14:textId="26CEEC3E" w:rsidR="001121FA" w:rsidDel="00DF0643" w:rsidRDefault="001121FA" w:rsidP="001121FA">
      <w:pPr>
        <w:ind w:hanging="2"/>
        <w:rPr>
          <w:del w:id="2417" w:author="오윤 권" w:date="2023-06-06T20:08:00Z"/>
          <w:rFonts w:ascii="맑은 고딕" w:hAnsi="맑은 고딕"/>
        </w:rPr>
      </w:pPr>
    </w:p>
    <w:p w14:paraId="1285DA5C" w14:textId="6B49D6FE" w:rsidR="001121FA" w:rsidDel="00DF0643" w:rsidRDefault="001121FA" w:rsidP="001121FA">
      <w:pPr>
        <w:ind w:hanging="2"/>
        <w:rPr>
          <w:del w:id="2418" w:author="오윤 권" w:date="2023-06-06T20:08:00Z"/>
          <w:rFonts w:ascii="맑은 고딕" w:hAnsi="맑은 고딕"/>
        </w:rPr>
      </w:pPr>
    </w:p>
    <w:p w14:paraId="3416BCD6" w14:textId="15DCE257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2419" w:author="오윤 권" w:date="2023-06-06T20:08:00Z"/>
          <w:rFonts w:ascii="맑은 고딕" w:hAnsi="맑은 고딕" w:cs="돋움"/>
          <w:szCs w:val="20"/>
        </w:rPr>
      </w:pPr>
      <w:del w:id="2420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>UC0</w:delText>
        </w:r>
        <w:r w:rsidR="00B037E1" w:rsidDel="00DF0643">
          <w:rPr>
            <w:rStyle w:val="ae"/>
            <w:rFonts w:ascii="맑은 고딕" w:hAnsi="맑은 고딕"/>
            <w:bCs/>
            <w:color w:val="auto"/>
          </w:rPr>
          <w:delText>20</w:delText>
        </w:r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: </w:delText>
        </w:r>
        <w:r w:rsidR="00B037E1" w:rsidDel="00DF0643">
          <w:rPr>
            <w:rFonts w:ascii="맑은 고딕" w:hAnsi="맑은 고딕" w:cs="돋움" w:hint="eastAsia"/>
            <w:szCs w:val="20"/>
          </w:rPr>
          <w:delText>회원탈퇴 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68469BCE" w14:textId="7874FF32" w:rsidTr="00C32B9F">
        <w:trPr>
          <w:del w:id="242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757272B" w14:textId="246B0803" w:rsidR="001121FA" w:rsidDel="00DF0643" w:rsidRDefault="001121FA" w:rsidP="00C32B9F">
            <w:pPr>
              <w:pStyle w:val="af"/>
              <w:ind w:left="1" w:hanging="3"/>
              <w:rPr>
                <w:del w:id="2422" w:author="오윤 권" w:date="2023-06-06T20:08:00Z"/>
                <w:rFonts w:ascii="맑은 고딕" w:eastAsia="맑은 고딕" w:hAnsi="맑은 고딕"/>
              </w:rPr>
            </w:pPr>
            <w:del w:id="242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15869D20" w14:textId="39226B23" w:rsidR="001121FA" w:rsidDel="00DF0643" w:rsidRDefault="007C148E" w:rsidP="00C32B9F">
            <w:pPr>
              <w:ind w:hanging="2"/>
              <w:rPr>
                <w:del w:id="242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25" w:author="오윤 권" w:date="2023-06-06T20:08:00Z">
              <w:r w:rsidDel="00DF0643">
                <w:rPr>
                  <w:rFonts w:ascii="맑은 고딕" w:hAnsi="맑은 고딕"/>
                </w:rPr>
                <w:delText>카카오계정을 통해 회원가입한 계정을 탈퇴하며 관리자에게 정보 삭제를 요청한다.</w:delText>
              </w:r>
            </w:del>
          </w:p>
        </w:tc>
      </w:tr>
      <w:tr w:rsidR="00B0767A" w:rsidRPr="00B0767A" w:rsidDel="00DF0643" w14:paraId="42B69970" w14:textId="412C3449" w:rsidTr="00C53DC4">
        <w:trPr>
          <w:del w:id="242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7D41D1A" w14:textId="34425B44" w:rsidR="00FD112C" w:rsidDel="00DF0643" w:rsidRDefault="00FD112C" w:rsidP="00FD112C">
            <w:pPr>
              <w:pStyle w:val="af"/>
              <w:ind w:left="1" w:hanging="3"/>
              <w:rPr>
                <w:del w:id="2427" w:author="오윤 권" w:date="2023-06-06T20:08:00Z"/>
                <w:rFonts w:ascii="맑은 고딕" w:eastAsia="맑은 고딕" w:hAnsi="맑은 고딕"/>
              </w:rPr>
            </w:pPr>
            <w:del w:id="242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1F6D6489" w14:textId="476D24DE" w:rsidR="00FD112C" w:rsidDel="00DF0643" w:rsidRDefault="00FD112C" w:rsidP="00FD112C">
            <w:pPr>
              <w:ind w:hanging="2"/>
              <w:rPr>
                <w:del w:id="242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30" w:author="오윤 권" w:date="2023-06-06T20:08:00Z">
              <w:r w:rsidDel="00DF0643">
                <w:rPr>
                  <w:rFonts w:ascii="맑은 고딕" w:hAnsi="맑은 고딕"/>
                </w:rPr>
                <w:delText>사용자</w:delText>
              </w:r>
            </w:del>
          </w:p>
        </w:tc>
      </w:tr>
      <w:tr w:rsidR="00B0767A" w:rsidRPr="00B0767A" w:rsidDel="00DF0643" w14:paraId="091EDB7C" w14:textId="2BC4E267" w:rsidTr="00C53DC4">
        <w:trPr>
          <w:del w:id="2431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22923F8" w14:textId="02EE029C" w:rsidR="00FD112C" w:rsidDel="00DF0643" w:rsidRDefault="00FD112C" w:rsidP="00FD112C">
            <w:pPr>
              <w:pStyle w:val="af"/>
              <w:ind w:left="1" w:hanging="3"/>
              <w:rPr>
                <w:del w:id="2432" w:author="오윤 권" w:date="2023-06-06T20:08:00Z"/>
                <w:rFonts w:ascii="맑은 고딕" w:eastAsia="맑은 고딕" w:hAnsi="맑은 고딕"/>
              </w:rPr>
            </w:pPr>
            <w:del w:id="243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2F55C978" w14:textId="1D50471D" w:rsidR="00FD112C" w:rsidDel="00DF0643" w:rsidRDefault="00FD112C" w:rsidP="00FD112C">
            <w:pPr>
              <w:ind w:hanging="2"/>
              <w:rPr>
                <w:del w:id="243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35" w:author="오윤 권" w:date="2023-06-06T20:08:00Z">
              <w:r w:rsidDel="00DF0643">
                <w:rPr>
                  <w:rFonts w:ascii="맑은 고딕" w:hAnsi="맑은 고딕"/>
                </w:rPr>
                <w:delText>카카오 로그인을 통해 TodoListWeb에 유저가 되어있는 상태여야 한다.</w:delText>
              </w:r>
            </w:del>
          </w:p>
        </w:tc>
      </w:tr>
      <w:tr w:rsidR="00B0767A" w:rsidRPr="00B0767A" w:rsidDel="00DF0643" w14:paraId="0A179AAF" w14:textId="51F7BD36" w:rsidTr="00C53DC4">
        <w:trPr>
          <w:del w:id="2436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FD6E42F" w14:textId="27E9ED3C" w:rsidR="00FD112C" w:rsidDel="00DF0643" w:rsidRDefault="00FD112C" w:rsidP="00FD112C">
            <w:pPr>
              <w:pStyle w:val="af"/>
              <w:ind w:left="1" w:hanging="3"/>
              <w:rPr>
                <w:del w:id="2437" w:author="오윤 권" w:date="2023-06-06T20:08:00Z"/>
                <w:rFonts w:ascii="맑은 고딕" w:eastAsia="맑은 고딕" w:hAnsi="맑은 고딕"/>
              </w:rPr>
            </w:pPr>
            <w:del w:id="2438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71FCCB7E" w14:textId="50CC8ADA" w:rsidR="00FD112C" w:rsidDel="00DF0643" w:rsidRDefault="00FD112C" w:rsidP="00FD112C">
            <w:pPr>
              <w:ind w:hanging="2"/>
              <w:rPr>
                <w:del w:id="243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40" w:author="오윤 권" w:date="2023-06-06T20:08:00Z">
              <w:r w:rsidDel="00DF0643">
                <w:rPr>
                  <w:rFonts w:ascii="맑은 고딕" w:hAnsi="맑은 고딕"/>
                </w:rPr>
                <w:delText>관리자가 회원관련 데이터베이스를 삭제한다</w:delText>
              </w:r>
            </w:del>
          </w:p>
        </w:tc>
      </w:tr>
      <w:tr w:rsidR="002443AA" w:rsidRPr="00B0767A" w:rsidDel="00DF0643" w14:paraId="4228F602" w14:textId="6DACE4B9" w:rsidTr="00AD6D13">
        <w:trPr>
          <w:del w:id="2441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695F36E" w14:textId="17515145" w:rsidR="002443AA" w:rsidDel="00DF0643" w:rsidRDefault="002443AA" w:rsidP="00FD112C">
            <w:pPr>
              <w:pStyle w:val="af"/>
              <w:ind w:left="1" w:hanging="3"/>
              <w:rPr>
                <w:del w:id="2442" w:author="오윤 권" w:date="2023-06-06T20:08:00Z"/>
                <w:rFonts w:ascii="맑은 고딕" w:eastAsia="맑은 고딕" w:hAnsi="맑은 고딕"/>
              </w:rPr>
            </w:pPr>
            <w:del w:id="2443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01A8A439" w14:textId="2864D5D8" w:rsidR="002443AA" w:rsidDel="00DF0643" w:rsidRDefault="002443AA" w:rsidP="00FD112C">
            <w:pPr>
              <w:pStyle w:val="af"/>
              <w:ind w:left="1" w:hanging="3"/>
              <w:rPr>
                <w:del w:id="2444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445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DB0C957" w14:textId="6885BCE7" w:rsidR="002443AA" w:rsidDel="00DF0643" w:rsidRDefault="002443AA" w:rsidP="00FD112C">
            <w:pPr>
              <w:pStyle w:val="af"/>
              <w:ind w:left="1" w:hanging="3"/>
              <w:jc w:val="both"/>
              <w:rPr>
                <w:del w:id="244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44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회원탈퇴 버튼을 선택한다.</w:delText>
              </w:r>
            </w:del>
          </w:p>
        </w:tc>
      </w:tr>
      <w:tr w:rsidR="002443AA" w:rsidRPr="00B0767A" w:rsidDel="00DF0643" w14:paraId="38D42695" w14:textId="4D232092" w:rsidTr="00AD6D13">
        <w:trPr>
          <w:del w:id="2448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8728325" w14:textId="1CCF823F" w:rsidR="002443AA" w:rsidDel="00DF0643" w:rsidRDefault="002443AA" w:rsidP="00FD112C">
            <w:pPr>
              <w:ind w:hanging="2"/>
              <w:jc w:val="center"/>
              <w:rPr>
                <w:del w:id="2449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1DE2CF" w14:textId="0F92375A" w:rsidR="002443AA" w:rsidDel="00DF0643" w:rsidRDefault="002443AA" w:rsidP="00FD112C">
            <w:pPr>
              <w:ind w:hanging="2"/>
              <w:rPr>
                <w:del w:id="245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51" w:author="오윤 권" w:date="2023-06-06T20:08:00Z">
              <w:r w:rsidDel="00DF0643">
                <w:rPr>
                  <w:rFonts w:ascii="맑은 고딕" w:hAnsi="맑은 고딕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192D3CD" w14:textId="7E0CD3B7" w:rsidR="002443AA" w:rsidDel="00DF0643" w:rsidRDefault="002443AA" w:rsidP="00FD112C">
            <w:pPr>
              <w:ind w:hanging="2"/>
              <w:rPr>
                <w:del w:id="245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53" w:author="오윤 권" w:date="2023-06-06T20:08:00Z">
              <w:r w:rsidDel="00DF0643">
                <w:rPr>
                  <w:rFonts w:ascii="맑은 고딕" w:hAnsi="맑은 고딕"/>
                </w:rPr>
                <w:delText>화면에 ‘회원탈퇴를 하시겠습니까? 회원탈퇴 시 기존에 작성한 모든 문서는 삭제됩니다’라는 문구를 출력한다.</w:delText>
              </w:r>
            </w:del>
          </w:p>
        </w:tc>
      </w:tr>
      <w:tr w:rsidR="002443AA" w:rsidRPr="00B0767A" w:rsidDel="00DF0643" w14:paraId="37B53EE4" w14:textId="0AB55DD1" w:rsidTr="00AD6D13">
        <w:trPr>
          <w:del w:id="2454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0DAF82D" w14:textId="57A55C13" w:rsidR="002443AA" w:rsidDel="00DF0643" w:rsidRDefault="002443AA" w:rsidP="00FD112C">
            <w:pPr>
              <w:ind w:hanging="2"/>
              <w:jc w:val="center"/>
              <w:rPr>
                <w:del w:id="2455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B6F87F3" w14:textId="5206A2C9" w:rsidR="002443AA" w:rsidDel="00DF0643" w:rsidRDefault="002443AA" w:rsidP="00FD112C">
            <w:pPr>
              <w:ind w:hanging="2"/>
              <w:rPr>
                <w:del w:id="245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57" w:author="오윤 권" w:date="2023-06-06T20:08:00Z">
              <w:r w:rsidDel="00DF0643">
                <w:rPr>
                  <w:rFonts w:ascii="맑은 고딕" w:hAnsi="맑은 고딕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0BF588F" w14:textId="33A98DE5" w:rsidR="002443AA" w:rsidDel="00DF0643" w:rsidRDefault="002443AA" w:rsidP="00FD112C">
            <w:pPr>
              <w:ind w:hanging="2"/>
              <w:rPr>
                <w:del w:id="245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59" w:author="오윤 권" w:date="2023-06-06T20:08:00Z">
              <w:r w:rsidDel="00DF0643">
                <w:rPr>
                  <w:rFonts w:ascii="맑은 고딕" w:hAnsi="맑은 고딕"/>
                </w:rPr>
                <w:delText>화면에 ‘예’ ,’아니오’라는 문구를 출력한다.</w:delText>
              </w:r>
            </w:del>
          </w:p>
        </w:tc>
      </w:tr>
      <w:tr w:rsidR="002443AA" w:rsidRPr="00B0767A" w:rsidDel="00DF0643" w14:paraId="59197386" w14:textId="7D8EB7CE" w:rsidTr="00AD6D13">
        <w:trPr>
          <w:del w:id="2460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87D99BE" w14:textId="6ADCC34F" w:rsidR="002443AA" w:rsidDel="00DF0643" w:rsidRDefault="002443AA" w:rsidP="00FD112C">
            <w:pPr>
              <w:ind w:hanging="2"/>
              <w:jc w:val="center"/>
              <w:rPr>
                <w:del w:id="2461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57FC64B" w14:textId="02B86F15" w:rsidR="002443AA" w:rsidDel="00DF0643" w:rsidRDefault="002443AA" w:rsidP="00FD112C">
            <w:pPr>
              <w:ind w:hanging="2"/>
              <w:rPr>
                <w:del w:id="2462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63" w:author="오윤 권" w:date="2023-06-06T20:08:00Z">
              <w:r w:rsidDel="00DF0643">
                <w:rPr>
                  <w:rFonts w:ascii="맑은 고딕" w:hAnsi="맑은 고딕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41E714E5" w14:textId="46EFEE1D" w:rsidR="002443AA" w:rsidDel="00DF0643" w:rsidRDefault="002443AA" w:rsidP="00FD112C">
            <w:pPr>
              <w:ind w:hanging="2"/>
              <w:rPr>
                <w:del w:id="246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65" w:author="오윤 권" w:date="2023-06-06T20:08:00Z">
              <w:r w:rsidDel="00DF0643">
                <w:rPr>
                  <w:rFonts w:ascii="맑은 고딕" w:hAnsi="맑은 고딕"/>
                </w:rPr>
                <w:delText>사용자는 ‘예’버튼을 선택한다.</w:delText>
              </w:r>
            </w:del>
          </w:p>
        </w:tc>
      </w:tr>
      <w:tr w:rsidR="002443AA" w:rsidRPr="00B0767A" w:rsidDel="00DF0643" w14:paraId="65F64885" w14:textId="0FA82A07" w:rsidTr="00AD6D13">
        <w:trPr>
          <w:del w:id="2466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C76A65E" w14:textId="672E61E7" w:rsidR="002443AA" w:rsidDel="00DF0643" w:rsidRDefault="002443AA" w:rsidP="00FD112C">
            <w:pPr>
              <w:ind w:hanging="2"/>
              <w:jc w:val="center"/>
              <w:rPr>
                <w:del w:id="2467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D94DCB" w14:textId="2C0A0F3F" w:rsidR="002443AA" w:rsidDel="00DF0643" w:rsidRDefault="002443AA" w:rsidP="00FD112C">
            <w:pPr>
              <w:ind w:hanging="2"/>
              <w:rPr>
                <w:del w:id="2468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69" w:author="오윤 권" w:date="2023-06-06T20:08:00Z">
              <w:r w:rsidDel="00DF0643">
                <w:rPr>
                  <w:rFonts w:ascii="맑은 고딕" w:hAnsi="맑은 고딕"/>
                </w:rPr>
                <w:delText>B05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18A694B" w14:textId="1B365D5B" w:rsidR="002443AA" w:rsidDel="00DF0643" w:rsidRDefault="002443AA" w:rsidP="00FD112C">
            <w:pPr>
              <w:ind w:hanging="2"/>
              <w:rPr>
                <w:del w:id="2470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71" w:author="오윤 권" w:date="2023-06-06T20:08:00Z">
              <w:r w:rsidDel="00DF0643">
                <w:rPr>
                  <w:rFonts w:ascii="맑은 고딕" w:hAnsi="맑은 고딕"/>
                </w:rPr>
                <w:delText>관리자는 회원관련 데이터베이스를 삭제한다.</w:delText>
              </w:r>
            </w:del>
          </w:p>
        </w:tc>
      </w:tr>
      <w:tr w:rsidR="002443AA" w:rsidRPr="00B0767A" w:rsidDel="00DF0643" w14:paraId="14C1A3E7" w14:textId="4284A7AA" w:rsidTr="00AD6D13">
        <w:trPr>
          <w:del w:id="2472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6AD9030" w14:textId="41610A56" w:rsidR="002443AA" w:rsidDel="00DF0643" w:rsidRDefault="002443AA" w:rsidP="00FD112C">
            <w:pPr>
              <w:ind w:hanging="2"/>
              <w:jc w:val="center"/>
              <w:rPr>
                <w:del w:id="2473" w:author="오윤 권" w:date="2023-06-06T20:08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B813823" w14:textId="34BFBDAA" w:rsidR="002443AA" w:rsidDel="00DF0643" w:rsidRDefault="002443AA" w:rsidP="00FD112C">
            <w:pPr>
              <w:ind w:hanging="2"/>
              <w:rPr>
                <w:del w:id="2474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75" w:author="오윤 권" w:date="2023-06-06T20:08:00Z">
              <w:r w:rsidDel="00DF0643">
                <w:rPr>
                  <w:rFonts w:ascii="맑은 고딕" w:hAnsi="맑은 고딕"/>
                </w:rPr>
                <w:delText>B06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3753611F" w14:textId="07938C93" w:rsidR="002443AA" w:rsidDel="00DF0643" w:rsidRDefault="002443AA" w:rsidP="00FD112C">
            <w:pPr>
              <w:ind w:hanging="2"/>
              <w:rPr>
                <w:del w:id="247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77" w:author="오윤 권" w:date="2023-06-06T20:08:00Z">
              <w:r w:rsidDel="00DF0643">
                <w:rPr>
                  <w:rFonts w:ascii="맑은 고딕" w:hAnsi="맑은 고딕"/>
                </w:rPr>
                <w:delText>시스템 초기 화면으로 돌아간다</w:delText>
              </w:r>
            </w:del>
          </w:p>
        </w:tc>
      </w:tr>
      <w:tr w:rsidR="00B0767A" w:rsidRPr="00B0767A" w:rsidDel="00DF0643" w14:paraId="4193F6C3" w14:textId="6730E491" w:rsidTr="007C26EF">
        <w:trPr>
          <w:del w:id="2478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DD8E411" w14:textId="78A755E9" w:rsidR="00FD112C" w:rsidDel="00DF0643" w:rsidRDefault="00FD112C" w:rsidP="00FD112C">
            <w:pPr>
              <w:pStyle w:val="af"/>
              <w:ind w:left="1" w:hanging="3"/>
              <w:rPr>
                <w:del w:id="2479" w:author="오윤 권" w:date="2023-06-06T20:08:00Z"/>
                <w:rFonts w:ascii="맑은 고딕" w:eastAsia="맑은 고딕" w:hAnsi="맑은 고딕"/>
              </w:rPr>
            </w:pPr>
            <w:del w:id="248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44B23405" w14:textId="49B61E06" w:rsidR="00FD112C" w:rsidDel="00DF0643" w:rsidRDefault="00FD112C" w:rsidP="00FD112C">
            <w:pPr>
              <w:pStyle w:val="af"/>
              <w:ind w:left="1" w:hanging="3"/>
              <w:rPr>
                <w:del w:id="248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48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382877A" w14:textId="3F16C283" w:rsidR="00FD112C" w:rsidDel="00DF0643" w:rsidRDefault="00FD112C" w:rsidP="00FD112C">
            <w:pPr>
              <w:pStyle w:val="af"/>
              <w:ind w:left="1" w:hanging="3"/>
              <w:rPr>
                <w:del w:id="248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48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아니오를 선택한 경우 ‘회원탈퇴가 진행되지 않았습니다’문구를 출력하고 본래의 페이지로 되돌아간다.</w:delText>
              </w:r>
            </w:del>
          </w:p>
        </w:tc>
      </w:tr>
      <w:tr w:rsidR="00B0767A" w:rsidRPr="00B0767A" w:rsidDel="00DF0643" w14:paraId="7E425E5B" w14:textId="275B6C5D" w:rsidTr="00263FA5">
        <w:trPr>
          <w:del w:id="2485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2D95E1A1" w14:textId="736EA57A" w:rsidR="0015423C" w:rsidDel="00DF0643" w:rsidRDefault="0015423C" w:rsidP="0015423C">
            <w:pPr>
              <w:pStyle w:val="af"/>
              <w:ind w:left="1" w:hanging="3"/>
              <w:rPr>
                <w:del w:id="2486" w:author="오윤 권" w:date="2023-06-06T20:08:00Z"/>
                <w:rFonts w:ascii="맑은 고딕" w:eastAsia="맑은 고딕" w:hAnsi="맑은 고딕"/>
              </w:rPr>
            </w:pPr>
            <w:del w:id="2487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예외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69FDA4E5" w14:textId="03ED7D50" w:rsidR="0015423C" w:rsidDel="00DF0643" w:rsidRDefault="0015423C" w:rsidP="0015423C">
            <w:pPr>
              <w:pStyle w:val="af"/>
              <w:ind w:left="1" w:hanging="3"/>
              <w:rPr>
                <w:del w:id="248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48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E03-1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5264C0B9" w14:textId="75BB23DB" w:rsidR="0015423C" w:rsidDel="00DF0643" w:rsidRDefault="0015423C" w:rsidP="0015423C">
            <w:pPr>
              <w:pStyle w:val="af"/>
              <w:ind w:left="1" w:hanging="3"/>
              <w:jc w:val="both"/>
              <w:rPr>
                <w:del w:id="2490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491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선택을 하지 않고 1분이 경과한 경우 ‘회원탈퇴를 다시 시도해주세요.’라는 문구를 화면에 출력한 후 본래의 화면으로 되돌아간다.</w:delText>
              </w:r>
            </w:del>
          </w:p>
        </w:tc>
      </w:tr>
      <w:tr w:rsidR="002443AA" w:rsidRPr="00B0767A" w:rsidDel="00DF0643" w14:paraId="78DF6A98" w14:textId="120F9F80" w:rsidTr="006E1EDD">
        <w:trPr>
          <w:del w:id="2492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B856E31" w14:textId="66E9206A" w:rsidR="002443AA" w:rsidDel="00DF0643" w:rsidRDefault="002443AA" w:rsidP="0015423C">
            <w:pPr>
              <w:pStyle w:val="af"/>
              <w:ind w:left="1" w:hanging="3"/>
              <w:rPr>
                <w:del w:id="2493" w:author="오윤 권" w:date="2023-06-06T20:08:00Z"/>
                <w:rFonts w:ascii="맑은 고딕" w:eastAsia="맑은 고딕" w:hAnsi="맑은 고딕"/>
              </w:rPr>
            </w:pPr>
            <w:del w:id="2494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38E1131C" w14:textId="07DC51CB" w:rsidR="002443AA" w:rsidDel="00DF0643" w:rsidRDefault="002443AA" w:rsidP="0015423C">
            <w:pPr>
              <w:ind w:hanging="2"/>
              <w:rPr>
                <w:del w:id="249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96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2DA6F3B0" w14:textId="5D333F48" w:rsidR="002443AA" w:rsidDel="00DF0643" w:rsidRDefault="002443AA" w:rsidP="0015423C">
            <w:pPr>
              <w:ind w:hanging="2"/>
              <w:rPr>
                <w:del w:id="249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498" w:author="오윤 권" w:date="2023-06-06T20:08:00Z">
              <w:r w:rsidDel="00DF0643">
                <w:rPr>
                  <w:rFonts w:ascii="맑은 고딕" w:hAnsi="맑은 고딕"/>
                </w:rPr>
                <w:delText>B01 → B02 → B03 → B04 → B05 → B06</w:delText>
              </w:r>
            </w:del>
          </w:p>
        </w:tc>
      </w:tr>
      <w:tr w:rsidR="002443AA" w:rsidRPr="00B0767A" w:rsidDel="00DF0643" w14:paraId="4B71BDF4" w14:textId="1B02D9A8" w:rsidTr="006E1EDD">
        <w:trPr>
          <w:del w:id="2499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9CF1DF6" w14:textId="7C66AC04" w:rsidR="002443AA" w:rsidDel="00DF0643" w:rsidRDefault="002443AA" w:rsidP="0015423C">
            <w:pPr>
              <w:pStyle w:val="af"/>
              <w:ind w:left="1" w:hanging="3"/>
              <w:rPr>
                <w:del w:id="2500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9BD42AD" w14:textId="409988E3" w:rsidR="002443AA" w:rsidDel="00DF0643" w:rsidRDefault="002443AA" w:rsidP="0015423C">
            <w:pPr>
              <w:ind w:hanging="2"/>
              <w:rPr>
                <w:del w:id="250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02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6CB3DEA8" w14:textId="77D0A97B" w:rsidR="002443AA" w:rsidDel="00DF0643" w:rsidRDefault="002443AA" w:rsidP="0015423C">
            <w:pPr>
              <w:ind w:hanging="2"/>
              <w:rPr>
                <w:del w:id="250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04" w:author="오윤 권" w:date="2023-06-06T20:08:00Z">
              <w:r w:rsidDel="00DF0643">
                <w:rPr>
                  <w:rFonts w:ascii="맑은 고딕" w:hAnsi="맑은 고딕"/>
                </w:rPr>
                <w:delText>B01 → B02 → A02-1</w:delText>
              </w:r>
            </w:del>
          </w:p>
        </w:tc>
      </w:tr>
      <w:tr w:rsidR="002443AA" w:rsidRPr="00B0767A" w:rsidDel="00DF0643" w14:paraId="1A26EF53" w14:textId="196EF54F" w:rsidTr="006E1EDD">
        <w:trPr>
          <w:del w:id="250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29C4A17" w14:textId="5764D32D" w:rsidR="002443AA" w:rsidDel="00DF0643" w:rsidRDefault="002443AA" w:rsidP="0015423C">
            <w:pPr>
              <w:pStyle w:val="af"/>
              <w:ind w:left="1" w:hanging="3"/>
              <w:rPr>
                <w:del w:id="250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50D3317E" w14:textId="58D1D6A5" w:rsidR="002443AA" w:rsidDel="00DF0643" w:rsidRDefault="002443AA" w:rsidP="0015423C">
            <w:pPr>
              <w:ind w:hanging="2"/>
              <w:rPr>
                <w:del w:id="2507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08" w:author="오윤 권" w:date="2023-06-06T20:08:00Z">
              <w:r w:rsidDel="00DF0643">
                <w:rPr>
                  <w:rFonts w:ascii="맑은 고딕" w:hAnsi="맑은 고딕"/>
                </w:rPr>
                <w:delText>SN003</w:delText>
              </w:r>
            </w:del>
          </w:p>
        </w:tc>
        <w:tc>
          <w:tcPr>
            <w:tcW w:w="6042" w:type="dxa"/>
            <w:vAlign w:val="center"/>
          </w:tcPr>
          <w:p w14:paraId="511E8025" w14:textId="60A0F1F4" w:rsidR="002443AA" w:rsidDel="00DF0643" w:rsidRDefault="002443AA" w:rsidP="0015423C">
            <w:pPr>
              <w:ind w:hanging="2"/>
              <w:rPr>
                <w:del w:id="250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10" w:author="오윤 권" w:date="2023-06-06T20:08:00Z">
              <w:r w:rsidDel="00DF0643">
                <w:rPr>
                  <w:rFonts w:ascii="맑은 고딕" w:hAnsi="맑은 고딕"/>
                </w:rPr>
                <w:delText>B01 → B02 → B03 → E03-1</w:delText>
              </w:r>
            </w:del>
          </w:p>
        </w:tc>
      </w:tr>
    </w:tbl>
    <w:p w14:paraId="2E094A3F" w14:textId="50C59F1B" w:rsidR="001121FA" w:rsidDel="00DF0643" w:rsidRDefault="001121FA" w:rsidP="001121FA">
      <w:pPr>
        <w:ind w:hanging="2"/>
        <w:rPr>
          <w:del w:id="2511" w:author="오윤 권" w:date="2023-06-06T20:08:00Z"/>
          <w:rFonts w:ascii="맑은 고딕" w:hAnsi="맑은 고딕"/>
        </w:rPr>
      </w:pPr>
    </w:p>
    <w:p w14:paraId="4BDD926B" w14:textId="4875AC9E" w:rsidR="001121FA" w:rsidDel="00DF0643" w:rsidRDefault="001121FA" w:rsidP="004221DF">
      <w:pPr>
        <w:rPr>
          <w:del w:id="2512" w:author="오윤 권" w:date="2023-06-06T20:08:00Z"/>
          <w:rFonts w:ascii="맑은 고딕" w:hAnsi="맑은 고딕"/>
        </w:rPr>
      </w:pPr>
    </w:p>
    <w:p w14:paraId="76F43B35" w14:textId="656C131F" w:rsidR="001121FA" w:rsidDel="00DF0643" w:rsidRDefault="001121FA" w:rsidP="004221DF">
      <w:pPr>
        <w:rPr>
          <w:del w:id="2513" w:author="오윤 권" w:date="2023-06-06T20:08:00Z"/>
          <w:rFonts w:ascii="맑은 고딕" w:hAnsi="맑은 고딕"/>
        </w:rPr>
      </w:pPr>
    </w:p>
    <w:p w14:paraId="47CA4D87" w14:textId="7E267169" w:rsidR="008E6F11" w:rsidDel="00DF0643" w:rsidRDefault="008E6F11" w:rsidP="004221DF">
      <w:pPr>
        <w:rPr>
          <w:del w:id="2514" w:author="오윤 권" w:date="2023-06-06T20:08:00Z"/>
          <w:rFonts w:ascii="맑은 고딕" w:hAnsi="맑은 고딕"/>
        </w:rPr>
      </w:pPr>
    </w:p>
    <w:p w14:paraId="45759569" w14:textId="23D9D197" w:rsidR="001121FA" w:rsidDel="00DF0643" w:rsidRDefault="001121FA" w:rsidP="004221DF">
      <w:pPr>
        <w:rPr>
          <w:del w:id="2515" w:author="오윤 권" w:date="2023-06-06T20:08:00Z"/>
          <w:rFonts w:ascii="맑은 고딕" w:hAnsi="맑은 고딕"/>
        </w:rPr>
      </w:pPr>
    </w:p>
    <w:p w14:paraId="337DC5EF" w14:textId="45D0E815" w:rsidR="001121FA" w:rsidDel="00DF0643" w:rsidRDefault="001121FA" w:rsidP="001121FA">
      <w:pPr>
        <w:pBdr>
          <w:top w:val="nil"/>
          <w:left w:val="nil"/>
          <w:bottom w:val="nil"/>
          <w:right w:val="nil"/>
          <w:between w:val="nil"/>
        </w:pBdr>
        <w:ind w:hanging="2"/>
        <w:rPr>
          <w:del w:id="2516" w:author="오윤 권" w:date="2023-06-06T20:08:00Z"/>
          <w:rFonts w:ascii="맑은 고딕" w:hAnsi="맑은 고딕" w:cs="돋움"/>
          <w:szCs w:val="20"/>
        </w:rPr>
      </w:pPr>
      <w:del w:id="2517" w:author="오윤 권" w:date="2023-06-06T20:08:00Z">
        <w:r w:rsidDel="00DF0643">
          <w:rPr>
            <w:rStyle w:val="ae"/>
            <w:rFonts w:ascii="맑은 고딕" w:hAnsi="맑은 고딕"/>
            <w:bCs/>
            <w:color w:val="auto"/>
          </w:rPr>
          <w:delText>UC0</w:delText>
        </w:r>
        <w:r w:rsidR="00B037E1" w:rsidDel="00DF0643">
          <w:rPr>
            <w:rStyle w:val="ae"/>
            <w:rFonts w:ascii="맑은 고딕" w:hAnsi="맑은 고딕"/>
            <w:bCs/>
            <w:color w:val="auto"/>
          </w:rPr>
          <w:delText>21</w:delText>
        </w:r>
        <w:r w:rsidDel="00DF0643">
          <w:rPr>
            <w:rStyle w:val="ae"/>
            <w:rFonts w:ascii="맑은 고딕" w:hAnsi="맑은 고딕"/>
            <w:bCs/>
            <w:color w:val="auto"/>
          </w:rPr>
          <w:delText xml:space="preserve">: </w:delText>
        </w:r>
        <w:r w:rsidR="00B037E1" w:rsidDel="00DF0643">
          <w:rPr>
            <w:rFonts w:ascii="맑은 고딕" w:hAnsi="맑은 고딕" w:cs="돋움" w:hint="eastAsia"/>
            <w:szCs w:val="20"/>
          </w:rPr>
          <w:delText>데이터베이스를 삭제한다.</w:delText>
        </w:r>
      </w:del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B0767A" w:rsidRPr="00B0767A" w:rsidDel="00DF0643" w14:paraId="4D45184E" w14:textId="4A227FDF" w:rsidTr="00C32B9F">
        <w:trPr>
          <w:del w:id="2518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7B1F2256" w14:textId="72DA667D" w:rsidR="001121FA" w:rsidDel="00DF0643" w:rsidRDefault="001121FA" w:rsidP="00C32B9F">
            <w:pPr>
              <w:pStyle w:val="af"/>
              <w:ind w:left="1" w:hanging="3"/>
              <w:rPr>
                <w:del w:id="2519" w:author="오윤 권" w:date="2023-06-06T20:08:00Z"/>
                <w:rFonts w:ascii="맑은 고딕" w:eastAsia="맑은 고딕" w:hAnsi="맑은 고딕"/>
              </w:rPr>
            </w:pPr>
            <w:del w:id="252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설명</w:delText>
              </w:r>
            </w:del>
          </w:p>
        </w:tc>
        <w:tc>
          <w:tcPr>
            <w:tcW w:w="6974" w:type="dxa"/>
            <w:gridSpan w:val="2"/>
          </w:tcPr>
          <w:p w14:paraId="74752624" w14:textId="7D65EC2D" w:rsidR="001121FA" w:rsidDel="00DF0643" w:rsidRDefault="008E6F11" w:rsidP="00C32B9F">
            <w:pPr>
              <w:ind w:hanging="2"/>
              <w:rPr>
                <w:del w:id="252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22" w:author="오윤 권" w:date="2023-06-06T20:08:00Z">
              <w:r w:rsidDel="00DF0643">
                <w:rPr>
                  <w:rFonts w:ascii="맑은 고딕" w:hAnsi="맑은 고딕"/>
                </w:rPr>
                <w:delText>회원의 정보 삭제 요청</w:delText>
              </w:r>
              <w:r w:rsidDel="00DF0643">
                <w:rPr>
                  <w:rFonts w:ascii="맑은 고딕" w:hAnsi="맑은 고딕" w:hint="eastAsia"/>
                </w:rPr>
                <w:delText xml:space="preserve"> </w:delText>
              </w:r>
              <w:r w:rsidDel="00DF0643">
                <w:rPr>
                  <w:rFonts w:ascii="맑은 고딕" w:hAnsi="맑은 고딕"/>
                </w:rPr>
                <w:delText>시 데이터베이스에 있는 관련 정보를 삭제한</w:delText>
              </w:r>
              <w:r w:rsidDel="00DF0643">
                <w:rPr>
                  <w:rFonts w:ascii="맑은 고딕" w:hAnsi="맑은 고딕" w:cs="바탕" w:hint="eastAsia"/>
                </w:rPr>
                <w:delText>다</w:delText>
              </w:r>
            </w:del>
          </w:p>
        </w:tc>
      </w:tr>
      <w:tr w:rsidR="00B0767A" w:rsidRPr="00B0767A" w:rsidDel="00DF0643" w14:paraId="57E51D0D" w14:textId="359833D3" w:rsidTr="00BB1C5A">
        <w:trPr>
          <w:del w:id="252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6EC25175" w14:textId="331D726B" w:rsidR="00EC79A0" w:rsidDel="00DF0643" w:rsidRDefault="00EC79A0" w:rsidP="00EC79A0">
            <w:pPr>
              <w:pStyle w:val="af"/>
              <w:ind w:left="1" w:hanging="3"/>
              <w:rPr>
                <w:del w:id="2524" w:author="오윤 권" w:date="2023-06-06T20:08:00Z"/>
                <w:rFonts w:ascii="맑은 고딕" w:eastAsia="맑은 고딕" w:hAnsi="맑은 고딕"/>
              </w:rPr>
            </w:pPr>
            <w:del w:id="252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관련 액터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2FBBEFA3" w14:textId="279260CC" w:rsidR="00EC79A0" w:rsidDel="00DF0643" w:rsidRDefault="00EC79A0" w:rsidP="00EC79A0">
            <w:pPr>
              <w:ind w:hanging="2"/>
              <w:rPr>
                <w:del w:id="252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27" w:author="오윤 권" w:date="2023-06-06T20:08:00Z">
              <w:r w:rsidDel="00DF0643">
                <w:rPr>
                  <w:rFonts w:ascii="맑은 고딕" w:hAnsi="맑은 고딕"/>
                </w:rPr>
                <w:delText>관리자</w:delText>
              </w:r>
            </w:del>
          </w:p>
        </w:tc>
      </w:tr>
      <w:tr w:rsidR="00B0767A" w:rsidRPr="00B0767A" w:rsidDel="00DF0643" w14:paraId="2F7835FC" w14:textId="57DBD3C0" w:rsidTr="00BB1C5A">
        <w:trPr>
          <w:del w:id="2528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0B985797" w14:textId="11CA3045" w:rsidR="00EC79A0" w:rsidDel="00DF0643" w:rsidRDefault="00EC79A0" w:rsidP="00EC79A0">
            <w:pPr>
              <w:pStyle w:val="af"/>
              <w:ind w:left="1" w:hanging="3"/>
              <w:rPr>
                <w:del w:id="2529" w:author="오윤 권" w:date="2023-06-06T20:08:00Z"/>
                <w:rFonts w:ascii="맑은 고딕" w:eastAsia="맑은 고딕" w:hAnsi="맑은 고딕"/>
              </w:rPr>
            </w:pPr>
            <w:del w:id="253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6E64E37D" w14:textId="6E874E82" w:rsidR="00EC79A0" w:rsidDel="00DF0643" w:rsidRDefault="00EC79A0" w:rsidP="00EC79A0">
            <w:pPr>
              <w:ind w:hanging="2"/>
              <w:rPr>
                <w:del w:id="253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32" w:author="오윤 권" w:date="2023-06-06T20:08:00Z">
              <w:r w:rsidDel="00DF0643">
                <w:rPr>
                  <w:rFonts w:ascii="맑은 고딕" w:hAnsi="맑은 고딕"/>
                </w:rPr>
                <w:delText>관리자 로그인을 한 상태여야 한다.</w:delText>
              </w:r>
            </w:del>
          </w:p>
        </w:tc>
      </w:tr>
      <w:tr w:rsidR="00B0767A" w:rsidRPr="00B0767A" w:rsidDel="00DF0643" w14:paraId="52E1F9CA" w14:textId="4EDC68B4" w:rsidTr="00BB1C5A">
        <w:trPr>
          <w:del w:id="253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31BBDCE3" w14:textId="54E04059" w:rsidR="00EC79A0" w:rsidDel="00DF0643" w:rsidRDefault="00EC79A0" w:rsidP="00EC79A0">
            <w:pPr>
              <w:pStyle w:val="af"/>
              <w:ind w:left="1" w:hanging="3"/>
              <w:rPr>
                <w:del w:id="2534" w:author="오윤 권" w:date="2023-06-06T20:08:00Z"/>
                <w:rFonts w:ascii="맑은 고딕" w:eastAsia="맑은 고딕" w:hAnsi="맑은 고딕"/>
              </w:rPr>
            </w:pPr>
            <w:del w:id="253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사후 조건</w:delText>
              </w:r>
            </w:del>
          </w:p>
        </w:tc>
        <w:tc>
          <w:tcPr>
            <w:tcW w:w="6974" w:type="dxa"/>
            <w:gridSpan w:val="2"/>
            <w:vAlign w:val="center"/>
          </w:tcPr>
          <w:p w14:paraId="0F15D03A" w14:textId="456BAD19" w:rsidR="00EC79A0" w:rsidDel="00DF0643" w:rsidRDefault="00EC79A0" w:rsidP="00EC79A0">
            <w:pPr>
              <w:ind w:hanging="2"/>
              <w:rPr>
                <w:del w:id="2536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37" w:author="오윤 권" w:date="2023-06-06T20:08:00Z">
              <w:r w:rsidDel="00DF0643">
                <w:rPr>
                  <w:rFonts w:ascii="맑은 고딕" w:hAnsi="맑은 고딕"/>
                </w:rPr>
                <w:delText>사용자의 데이터베이스를 삭제한다.</w:delText>
              </w:r>
            </w:del>
          </w:p>
        </w:tc>
      </w:tr>
      <w:tr w:rsidR="002443AA" w:rsidRPr="00B0767A" w:rsidDel="00DF0643" w14:paraId="7BAC2CD2" w14:textId="482ABA6A" w:rsidTr="008D1E08">
        <w:trPr>
          <w:del w:id="2538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238A77B" w14:textId="586189B9" w:rsidR="002443AA" w:rsidDel="00DF0643" w:rsidRDefault="002443AA" w:rsidP="00EC79A0">
            <w:pPr>
              <w:pStyle w:val="af"/>
              <w:ind w:left="1" w:hanging="3"/>
              <w:rPr>
                <w:del w:id="2539" w:author="오윤 권" w:date="2023-06-06T20:08:00Z"/>
                <w:rFonts w:ascii="맑은 고딕" w:eastAsia="맑은 고딕" w:hAnsi="맑은 고딕"/>
              </w:rPr>
            </w:pPr>
            <w:del w:id="2540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기본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127DDF25" w14:textId="1F2BF572" w:rsidR="002443AA" w:rsidDel="00DF0643" w:rsidRDefault="002443AA" w:rsidP="00EC79A0">
            <w:pPr>
              <w:pStyle w:val="af"/>
              <w:ind w:left="1" w:hanging="3"/>
              <w:rPr>
                <w:del w:id="254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4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B01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1E65088" w14:textId="01377907" w:rsidR="002443AA" w:rsidDel="00DF0643" w:rsidRDefault="002443AA" w:rsidP="00EC79A0">
            <w:pPr>
              <w:pStyle w:val="af"/>
              <w:ind w:left="1" w:hanging="3"/>
              <w:jc w:val="both"/>
              <w:rPr>
                <w:del w:id="254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4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사용자가 회원탈퇴를 요청한다.</w:delText>
              </w:r>
            </w:del>
          </w:p>
        </w:tc>
      </w:tr>
      <w:tr w:rsidR="002443AA" w:rsidRPr="00B0767A" w:rsidDel="00DF0643" w14:paraId="76F7A042" w14:textId="00012975" w:rsidTr="008D1E08">
        <w:trPr>
          <w:del w:id="2545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5807CFC" w14:textId="2A3E492E" w:rsidR="002443AA" w:rsidDel="00DF0643" w:rsidRDefault="002443AA" w:rsidP="00EC79A0">
            <w:pPr>
              <w:pStyle w:val="af"/>
              <w:ind w:left="1" w:hanging="3"/>
              <w:rPr>
                <w:del w:id="2546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D47ADBC" w14:textId="7ABC0782" w:rsidR="002443AA" w:rsidDel="00DF0643" w:rsidRDefault="002443AA" w:rsidP="00EC79A0">
            <w:pPr>
              <w:pStyle w:val="af"/>
              <w:ind w:left="1" w:hanging="3"/>
              <w:rPr>
                <w:del w:id="2547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48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1E0C524" w14:textId="701C1291" w:rsidR="002443AA" w:rsidDel="00DF0643" w:rsidRDefault="002443AA" w:rsidP="00EC79A0">
            <w:pPr>
              <w:pStyle w:val="af"/>
              <w:ind w:left="1" w:hanging="3"/>
              <w:jc w:val="both"/>
              <w:rPr>
                <w:del w:id="254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5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화면은 ‘회원의 데이터베이스를 삭제하시겠습니까?’라는 문구를 출력한다.</w:delText>
              </w:r>
            </w:del>
          </w:p>
        </w:tc>
      </w:tr>
      <w:tr w:rsidR="002443AA" w:rsidRPr="00B0767A" w:rsidDel="00DF0643" w14:paraId="38A7B5B3" w14:textId="156739EE" w:rsidTr="008D1E08">
        <w:trPr>
          <w:del w:id="2551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5225FCD" w14:textId="47A02CD1" w:rsidR="002443AA" w:rsidDel="00DF0643" w:rsidRDefault="002443AA" w:rsidP="00EC79A0">
            <w:pPr>
              <w:pStyle w:val="af"/>
              <w:ind w:left="1" w:hanging="3"/>
              <w:rPr>
                <w:del w:id="2552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2C22D4A" w14:textId="5CA22988" w:rsidR="002443AA" w:rsidDel="00DF0643" w:rsidRDefault="002443AA" w:rsidP="00EC79A0">
            <w:pPr>
              <w:pStyle w:val="af"/>
              <w:ind w:left="1" w:hanging="3"/>
              <w:rPr>
                <w:del w:id="2553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54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B03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0E50465A" w14:textId="167B5B38" w:rsidR="002443AA" w:rsidDel="00DF0643" w:rsidRDefault="002443AA" w:rsidP="00EC79A0">
            <w:pPr>
              <w:pStyle w:val="af"/>
              <w:ind w:left="1" w:hanging="3"/>
              <w:jc w:val="both"/>
              <w:rPr>
                <w:del w:id="2555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56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회원의 데이터베이스를 삭제한다.</w:delText>
              </w:r>
            </w:del>
          </w:p>
        </w:tc>
      </w:tr>
      <w:tr w:rsidR="002443AA" w:rsidRPr="00B0767A" w:rsidDel="00DF0643" w14:paraId="6CB9D4DE" w14:textId="251F8BCF" w:rsidTr="008D1E08">
        <w:trPr>
          <w:del w:id="255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E984E7B" w14:textId="342616FC" w:rsidR="002443AA" w:rsidDel="00DF0643" w:rsidRDefault="002443AA" w:rsidP="00EC79A0">
            <w:pPr>
              <w:pStyle w:val="af"/>
              <w:ind w:left="1" w:hanging="3"/>
              <w:rPr>
                <w:del w:id="255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07C45C" w14:textId="779EF167" w:rsidR="002443AA" w:rsidDel="00DF0643" w:rsidRDefault="002443AA" w:rsidP="00EC79A0">
            <w:pPr>
              <w:pStyle w:val="af"/>
              <w:ind w:left="1" w:hanging="3"/>
              <w:rPr>
                <w:del w:id="2559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60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B04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1904EB0B" w14:textId="06E1F278" w:rsidR="002443AA" w:rsidDel="00DF0643" w:rsidRDefault="002443AA" w:rsidP="00EC79A0">
            <w:pPr>
              <w:pStyle w:val="af"/>
              <w:ind w:left="1" w:hanging="3"/>
              <w:jc w:val="both"/>
              <w:rPr>
                <w:del w:id="2561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62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화면은 ‘회원의 데이터베이스가 정상적으로 삭제되었습니다.’ 문구를 출력한다.</w:delText>
              </w:r>
            </w:del>
          </w:p>
        </w:tc>
      </w:tr>
      <w:tr w:rsidR="00B0767A" w:rsidRPr="00B0767A" w:rsidDel="00DF0643" w14:paraId="53DF74FF" w14:textId="364D765F" w:rsidTr="00F417CB">
        <w:trPr>
          <w:del w:id="2563" w:author="오윤 권" w:date="2023-06-06T20:08:00Z"/>
        </w:trPr>
        <w:tc>
          <w:tcPr>
            <w:tcW w:w="1550" w:type="dxa"/>
            <w:shd w:val="clear" w:color="auto" w:fill="CCCCCC"/>
            <w:vAlign w:val="center"/>
          </w:tcPr>
          <w:p w14:paraId="2C9444C4" w14:textId="6BC19C14" w:rsidR="00EC79A0" w:rsidDel="00DF0643" w:rsidRDefault="00EC79A0" w:rsidP="00EC79A0">
            <w:pPr>
              <w:pStyle w:val="af"/>
              <w:ind w:left="1" w:hanging="3"/>
              <w:rPr>
                <w:del w:id="2564" w:author="오윤 권" w:date="2023-06-06T20:08:00Z"/>
                <w:rFonts w:ascii="맑은 고딕" w:eastAsia="맑은 고딕" w:hAnsi="맑은 고딕"/>
              </w:rPr>
            </w:pPr>
            <w:del w:id="2565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대안 흐름</w:delText>
              </w:r>
            </w:del>
          </w:p>
        </w:tc>
        <w:tc>
          <w:tcPr>
            <w:tcW w:w="932" w:type="dxa"/>
            <w:shd w:val="clear" w:color="auto" w:fill="auto"/>
            <w:vAlign w:val="center"/>
          </w:tcPr>
          <w:p w14:paraId="4F1EF057" w14:textId="3D4E7F7B" w:rsidR="00EC79A0" w:rsidDel="00DF0643" w:rsidRDefault="00EC79A0" w:rsidP="00EC79A0">
            <w:pPr>
              <w:pStyle w:val="af"/>
              <w:ind w:left="1" w:hanging="3"/>
              <w:rPr>
                <w:del w:id="2566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67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A02</w:delText>
              </w:r>
            </w:del>
          </w:p>
        </w:tc>
        <w:tc>
          <w:tcPr>
            <w:tcW w:w="6042" w:type="dxa"/>
            <w:shd w:val="clear" w:color="auto" w:fill="auto"/>
            <w:vAlign w:val="center"/>
          </w:tcPr>
          <w:p w14:paraId="70F721FA" w14:textId="0EBAFB75" w:rsidR="00EC79A0" w:rsidDel="00DF0643" w:rsidRDefault="00EC79A0" w:rsidP="00EC79A0">
            <w:pPr>
              <w:pStyle w:val="af"/>
              <w:ind w:left="1" w:hanging="3"/>
              <w:rPr>
                <w:del w:id="2568" w:author="오윤 권" w:date="2023-06-06T20:08:00Z"/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del w:id="2569" w:author="오윤 권" w:date="2023-06-06T20:08:00Z">
              <w:r w:rsidDel="00DF0643">
                <w:rPr>
                  <w:rFonts w:ascii="맑은 고딕" w:eastAsia="맑은 고딕" w:hAnsi="맑은 고딕"/>
                  <w:b w:val="0"/>
                </w:rPr>
                <w:delText>아니오’를 선택한 경우 회원의 데이터베이스는 삭제되지 않는다.</w:delText>
              </w:r>
            </w:del>
          </w:p>
        </w:tc>
      </w:tr>
      <w:tr w:rsidR="002443AA" w:rsidRPr="00B0767A" w:rsidDel="00DF0643" w14:paraId="067BE98C" w14:textId="7421D51F" w:rsidTr="00406B17">
        <w:trPr>
          <w:del w:id="2570" w:author="오윤 권" w:date="2023-06-06T20:08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69C3453" w14:textId="52ACBA54" w:rsidR="002443AA" w:rsidDel="00DF0643" w:rsidRDefault="002443AA" w:rsidP="00DB5B8A">
            <w:pPr>
              <w:pStyle w:val="af"/>
              <w:ind w:left="1" w:hanging="3"/>
              <w:rPr>
                <w:del w:id="2571" w:author="오윤 권" w:date="2023-06-06T20:08:00Z"/>
                <w:rFonts w:ascii="맑은 고딕" w:eastAsia="맑은 고딕" w:hAnsi="맑은 고딕"/>
              </w:rPr>
            </w:pPr>
            <w:del w:id="2572" w:author="오윤 권" w:date="2023-06-06T20:08:00Z">
              <w:r w:rsidDel="00DF0643">
                <w:rPr>
                  <w:rFonts w:ascii="맑은 고딕" w:eastAsia="맑은 고딕" w:hAnsi="맑은 고딕" w:hint="eastAsia"/>
                </w:rPr>
                <w:delText>시나리오</w:delText>
              </w:r>
            </w:del>
          </w:p>
        </w:tc>
        <w:tc>
          <w:tcPr>
            <w:tcW w:w="932" w:type="dxa"/>
            <w:vAlign w:val="center"/>
          </w:tcPr>
          <w:p w14:paraId="21901C03" w14:textId="6FF382B3" w:rsidR="002443AA" w:rsidDel="00DF0643" w:rsidRDefault="002443AA" w:rsidP="00DB5B8A">
            <w:pPr>
              <w:ind w:hanging="2"/>
              <w:rPr>
                <w:del w:id="2573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74" w:author="오윤 권" w:date="2023-06-06T20:08:00Z">
              <w:r w:rsidDel="00DF0643">
                <w:rPr>
                  <w:rFonts w:ascii="맑은 고딕" w:hAnsi="맑은 고딕"/>
                </w:rPr>
                <w:delText>SN001</w:delText>
              </w:r>
            </w:del>
          </w:p>
        </w:tc>
        <w:tc>
          <w:tcPr>
            <w:tcW w:w="6042" w:type="dxa"/>
            <w:vAlign w:val="center"/>
          </w:tcPr>
          <w:p w14:paraId="308F59FC" w14:textId="0D078263" w:rsidR="002443AA" w:rsidDel="00DF0643" w:rsidRDefault="002443AA" w:rsidP="00DB5B8A">
            <w:pPr>
              <w:ind w:hanging="2"/>
              <w:rPr>
                <w:del w:id="2575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76" w:author="오윤 권" w:date="2023-06-06T20:08:00Z">
              <w:r w:rsidDel="00DF0643">
                <w:rPr>
                  <w:rFonts w:ascii="맑은 고딕" w:hAnsi="맑은 고딕"/>
                </w:rPr>
                <w:delText>B01 → B02 → B03 → B04</w:delText>
              </w:r>
            </w:del>
          </w:p>
        </w:tc>
      </w:tr>
      <w:tr w:rsidR="002443AA" w:rsidRPr="00B0767A" w:rsidDel="00DF0643" w14:paraId="44F617D3" w14:textId="0C02C179" w:rsidTr="00406B17">
        <w:trPr>
          <w:del w:id="2577" w:author="오윤 권" w:date="2023-06-06T20:08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E2720C1" w14:textId="50F9F933" w:rsidR="002443AA" w:rsidDel="00DF0643" w:rsidRDefault="002443AA" w:rsidP="00DB5B8A">
            <w:pPr>
              <w:pStyle w:val="af"/>
              <w:ind w:left="1" w:hanging="3"/>
              <w:rPr>
                <w:del w:id="2578" w:author="오윤 권" w:date="2023-06-06T20:08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E208EA4" w14:textId="68090466" w:rsidR="002443AA" w:rsidDel="00DF0643" w:rsidRDefault="002443AA" w:rsidP="00DB5B8A">
            <w:pPr>
              <w:ind w:hanging="2"/>
              <w:rPr>
                <w:del w:id="2579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80" w:author="오윤 권" w:date="2023-06-06T20:08:00Z">
              <w:r w:rsidDel="00DF0643">
                <w:rPr>
                  <w:rFonts w:ascii="맑은 고딕" w:hAnsi="맑은 고딕"/>
                </w:rPr>
                <w:delText>SN002</w:delText>
              </w:r>
            </w:del>
          </w:p>
        </w:tc>
        <w:tc>
          <w:tcPr>
            <w:tcW w:w="6042" w:type="dxa"/>
            <w:vAlign w:val="center"/>
          </w:tcPr>
          <w:p w14:paraId="020CED3E" w14:textId="78D12EF1" w:rsidR="002443AA" w:rsidDel="00DF0643" w:rsidRDefault="002443AA" w:rsidP="00DB5B8A">
            <w:pPr>
              <w:ind w:hanging="2"/>
              <w:rPr>
                <w:del w:id="2581" w:author="오윤 권" w:date="2023-06-06T20:08:00Z"/>
                <w:rStyle w:val="ae"/>
                <w:rFonts w:ascii="맑은 고딕" w:hAnsi="맑은 고딕"/>
                <w:color w:val="auto"/>
              </w:rPr>
            </w:pPr>
            <w:del w:id="2582" w:author="오윤 권" w:date="2023-06-06T20:08:00Z">
              <w:r w:rsidDel="00DF0643">
                <w:rPr>
                  <w:rFonts w:ascii="맑은 고딕" w:hAnsi="맑은 고딕"/>
                </w:rPr>
                <w:delText>B01 → B02 → A02</w:delText>
              </w:r>
            </w:del>
          </w:p>
        </w:tc>
      </w:tr>
    </w:tbl>
    <w:p w14:paraId="43468446" w14:textId="77777777" w:rsidR="00DF0643" w:rsidRPr="00DF0643" w:rsidRDefault="00DF0643" w:rsidP="00DF0643">
      <w:pPr>
        <w:rPr>
          <w:ins w:id="2583" w:author="오윤 권" w:date="2023-06-06T20:12:00Z"/>
          <w:rFonts w:ascii="맑은 고딕" w:hAnsi="맑은 고딕"/>
          <w:b/>
          <w:bCs/>
        </w:rPr>
      </w:pPr>
      <w:ins w:id="2584" w:author="오윤 권" w:date="2023-06-06T20:12:00Z">
        <w:r w:rsidRPr="00DF0643">
          <w:rPr>
            <w:rFonts w:ascii="맑은 고딕" w:hAnsi="맑은 고딕" w:hint="eastAsia"/>
            <w:b/>
            <w:bCs/>
            <w:sz w:val="24"/>
          </w:rPr>
          <w:lastRenderedPageBreak/>
          <w:t>U</w:t>
        </w:r>
        <w:r w:rsidRPr="00DF0643">
          <w:rPr>
            <w:rFonts w:ascii="맑은 고딕" w:hAnsi="맑은 고딕"/>
            <w:b/>
            <w:bCs/>
            <w:sz w:val="24"/>
          </w:rPr>
          <w:t xml:space="preserve">C001: </w:t>
        </w:r>
        <w:r w:rsidRPr="00DF0643">
          <w:rPr>
            <w:rFonts w:ascii="맑은 고딕" w:hAnsi="맑은 고딕" w:hint="eastAsia"/>
            <w:b/>
            <w:bCs/>
            <w:sz w:val="24"/>
          </w:rPr>
          <w:t>회원가입을 한다</w:t>
        </w:r>
        <w:r w:rsidRPr="00DF0643">
          <w:rPr>
            <w:rFonts w:ascii="맑은 고딕" w:hAnsi="맑은 고딕" w:hint="eastAsia"/>
            <w:b/>
            <w:bCs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D54A11" w14:paraId="58ADFA06" w14:textId="77777777" w:rsidTr="006E5161">
        <w:trPr>
          <w:ins w:id="258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34D376B" w14:textId="77777777" w:rsidR="00DF0643" w:rsidRPr="00D54A11" w:rsidRDefault="00DF0643" w:rsidP="006E5161">
            <w:pPr>
              <w:pStyle w:val="af"/>
              <w:rPr>
                <w:ins w:id="2586" w:author="오윤 권" w:date="2023-06-06T20:12:00Z"/>
              </w:rPr>
            </w:pPr>
            <w:ins w:id="2587" w:author="오윤 권" w:date="2023-06-06T20:12:00Z">
              <w:r w:rsidRPr="00D54A11">
                <w:rPr>
                  <w:rFonts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4453AA02" w14:textId="32E1D17D" w:rsidR="00DF0643" w:rsidRPr="00EF16EE" w:rsidRDefault="00DF0643" w:rsidP="006E5161">
            <w:pPr>
              <w:rPr>
                <w:ins w:id="2588" w:author="오윤 권" w:date="2023-06-06T20:12:00Z"/>
                <w:rStyle w:val="ae"/>
              </w:rPr>
            </w:pPr>
            <w:ins w:id="2589" w:author="오윤 권" w:date="2023-06-06T20:12:00Z">
              <w:r>
                <w:rPr>
                  <w:rStyle w:val="ae"/>
                  <w:rFonts w:hint="eastAsia"/>
                </w:rPr>
                <w:t>사용자는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내일할래</w:t>
              </w:r>
              <w:r>
                <w:rPr>
                  <w:rStyle w:val="ae"/>
                  <w:rFonts w:hint="eastAsia"/>
                </w:rPr>
                <w:t>?</w:t>
              </w:r>
              <w:r>
                <w:rPr>
                  <w:rStyle w:val="ae"/>
                  <w:rFonts w:hint="eastAsia"/>
                </w:rPr>
                <w:t>를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사용하기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위해</w:t>
              </w:r>
              <w:r>
                <w:rPr>
                  <w:rStyle w:val="ae"/>
                  <w:rFonts w:hint="eastAsia"/>
                </w:rPr>
                <w:t xml:space="preserve"> </w:t>
              </w:r>
            </w:ins>
            <w:ins w:id="2590" w:author="오윤 권" w:date="2023-06-07T13:47:00Z">
              <w:r w:rsidR="00E063A8">
                <w:rPr>
                  <w:rStyle w:val="ae"/>
                  <w:rFonts w:hint="eastAsia"/>
                </w:rPr>
                <w:t>닉네임</w:t>
              </w:r>
            </w:ins>
            <w:ins w:id="2591" w:author="오윤 권" w:date="2023-06-06T20:12:00Z">
              <w:r>
                <w:rPr>
                  <w:rStyle w:val="ae"/>
                  <w:rFonts w:hint="eastAsia"/>
                </w:rPr>
                <w:t>,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비밀번호</w:t>
              </w:r>
              <w:r>
                <w:rPr>
                  <w:rStyle w:val="ae"/>
                  <w:rFonts w:hint="eastAsia"/>
                </w:rPr>
                <w:t>,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이메일</w:t>
              </w:r>
              <w:r>
                <w:rPr>
                  <w:rStyle w:val="ae"/>
                  <w:rFonts w:hint="eastAsia"/>
                </w:rPr>
                <w:t>,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성별</w:t>
              </w:r>
              <w:r>
                <w:rPr>
                  <w:rStyle w:val="ae"/>
                  <w:rFonts w:hint="eastAsia"/>
                </w:rPr>
                <w:t>(</w:t>
              </w:r>
              <w:r>
                <w:rPr>
                  <w:rStyle w:val="ae"/>
                  <w:rFonts w:hint="eastAsia"/>
                </w:rPr>
                <w:t>선택</w:t>
              </w:r>
              <w:r>
                <w:rPr>
                  <w:rStyle w:val="ae"/>
                  <w:rFonts w:hint="eastAsia"/>
                </w:rPr>
                <w:t>)</w:t>
              </w:r>
              <w:r>
                <w:rPr>
                  <w:rStyle w:val="ae"/>
                  <w:rFonts w:hint="eastAsia"/>
                </w:rPr>
                <w:t>를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입력하여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회원가입을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한다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29AD0A1D" w14:textId="77777777" w:rsidTr="006E5161">
        <w:trPr>
          <w:ins w:id="259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55DAD38" w14:textId="77777777" w:rsidR="00DF0643" w:rsidRPr="00D54A11" w:rsidRDefault="00DF0643" w:rsidP="006E5161">
            <w:pPr>
              <w:pStyle w:val="af"/>
              <w:rPr>
                <w:ins w:id="2593" w:author="오윤 권" w:date="2023-06-06T20:12:00Z"/>
              </w:rPr>
            </w:pPr>
            <w:ins w:id="2594" w:author="오윤 권" w:date="2023-06-06T20:12:00Z">
              <w:r w:rsidRPr="00D54A11">
                <w:rPr>
                  <w:rFonts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</w:tcPr>
          <w:p w14:paraId="15CB0C8C" w14:textId="77777777" w:rsidR="00DF0643" w:rsidRPr="00EF16EE" w:rsidRDefault="00DF0643" w:rsidP="006E5161">
            <w:pPr>
              <w:rPr>
                <w:ins w:id="2595" w:author="오윤 권" w:date="2023-06-06T20:12:00Z"/>
                <w:rStyle w:val="ae"/>
              </w:rPr>
            </w:pPr>
            <w:ins w:id="2596" w:author="오윤 권" w:date="2023-06-06T20:12:00Z">
              <w:r>
                <w:rPr>
                  <w:rStyle w:val="ae"/>
                  <w:rFonts w:hint="eastAsia"/>
                </w:rPr>
                <w:t>사용자</w:t>
              </w:r>
            </w:ins>
          </w:p>
        </w:tc>
      </w:tr>
      <w:tr w:rsidR="00DF0643" w:rsidRPr="00D54A11" w14:paraId="599EAED2" w14:textId="77777777" w:rsidTr="006E5161">
        <w:trPr>
          <w:ins w:id="259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E69B74D" w14:textId="77777777" w:rsidR="00DF0643" w:rsidRPr="00D54A11" w:rsidRDefault="00DF0643" w:rsidP="006E5161">
            <w:pPr>
              <w:pStyle w:val="af"/>
              <w:rPr>
                <w:ins w:id="2598" w:author="오윤 권" w:date="2023-06-06T20:12:00Z"/>
              </w:rPr>
            </w:pPr>
            <w:ins w:id="2599" w:author="오윤 권" w:date="2023-06-06T20:12:00Z">
              <w:r w:rsidRPr="00D54A11">
                <w:rPr>
                  <w:rFonts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</w:tcPr>
          <w:p w14:paraId="68A9EAB9" w14:textId="77777777" w:rsidR="00DF0643" w:rsidRPr="00EF16EE" w:rsidRDefault="00DF0643" w:rsidP="006E5161">
            <w:pPr>
              <w:rPr>
                <w:ins w:id="2600" w:author="오윤 권" w:date="2023-06-06T20:12:00Z"/>
                <w:rStyle w:val="ae"/>
              </w:rPr>
            </w:pPr>
          </w:p>
        </w:tc>
      </w:tr>
      <w:tr w:rsidR="00DF0643" w:rsidRPr="00D54A11" w14:paraId="52274A96" w14:textId="77777777" w:rsidTr="006E5161">
        <w:trPr>
          <w:ins w:id="260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7A5928B" w14:textId="77777777" w:rsidR="00DF0643" w:rsidRPr="00D54A11" w:rsidRDefault="00DF0643" w:rsidP="006E5161">
            <w:pPr>
              <w:pStyle w:val="af"/>
              <w:rPr>
                <w:ins w:id="2602" w:author="오윤 권" w:date="2023-06-06T20:12:00Z"/>
              </w:rPr>
            </w:pPr>
            <w:ins w:id="2603" w:author="오윤 권" w:date="2023-06-06T20:12:00Z">
              <w:r w:rsidRPr="00D54A11">
                <w:rPr>
                  <w:rFonts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</w:tcPr>
          <w:p w14:paraId="65F3B9AF" w14:textId="7FE4C5B0" w:rsidR="00DF0643" w:rsidRPr="00EF16EE" w:rsidRDefault="00DF0643" w:rsidP="006E5161">
            <w:pPr>
              <w:rPr>
                <w:ins w:id="2604" w:author="오윤 권" w:date="2023-06-06T20:12:00Z"/>
                <w:rStyle w:val="ae"/>
              </w:rPr>
            </w:pPr>
            <w:ins w:id="2605" w:author="오윤 권" w:date="2023-06-06T20:12:00Z">
              <w:r>
                <w:rPr>
                  <w:rStyle w:val="ae"/>
                  <w:rFonts w:hint="eastAsia"/>
                </w:rPr>
                <w:t>내일할래</w:t>
              </w:r>
              <w:r>
                <w:rPr>
                  <w:rStyle w:val="ae"/>
                  <w:rFonts w:hint="eastAsia"/>
                </w:rPr>
                <w:t>?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회원이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되고</w:t>
              </w:r>
              <w:r>
                <w:rPr>
                  <w:rStyle w:val="ae"/>
                  <w:rFonts w:hint="eastAsia"/>
                </w:rPr>
                <w:t xml:space="preserve"> </w:t>
              </w:r>
            </w:ins>
            <w:ins w:id="2606" w:author="오윤 권" w:date="2023-06-07T13:47:00Z">
              <w:r w:rsidR="00E063A8">
                <w:rPr>
                  <w:rStyle w:val="ae"/>
                  <w:rFonts w:hint="eastAsia"/>
                </w:rPr>
                <w:t>이메일</w:t>
              </w:r>
            </w:ins>
            <w:ins w:id="2607" w:author="오윤 권" w:date="2023-06-06T20:12:00Z">
              <w:r>
                <w:rPr>
                  <w:rStyle w:val="ae"/>
                  <w:rFonts w:hint="eastAsia"/>
                </w:rPr>
                <w:t>,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비밀번호를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이용해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로그인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할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수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있다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73017903" w14:textId="77777777" w:rsidTr="006E5161">
        <w:trPr>
          <w:ins w:id="260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865386E" w14:textId="77777777" w:rsidR="00DF0643" w:rsidRPr="00D54A11" w:rsidRDefault="00DF0643" w:rsidP="006E5161">
            <w:pPr>
              <w:pStyle w:val="af"/>
              <w:rPr>
                <w:ins w:id="2609" w:author="오윤 권" w:date="2023-06-06T20:12:00Z"/>
              </w:rPr>
            </w:pPr>
            <w:ins w:id="2610" w:author="오윤 권" w:date="2023-06-06T20:12:00Z">
              <w:r w:rsidRPr="00D54A11">
                <w:rPr>
                  <w:rFonts w:hint="eastAsia"/>
                </w:rPr>
                <w:t>기본</w:t>
              </w:r>
              <w:r>
                <w:rPr>
                  <w:rFonts w:hint="eastAsia"/>
                </w:rPr>
                <w:t xml:space="preserve"> </w:t>
              </w:r>
              <w:r w:rsidRPr="00D54A11">
                <w:rPr>
                  <w:rFonts w:hint="eastAsia"/>
                </w:rPr>
                <w:t>흐름</w:t>
              </w:r>
            </w:ins>
          </w:p>
        </w:tc>
        <w:tc>
          <w:tcPr>
            <w:tcW w:w="932" w:type="dxa"/>
            <w:shd w:val="clear" w:color="auto" w:fill="auto"/>
          </w:tcPr>
          <w:p w14:paraId="6E32A8ED" w14:textId="77777777" w:rsidR="00DF0643" w:rsidRPr="00EF16EE" w:rsidRDefault="00DF0643" w:rsidP="006E5161">
            <w:pPr>
              <w:pStyle w:val="af"/>
              <w:rPr>
                <w:ins w:id="2611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12" w:author="오윤 권" w:date="2023-06-06T20:12:00Z">
              <w:r w:rsidRPr="00EF16EE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</w:tcPr>
          <w:p w14:paraId="28878B8D" w14:textId="77777777" w:rsidR="00DF0643" w:rsidRPr="00EF16EE" w:rsidRDefault="00DF0643" w:rsidP="006E5161">
            <w:pPr>
              <w:pStyle w:val="af"/>
              <w:jc w:val="both"/>
              <w:rPr>
                <w:ins w:id="2613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14" w:author="오윤 권" w:date="2023-06-06T20:12:00Z">
              <w:r w:rsidRPr="00EF16EE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사용자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로그인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화면에서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회원가입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버튼을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선택한다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09D99E99" w14:textId="77777777" w:rsidTr="006E5161">
        <w:trPr>
          <w:ins w:id="261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A8C4B4C" w14:textId="77777777" w:rsidR="00DF0643" w:rsidRPr="00D54A11" w:rsidRDefault="00DF0643" w:rsidP="006E5161">
            <w:pPr>
              <w:pStyle w:val="af"/>
              <w:rPr>
                <w:ins w:id="2616" w:author="오윤 권" w:date="2023-06-06T20:12:00Z"/>
              </w:rPr>
            </w:pPr>
          </w:p>
        </w:tc>
        <w:tc>
          <w:tcPr>
            <w:tcW w:w="932" w:type="dxa"/>
            <w:shd w:val="clear" w:color="auto" w:fill="auto"/>
          </w:tcPr>
          <w:p w14:paraId="133168F8" w14:textId="77777777" w:rsidR="00DF0643" w:rsidRPr="008C6250" w:rsidRDefault="00DF0643" w:rsidP="006E5161">
            <w:pPr>
              <w:pStyle w:val="af"/>
              <w:rPr>
                <w:ins w:id="2617" w:author="오윤 권" w:date="2023-06-06T20:12:00Z"/>
                <w:rStyle w:val="ae"/>
                <w:rFonts w:ascii="바탕" w:eastAsia="맑은 고딕" w:hAnsi="Times New Roman" w:cs="Times New Roman"/>
                <w:b w:val="0"/>
                <w:bCs/>
                <w:szCs w:val="24"/>
              </w:rPr>
            </w:pPr>
            <w:ins w:id="2618" w:author="오윤 권" w:date="2023-06-06T20:12:00Z">
              <w:r w:rsidRPr="008C6250">
                <w:rPr>
                  <w:rStyle w:val="ae"/>
                  <w:rFonts w:hint="eastAsia"/>
                  <w:b w:val="0"/>
                  <w:bCs/>
                </w:rPr>
                <w:t>B</w:t>
              </w:r>
              <w:r w:rsidRPr="008C6250">
                <w:rPr>
                  <w:rStyle w:val="ae"/>
                  <w:b w:val="0"/>
                  <w:bCs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6994BB12" w14:textId="4E5ACC9B" w:rsidR="00DF0643" w:rsidRPr="008C6250" w:rsidRDefault="00DF0643" w:rsidP="006E5161">
            <w:pPr>
              <w:pStyle w:val="af"/>
              <w:jc w:val="both"/>
              <w:rPr>
                <w:ins w:id="2619" w:author="오윤 권" w:date="2023-06-06T20:12:00Z"/>
                <w:rStyle w:val="ae"/>
                <w:rFonts w:ascii="바탕" w:eastAsia="맑은 고딕" w:hAnsi="Times New Roman" w:cs="Times New Roman"/>
                <w:b w:val="0"/>
                <w:bCs/>
                <w:szCs w:val="24"/>
              </w:rPr>
            </w:pPr>
            <w:ins w:id="2620" w:author="오윤 권" w:date="2023-06-06T20:12:00Z">
              <w:r w:rsidRPr="008C6250">
                <w:rPr>
                  <w:rStyle w:val="ae"/>
                  <w:rFonts w:hint="eastAsia"/>
                  <w:b w:val="0"/>
                  <w:bCs/>
                </w:rPr>
                <w:t xml:space="preserve">사용자는 </w:t>
              </w:r>
            </w:ins>
            <w:ins w:id="2621" w:author="오윤 권" w:date="2023-06-07T13:47:00Z">
              <w:r w:rsidR="00E063A8">
                <w:rPr>
                  <w:rStyle w:val="ae"/>
                  <w:rFonts w:hint="eastAsia"/>
                  <w:b w:val="0"/>
                  <w:bCs/>
                </w:rPr>
                <w:t>닉네임</w:t>
              </w:r>
            </w:ins>
            <w:ins w:id="2622" w:author="오윤 권" w:date="2023-06-06T20:12:00Z">
              <w:r w:rsidRPr="008C6250">
                <w:rPr>
                  <w:rStyle w:val="ae"/>
                  <w:rFonts w:hint="eastAsia"/>
                  <w:b w:val="0"/>
                  <w:bCs/>
                </w:rPr>
                <w:t>,</w:t>
              </w:r>
              <w:r w:rsidRPr="008C6250">
                <w:rPr>
                  <w:rStyle w:val="ae"/>
                  <w:b w:val="0"/>
                  <w:bCs/>
                </w:rPr>
                <w:t xml:space="preserve"> </w:t>
              </w:r>
              <w:r w:rsidRPr="008C6250">
                <w:rPr>
                  <w:rStyle w:val="ae"/>
                  <w:rFonts w:hint="eastAsia"/>
                  <w:b w:val="0"/>
                  <w:bCs/>
                </w:rPr>
                <w:t>비밀번호,</w:t>
              </w:r>
              <w:r w:rsidRPr="008C6250">
                <w:rPr>
                  <w:rStyle w:val="ae"/>
                  <w:b w:val="0"/>
                  <w:bCs/>
                </w:rPr>
                <w:t xml:space="preserve"> </w:t>
              </w:r>
              <w:r w:rsidRPr="008C6250">
                <w:rPr>
                  <w:rStyle w:val="ae"/>
                  <w:rFonts w:hint="eastAsia"/>
                  <w:b w:val="0"/>
                  <w:bCs/>
                </w:rPr>
                <w:t>이메일,</w:t>
              </w:r>
              <w:r w:rsidRPr="008C6250">
                <w:rPr>
                  <w:rStyle w:val="ae"/>
                  <w:b w:val="0"/>
                  <w:bCs/>
                </w:rPr>
                <w:t xml:space="preserve"> </w:t>
              </w:r>
              <w:r w:rsidRPr="008C6250">
                <w:rPr>
                  <w:rStyle w:val="ae"/>
                  <w:rFonts w:hint="eastAsia"/>
                  <w:b w:val="0"/>
                  <w:bCs/>
                </w:rPr>
                <w:t>성별을 입력하고 회원가입을 한다</w:t>
              </w:r>
              <w:r>
                <w:rPr>
                  <w:rStyle w:val="ae"/>
                  <w:rFonts w:hint="eastAsia"/>
                  <w:b w:val="0"/>
                  <w:bCs/>
                </w:rPr>
                <w:t>.</w:t>
              </w:r>
            </w:ins>
          </w:p>
        </w:tc>
      </w:tr>
      <w:tr w:rsidR="00DF0643" w:rsidRPr="00D54A11" w14:paraId="0B745731" w14:textId="77777777" w:rsidTr="006E5161">
        <w:trPr>
          <w:ins w:id="262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CA60D20" w14:textId="77777777" w:rsidR="00DF0643" w:rsidRPr="00D54A11" w:rsidRDefault="00DF0643" w:rsidP="006E5161">
            <w:pPr>
              <w:jc w:val="center"/>
              <w:rPr>
                <w:ins w:id="2624" w:author="오윤 권" w:date="2023-06-06T20:12:00Z"/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095271A6" w14:textId="77777777" w:rsidR="00DF0643" w:rsidRPr="00EF16EE" w:rsidRDefault="00DF0643" w:rsidP="006E5161">
            <w:pPr>
              <w:rPr>
                <w:ins w:id="2625" w:author="오윤 권" w:date="2023-06-06T20:12:00Z"/>
                <w:rStyle w:val="ae"/>
              </w:rPr>
            </w:pPr>
            <w:ins w:id="2626" w:author="오윤 권" w:date="2023-06-06T20:12:00Z"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</w:rPr>
                <w:t xml:space="preserve"> B</w:t>
              </w:r>
              <w:r>
                <w:rPr>
                  <w:rStyle w:val="ae"/>
                  <w:rFonts w:hint="eastAsia"/>
                </w:rPr>
                <w:t>0</w:t>
              </w:r>
              <w:r>
                <w:rPr>
                  <w:rStyle w:val="ae"/>
                </w:rPr>
                <w:t>3</w:t>
              </w:r>
            </w:ins>
          </w:p>
        </w:tc>
        <w:tc>
          <w:tcPr>
            <w:tcW w:w="6042" w:type="dxa"/>
            <w:shd w:val="clear" w:color="auto" w:fill="auto"/>
          </w:tcPr>
          <w:p w14:paraId="3ADEABDF" w14:textId="77777777" w:rsidR="00DF0643" w:rsidRPr="00EF16EE" w:rsidRDefault="00DF0643" w:rsidP="006E5161">
            <w:pPr>
              <w:rPr>
                <w:ins w:id="2627" w:author="오윤 권" w:date="2023-06-06T20:12:00Z"/>
                <w:rStyle w:val="ae"/>
              </w:rPr>
            </w:pPr>
            <w:ins w:id="2628" w:author="오윤 권" w:date="2023-06-06T20:12:00Z">
              <w:r>
                <w:rPr>
                  <w:rStyle w:val="ae"/>
                  <w:rFonts w:hint="eastAsia"/>
                </w:rPr>
                <w:t>회원가입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완료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창이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표시되고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회원데이터베이스가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저장된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후</w:t>
              </w:r>
              <w:r>
                <w:rPr>
                  <w:rStyle w:val="ae"/>
                  <w:rFonts w:hint="eastAsia"/>
                </w:rPr>
                <w:t xml:space="preserve">  </w:t>
              </w:r>
              <w:r>
                <w:rPr>
                  <w:rStyle w:val="ae"/>
                  <w:rFonts w:hint="eastAsia"/>
                </w:rPr>
                <w:t>로그인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페이지로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이동한다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46985C50" w14:textId="77777777" w:rsidTr="006E5161">
        <w:trPr>
          <w:ins w:id="2629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941A9BA" w14:textId="77777777" w:rsidR="00DF0643" w:rsidRPr="00D54A11" w:rsidRDefault="00DF0643" w:rsidP="006E5161">
            <w:pPr>
              <w:pStyle w:val="af"/>
              <w:rPr>
                <w:ins w:id="2630" w:author="오윤 권" w:date="2023-06-06T20:12:00Z"/>
              </w:rPr>
            </w:pPr>
            <w:ins w:id="2631" w:author="오윤 권" w:date="2023-06-06T20:12:00Z">
              <w:r>
                <w:rPr>
                  <w:rFonts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</w:tcPr>
          <w:p w14:paraId="3718FD84" w14:textId="77777777" w:rsidR="00DF0643" w:rsidRPr="00EF16EE" w:rsidRDefault="00DF0643" w:rsidP="006E5161">
            <w:pPr>
              <w:pStyle w:val="af"/>
              <w:rPr>
                <w:ins w:id="2632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33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A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02-1</w:t>
              </w:r>
            </w:ins>
          </w:p>
        </w:tc>
        <w:tc>
          <w:tcPr>
            <w:tcW w:w="6042" w:type="dxa"/>
            <w:shd w:val="clear" w:color="auto" w:fill="auto"/>
          </w:tcPr>
          <w:p w14:paraId="54C28C97" w14:textId="77777777" w:rsidR="00DF0643" w:rsidRPr="00EF16EE" w:rsidRDefault="00DF0643" w:rsidP="006E5161">
            <w:pPr>
              <w:pStyle w:val="af"/>
              <w:rPr>
                <w:ins w:id="2634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35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이미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존재하는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회원인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경우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이미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존재하는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회원입니다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비밀번호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찾기를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진행하세요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”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메시지를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출력하고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B0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1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되돌아간다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</w:ins>
          </w:p>
        </w:tc>
      </w:tr>
      <w:tr w:rsidR="00DF0643" w:rsidRPr="00D54A11" w14:paraId="5DF3CCB1" w14:textId="77777777" w:rsidTr="006E5161">
        <w:trPr>
          <w:ins w:id="263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E1A52A3" w14:textId="77777777" w:rsidR="00DF0643" w:rsidRPr="00D54A11" w:rsidRDefault="00DF0643" w:rsidP="006E5161">
            <w:pPr>
              <w:jc w:val="center"/>
              <w:rPr>
                <w:ins w:id="2637" w:author="오윤 권" w:date="2023-06-06T20:12:00Z"/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32E10E6F" w14:textId="77777777" w:rsidR="00DF0643" w:rsidRPr="00EF16EE" w:rsidRDefault="00DF0643" w:rsidP="006E5161">
            <w:pPr>
              <w:pStyle w:val="af"/>
              <w:rPr>
                <w:ins w:id="2638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39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A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02-2</w:t>
              </w:r>
            </w:ins>
          </w:p>
        </w:tc>
        <w:tc>
          <w:tcPr>
            <w:tcW w:w="6042" w:type="dxa"/>
            <w:shd w:val="clear" w:color="auto" w:fill="auto"/>
          </w:tcPr>
          <w:p w14:paraId="7EF37C48" w14:textId="77777777" w:rsidR="00DF0643" w:rsidRPr="00EF16EE" w:rsidRDefault="00DF0643" w:rsidP="006E5161">
            <w:pPr>
              <w:pStyle w:val="af"/>
              <w:rPr>
                <w:ins w:id="2640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41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입력한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정보가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올바르지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않은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경우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입력하신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정보는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올바르지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않습니다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다시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확인해주세요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”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메시지를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출력하고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B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01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되돌아간다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38B72D5B" w14:textId="77777777" w:rsidTr="006E5161">
        <w:trPr>
          <w:ins w:id="264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D0089ED" w14:textId="77777777" w:rsidR="00DF0643" w:rsidRPr="00D54A11" w:rsidRDefault="00DF0643" w:rsidP="006E5161">
            <w:pPr>
              <w:pStyle w:val="af"/>
              <w:rPr>
                <w:ins w:id="2643" w:author="오윤 권" w:date="2023-06-06T20:12:00Z"/>
              </w:rPr>
            </w:pPr>
            <w:ins w:id="2644" w:author="오윤 권" w:date="2023-06-06T20:12:00Z">
              <w:r w:rsidRPr="00D54A11">
                <w:rPr>
                  <w:rFonts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48B82AF4" w14:textId="77777777" w:rsidR="00DF0643" w:rsidRPr="00EF16EE" w:rsidRDefault="00DF0643" w:rsidP="006E5161">
            <w:pPr>
              <w:pStyle w:val="af"/>
              <w:rPr>
                <w:ins w:id="2645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46" w:author="오윤 권" w:date="2023-06-06T20:12:00Z">
              <w:r w:rsidRPr="00EF16EE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E0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3</w:t>
              </w:r>
            </w:ins>
          </w:p>
        </w:tc>
        <w:tc>
          <w:tcPr>
            <w:tcW w:w="6042" w:type="dxa"/>
            <w:shd w:val="clear" w:color="auto" w:fill="auto"/>
          </w:tcPr>
          <w:p w14:paraId="5C54B52C" w14:textId="77777777" w:rsidR="00DF0643" w:rsidRPr="00EF16EE" w:rsidRDefault="00DF0643" w:rsidP="006E5161">
            <w:pPr>
              <w:pStyle w:val="af"/>
              <w:jc w:val="both"/>
              <w:rPr>
                <w:ins w:id="2647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48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회원가입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완료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창이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뜨지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않는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경우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,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1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분이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경과하면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B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02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돌아간다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4B5A4806" w14:textId="77777777" w:rsidTr="006E5161">
        <w:trPr>
          <w:ins w:id="264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653C3C3" w14:textId="77777777" w:rsidR="00DF0643" w:rsidRPr="00D54A11" w:rsidRDefault="00DF0643" w:rsidP="006E5161">
            <w:pPr>
              <w:pStyle w:val="af"/>
              <w:rPr>
                <w:ins w:id="2650" w:author="오윤 권" w:date="2023-06-06T20:12:00Z"/>
              </w:rPr>
            </w:pPr>
          </w:p>
        </w:tc>
        <w:tc>
          <w:tcPr>
            <w:tcW w:w="932" w:type="dxa"/>
            <w:shd w:val="clear" w:color="auto" w:fill="auto"/>
          </w:tcPr>
          <w:p w14:paraId="368A0986" w14:textId="77777777" w:rsidR="00DF0643" w:rsidRPr="00EF16EE" w:rsidRDefault="00DF0643" w:rsidP="006E5161">
            <w:pPr>
              <w:rPr>
                <w:ins w:id="2651" w:author="오윤 권" w:date="2023-06-06T20:12:00Z"/>
                <w:rStyle w:val="ae"/>
              </w:rPr>
            </w:pPr>
          </w:p>
        </w:tc>
        <w:tc>
          <w:tcPr>
            <w:tcW w:w="6042" w:type="dxa"/>
            <w:shd w:val="clear" w:color="auto" w:fill="auto"/>
          </w:tcPr>
          <w:p w14:paraId="689C32EB" w14:textId="77777777" w:rsidR="00DF0643" w:rsidRPr="00EF16EE" w:rsidRDefault="00DF0643" w:rsidP="006E5161">
            <w:pPr>
              <w:rPr>
                <w:ins w:id="2652" w:author="오윤 권" w:date="2023-06-06T20:12:00Z"/>
                <w:rStyle w:val="ae"/>
              </w:rPr>
            </w:pPr>
            <w:ins w:id="2653" w:author="오윤 권" w:date="2023-06-06T20:12:00Z">
              <w:r w:rsidRPr="00EF16EE">
                <w:rPr>
                  <w:rStyle w:val="ae"/>
                  <w:rFonts w:hint="eastAsia"/>
                </w:rPr>
                <w:t>..</w:t>
              </w:r>
            </w:ins>
          </w:p>
        </w:tc>
      </w:tr>
      <w:tr w:rsidR="00DF0643" w:rsidRPr="00D54A11" w14:paraId="03863120" w14:textId="77777777" w:rsidTr="006E5161">
        <w:trPr>
          <w:ins w:id="265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189E22C" w14:textId="77777777" w:rsidR="00DF0643" w:rsidRPr="00D54A11" w:rsidRDefault="00DF0643" w:rsidP="006E5161">
            <w:pPr>
              <w:pStyle w:val="af"/>
              <w:rPr>
                <w:ins w:id="2655" w:author="오윤 권" w:date="2023-06-06T20:12:00Z"/>
              </w:rPr>
            </w:pPr>
            <w:ins w:id="2656" w:author="오윤 권" w:date="2023-06-06T20:12:00Z">
              <w:r w:rsidRPr="00D54A11">
                <w:rPr>
                  <w:rFonts w:hint="eastAsia"/>
                </w:rPr>
                <w:t>시나리오</w:t>
              </w:r>
            </w:ins>
          </w:p>
        </w:tc>
        <w:tc>
          <w:tcPr>
            <w:tcW w:w="932" w:type="dxa"/>
          </w:tcPr>
          <w:p w14:paraId="01B6A394" w14:textId="77777777" w:rsidR="00DF0643" w:rsidRPr="00EF16EE" w:rsidRDefault="00DF0643" w:rsidP="006E5161">
            <w:pPr>
              <w:rPr>
                <w:ins w:id="2657" w:author="오윤 권" w:date="2023-06-06T20:12:00Z"/>
                <w:rStyle w:val="ae"/>
              </w:rPr>
            </w:pPr>
            <w:ins w:id="2658" w:author="오윤 권" w:date="2023-06-06T20:12:00Z">
              <w:r w:rsidRPr="00EF16EE">
                <w:rPr>
                  <w:rStyle w:val="ae"/>
                  <w:rFonts w:hint="eastAsia"/>
                </w:rPr>
                <w:t>SN001</w:t>
              </w:r>
            </w:ins>
          </w:p>
        </w:tc>
        <w:tc>
          <w:tcPr>
            <w:tcW w:w="6042" w:type="dxa"/>
          </w:tcPr>
          <w:p w14:paraId="56AE2654" w14:textId="77777777" w:rsidR="00DF0643" w:rsidRDefault="00DF0643" w:rsidP="006E5161">
            <w:pPr>
              <w:rPr>
                <w:ins w:id="2659" w:author="오윤 권" w:date="2023-06-06T20:12:00Z"/>
                <w:rStyle w:val="ae"/>
              </w:rPr>
            </w:pPr>
            <w:ins w:id="2660" w:author="오윤 권" w:date="2023-06-06T20:12:00Z">
              <w:r w:rsidRPr="00EF16EE">
                <w:rPr>
                  <w:rStyle w:val="ae"/>
                  <w:rFonts w:hint="eastAsia"/>
                </w:rPr>
                <w:t>B01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B0</w:t>
              </w:r>
              <w:r>
                <w:rPr>
                  <w:rStyle w:val="ae"/>
                </w:rPr>
                <w:t>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03</w:t>
              </w:r>
            </w:ins>
          </w:p>
          <w:p w14:paraId="72013BE2" w14:textId="77777777" w:rsidR="00DF0643" w:rsidRDefault="00DF0643" w:rsidP="006E5161">
            <w:pPr>
              <w:rPr>
                <w:ins w:id="2661" w:author="오윤 권" w:date="2023-06-06T20:12:00Z"/>
                <w:rStyle w:val="ae"/>
              </w:rPr>
            </w:pPr>
            <w:ins w:id="2662" w:author="오윤 권" w:date="2023-06-06T20:12:00Z"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A</w:t>
              </w:r>
              <w:r>
                <w:rPr>
                  <w:rStyle w:val="ae"/>
                </w:rPr>
                <w:t>02-1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01</w:t>
              </w:r>
            </w:ins>
          </w:p>
          <w:p w14:paraId="34633601" w14:textId="77777777" w:rsidR="00DF0643" w:rsidRDefault="00DF0643" w:rsidP="006E5161">
            <w:pPr>
              <w:rPr>
                <w:ins w:id="2663" w:author="오윤 권" w:date="2023-06-06T20:12:00Z"/>
                <w:rStyle w:val="ae"/>
              </w:rPr>
            </w:pPr>
            <w:ins w:id="2664" w:author="오윤 권" w:date="2023-06-06T20:12:00Z"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A</w:t>
              </w:r>
              <w:r>
                <w:rPr>
                  <w:rStyle w:val="ae"/>
                </w:rPr>
                <w:t>02-2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01</w:t>
              </w:r>
            </w:ins>
          </w:p>
          <w:p w14:paraId="5D1B833A" w14:textId="77777777" w:rsidR="00DF0643" w:rsidRPr="008C6250" w:rsidRDefault="00DF0643" w:rsidP="006E5161">
            <w:pPr>
              <w:rPr>
                <w:ins w:id="2665" w:author="오윤 권" w:date="2023-06-06T20:12:00Z"/>
                <w:rStyle w:val="ae"/>
              </w:rPr>
            </w:pPr>
            <w:ins w:id="2666" w:author="오윤 권" w:date="2023-06-06T20:12:00Z">
              <w:r w:rsidRPr="00EF16EE">
                <w:rPr>
                  <w:rStyle w:val="ae"/>
                  <w:rFonts w:hint="eastAsia"/>
                </w:rPr>
                <w:t>B01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B0</w:t>
              </w:r>
              <w:r>
                <w:rPr>
                  <w:rStyle w:val="ae"/>
                </w:rPr>
                <w:t>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E0</w:t>
              </w:r>
              <w:r>
                <w:rPr>
                  <w:rStyle w:val="ae"/>
                </w:rPr>
                <w:t>3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02</w:t>
              </w:r>
            </w:ins>
          </w:p>
        </w:tc>
      </w:tr>
    </w:tbl>
    <w:p w14:paraId="4E173F10" w14:textId="77777777" w:rsidR="00DF0643" w:rsidRDefault="00DF0643" w:rsidP="00DF0643">
      <w:pPr>
        <w:rPr>
          <w:ins w:id="2667" w:author="오윤 권" w:date="2023-06-06T20:12:00Z"/>
        </w:rPr>
      </w:pPr>
    </w:p>
    <w:p w14:paraId="6CDB299E" w14:textId="77777777" w:rsidR="00DF0643" w:rsidRDefault="00DF0643" w:rsidP="00DF0643">
      <w:pPr>
        <w:rPr>
          <w:ins w:id="2668" w:author="오윤 권" w:date="2023-06-06T20:12:00Z"/>
          <w:rFonts w:ascii="맑은 고딕" w:hAnsi="맑은 고딕"/>
          <w:b/>
          <w:bCs/>
          <w:sz w:val="24"/>
        </w:rPr>
      </w:pPr>
    </w:p>
    <w:p w14:paraId="2ED88650" w14:textId="77777777" w:rsidR="00DF0643" w:rsidRDefault="00DF0643" w:rsidP="00DF0643">
      <w:pPr>
        <w:rPr>
          <w:ins w:id="2669" w:author="오윤 권" w:date="2023-06-06T20:12:00Z"/>
          <w:rFonts w:ascii="맑은 고딕" w:hAnsi="맑은 고딕"/>
          <w:b/>
          <w:bCs/>
          <w:sz w:val="24"/>
        </w:rPr>
      </w:pPr>
    </w:p>
    <w:p w14:paraId="43A584E7" w14:textId="77777777" w:rsidR="00DF0643" w:rsidRDefault="00DF0643" w:rsidP="00DF0643">
      <w:pPr>
        <w:rPr>
          <w:ins w:id="2670" w:author="오윤 권" w:date="2023-06-06T20:12:00Z"/>
          <w:rFonts w:ascii="맑은 고딕" w:hAnsi="맑은 고딕"/>
          <w:b/>
          <w:bCs/>
          <w:sz w:val="24"/>
        </w:rPr>
      </w:pPr>
    </w:p>
    <w:p w14:paraId="3FE86397" w14:textId="77777777" w:rsidR="00DF0643" w:rsidRDefault="00DF0643" w:rsidP="00DF0643">
      <w:pPr>
        <w:rPr>
          <w:ins w:id="2671" w:author="오윤 권" w:date="2023-06-06T20:12:00Z"/>
          <w:rFonts w:ascii="맑은 고딕" w:hAnsi="맑은 고딕"/>
          <w:b/>
          <w:bCs/>
          <w:sz w:val="24"/>
        </w:rPr>
      </w:pPr>
    </w:p>
    <w:p w14:paraId="5141713F" w14:textId="77777777" w:rsidR="00DF0643" w:rsidRDefault="00DF0643" w:rsidP="00DF0643">
      <w:pPr>
        <w:rPr>
          <w:ins w:id="2672" w:author="오윤 권" w:date="2023-06-06T20:12:00Z"/>
          <w:rFonts w:ascii="맑은 고딕" w:hAnsi="맑은 고딕"/>
          <w:b/>
          <w:bCs/>
          <w:sz w:val="24"/>
        </w:rPr>
      </w:pPr>
    </w:p>
    <w:p w14:paraId="56A24C1C" w14:textId="77777777" w:rsidR="00DF0643" w:rsidRPr="008C6250" w:rsidRDefault="00DF0643" w:rsidP="00DF0643">
      <w:pPr>
        <w:rPr>
          <w:ins w:id="2673" w:author="오윤 권" w:date="2023-06-06T20:12:00Z"/>
          <w:rFonts w:ascii="맑은 고딕" w:hAnsi="맑은 고딕"/>
          <w:b/>
          <w:bCs/>
        </w:rPr>
      </w:pPr>
      <w:ins w:id="2674" w:author="오윤 권" w:date="2023-06-06T20:12:00Z">
        <w:r w:rsidRPr="008C6250">
          <w:rPr>
            <w:rFonts w:ascii="맑은 고딕" w:hAnsi="맑은 고딕" w:hint="eastAsia"/>
            <w:b/>
            <w:bCs/>
            <w:sz w:val="24"/>
          </w:rPr>
          <w:lastRenderedPageBreak/>
          <w:t>U</w:t>
        </w:r>
        <w:r w:rsidRPr="008C6250">
          <w:rPr>
            <w:rFonts w:ascii="맑은 고딕" w:hAnsi="맑은 고딕"/>
            <w:b/>
            <w:bCs/>
            <w:sz w:val="24"/>
          </w:rPr>
          <w:t>C00</w:t>
        </w:r>
        <w:r>
          <w:rPr>
            <w:rFonts w:ascii="맑은 고딕" w:hAnsi="맑은 고딕"/>
            <w:b/>
            <w:bCs/>
            <w:sz w:val="24"/>
          </w:rPr>
          <w:t>2</w:t>
        </w:r>
        <w:r w:rsidRPr="008C6250">
          <w:rPr>
            <w:rFonts w:ascii="맑은 고딕" w:hAnsi="맑은 고딕"/>
            <w:b/>
            <w:bCs/>
            <w:sz w:val="24"/>
          </w:rPr>
          <w:t xml:space="preserve">: </w:t>
        </w:r>
        <w:r w:rsidRPr="008C6250">
          <w:rPr>
            <w:rFonts w:ascii="맑은 고딕" w:hAnsi="맑은 고딕" w:hint="eastAsia"/>
            <w:b/>
            <w:bCs/>
            <w:sz w:val="24"/>
          </w:rPr>
          <w:t>회원</w:t>
        </w:r>
        <w:r>
          <w:rPr>
            <w:rFonts w:ascii="맑은 고딕" w:hAnsi="맑은 고딕" w:hint="eastAsia"/>
            <w:b/>
            <w:bCs/>
            <w:sz w:val="24"/>
          </w:rPr>
          <w:t>탈퇴를</w:t>
        </w:r>
        <w:r w:rsidRPr="008C6250">
          <w:rPr>
            <w:rFonts w:ascii="맑은 고딕" w:hAnsi="맑은 고딕" w:hint="eastAsia"/>
            <w:b/>
            <w:bCs/>
            <w:sz w:val="24"/>
          </w:rPr>
          <w:t xml:space="preserve"> 한다</w:t>
        </w:r>
        <w:r w:rsidRPr="008C6250">
          <w:rPr>
            <w:rFonts w:ascii="맑은 고딕" w:hAnsi="맑은 고딕" w:hint="eastAsia"/>
            <w:b/>
            <w:bCs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D54A11" w14:paraId="62FBB2CD" w14:textId="77777777" w:rsidTr="006E5161">
        <w:trPr>
          <w:ins w:id="267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B4EC04A" w14:textId="77777777" w:rsidR="00DF0643" w:rsidRPr="00D54A11" w:rsidRDefault="00DF0643" w:rsidP="006E5161">
            <w:pPr>
              <w:pStyle w:val="af"/>
              <w:rPr>
                <w:ins w:id="2676" w:author="오윤 권" w:date="2023-06-06T20:12:00Z"/>
              </w:rPr>
            </w:pPr>
            <w:ins w:id="2677" w:author="오윤 권" w:date="2023-06-06T20:12:00Z">
              <w:r w:rsidRPr="00D54A11">
                <w:rPr>
                  <w:rFonts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0733A2DD" w14:textId="77777777" w:rsidR="00DF0643" w:rsidRPr="00EF16EE" w:rsidRDefault="00DF0643" w:rsidP="006E5161">
            <w:pPr>
              <w:rPr>
                <w:ins w:id="2678" w:author="오윤 권" w:date="2023-06-06T20:12:00Z"/>
                <w:rStyle w:val="ae"/>
              </w:rPr>
            </w:pPr>
            <w:ins w:id="2679" w:author="오윤 권" w:date="2023-06-06T20:12:00Z">
              <w:r>
                <w:rPr>
                  <w:rStyle w:val="ae"/>
                  <w:rFonts w:hint="eastAsia"/>
                </w:rPr>
                <w:t>사용자는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내일할래</w:t>
              </w:r>
              <w:r>
                <w:rPr>
                  <w:rStyle w:val="ae"/>
                </w:rPr>
                <w:t xml:space="preserve">? </w:t>
              </w:r>
              <w:r>
                <w:rPr>
                  <w:rStyle w:val="ae"/>
                  <w:rFonts w:hint="eastAsia"/>
                </w:rPr>
                <w:t>회원탈퇴를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한다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4F06618B" w14:textId="77777777" w:rsidTr="006E5161">
        <w:trPr>
          <w:ins w:id="268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D075D5A" w14:textId="77777777" w:rsidR="00DF0643" w:rsidRPr="00D54A11" w:rsidRDefault="00DF0643" w:rsidP="006E5161">
            <w:pPr>
              <w:pStyle w:val="af"/>
              <w:rPr>
                <w:ins w:id="2681" w:author="오윤 권" w:date="2023-06-06T20:12:00Z"/>
              </w:rPr>
            </w:pPr>
            <w:ins w:id="2682" w:author="오윤 권" w:date="2023-06-06T20:12:00Z">
              <w:r w:rsidRPr="00D54A11">
                <w:rPr>
                  <w:rFonts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</w:tcPr>
          <w:p w14:paraId="4E9541B3" w14:textId="77777777" w:rsidR="00DF0643" w:rsidRPr="00EF16EE" w:rsidRDefault="00DF0643" w:rsidP="006E5161">
            <w:pPr>
              <w:rPr>
                <w:ins w:id="2683" w:author="오윤 권" w:date="2023-06-06T20:12:00Z"/>
                <w:rStyle w:val="ae"/>
              </w:rPr>
            </w:pPr>
            <w:ins w:id="2684" w:author="오윤 권" w:date="2023-06-06T20:12:00Z">
              <w:r>
                <w:rPr>
                  <w:rStyle w:val="ae"/>
                  <w:rFonts w:hint="eastAsia"/>
                </w:rPr>
                <w:t>사용자</w:t>
              </w:r>
            </w:ins>
          </w:p>
        </w:tc>
      </w:tr>
      <w:tr w:rsidR="00DF0643" w:rsidRPr="00D54A11" w14:paraId="272F1D03" w14:textId="77777777" w:rsidTr="006E5161">
        <w:trPr>
          <w:ins w:id="268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2D8F274" w14:textId="77777777" w:rsidR="00DF0643" w:rsidRPr="00D54A11" w:rsidRDefault="00DF0643" w:rsidP="006E5161">
            <w:pPr>
              <w:pStyle w:val="af"/>
              <w:rPr>
                <w:ins w:id="2686" w:author="오윤 권" w:date="2023-06-06T20:12:00Z"/>
              </w:rPr>
            </w:pPr>
            <w:ins w:id="2687" w:author="오윤 권" w:date="2023-06-06T20:12:00Z">
              <w:r w:rsidRPr="00D54A11">
                <w:rPr>
                  <w:rFonts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</w:tcPr>
          <w:p w14:paraId="17DA27A1" w14:textId="77777777" w:rsidR="00DF0643" w:rsidRPr="00EF16EE" w:rsidRDefault="00DF0643" w:rsidP="006E5161">
            <w:pPr>
              <w:rPr>
                <w:ins w:id="2688" w:author="오윤 권" w:date="2023-06-06T20:12:00Z"/>
                <w:rStyle w:val="ae"/>
              </w:rPr>
            </w:pPr>
            <w:ins w:id="2689" w:author="오윤 권" w:date="2023-06-06T20:12:00Z">
              <w:r>
                <w:rPr>
                  <w:rStyle w:val="ae"/>
                  <w:rFonts w:hint="eastAsia"/>
                </w:rPr>
                <w:t>내일할래</w:t>
              </w:r>
              <w:r>
                <w:rPr>
                  <w:rStyle w:val="ae"/>
                  <w:rFonts w:hint="eastAsia"/>
                </w:rPr>
                <w:t>?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회원인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상태여야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한다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3567CFBC" w14:textId="77777777" w:rsidTr="006E5161">
        <w:trPr>
          <w:ins w:id="269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578C78B" w14:textId="77777777" w:rsidR="00DF0643" w:rsidRPr="00D54A11" w:rsidRDefault="00DF0643" w:rsidP="006E5161">
            <w:pPr>
              <w:pStyle w:val="af"/>
              <w:rPr>
                <w:ins w:id="2691" w:author="오윤 권" w:date="2023-06-06T20:12:00Z"/>
              </w:rPr>
            </w:pPr>
            <w:ins w:id="2692" w:author="오윤 권" w:date="2023-06-06T20:12:00Z">
              <w:r w:rsidRPr="00D54A11">
                <w:rPr>
                  <w:rFonts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</w:tcPr>
          <w:p w14:paraId="158BF5F7" w14:textId="77777777" w:rsidR="00DF0643" w:rsidRPr="008C6250" w:rsidRDefault="00DF0643" w:rsidP="006E5161">
            <w:pPr>
              <w:rPr>
                <w:ins w:id="2693" w:author="오윤 권" w:date="2023-06-06T20:12:00Z"/>
                <w:rStyle w:val="ae"/>
              </w:rPr>
            </w:pPr>
            <w:ins w:id="2694" w:author="오윤 권" w:date="2023-06-06T20:12:00Z">
              <w:r>
                <w:rPr>
                  <w:rStyle w:val="ae"/>
                  <w:rFonts w:hint="eastAsia"/>
                </w:rPr>
                <w:t>내일할래</w:t>
              </w:r>
              <w:r>
                <w:rPr>
                  <w:rStyle w:val="ae"/>
                  <w:rFonts w:hint="eastAsia"/>
                </w:rPr>
                <w:t>?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회원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탈퇴되고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데이터베이스에서도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삭제된다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2F872ED5" w14:textId="77777777" w:rsidTr="006E5161">
        <w:trPr>
          <w:ins w:id="2695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A993251" w14:textId="77777777" w:rsidR="00DF0643" w:rsidRPr="00D54A11" w:rsidRDefault="00DF0643" w:rsidP="006E5161">
            <w:pPr>
              <w:pStyle w:val="af"/>
              <w:rPr>
                <w:ins w:id="2696" w:author="오윤 권" w:date="2023-06-06T20:12:00Z"/>
              </w:rPr>
            </w:pPr>
            <w:ins w:id="2697" w:author="오윤 권" w:date="2023-06-06T20:12:00Z">
              <w:r w:rsidRPr="00D54A11">
                <w:rPr>
                  <w:rFonts w:hint="eastAsia"/>
                </w:rPr>
                <w:t>기본</w:t>
              </w:r>
              <w:r>
                <w:rPr>
                  <w:rFonts w:hint="eastAsia"/>
                </w:rPr>
                <w:t xml:space="preserve"> </w:t>
              </w:r>
              <w:r w:rsidRPr="00D54A11">
                <w:rPr>
                  <w:rFonts w:hint="eastAsia"/>
                </w:rPr>
                <w:t>흐름</w:t>
              </w:r>
            </w:ins>
          </w:p>
        </w:tc>
        <w:tc>
          <w:tcPr>
            <w:tcW w:w="932" w:type="dxa"/>
            <w:shd w:val="clear" w:color="auto" w:fill="auto"/>
          </w:tcPr>
          <w:p w14:paraId="122C3129" w14:textId="77777777" w:rsidR="00DF0643" w:rsidRPr="00EF16EE" w:rsidRDefault="00DF0643" w:rsidP="006E5161">
            <w:pPr>
              <w:pStyle w:val="af"/>
              <w:rPr>
                <w:ins w:id="2698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699" w:author="오윤 권" w:date="2023-06-06T20:12:00Z">
              <w:r w:rsidRPr="00EF16EE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</w:tcPr>
          <w:p w14:paraId="44669C4E" w14:textId="77777777" w:rsidR="00DF0643" w:rsidRPr="00EF16EE" w:rsidRDefault="00DF0643" w:rsidP="006E5161">
            <w:pPr>
              <w:pStyle w:val="af"/>
              <w:jc w:val="both"/>
              <w:rPr>
                <w:ins w:id="2700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701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사용자는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마이페이지에서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회원탈퇴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버튼을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선택한다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5F141225" w14:textId="77777777" w:rsidTr="006E5161">
        <w:trPr>
          <w:ins w:id="270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01C7AB1" w14:textId="77777777" w:rsidR="00DF0643" w:rsidRPr="00D54A11" w:rsidRDefault="00DF0643" w:rsidP="006E5161">
            <w:pPr>
              <w:pStyle w:val="af"/>
              <w:rPr>
                <w:ins w:id="2703" w:author="오윤 권" w:date="2023-06-06T20:12:00Z"/>
              </w:rPr>
            </w:pPr>
          </w:p>
        </w:tc>
        <w:tc>
          <w:tcPr>
            <w:tcW w:w="932" w:type="dxa"/>
            <w:shd w:val="clear" w:color="auto" w:fill="auto"/>
          </w:tcPr>
          <w:p w14:paraId="0F9BC5ED" w14:textId="77777777" w:rsidR="00DF0643" w:rsidRPr="008C6250" w:rsidRDefault="00DF0643" w:rsidP="006E5161">
            <w:pPr>
              <w:pStyle w:val="af"/>
              <w:rPr>
                <w:ins w:id="2704" w:author="오윤 권" w:date="2023-06-06T20:12:00Z"/>
                <w:rStyle w:val="ae"/>
                <w:rFonts w:ascii="바탕" w:eastAsia="맑은 고딕" w:hAnsi="Times New Roman" w:cs="Times New Roman"/>
                <w:b w:val="0"/>
                <w:bCs/>
                <w:szCs w:val="24"/>
              </w:rPr>
            </w:pPr>
            <w:ins w:id="2705" w:author="오윤 권" w:date="2023-06-06T20:12:00Z">
              <w:r w:rsidRPr="008C6250">
                <w:rPr>
                  <w:rStyle w:val="ae"/>
                  <w:rFonts w:hint="eastAsia"/>
                  <w:b w:val="0"/>
                  <w:bCs/>
                </w:rPr>
                <w:t>B</w:t>
              </w:r>
              <w:r w:rsidRPr="008C6250">
                <w:rPr>
                  <w:rStyle w:val="ae"/>
                  <w:b w:val="0"/>
                  <w:bCs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6604BEAE" w14:textId="77777777" w:rsidR="00DF0643" w:rsidRPr="008C6250" w:rsidRDefault="00DF0643" w:rsidP="006E5161">
            <w:pPr>
              <w:pStyle w:val="af"/>
              <w:jc w:val="both"/>
              <w:rPr>
                <w:ins w:id="2706" w:author="오윤 권" w:date="2023-06-06T20:12:00Z"/>
                <w:rStyle w:val="ae"/>
                <w:rFonts w:ascii="바탕" w:eastAsia="맑은 고딕" w:hAnsi="Times New Roman" w:cs="Times New Roman"/>
                <w:b w:val="0"/>
                <w:bCs/>
                <w:szCs w:val="24"/>
              </w:rPr>
            </w:pPr>
            <w:ins w:id="2707" w:author="오윤 권" w:date="2023-06-06T20:12:00Z">
              <w:r>
                <w:rPr>
                  <w:rStyle w:val="ae"/>
                  <w:rFonts w:hint="eastAsia"/>
                  <w:b w:val="0"/>
                  <w:bCs/>
                </w:rPr>
                <w:t xml:space="preserve">시스템은 </w:t>
              </w:r>
              <w:r>
                <w:rPr>
                  <w:rStyle w:val="ae"/>
                  <w:b w:val="0"/>
                  <w:bCs/>
                </w:rPr>
                <w:t>“</w:t>
              </w:r>
              <w:r>
                <w:rPr>
                  <w:rStyle w:val="ae"/>
                  <w:rFonts w:hint="eastAsia"/>
                  <w:b w:val="0"/>
                  <w:bCs/>
                </w:rPr>
                <w:t>회원탈퇴 하시겠습니까?</w:t>
              </w:r>
              <w:r>
                <w:rPr>
                  <w:rStyle w:val="ae"/>
                  <w:b w:val="0"/>
                  <w:bCs/>
                </w:rPr>
                <w:t xml:space="preserve"> </w:t>
              </w:r>
              <w:r>
                <w:rPr>
                  <w:rStyle w:val="ae"/>
                  <w:rFonts w:hint="eastAsia"/>
                  <w:b w:val="0"/>
                  <w:bCs/>
                </w:rPr>
                <w:t>탈퇴 시 모든 정보가 삭제됩니다.</w:t>
              </w:r>
              <w:r>
                <w:rPr>
                  <w:rStyle w:val="ae"/>
                  <w:b w:val="0"/>
                  <w:bCs/>
                </w:rPr>
                <w:t xml:space="preserve">” </w:t>
              </w:r>
              <w:r>
                <w:rPr>
                  <w:rStyle w:val="ae"/>
                  <w:rFonts w:hint="eastAsia"/>
                  <w:b w:val="0"/>
                  <w:bCs/>
                </w:rPr>
                <w:t xml:space="preserve">메시지를 출력하고 </w:t>
              </w:r>
              <w:r>
                <w:rPr>
                  <w:rStyle w:val="ae"/>
                  <w:b w:val="0"/>
                  <w:bCs/>
                </w:rPr>
                <w:t>‘</w:t>
              </w:r>
              <w:r>
                <w:rPr>
                  <w:rStyle w:val="ae"/>
                  <w:rFonts w:hint="eastAsia"/>
                  <w:b w:val="0"/>
                  <w:bCs/>
                </w:rPr>
                <w:t>예</w:t>
              </w:r>
              <w:r>
                <w:rPr>
                  <w:rStyle w:val="ae"/>
                  <w:b w:val="0"/>
                  <w:bCs/>
                </w:rPr>
                <w:t>’</w:t>
              </w:r>
              <w:r>
                <w:rPr>
                  <w:rStyle w:val="ae"/>
                  <w:rFonts w:hint="eastAsia"/>
                  <w:b w:val="0"/>
                  <w:bCs/>
                </w:rPr>
                <w:t>를 선택하면 로그인 창으로 이동한다</w:t>
              </w:r>
              <w:r w:rsidRPr="008C6250">
                <w:rPr>
                  <w:rStyle w:val="ae"/>
                  <w:rFonts w:hint="eastAsia"/>
                  <w:b w:val="0"/>
                  <w:bCs/>
                </w:rPr>
                <w:t>.</w:t>
              </w:r>
            </w:ins>
          </w:p>
        </w:tc>
      </w:tr>
      <w:tr w:rsidR="00DF0643" w:rsidRPr="00D54A11" w14:paraId="25451972" w14:textId="77777777" w:rsidTr="006E5161">
        <w:trPr>
          <w:ins w:id="270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008F5BA" w14:textId="77777777" w:rsidR="00DF0643" w:rsidRPr="00D54A11" w:rsidRDefault="00DF0643" w:rsidP="006E5161">
            <w:pPr>
              <w:jc w:val="center"/>
              <w:rPr>
                <w:ins w:id="2709" w:author="오윤 권" w:date="2023-06-06T20:12:00Z"/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12C7A3B6" w14:textId="77777777" w:rsidR="00DF0643" w:rsidRPr="00EF16EE" w:rsidRDefault="00DF0643" w:rsidP="006E5161">
            <w:pPr>
              <w:rPr>
                <w:ins w:id="2710" w:author="오윤 권" w:date="2023-06-06T20:12:00Z"/>
                <w:rStyle w:val="ae"/>
              </w:rPr>
            </w:pPr>
            <w:ins w:id="2711" w:author="오윤 권" w:date="2023-06-06T20:12:00Z"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</w:rPr>
                <w:t xml:space="preserve"> B</w:t>
              </w:r>
              <w:r>
                <w:rPr>
                  <w:rStyle w:val="ae"/>
                  <w:rFonts w:hint="eastAsia"/>
                </w:rPr>
                <w:t>0</w:t>
              </w:r>
              <w:r>
                <w:rPr>
                  <w:rStyle w:val="ae"/>
                </w:rPr>
                <w:t>3</w:t>
              </w:r>
            </w:ins>
          </w:p>
        </w:tc>
        <w:tc>
          <w:tcPr>
            <w:tcW w:w="6042" w:type="dxa"/>
            <w:shd w:val="clear" w:color="auto" w:fill="auto"/>
          </w:tcPr>
          <w:p w14:paraId="0FE02701" w14:textId="77777777" w:rsidR="00DF0643" w:rsidRPr="00EF16EE" w:rsidRDefault="00DF0643" w:rsidP="006E5161">
            <w:pPr>
              <w:rPr>
                <w:ins w:id="2712" w:author="오윤 권" w:date="2023-06-06T20:12:00Z"/>
                <w:rStyle w:val="ae"/>
              </w:rPr>
            </w:pPr>
            <w:ins w:id="2713" w:author="오윤 권" w:date="2023-06-06T20:12:00Z">
              <w:r>
                <w:rPr>
                  <w:rStyle w:val="ae"/>
                  <w:rFonts w:hint="eastAsia"/>
                </w:rPr>
                <w:t>회원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데이터베이스에서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삭제된다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1FC71DB4" w14:textId="77777777" w:rsidTr="006E5161">
        <w:trPr>
          <w:ins w:id="2714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6EDFA36" w14:textId="77777777" w:rsidR="00DF0643" w:rsidRPr="00D54A11" w:rsidRDefault="00DF0643" w:rsidP="006E5161">
            <w:pPr>
              <w:pStyle w:val="af"/>
              <w:rPr>
                <w:ins w:id="2715" w:author="오윤 권" w:date="2023-06-06T20:12:00Z"/>
              </w:rPr>
            </w:pPr>
            <w:ins w:id="2716" w:author="오윤 권" w:date="2023-06-06T20:12:00Z">
              <w:r>
                <w:rPr>
                  <w:rFonts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</w:tcPr>
          <w:p w14:paraId="52A4D49D" w14:textId="77777777" w:rsidR="00DF0643" w:rsidRPr="00EF16EE" w:rsidRDefault="00DF0643" w:rsidP="006E5161">
            <w:pPr>
              <w:pStyle w:val="af"/>
              <w:rPr>
                <w:ins w:id="2717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718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A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187D7390" w14:textId="77777777" w:rsidR="00DF0643" w:rsidRPr="00EF16EE" w:rsidRDefault="00DF0643" w:rsidP="006E5161">
            <w:pPr>
              <w:pStyle w:val="af"/>
              <w:rPr>
                <w:ins w:id="2719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720" w:author="오윤 권" w:date="2023-06-06T20:12:00Z"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‘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아니요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’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를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선택한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경우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회원탈퇴가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되지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않고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마이페이지로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이동한다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7E12121D" w14:textId="77777777" w:rsidTr="006E5161">
        <w:trPr>
          <w:ins w:id="272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4CB3352" w14:textId="77777777" w:rsidR="00DF0643" w:rsidRPr="00D54A11" w:rsidRDefault="00DF0643" w:rsidP="006E5161">
            <w:pPr>
              <w:jc w:val="center"/>
              <w:rPr>
                <w:ins w:id="2722" w:author="오윤 권" w:date="2023-06-06T20:12:00Z"/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727C9BB7" w14:textId="77777777" w:rsidR="00DF0643" w:rsidRPr="00EF16EE" w:rsidRDefault="00DF0643" w:rsidP="006E5161">
            <w:pPr>
              <w:pStyle w:val="af"/>
              <w:rPr>
                <w:ins w:id="2723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316EADE6" w14:textId="77777777" w:rsidR="00DF0643" w:rsidRPr="00EF16EE" w:rsidRDefault="00DF0643" w:rsidP="006E5161">
            <w:pPr>
              <w:pStyle w:val="af"/>
              <w:rPr>
                <w:ins w:id="2724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725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4C53CE62" w14:textId="77777777" w:rsidTr="006E5161">
        <w:trPr>
          <w:ins w:id="2726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64DE045" w14:textId="77777777" w:rsidR="00DF0643" w:rsidRPr="00D54A11" w:rsidRDefault="00DF0643" w:rsidP="006E5161">
            <w:pPr>
              <w:pStyle w:val="af"/>
              <w:rPr>
                <w:ins w:id="2727" w:author="오윤 권" w:date="2023-06-06T20:12:00Z"/>
              </w:rPr>
            </w:pPr>
            <w:ins w:id="2728" w:author="오윤 권" w:date="2023-06-06T20:12:00Z">
              <w:r w:rsidRPr="00D54A11">
                <w:rPr>
                  <w:rFonts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44A162C0" w14:textId="77777777" w:rsidR="00DF0643" w:rsidRPr="00EF16EE" w:rsidRDefault="00DF0643" w:rsidP="006E5161">
            <w:pPr>
              <w:pStyle w:val="af"/>
              <w:rPr>
                <w:ins w:id="2729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E56359D" w14:textId="77777777" w:rsidR="00DF0643" w:rsidRPr="00EF16EE" w:rsidRDefault="00DF0643" w:rsidP="006E5161">
            <w:pPr>
              <w:pStyle w:val="af"/>
              <w:jc w:val="both"/>
              <w:rPr>
                <w:ins w:id="2730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DF0643" w:rsidRPr="00D54A11" w14:paraId="273C9FF6" w14:textId="77777777" w:rsidTr="006E5161">
        <w:trPr>
          <w:ins w:id="273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621534D" w14:textId="77777777" w:rsidR="00DF0643" w:rsidRPr="00D54A11" w:rsidRDefault="00DF0643" w:rsidP="006E5161">
            <w:pPr>
              <w:pStyle w:val="af"/>
              <w:rPr>
                <w:ins w:id="2732" w:author="오윤 권" w:date="2023-06-06T20:12:00Z"/>
              </w:rPr>
            </w:pPr>
          </w:p>
        </w:tc>
        <w:tc>
          <w:tcPr>
            <w:tcW w:w="932" w:type="dxa"/>
            <w:shd w:val="clear" w:color="auto" w:fill="auto"/>
          </w:tcPr>
          <w:p w14:paraId="078598AD" w14:textId="77777777" w:rsidR="00DF0643" w:rsidRPr="00EF16EE" w:rsidRDefault="00DF0643" w:rsidP="006E5161">
            <w:pPr>
              <w:rPr>
                <w:ins w:id="2733" w:author="오윤 권" w:date="2023-06-06T20:12:00Z"/>
                <w:rStyle w:val="ae"/>
              </w:rPr>
            </w:pPr>
          </w:p>
        </w:tc>
        <w:tc>
          <w:tcPr>
            <w:tcW w:w="6042" w:type="dxa"/>
            <w:shd w:val="clear" w:color="auto" w:fill="auto"/>
          </w:tcPr>
          <w:p w14:paraId="2B3EE750" w14:textId="77777777" w:rsidR="00DF0643" w:rsidRPr="00EF16EE" w:rsidRDefault="00DF0643" w:rsidP="006E5161">
            <w:pPr>
              <w:rPr>
                <w:ins w:id="2734" w:author="오윤 권" w:date="2023-06-06T20:12:00Z"/>
                <w:rStyle w:val="ae"/>
              </w:rPr>
            </w:pPr>
            <w:ins w:id="2735" w:author="오윤 권" w:date="2023-06-06T20:12:00Z">
              <w:r w:rsidRPr="00EF16EE">
                <w:rPr>
                  <w:rStyle w:val="ae"/>
                  <w:rFonts w:hint="eastAsia"/>
                </w:rPr>
                <w:t>..</w:t>
              </w:r>
            </w:ins>
          </w:p>
        </w:tc>
      </w:tr>
      <w:tr w:rsidR="00DF0643" w:rsidRPr="00D54A11" w14:paraId="6398A1D5" w14:textId="77777777" w:rsidTr="006E5161">
        <w:trPr>
          <w:ins w:id="273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BD1672C" w14:textId="77777777" w:rsidR="00DF0643" w:rsidRPr="00D54A11" w:rsidRDefault="00DF0643" w:rsidP="006E5161">
            <w:pPr>
              <w:pStyle w:val="af"/>
              <w:rPr>
                <w:ins w:id="2737" w:author="오윤 권" w:date="2023-06-06T20:12:00Z"/>
              </w:rPr>
            </w:pPr>
            <w:ins w:id="2738" w:author="오윤 권" w:date="2023-06-06T20:12:00Z">
              <w:r w:rsidRPr="00D54A11">
                <w:rPr>
                  <w:rFonts w:hint="eastAsia"/>
                </w:rPr>
                <w:t>시나리오</w:t>
              </w:r>
            </w:ins>
          </w:p>
        </w:tc>
        <w:tc>
          <w:tcPr>
            <w:tcW w:w="932" w:type="dxa"/>
          </w:tcPr>
          <w:p w14:paraId="0B6FF5C7" w14:textId="77777777" w:rsidR="00DF0643" w:rsidRPr="00EF16EE" w:rsidRDefault="00DF0643" w:rsidP="006E5161">
            <w:pPr>
              <w:rPr>
                <w:ins w:id="2739" w:author="오윤 권" w:date="2023-06-06T20:12:00Z"/>
                <w:rStyle w:val="ae"/>
              </w:rPr>
            </w:pPr>
            <w:ins w:id="2740" w:author="오윤 권" w:date="2023-06-06T20:12:00Z">
              <w:r w:rsidRPr="00EF16EE">
                <w:rPr>
                  <w:rStyle w:val="ae"/>
                  <w:rFonts w:hint="eastAsia"/>
                </w:rPr>
                <w:t>SN001</w:t>
              </w:r>
            </w:ins>
          </w:p>
        </w:tc>
        <w:tc>
          <w:tcPr>
            <w:tcW w:w="6042" w:type="dxa"/>
          </w:tcPr>
          <w:p w14:paraId="61349142" w14:textId="77777777" w:rsidR="00DF0643" w:rsidRDefault="00DF0643" w:rsidP="006E5161">
            <w:pPr>
              <w:rPr>
                <w:ins w:id="2741" w:author="오윤 권" w:date="2023-06-06T20:12:00Z"/>
                <w:rStyle w:val="ae"/>
              </w:rPr>
            </w:pPr>
            <w:ins w:id="2742" w:author="오윤 권" w:date="2023-06-06T20:12:00Z">
              <w:r w:rsidRPr="00EF16EE">
                <w:rPr>
                  <w:rStyle w:val="ae"/>
                  <w:rFonts w:hint="eastAsia"/>
                </w:rPr>
                <w:t>B01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B0</w:t>
              </w:r>
              <w:r>
                <w:rPr>
                  <w:rStyle w:val="ae"/>
                </w:rPr>
                <w:t>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03</w:t>
              </w:r>
            </w:ins>
          </w:p>
          <w:p w14:paraId="38B57322" w14:textId="77777777" w:rsidR="00DF0643" w:rsidRDefault="00DF0643" w:rsidP="006E5161">
            <w:pPr>
              <w:rPr>
                <w:ins w:id="2743" w:author="오윤 권" w:date="2023-06-06T20:12:00Z"/>
                <w:rStyle w:val="ae"/>
              </w:rPr>
            </w:pPr>
            <w:ins w:id="2744" w:author="오윤 권" w:date="2023-06-06T20:12:00Z"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A</w:t>
              </w:r>
              <w:r>
                <w:rPr>
                  <w:rStyle w:val="ae"/>
                </w:rPr>
                <w:t>02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01</w:t>
              </w:r>
            </w:ins>
          </w:p>
          <w:p w14:paraId="240EB73F" w14:textId="77777777" w:rsidR="00DF0643" w:rsidRPr="008C6250" w:rsidRDefault="00DF0643" w:rsidP="006E5161">
            <w:pPr>
              <w:rPr>
                <w:ins w:id="2745" w:author="오윤 권" w:date="2023-06-06T20:12:00Z"/>
                <w:rStyle w:val="ae"/>
              </w:rPr>
            </w:pPr>
          </w:p>
        </w:tc>
      </w:tr>
    </w:tbl>
    <w:p w14:paraId="71856030" w14:textId="77777777" w:rsidR="00DF0643" w:rsidRDefault="00DF0643" w:rsidP="00DF0643">
      <w:pPr>
        <w:rPr>
          <w:ins w:id="2746" w:author="오윤 권" w:date="2023-06-06T20:12:00Z"/>
        </w:rPr>
      </w:pPr>
    </w:p>
    <w:p w14:paraId="24C7FC4A" w14:textId="77777777" w:rsidR="00DF0643" w:rsidRDefault="00DF0643" w:rsidP="00DF0643">
      <w:pPr>
        <w:rPr>
          <w:ins w:id="2747" w:author="오윤 권" w:date="2023-06-06T20:12:00Z"/>
        </w:rPr>
      </w:pPr>
    </w:p>
    <w:p w14:paraId="27265742" w14:textId="77777777" w:rsidR="00DF0643" w:rsidRDefault="00DF0643" w:rsidP="00DF0643">
      <w:pPr>
        <w:rPr>
          <w:ins w:id="2748" w:author="오윤 권" w:date="2023-06-06T20:12:00Z"/>
        </w:rPr>
      </w:pPr>
    </w:p>
    <w:p w14:paraId="04EE578C" w14:textId="77777777" w:rsidR="00DF0643" w:rsidRDefault="00DF0643" w:rsidP="00DF0643">
      <w:pPr>
        <w:rPr>
          <w:ins w:id="2749" w:author="오윤 권" w:date="2023-06-06T20:12:00Z"/>
        </w:rPr>
      </w:pPr>
    </w:p>
    <w:p w14:paraId="46A13DCC" w14:textId="77777777" w:rsidR="00DF0643" w:rsidRDefault="00DF0643" w:rsidP="00DF0643">
      <w:pPr>
        <w:rPr>
          <w:ins w:id="2750" w:author="오윤 권" w:date="2023-06-06T20:12:00Z"/>
        </w:rPr>
      </w:pPr>
    </w:p>
    <w:p w14:paraId="0E0C501B" w14:textId="77777777" w:rsidR="00DF0643" w:rsidRDefault="00DF0643" w:rsidP="00DF0643">
      <w:pPr>
        <w:rPr>
          <w:ins w:id="2751" w:author="오윤 권" w:date="2023-06-06T20:12:00Z"/>
          <w:rFonts w:ascii="맑은 고딕" w:hAnsi="맑은 고딕"/>
          <w:b/>
          <w:bCs/>
          <w:sz w:val="24"/>
        </w:rPr>
      </w:pPr>
    </w:p>
    <w:p w14:paraId="3AB7FB66" w14:textId="77777777" w:rsidR="00DF0643" w:rsidRDefault="00DF0643" w:rsidP="00DF0643">
      <w:pPr>
        <w:rPr>
          <w:ins w:id="2752" w:author="오윤 권" w:date="2023-06-06T20:12:00Z"/>
          <w:rFonts w:ascii="맑은 고딕" w:hAnsi="맑은 고딕"/>
          <w:b/>
          <w:bCs/>
          <w:sz w:val="24"/>
        </w:rPr>
      </w:pPr>
    </w:p>
    <w:p w14:paraId="2D1E5796" w14:textId="77777777" w:rsidR="00DF0643" w:rsidRDefault="00DF0643" w:rsidP="00DF0643">
      <w:pPr>
        <w:rPr>
          <w:ins w:id="2753" w:author="오윤 권" w:date="2023-06-06T20:12:00Z"/>
          <w:rFonts w:ascii="맑은 고딕" w:hAnsi="맑은 고딕"/>
          <w:b/>
          <w:bCs/>
          <w:sz w:val="24"/>
        </w:rPr>
      </w:pPr>
    </w:p>
    <w:p w14:paraId="6CE2762F" w14:textId="77777777" w:rsidR="00DF0643" w:rsidRDefault="00DF0643" w:rsidP="00DF0643">
      <w:pPr>
        <w:rPr>
          <w:ins w:id="2754" w:author="오윤 권" w:date="2023-06-06T20:12:00Z"/>
          <w:rFonts w:ascii="맑은 고딕" w:hAnsi="맑은 고딕"/>
          <w:b/>
          <w:bCs/>
          <w:sz w:val="24"/>
        </w:rPr>
      </w:pPr>
    </w:p>
    <w:p w14:paraId="622BDFA6" w14:textId="77777777" w:rsidR="00DF0643" w:rsidRDefault="00DF0643" w:rsidP="00DF0643">
      <w:pPr>
        <w:rPr>
          <w:ins w:id="2755" w:author="오윤 권" w:date="2023-06-06T20:12:00Z"/>
          <w:rFonts w:ascii="맑은 고딕" w:hAnsi="맑은 고딕"/>
          <w:b/>
          <w:bCs/>
          <w:sz w:val="24"/>
        </w:rPr>
      </w:pPr>
    </w:p>
    <w:p w14:paraId="32CC8DD5" w14:textId="3BEF30B2" w:rsidR="00DF0643" w:rsidRPr="008C6250" w:rsidRDefault="00DF0643" w:rsidP="00DF0643">
      <w:pPr>
        <w:rPr>
          <w:ins w:id="2756" w:author="오윤 권" w:date="2023-06-06T20:12:00Z"/>
          <w:rFonts w:ascii="맑은 고딕" w:hAnsi="맑은 고딕"/>
          <w:b/>
          <w:bCs/>
        </w:rPr>
      </w:pPr>
      <w:ins w:id="2757" w:author="오윤 권" w:date="2023-06-06T20:12:00Z">
        <w:r w:rsidRPr="008C6250">
          <w:rPr>
            <w:rFonts w:ascii="맑은 고딕" w:hAnsi="맑은 고딕" w:hint="eastAsia"/>
            <w:b/>
            <w:bCs/>
            <w:sz w:val="24"/>
          </w:rPr>
          <w:t>U</w:t>
        </w:r>
        <w:r w:rsidRPr="008C6250">
          <w:rPr>
            <w:rFonts w:ascii="맑은 고딕" w:hAnsi="맑은 고딕"/>
            <w:b/>
            <w:bCs/>
            <w:sz w:val="24"/>
          </w:rPr>
          <w:t>C00</w:t>
        </w:r>
        <w:r>
          <w:rPr>
            <w:rFonts w:ascii="맑은 고딕" w:hAnsi="맑은 고딕"/>
            <w:b/>
            <w:bCs/>
            <w:sz w:val="24"/>
          </w:rPr>
          <w:t>3</w:t>
        </w:r>
        <w:r w:rsidRPr="008C6250">
          <w:rPr>
            <w:rFonts w:ascii="맑은 고딕" w:hAnsi="맑은 고딕"/>
            <w:b/>
            <w:bCs/>
            <w:sz w:val="24"/>
          </w:rPr>
          <w:t xml:space="preserve">: </w:t>
        </w:r>
        <w:r>
          <w:rPr>
            <w:rFonts w:ascii="맑은 고딕" w:hAnsi="맑은 고딕" w:hint="eastAsia"/>
            <w:b/>
            <w:bCs/>
            <w:sz w:val="24"/>
          </w:rPr>
          <w:t>로그인</w:t>
        </w:r>
        <w:r w:rsidRPr="008C6250">
          <w:rPr>
            <w:rFonts w:ascii="맑은 고딕" w:hAnsi="맑은 고딕" w:hint="eastAsia"/>
            <w:b/>
            <w:bCs/>
            <w:sz w:val="24"/>
          </w:rPr>
          <w:t xml:space="preserve"> 한다</w:t>
        </w:r>
        <w:r w:rsidRPr="008C6250">
          <w:rPr>
            <w:rFonts w:ascii="맑은 고딕" w:hAnsi="맑은 고딕" w:hint="eastAsia"/>
            <w:b/>
            <w:bCs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D54A11" w14:paraId="1781393C" w14:textId="77777777" w:rsidTr="006E5161">
        <w:trPr>
          <w:ins w:id="275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C69EC3C" w14:textId="77777777" w:rsidR="00DF0643" w:rsidRPr="00D54A11" w:rsidRDefault="00DF0643" w:rsidP="006E5161">
            <w:pPr>
              <w:pStyle w:val="af"/>
              <w:rPr>
                <w:ins w:id="2759" w:author="오윤 권" w:date="2023-06-06T20:12:00Z"/>
              </w:rPr>
            </w:pPr>
            <w:ins w:id="2760" w:author="오윤 권" w:date="2023-06-06T20:12:00Z">
              <w:r w:rsidRPr="00D54A11">
                <w:rPr>
                  <w:rFonts w:hint="eastAsia"/>
                </w:rPr>
                <w:lastRenderedPageBreak/>
                <w:t>설명</w:t>
              </w:r>
            </w:ins>
          </w:p>
        </w:tc>
        <w:tc>
          <w:tcPr>
            <w:tcW w:w="6974" w:type="dxa"/>
            <w:gridSpan w:val="2"/>
          </w:tcPr>
          <w:p w14:paraId="36989B0E" w14:textId="1483FBE8" w:rsidR="00DF0643" w:rsidRPr="00EF16EE" w:rsidRDefault="00DF0643" w:rsidP="006E5161">
            <w:pPr>
              <w:rPr>
                <w:ins w:id="2761" w:author="오윤 권" w:date="2023-06-06T20:12:00Z"/>
                <w:rStyle w:val="ae"/>
              </w:rPr>
            </w:pPr>
            <w:ins w:id="2762" w:author="오윤 권" w:date="2023-06-06T20:12:00Z">
              <w:r>
                <w:rPr>
                  <w:rStyle w:val="ae"/>
                  <w:rFonts w:hint="eastAsia"/>
                </w:rPr>
                <w:t>사용자는</w:t>
              </w:r>
              <w:r>
                <w:rPr>
                  <w:rStyle w:val="ae"/>
                </w:rPr>
                <w:t xml:space="preserve"> </w:t>
              </w:r>
            </w:ins>
            <w:ins w:id="2763" w:author="오윤 권" w:date="2023-06-07T13:47:00Z">
              <w:r w:rsidR="009A4EF5">
                <w:rPr>
                  <w:rStyle w:val="ae"/>
                  <w:rFonts w:hint="eastAsia"/>
                </w:rPr>
                <w:t>이메일</w:t>
              </w:r>
            </w:ins>
            <w:ins w:id="2764" w:author="오윤 권" w:date="2023-06-06T20:12:00Z">
              <w:r>
                <w:rPr>
                  <w:rStyle w:val="ae"/>
                  <w:rFonts w:hint="eastAsia"/>
                </w:rPr>
                <w:t>,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비밀번호를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입력하여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로그인한다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3AF755B5" w14:textId="77777777" w:rsidTr="006E5161">
        <w:trPr>
          <w:ins w:id="276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37D81C5" w14:textId="77777777" w:rsidR="00DF0643" w:rsidRPr="00D54A11" w:rsidRDefault="00DF0643" w:rsidP="006E5161">
            <w:pPr>
              <w:pStyle w:val="af"/>
              <w:rPr>
                <w:ins w:id="2766" w:author="오윤 권" w:date="2023-06-06T20:12:00Z"/>
              </w:rPr>
            </w:pPr>
            <w:ins w:id="2767" w:author="오윤 권" w:date="2023-06-06T20:12:00Z">
              <w:r w:rsidRPr="00D54A11">
                <w:rPr>
                  <w:rFonts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</w:tcPr>
          <w:p w14:paraId="10E84DA4" w14:textId="77777777" w:rsidR="00DF0643" w:rsidRPr="00EF16EE" w:rsidRDefault="00DF0643" w:rsidP="006E5161">
            <w:pPr>
              <w:rPr>
                <w:ins w:id="2768" w:author="오윤 권" w:date="2023-06-06T20:12:00Z"/>
                <w:rStyle w:val="ae"/>
              </w:rPr>
            </w:pPr>
            <w:ins w:id="2769" w:author="오윤 권" w:date="2023-06-06T20:12:00Z">
              <w:r>
                <w:rPr>
                  <w:rStyle w:val="ae"/>
                  <w:rFonts w:hint="eastAsia"/>
                </w:rPr>
                <w:t>사용자</w:t>
              </w:r>
            </w:ins>
          </w:p>
        </w:tc>
      </w:tr>
      <w:tr w:rsidR="00DF0643" w:rsidRPr="00D54A11" w14:paraId="53BCF679" w14:textId="77777777" w:rsidTr="006E5161">
        <w:trPr>
          <w:ins w:id="277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D9FE562" w14:textId="77777777" w:rsidR="00DF0643" w:rsidRPr="00D54A11" w:rsidRDefault="00DF0643" w:rsidP="006E5161">
            <w:pPr>
              <w:pStyle w:val="af"/>
              <w:rPr>
                <w:ins w:id="2771" w:author="오윤 권" w:date="2023-06-06T20:12:00Z"/>
              </w:rPr>
            </w:pPr>
            <w:ins w:id="2772" w:author="오윤 권" w:date="2023-06-06T20:12:00Z">
              <w:r w:rsidRPr="00D54A11">
                <w:rPr>
                  <w:rFonts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</w:tcPr>
          <w:p w14:paraId="3A2FB845" w14:textId="77777777" w:rsidR="00DF0643" w:rsidRPr="00EF16EE" w:rsidRDefault="00DF0643" w:rsidP="006E5161">
            <w:pPr>
              <w:rPr>
                <w:ins w:id="2773" w:author="오윤 권" w:date="2023-06-06T20:12:00Z"/>
                <w:rStyle w:val="ae"/>
              </w:rPr>
            </w:pPr>
            <w:ins w:id="2774" w:author="오윤 권" w:date="2023-06-06T20:12:00Z">
              <w:r>
                <w:rPr>
                  <w:rStyle w:val="ae"/>
                  <w:rFonts w:hint="eastAsia"/>
                </w:rPr>
                <w:t>내일할래</w:t>
              </w:r>
              <w:r>
                <w:rPr>
                  <w:rStyle w:val="ae"/>
                  <w:rFonts w:hint="eastAsia"/>
                </w:rPr>
                <w:t>?</w:t>
              </w:r>
              <w:r>
                <w:rPr>
                  <w:rStyle w:val="ae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회원가입한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상태여야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한다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33B69640" w14:textId="77777777" w:rsidTr="006E5161">
        <w:trPr>
          <w:ins w:id="277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3485DC5" w14:textId="77777777" w:rsidR="00DF0643" w:rsidRPr="00D54A11" w:rsidRDefault="00DF0643" w:rsidP="006E5161">
            <w:pPr>
              <w:pStyle w:val="af"/>
              <w:rPr>
                <w:ins w:id="2776" w:author="오윤 권" w:date="2023-06-06T20:12:00Z"/>
              </w:rPr>
            </w:pPr>
            <w:ins w:id="2777" w:author="오윤 권" w:date="2023-06-06T20:12:00Z">
              <w:r w:rsidRPr="00D54A11">
                <w:rPr>
                  <w:rFonts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</w:tcPr>
          <w:p w14:paraId="5A4211ED" w14:textId="77777777" w:rsidR="00DF0643" w:rsidRPr="008C6250" w:rsidRDefault="00DF0643" w:rsidP="006E5161">
            <w:pPr>
              <w:rPr>
                <w:ins w:id="2778" w:author="오윤 권" w:date="2023-06-06T20:12:00Z"/>
                <w:rStyle w:val="ae"/>
              </w:rPr>
            </w:pPr>
            <w:ins w:id="2779" w:author="오윤 권" w:date="2023-06-06T20:12:00Z">
              <w:r>
                <w:rPr>
                  <w:rStyle w:val="ae"/>
                  <w:rFonts w:hint="eastAsia"/>
                </w:rPr>
                <w:t>내일할래</w:t>
              </w:r>
              <w:r>
                <w:rPr>
                  <w:rStyle w:val="ae"/>
                  <w:rFonts w:hint="eastAsia"/>
                </w:rPr>
                <w:t xml:space="preserve">? </w:t>
              </w:r>
              <w:r>
                <w:rPr>
                  <w:rStyle w:val="ae"/>
                  <w:rFonts w:hint="eastAsia"/>
                </w:rPr>
                <w:t>다양한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기능을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사용할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수</w:t>
              </w:r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  <w:rFonts w:hint="eastAsia"/>
                </w:rPr>
                <w:t>있다</w:t>
              </w:r>
              <w:r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DF0643" w:rsidRPr="00D54A11" w14:paraId="0921555B" w14:textId="77777777" w:rsidTr="006E5161">
        <w:trPr>
          <w:ins w:id="2780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EAEF754" w14:textId="77777777" w:rsidR="00DF0643" w:rsidRPr="00D54A11" w:rsidRDefault="00DF0643" w:rsidP="006E5161">
            <w:pPr>
              <w:pStyle w:val="af"/>
              <w:rPr>
                <w:ins w:id="2781" w:author="오윤 권" w:date="2023-06-06T20:12:00Z"/>
              </w:rPr>
            </w:pPr>
            <w:ins w:id="2782" w:author="오윤 권" w:date="2023-06-06T20:12:00Z">
              <w:r w:rsidRPr="00D54A11">
                <w:rPr>
                  <w:rFonts w:hint="eastAsia"/>
                </w:rPr>
                <w:t>기본</w:t>
              </w:r>
              <w:r>
                <w:rPr>
                  <w:rFonts w:hint="eastAsia"/>
                </w:rPr>
                <w:t xml:space="preserve"> </w:t>
              </w:r>
              <w:r w:rsidRPr="00D54A11">
                <w:rPr>
                  <w:rFonts w:hint="eastAsia"/>
                </w:rPr>
                <w:t>흐름</w:t>
              </w:r>
            </w:ins>
          </w:p>
        </w:tc>
        <w:tc>
          <w:tcPr>
            <w:tcW w:w="932" w:type="dxa"/>
            <w:shd w:val="clear" w:color="auto" w:fill="auto"/>
          </w:tcPr>
          <w:p w14:paraId="195348CE" w14:textId="77777777" w:rsidR="00DF0643" w:rsidRPr="00EF16EE" w:rsidRDefault="00DF0643" w:rsidP="006E5161">
            <w:pPr>
              <w:pStyle w:val="af"/>
              <w:rPr>
                <w:ins w:id="2783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784" w:author="오윤 권" w:date="2023-06-06T20:12:00Z">
              <w:r w:rsidRPr="00EF16EE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</w:tcPr>
          <w:p w14:paraId="2B1CC0E8" w14:textId="6E85D67B" w:rsidR="00DF0643" w:rsidRPr="00EF16EE" w:rsidRDefault="00DF0643" w:rsidP="006E5161">
            <w:pPr>
              <w:pStyle w:val="af"/>
              <w:jc w:val="both"/>
              <w:rPr>
                <w:ins w:id="2785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786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사용자는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</w:ins>
            <w:ins w:id="2787" w:author="오윤 권" w:date="2023-06-07T13:47:00Z">
              <w:r w:rsidR="009A4EF5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이메일</w:t>
              </w:r>
            </w:ins>
            <w:ins w:id="2788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,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비밀번호를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입력하고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로그인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버튼을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선택한다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354E30D6" w14:textId="77777777" w:rsidTr="006E5161">
        <w:trPr>
          <w:ins w:id="278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ED44C10" w14:textId="77777777" w:rsidR="00DF0643" w:rsidRPr="00D54A11" w:rsidRDefault="00DF0643" w:rsidP="006E5161">
            <w:pPr>
              <w:pStyle w:val="af"/>
              <w:rPr>
                <w:ins w:id="2790" w:author="오윤 권" w:date="2023-06-06T20:12:00Z"/>
              </w:rPr>
            </w:pPr>
          </w:p>
        </w:tc>
        <w:tc>
          <w:tcPr>
            <w:tcW w:w="932" w:type="dxa"/>
            <w:shd w:val="clear" w:color="auto" w:fill="auto"/>
          </w:tcPr>
          <w:p w14:paraId="1176F102" w14:textId="77777777" w:rsidR="00DF0643" w:rsidRPr="008C6250" w:rsidRDefault="00DF0643" w:rsidP="006E5161">
            <w:pPr>
              <w:pStyle w:val="af"/>
              <w:rPr>
                <w:ins w:id="2791" w:author="오윤 권" w:date="2023-06-06T20:12:00Z"/>
                <w:rStyle w:val="ae"/>
                <w:rFonts w:ascii="바탕" w:eastAsia="맑은 고딕" w:hAnsi="Times New Roman" w:cs="Times New Roman"/>
                <w:b w:val="0"/>
                <w:bCs/>
                <w:szCs w:val="24"/>
              </w:rPr>
            </w:pPr>
            <w:ins w:id="2792" w:author="오윤 권" w:date="2023-06-06T20:12:00Z">
              <w:r w:rsidRPr="008C6250">
                <w:rPr>
                  <w:rStyle w:val="ae"/>
                  <w:rFonts w:hint="eastAsia"/>
                  <w:b w:val="0"/>
                  <w:bCs/>
                </w:rPr>
                <w:t>B</w:t>
              </w:r>
              <w:r w:rsidRPr="008C6250">
                <w:rPr>
                  <w:rStyle w:val="ae"/>
                  <w:b w:val="0"/>
                  <w:bCs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1B08A27C" w14:textId="77777777" w:rsidR="00DF0643" w:rsidRPr="008C6250" w:rsidRDefault="00DF0643" w:rsidP="006E5161">
            <w:pPr>
              <w:pStyle w:val="af"/>
              <w:jc w:val="both"/>
              <w:rPr>
                <w:ins w:id="2793" w:author="오윤 권" w:date="2023-06-06T20:12:00Z"/>
                <w:rStyle w:val="ae"/>
                <w:rFonts w:ascii="바탕" w:eastAsia="맑은 고딕" w:hAnsi="Times New Roman" w:cs="Times New Roman"/>
                <w:b w:val="0"/>
                <w:bCs/>
                <w:szCs w:val="24"/>
              </w:rPr>
            </w:pPr>
            <w:ins w:id="2794" w:author="오윤 권" w:date="2023-06-06T20:12:00Z">
              <w:r>
                <w:rPr>
                  <w:rStyle w:val="ae"/>
                  <w:rFonts w:hint="eastAsia"/>
                  <w:b w:val="0"/>
                  <w:bCs/>
                </w:rPr>
                <w:t>로그인 정보가 일치하면 마이페이지로 이동한다.</w:t>
              </w:r>
            </w:ins>
          </w:p>
        </w:tc>
      </w:tr>
      <w:tr w:rsidR="00DF0643" w:rsidRPr="00D54A11" w14:paraId="2AC31793" w14:textId="77777777" w:rsidTr="006E5161">
        <w:trPr>
          <w:ins w:id="279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3B447A7" w14:textId="77777777" w:rsidR="00DF0643" w:rsidRPr="00D54A11" w:rsidRDefault="00DF0643" w:rsidP="006E5161">
            <w:pPr>
              <w:jc w:val="center"/>
              <w:rPr>
                <w:ins w:id="2796" w:author="오윤 권" w:date="2023-06-06T20:12:00Z"/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062D9735" w14:textId="77777777" w:rsidR="00DF0643" w:rsidRPr="00EF16EE" w:rsidRDefault="00DF0643" w:rsidP="006E5161">
            <w:pPr>
              <w:rPr>
                <w:ins w:id="2797" w:author="오윤 권" w:date="2023-06-06T20:12:00Z"/>
                <w:rStyle w:val="ae"/>
              </w:rPr>
            </w:pPr>
            <w:ins w:id="2798" w:author="오윤 권" w:date="2023-06-06T20:12:00Z">
              <w:r>
                <w:rPr>
                  <w:rStyle w:val="ae"/>
                  <w:rFonts w:hint="eastAsia"/>
                </w:rPr>
                <w:t xml:space="preserve"> </w:t>
              </w:r>
              <w:r>
                <w:rPr>
                  <w:rStyle w:val="ae"/>
                </w:rPr>
                <w:t xml:space="preserve"> </w:t>
              </w:r>
            </w:ins>
          </w:p>
        </w:tc>
        <w:tc>
          <w:tcPr>
            <w:tcW w:w="6042" w:type="dxa"/>
            <w:shd w:val="clear" w:color="auto" w:fill="auto"/>
          </w:tcPr>
          <w:p w14:paraId="1E0E6EF3" w14:textId="77777777" w:rsidR="00DF0643" w:rsidRPr="00EF16EE" w:rsidRDefault="00DF0643" w:rsidP="006E5161">
            <w:pPr>
              <w:rPr>
                <w:ins w:id="2799" w:author="오윤 권" w:date="2023-06-06T20:12:00Z"/>
                <w:rStyle w:val="ae"/>
              </w:rPr>
            </w:pPr>
          </w:p>
        </w:tc>
      </w:tr>
      <w:tr w:rsidR="00DF0643" w:rsidRPr="00D54A11" w14:paraId="4934FE15" w14:textId="77777777" w:rsidTr="006E5161">
        <w:trPr>
          <w:ins w:id="2800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96C3E31" w14:textId="77777777" w:rsidR="00DF0643" w:rsidRPr="00D54A11" w:rsidRDefault="00DF0643" w:rsidP="006E5161">
            <w:pPr>
              <w:pStyle w:val="af"/>
              <w:rPr>
                <w:ins w:id="2801" w:author="오윤 권" w:date="2023-06-06T20:12:00Z"/>
              </w:rPr>
            </w:pPr>
            <w:ins w:id="2802" w:author="오윤 권" w:date="2023-06-06T20:12:00Z">
              <w:r>
                <w:rPr>
                  <w:rFonts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</w:tcPr>
          <w:p w14:paraId="689AA4D5" w14:textId="77777777" w:rsidR="00DF0643" w:rsidRPr="00EF16EE" w:rsidRDefault="00DF0643" w:rsidP="006E5161">
            <w:pPr>
              <w:pStyle w:val="af"/>
              <w:rPr>
                <w:ins w:id="2803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804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A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0FB260B7" w14:textId="7F5D0AA0" w:rsidR="00DF0643" w:rsidRPr="00EF16EE" w:rsidRDefault="00DF0643" w:rsidP="006E5161">
            <w:pPr>
              <w:pStyle w:val="af"/>
              <w:jc w:val="both"/>
              <w:rPr>
                <w:ins w:id="2805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806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로그인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정보가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일치하지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않는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경우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“</w:t>
              </w:r>
            </w:ins>
            <w:ins w:id="2807" w:author="오윤 권" w:date="2023-06-07T13:47:00Z">
              <w:r w:rsidR="009A4EF5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이메일</w:t>
              </w:r>
            </w:ins>
            <w:ins w:id="2808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,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비밀번호를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다시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확인해주세요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”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메시지를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출력한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후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B01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되돌아간다</w:t>
              </w:r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02FFD092" w14:textId="77777777" w:rsidTr="006E5161">
        <w:trPr>
          <w:ins w:id="280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1044EE9" w14:textId="77777777" w:rsidR="00DF0643" w:rsidRPr="00D54A11" w:rsidRDefault="00DF0643" w:rsidP="006E5161">
            <w:pPr>
              <w:jc w:val="center"/>
              <w:rPr>
                <w:ins w:id="2810" w:author="오윤 권" w:date="2023-06-06T20:12:00Z"/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6D540DF8" w14:textId="77777777" w:rsidR="00DF0643" w:rsidRPr="00EF16EE" w:rsidRDefault="00DF0643" w:rsidP="006E5161">
            <w:pPr>
              <w:pStyle w:val="af"/>
              <w:rPr>
                <w:ins w:id="2811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4CA8CE51" w14:textId="77777777" w:rsidR="00DF0643" w:rsidRPr="00EF16EE" w:rsidRDefault="00DF0643" w:rsidP="006E5161">
            <w:pPr>
              <w:pStyle w:val="af"/>
              <w:rPr>
                <w:ins w:id="2812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813" w:author="오윤 권" w:date="2023-06-06T20:12:00Z">
              <w:r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DF0643" w:rsidRPr="00D54A11" w14:paraId="0084543B" w14:textId="77777777" w:rsidTr="006E5161">
        <w:trPr>
          <w:ins w:id="2814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AF12E08" w14:textId="77777777" w:rsidR="00DF0643" w:rsidRPr="00D54A11" w:rsidRDefault="00DF0643" w:rsidP="006E5161">
            <w:pPr>
              <w:pStyle w:val="af"/>
              <w:rPr>
                <w:ins w:id="2815" w:author="오윤 권" w:date="2023-06-06T20:12:00Z"/>
              </w:rPr>
            </w:pPr>
            <w:ins w:id="2816" w:author="오윤 권" w:date="2023-06-06T20:12:00Z">
              <w:r w:rsidRPr="00D54A11">
                <w:rPr>
                  <w:rFonts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017FBD35" w14:textId="77777777" w:rsidR="00DF0643" w:rsidRPr="00EF16EE" w:rsidRDefault="00DF0643" w:rsidP="006E5161">
            <w:pPr>
              <w:pStyle w:val="af"/>
              <w:rPr>
                <w:ins w:id="2817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C8A4BA2" w14:textId="77777777" w:rsidR="00DF0643" w:rsidRPr="00EF16EE" w:rsidRDefault="00DF0643" w:rsidP="006E5161">
            <w:pPr>
              <w:pStyle w:val="af"/>
              <w:jc w:val="both"/>
              <w:rPr>
                <w:ins w:id="2818" w:author="오윤 권" w:date="2023-06-06T20:12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DF0643" w:rsidRPr="00D54A11" w14:paraId="7B6420F6" w14:textId="77777777" w:rsidTr="006E5161">
        <w:trPr>
          <w:ins w:id="281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FA01A42" w14:textId="77777777" w:rsidR="00DF0643" w:rsidRPr="00D54A11" w:rsidRDefault="00DF0643" w:rsidP="006E5161">
            <w:pPr>
              <w:pStyle w:val="af"/>
              <w:rPr>
                <w:ins w:id="2820" w:author="오윤 권" w:date="2023-06-06T20:12:00Z"/>
              </w:rPr>
            </w:pPr>
          </w:p>
        </w:tc>
        <w:tc>
          <w:tcPr>
            <w:tcW w:w="932" w:type="dxa"/>
            <w:shd w:val="clear" w:color="auto" w:fill="auto"/>
          </w:tcPr>
          <w:p w14:paraId="6C1C4EB9" w14:textId="77777777" w:rsidR="00DF0643" w:rsidRPr="00EF16EE" w:rsidRDefault="00DF0643" w:rsidP="006E5161">
            <w:pPr>
              <w:rPr>
                <w:ins w:id="2821" w:author="오윤 권" w:date="2023-06-06T20:12:00Z"/>
                <w:rStyle w:val="ae"/>
              </w:rPr>
            </w:pPr>
          </w:p>
        </w:tc>
        <w:tc>
          <w:tcPr>
            <w:tcW w:w="6042" w:type="dxa"/>
            <w:shd w:val="clear" w:color="auto" w:fill="auto"/>
          </w:tcPr>
          <w:p w14:paraId="1504FCD4" w14:textId="77777777" w:rsidR="00DF0643" w:rsidRPr="00EF16EE" w:rsidRDefault="00DF0643" w:rsidP="006E5161">
            <w:pPr>
              <w:rPr>
                <w:ins w:id="2822" w:author="오윤 권" w:date="2023-06-06T20:12:00Z"/>
                <w:rStyle w:val="ae"/>
              </w:rPr>
            </w:pPr>
            <w:ins w:id="2823" w:author="오윤 권" w:date="2023-06-06T20:12:00Z">
              <w:r w:rsidRPr="00EF16EE">
                <w:rPr>
                  <w:rStyle w:val="ae"/>
                  <w:rFonts w:hint="eastAsia"/>
                </w:rPr>
                <w:t>..</w:t>
              </w:r>
            </w:ins>
          </w:p>
        </w:tc>
      </w:tr>
      <w:tr w:rsidR="00DF0643" w:rsidRPr="00D54A11" w14:paraId="79C2C1FB" w14:textId="77777777" w:rsidTr="006E5161">
        <w:trPr>
          <w:ins w:id="282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B51764D" w14:textId="77777777" w:rsidR="00DF0643" w:rsidRPr="00D54A11" w:rsidRDefault="00DF0643" w:rsidP="006E5161">
            <w:pPr>
              <w:pStyle w:val="af"/>
              <w:rPr>
                <w:ins w:id="2825" w:author="오윤 권" w:date="2023-06-06T20:12:00Z"/>
              </w:rPr>
            </w:pPr>
            <w:ins w:id="2826" w:author="오윤 권" w:date="2023-06-06T20:12:00Z">
              <w:r w:rsidRPr="00D54A11">
                <w:rPr>
                  <w:rFonts w:hint="eastAsia"/>
                </w:rPr>
                <w:t>시나리오</w:t>
              </w:r>
            </w:ins>
          </w:p>
        </w:tc>
        <w:tc>
          <w:tcPr>
            <w:tcW w:w="932" w:type="dxa"/>
          </w:tcPr>
          <w:p w14:paraId="0F344869" w14:textId="77777777" w:rsidR="00DF0643" w:rsidRPr="00EF16EE" w:rsidRDefault="00DF0643" w:rsidP="006E5161">
            <w:pPr>
              <w:rPr>
                <w:ins w:id="2827" w:author="오윤 권" w:date="2023-06-06T20:12:00Z"/>
                <w:rStyle w:val="ae"/>
              </w:rPr>
            </w:pPr>
            <w:ins w:id="2828" w:author="오윤 권" w:date="2023-06-06T20:12:00Z">
              <w:r w:rsidRPr="00EF16EE">
                <w:rPr>
                  <w:rStyle w:val="ae"/>
                  <w:rFonts w:hint="eastAsia"/>
                </w:rPr>
                <w:t>SN001</w:t>
              </w:r>
            </w:ins>
          </w:p>
        </w:tc>
        <w:tc>
          <w:tcPr>
            <w:tcW w:w="6042" w:type="dxa"/>
          </w:tcPr>
          <w:p w14:paraId="63CA8EDA" w14:textId="77777777" w:rsidR="00DF0643" w:rsidRDefault="00DF0643" w:rsidP="006E5161">
            <w:pPr>
              <w:rPr>
                <w:ins w:id="2829" w:author="오윤 권" w:date="2023-06-06T20:12:00Z"/>
                <w:rStyle w:val="ae"/>
              </w:rPr>
            </w:pPr>
            <w:ins w:id="2830" w:author="오윤 권" w:date="2023-06-06T20:12:00Z">
              <w:r w:rsidRPr="00EF16EE">
                <w:rPr>
                  <w:rStyle w:val="ae"/>
                  <w:rFonts w:hint="eastAsia"/>
                </w:rPr>
                <w:t>B01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B0</w:t>
              </w:r>
              <w:r>
                <w:rPr>
                  <w:rStyle w:val="ae"/>
                </w:rPr>
                <w:t>2</w:t>
              </w:r>
            </w:ins>
          </w:p>
          <w:p w14:paraId="6CD72F90" w14:textId="77777777" w:rsidR="00DF0643" w:rsidRDefault="00DF0643" w:rsidP="006E5161">
            <w:pPr>
              <w:rPr>
                <w:ins w:id="2831" w:author="오윤 권" w:date="2023-06-06T20:12:00Z"/>
                <w:rStyle w:val="ae"/>
              </w:rPr>
            </w:pPr>
            <w:ins w:id="2832" w:author="오윤 권" w:date="2023-06-06T20:12:00Z"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01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A</w:t>
              </w:r>
              <w:r>
                <w:rPr>
                  <w:rStyle w:val="ae"/>
                </w:rPr>
                <w:t>02</w:t>
              </w:r>
              <w:r w:rsidRPr="00EF16EE">
                <w:rPr>
                  <w:rStyle w:val="ae"/>
                  <w:rFonts w:hint="eastAsia"/>
                </w:rPr>
                <w:t>→</w:t>
              </w:r>
              <w:r>
                <w:rPr>
                  <w:rStyle w:val="ae"/>
                  <w:rFonts w:hint="eastAsia"/>
                </w:rPr>
                <w:t>B</w:t>
              </w:r>
              <w:r>
                <w:rPr>
                  <w:rStyle w:val="ae"/>
                </w:rPr>
                <w:t>01</w:t>
              </w:r>
            </w:ins>
          </w:p>
          <w:p w14:paraId="16489682" w14:textId="77777777" w:rsidR="00DF0643" w:rsidRPr="008C6250" w:rsidRDefault="00DF0643" w:rsidP="006E5161">
            <w:pPr>
              <w:rPr>
                <w:ins w:id="2833" w:author="오윤 권" w:date="2023-06-06T20:12:00Z"/>
                <w:rStyle w:val="ae"/>
              </w:rPr>
            </w:pPr>
          </w:p>
        </w:tc>
      </w:tr>
    </w:tbl>
    <w:p w14:paraId="6A156B3D" w14:textId="77777777" w:rsidR="00DF0643" w:rsidRDefault="00DF0643" w:rsidP="00DF0643">
      <w:pPr>
        <w:rPr>
          <w:ins w:id="2834" w:author="오윤 권" w:date="2023-06-06T20:12:00Z"/>
          <w:rFonts w:hAnsi="맑은 고딕"/>
          <w:b/>
          <w:bCs/>
          <w:sz w:val="24"/>
        </w:rPr>
      </w:pPr>
    </w:p>
    <w:p w14:paraId="688040EF" w14:textId="77777777" w:rsidR="00E1317E" w:rsidRPr="008C6250" w:rsidRDefault="00E1317E" w:rsidP="00E1317E">
      <w:pPr>
        <w:rPr>
          <w:ins w:id="2835" w:author="오윤 권" w:date="2023-06-07T19:15:00Z"/>
          <w:rFonts w:ascii="맑은 고딕" w:hAnsi="맑은 고딕"/>
          <w:b/>
          <w:bCs/>
        </w:rPr>
      </w:pPr>
      <w:ins w:id="2836" w:author="오윤 권" w:date="2023-06-07T19:15:00Z">
        <w:r w:rsidRPr="008C6250">
          <w:rPr>
            <w:rFonts w:ascii="맑은 고딕" w:hAnsi="맑은 고딕" w:hint="eastAsia"/>
            <w:b/>
            <w:bCs/>
            <w:sz w:val="24"/>
          </w:rPr>
          <w:t>U</w:t>
        </w:r>
        <w:r w:rsidRPr="008C6250">
          <w:rPr>
            <w:rFonts w:ascii="맑은 고딕" w:hAnsi="맑은 고딕"/>
            <w:b/>
            <w:bCs/>
            <w:sz w:val="24"/>
          </w:rPr>
          <w:t>C00</w:t>
        </w:r>
        <w:r>
          <w:rPr>
            <w:rFonts w:ascii="맑은 고딕" w:hAnsi="맑은 고딕"/>
            <w:b/>
            <w:bCs/>
            <w:sz w:val="24"/>
          </w:rPr>
          <w:t>4</w:t>
        </w:r>
        <w:r w:rsidRPr="008C6250">
          <w:rPr>
            <w:rFonts w:ascii="맑은 고딕" w:hAnsi="맑은 고딕"/>
            <w:b/>
            <w:bCs/>
            <w:sz w:val="24"/>
          </w:rPr>
          <w:t xml:space="preserve">: </w:t>
        </w:r>
        <w:r>
          <w:rPr>
            <w:rFonts w:ascii="맑은 고딕" w:hAnsi="맑은 고딕" w:hint="eastAsia"/>
            <w:b/>
            <w:bCs/>
            <w:sz w:val="24"/>
          </w:rPr>
          <w:t>로그아웃</w:t>
        </w:r>
        <w:r w:rsidRPr="008C6250">
          <w:rPr>
            <w:rFonts w:ascii="맑은 고딕" w:hAnsi="맑은 고딕" w:hint="eastAsia"/>
            <w:b/>
            <w:bCs/>
            <w:sz w:val="24"/>
          </w:rPr>
          <w:t xml:space="preserve"> 한다</w:t>
        </w:r>
        <w:r w:rsidRPr="008C6250">
          <w:rPr>
            <w:rFonts w:ascii="맑은 고딕" w:hAnsi="맑은 고딕" w:hint="eastAsia"/>
            <w:b/>
            <w:bCs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E1317E" w:rsidRPr="00DC78A3" w14:paraId="4BAB89A0" w14:textId="77777777" w:rsidTr="001157A4">
        <w:trPr>
          <w:ins w:id="2837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1B47FFB8" w14:textId="77777777" w:rsidR="00E1317E" w:rsidRPr="00DC78A3" w:rsidRDefault="00E1317E" w:rsidP="001157A4">
            <w:pPr>
              <w:pStyle w:val="af"/>
              <w:rPr>
                <w:ins w:id="2838" w:author="오윤 권" w:date="2023-06-07T19:15:00Z"/>
              </w:rPr>
            </w:pPr>
            <w:ins w:id="2839" w:author="오윤 권" w:date="2023-06-07T19:15:00Z">
              <w:r w:rsidRPr="00DC78A3">
                <w:rPr>
                  <w:rFonts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342A0917" w14:textId="77777777" w:rsidR="00E1317E" w:rsidRPr="00DC78A3" w:rsidRDefault="00E1317E" w:rsidP="001157A4">
            <w:pPr>
              <w:rPr>
                <w:ins w:id="2840" w:author="오윤 권" w:date="2023-06-07T19:15:00Z"/>
                <w:rStyle w:val="ae"/>
              </w:rPr>
            </w:pPr>
            <w:ins w:id="2841" w:author="오윤 권" w:date="2023-06-07T19:15:00Z">
              <w:r w:rsidRPr="00DC78A3">
                <w:rPr>
                  <w:rStyle w:val="ae"/>
                  <w:rFonts w:hint="eastAsia"/>
                </w:rPr>
                <w:t>사용자는</w:t>
              </w:r>
              <w:r w:rsidRPr="00DC78A3">
                <w:rPr>
                  <w:rStyle w:val="ae"/>
                </w:rPr>
                <w:t xml:space="preserve"> </w:t>
              </w:r>
              <w:r w:rsidRPr="00DC78A3">
                <w:rPr>
                  <w:rStyle w:val="ae"/>
                  <w:rFonts w:hint="eastAsia"/>
                </w:rPr>
                <w:t>내일할래</w:t>
              </w:r>
              <w:r w:rsidRPr="00DC78A3">
                <w:rPr>
                  <w:rStyle w:val="ae"/>
                </w:rPr>
                <w:t xml:space="preserve">? </w:t>
              </w:r>
              <w:r w:rsidRPr="00DC78A3">
                <w:rPr>
                  <w:rStyle w:val="ae"/>
                  <w:rFonts w:hint="eastAsia"/>
                </w:rPr>
                <w:t>로그아웃을</w:t>
              </w:r>
              <w:r w:rsidRPr="00DC78A3">
                <w:rPr>
                  <w:rStyle w:val="ae"/>
                  <w:rFonts w:hint="eastAsia"/>
                </w:rPr>
                <w:t xml:space="preserve"> </w:t>
              </w:r>
              <w:r w:rsidRPr="00DC78A3">
                <w:rPr>
                  <w:rStyle w:val="ae"/>
                  <w:rFonts w:hint="eastAsia"/>
                </w:rPr>
                <w:t>한다</w:t>
              </w:r>
              <w:r w:rsidRPr="00DC78A3"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E1317E" w:rsidRPr="00DC78A3" w14:paraId="11107D1A" w14:textId="77777777" w:rsidTr="001157A4">
        <w:trPr>
          <w:ins w:id="2842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0ECBA9E7" w14:textId="77777777" w:rsidR="00E1317E" w:rsidRPr="00DC78A3" w:rsidRDefault="00E1317E" w:rsidP="001157A4">
            <w:pPr>
              <w:pStyle w:val="af"/>
              <w:rPr>
                <w:ins w:id="2843" w:author="오윤 권" w:date="2023-06-07T19:15:00Z"/>
              </w:rPr>
            </w:pPr>
            <w:ins w:id="2844" w:author="오윤 권" w:date="2023-06-07T19:15:00Z">
              <w:r w:rsidRPr="00DC78A3">
                <w:rPr>
                  <w:rFonts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</w:tcPr>
          <w:p w14:paraId="3641B02D" w14:textId="77777777" w:rsidR="00E1317E" w:rsidRPr="00DC78A3" w:rsidRDefault="00E1317E" w:rsidP="001157A4">
            <w:pPr>
              <w:rPr>
                <w:ins w:id="2845" w:author="오윤 권" w:date="2023-06-07T19:15:00Z"/>
                <w:rStyle w:val="ae"/>
              </w:rPr>
            </w:pPr>
            <w:ins w:id="2846" w:author="오윤 권" w:date="2023-06-07T19:15:00Z">
              <w:r w:rsidRPr="00DC78A3">
                <w:rPr>
                  <w:rStyle w:val="ae"/>
                  <w:rFonts w:hint="eastAsia"/>
                </w:rPr>
                <w:t>사용자</w:t>
              </w:r>
            </w:ins>
          </w:p>
        </w:tc>
      </w:tr>
      <w:tr w:rsidR="00E1317E" w:rsidRPr="00DC78A3" w14:paraId="2D570688" w14:textId="77777777" w:rsidTr="001157A4">
        <w:trPr>
          <w:ins w:id="2847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409BFE40" w14:textId="77777777" w:rsidR="00E1317E" w:rsidRPr="00DC78A3" w:rsidRDefault="00E1317E" w:rsidP="001157A4">
            <w:pPr>
              <w:pStyle w:val="af"/>
              <w:rPr>
                <w:ins w:id="2848" w:author="오윤 권" w:date="2023-06-07T19:15:00Z"/>
              </w:rPr>
            </w:pPr>
            <w:ins w:id="2849" w:author="오윤 권" w:date="2023-06-07T19:15:00Z">
              <w:r w:rsidRPr="00DC78A3">
                <w:rPr>
                  <w:rFonts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</w:tcPr>
          <w:p w14:paraId="3B75B2BE" w14:textId="77777777" w:rsidR="00E1317E" w:rsidRPr="00DC78A3" w:rsidRDefault="00E1317E" w:rsidP="001157A4">
            <w:pPr>
              <w:rPr>
                <w:ins w:id="2850" w:author="오윤 권" w:date="2023-06-07T19:15:00Z"/>
                <w:rStyle w:val="ae"/>
              </w:rPr>
            </w:pPr>
            <w:ins w:id="2851" w:author="오윤 권" w:date="2023-06-07T19:15:00Z">
              <w:r w:rsidRPr="00DC78A3">
                <w:rPr>
                  <w:rStyle w:val="ae"/>
                  <w:rFonts w:hint="eastAsia"/>
                </w:rPr>
                <w:t>로그인된</w:t>
              </w:r>
              <w:r w:rsidRPr="00DC78A3">
                <w:rPr>
                  <w:rStyle w:val="ae"/>
                  <w:rFonts w:hint="eastAsia"/>
                </w:rPr>
                <w:t xml:space="preserve"> </w:t>
              </w:r>
              <w:r w:rsidRPr="00DC78A3">
                <w:rPr>
                  <w:rStyle w:val="ae"/>
                  <w:rFonts w:hint="eastAsia"/>
                </w:rPr>
                <w:t>상태여야</w:t>
              </w:r>
              <w:r w:rsidRPr="00DC78A3">
                <w:rPr>
                  <w:rStyle w:val="ae"/>
                  <w:rFonts w:hint="eastAsia"/>
                </w:rPr>
                <w:t xml:space="preserve"> </w:t>
              </w:r>
              <w:r w:rsidRPr="00DC78A3">
                <w:rPr>
                  <w:rStyle w:val="ae"/>
                  <w:rFonts w:hint="eastAsia"/>
                </w:rPr>
                <w:t>한다</w:t>
              </w:r>
              <w:r w:rsidRPr="00DC78A3"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E1317E" w:rsidRPr="00DC78A3" w14:paraId="1E083E3A" w14:textId="77777777" w:rsidTr="001157A4">
        <w:trPr>
          <w:ins w:id="2852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7EA24B45" w14:textId="77777777" w:rsidR="00E1317E" w:rsidRPr="00DC78A3" w:rsidRDefault="00E1317E" w:rsidP="001157A4">
            <w:pPr>
              <w:pStyle w:val="af"/>
              <w:rPr>
                <w:ins w:id="2853" w:author="오윤 권" w:date="2023-06-07T19:15:00Z"/>
              </w:rPr>
            </w:pPr>
            <w:ins w:id="2854" w:author="오윤 권" w:date="2023-06-07T19:15:00Z">
              <w:r w:rsidRPr="00DC78A3">
                <w:rPr>
                  <w:rFonts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</w:tcPr>
          <w:p w14:paraId="332E9B4A" w14:textId="77777777" w:rsidR="00E1317E" w:rsidRPr="00DC78A3" w:rsidRDefault="00E1317E" w:rsidP="001157A4">
            <w:pPr>
              <w:rPr>
                <w:ins w:id="2855" w:author="오윤 권" w:date="2023-06-07T19:15:00Z"/>
                <w:rStyle w:val="ae"/>
              </w:rPr>
            </w:pPr>
            <w:ins w:id="2856" w:author="오윤 권" w:date="2023-06-07T19:15:00Z">
              <w:r w:rsidRPr="00DC78A3">
                <w:rPr>
                  <w:rStyle w:val="ae"/>
                  <w:rFonts w:hint="eastAsia"/>
                </w:rPr>
                <w:t>로그아웃되고</w:t>
              </w:r>
              <w:r w:rsidRPr="00DC78A3">
                <w:rPr>
                  <w:rStyle w:val="ae"/>
                  <w:rFonts w:hint="eastAsia"/>
                </w:rPr>
                <w:t xml:space="preserve"> </w:t>
              </w:r>
              <w:r w:rsidRPr="00DC78A3">
                <w:rPr>
                  <w:rStyle w:val="ae"/>
                  <w:rFonts w:hint="eastAsia"/>
                </w:rPr>
                <w:t>로그인</w:t>
              </w:r>
              <w:r w:rsidRPr="00DC78A3">
                <w:rPr>
                  <w:rStyle w:val="ae"/>
                  <w:rFonts w:hint="eastAsia"/>
                </w:rPr>
                <w:t xml:space="preserve"> </w:t>
              </w:r>
              <w:r w:rsidRPr="00DC78A3">
                <w:rPr>
                  <w:rStyle w:val="ae"/>
                  <w:rFonts w:hint="eastAsia"/>
                </w:rPr>
                <w:t>화면으로</w:t>
              </w:r>
              <w:r w:rsidRPr="00DC78A3">
                <w:rPr>
                  <w:rStyle w:val="ae"/>
                  <w:rFonts w:hint="eastAsia"/>
                </w:rPr>
                <w:t xml:space="preserve"> </w:t>
              </w:r>
              <w:r w:rsidRPr="00DC78A3">
                <w:rPr>
                  <w:rStyle w:val="ae"/>
                  <w:rFonts w:hint="eastAsia"/>
                </w:rPr>
                <w:t>되돌아간다</w:t>
              </w:r>
              <w:r w:rsidRPr="00DC78A3">
                <w:rPr>
                  <w:rStyle w:val="ae"/>
                  <w:rFonts w:hint="eastAsia"/>
                </w:rPr>
                <w:t>.</w:t>
              </w:r>
            </w:ins>
          </w:p>
        </w:tc>
      </w:tr>
      <w:tr w:rsidR="00E1317E" w:rsidRPr="00DC78A3" w14:paraId="1DC2F05B" w14:textId="77777777" w:rsidTr="001157A4">
        <w:trPr>
          <w:ins w:id="2857" w:author="오윤 권" w:date="2023-06-07T19:15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D47F077" w14:textId="77777777" w:rsidR="00E1317E" w:rsidRPr="00DC78A3" w:rsidRDefault="00E1317E" w:rsidP="001157A4">
            <w:pPr>
              <w:pStyle w:val="af"/>
              <w:rPr>
                <w:ins w:id="2858" w:author="오윤 권" w:date="2023-06-07T19:15:00Z"/>
              </w:rPr>
            </w:pPr>
            <w:ins w:id="2859" w:author="오윤 권" w:date="2023-06-07T19:15:00Z">
              <w:r w:rsidRPr="00DC78A3">
                <w:rPr>
                  <w:rFonts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</w:tcPr>
          <w:p w14:paraId="0BE0E451" w14:textId="77777777" w:rsidR="00E1317E" w:rsidRPr="00DC78A3" w:rsidRDefault="00E1317E" w:rsidP="001157A4">
            <w:pPr>
              <w:pStyle w:val="af"/>
              <w:rPr>
                <w:ins w:id="2860" w:author="오윤 권" w:date="2023-06-07T19:15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861" w:author="오윤 권" w:date="2023-06-07T19:15:00Z"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</w:tcPr>
          <w:p w14:paraId="4DA3BE28" w14:textId="77777777" w:rsidR="00E1317E" w:rsidRPr="00DC78A3" w:rsidRDefault="00E1317E" w:rsidP="001157A4">
            <w:pPr>
              <w:pStyle w:val="af"/>
              <w:jc w:val="both"/>
              <w:rPr>
                <w:ins w:id="2862" w:author="오윤 권" w:date="2023-06-07T19:15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863" w:author="오윤 권" w:date="2023-06-07T19:15:00Z"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사용자는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마이페이지에서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로그아웃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버튼을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선택한다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E1317E" w:rsidRPr="00DC78A3" w14:paraId="6E0DFBD0" w14:textId="77777777" w:rsidTr="001157A4">
        <w:trPr>
          <w:ins w:id="2864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A8B9525" w14:textId="77777777" w:rsidR="00E1317E" w:rsidRPr="00DC78A3" w:rsidRDefault="00E1317E" w:rsidP="001157A4">
            <w:pPr>
              <w:pStyle w:val="af"/>
              <w:rPr>
                <w:ins w:id="2865" w:author="오윤 권" w:date="2023-06-07T19:15:00Z"/>
              </w:rPr>
            </w:pPr>
          </w:p>
        </w:tc>
        <w:tc>
          <w:tcPr>
            <w:tcW w:w="932" w:type="dxa"/>
            <w:shd w:val="clear" w:color="auto" w:fill="auto"/>
          </w:tcPr>
          <w:p w14:paraId="37E58E39" w14:textId="77777777" w:rsidR="00E1317E" w:rsidRPr="00DC78A3" w:rsidRDefault="00E1317E" w:rsidP="001157A4">
            <w:pPr>
              <w:pStyle w:val="af"/>
              <w:rPr>
                <w:ins w:id="2866" w:author="오윤 권" w:date="2023-06-07T19:15:00Z"/>
                <w:rStyle w:val="ae"/>
                <w:rFonts w:ascii="바탕" w:eastAsia="맑은 고딕" w:hAnsi="Times New Roman" w:cs="Times New Roman"/>
                <w:b w:val="0"/>
                <w:bCs/>
                <w:szCs w:val="24"/>
              </w:rPr>
            </w:pPr>
            <w:ins w:id="2867" w:author="오윤 권" w:date="2023-06-07T19:15:00Z">
              <w:r w:rsidRPr="00DC78A3">
                <w:rPr>
                  <w:rStyle w:val="ae"/>
                  <w:rFonts w:hint="eastAsia"/>
                  <w:b w:val="0"/>
                  <w:bCs/>
                </w:rPr>
                <w:t>B</w:t>
              </w:r>
              <w:r w:rsidRPr="00DC78A3">
                <w:rPr>
                  <w:rStyle w:val="ae"/>
                  <w:b w:val="0"/>
                  <w:bCs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7C8DFC1E" w14:textId="77777777" w:rsidR="00E1317E" w:rsidRPr="00DC78A3" w:rsidRDefault="00E1317E" w:rsidP="001157A4">
            <w:pPr>
              <w:pStyle w:val="af"/>
              <w:jc w:val="both"/>
              <w:rPr>
                <w:ins w:id="2868" w:author="오윤 권" w:date="2023-06-07T19:15:00Z"/>
                <w:rStyle w:val="ae"/>
                <w:rFonts w:ascii="바탕" w:eastAsia="맑은 고딕" w:hAnsi="Times New Roman" w:cs="Times New Roman"/>
                <w:b w:val="0"/>
                <w:bCs/>
                <w:szCs w:val="24"/>
              </w:rPr>
            </w:pPr>
            <w:ins w:id="2869" w:author="오윤 권" w:date="2023-06-07T19:15:00Z">
              <w:r w:rsidRPr="00DC78A3">
                <w:rPr>
                  <w:rStyle w:val="ae"/>
                  <w:rFonts w:hint="eastAsia"/>
                  <w:b w:val="0"/>
                  <w:bCs/>
                </w:rPr>
                <w:t xml:space="preserve">시스템은 </w:t>
              </w:r>
              <w:r w:rsidRPr="00DC78A3">
                <w:rPr>
                  <w:rStyle w:val="ae"/>
                  <w:b w:val="0"/>
                  <w:bCs/>
                </w:rPr>
                <w:t>“</w:t>
              </w:r>
              <w:r w:rsidRPr="00DC78A3">
                <w:rPr>
                  <w:rStyle w:val="ae"/>
                  <w:rFonts w:hint="eastAsia"/>
                  <w:b w:val="0"/>
                  <w:bCs/>
                </w:rPr>
                <w:t>로그아웃 하시겠습니까?</w:t>
              </w:r>
              <w:r w:rsidRPr="00DC78A3">
                <w:rPr>
                  <w:rStyle w:val="ae"/>
                  <w:b w:val="0"/>
                  <w:bCs/>
                </w:rPr>
                <w:t xml:space="preserve">” </w:t>
              </w:r>
              <w:r w:rsidRPr="00DC78A3">
                <w:rPr>
                  <w:rStyle w:val="ae"/>
                  <w:rFonts w:hint="eastAsia"/>
                  <w:b w:val="0"/>
                  <w:bCs/>
                </w:rPr>
                <w:t xml:space="preserve">메세지를 출력하고 </w:t>
              </w:r>
              <w:r w:rsidRPr="00DC78A3">
                <w:rPr>
                  <w:rStyle w:val="ae"/>
                  <w:b w:val="0"/>
                  <w:bCs/>
                </w:rPr>
                <w:t>‘</w:t>
              </w:r>
              <w:r w:rsidRPr="00DC78A3">
                <w:rPr>
                  <w:rStyle w:val="ae"/>
                  <w:rFonts w:hint="eastAsia"/>
                  <w:b w:val="0"/>
                  <w:bCs/>
                </w:rPr>
                <w:t>예</w:t>
              </w:r>
              <w:r w:rsidRPr="00DC78A3">
                <w:rPr>
                  <w:rStyle w:val="ae"/>
                  <w:b w:val="0"/>
                  <w:bCs/>
                </w:rPr>
                <w:t>’</w:t>
              </w:r>
              <w:r w:rsidRPr="00DC78A3">
                <w:rPr>
                  <w:rStyle w:val="ae"/>
                  <w:rFonts w:hint="eastAsia"/>
                  <w:b w:val="0"/>
                  <w:bCs/>
                </w:rPr>
                <w:t>를 선택하면 로그인 창으로 이동한다.</w:t>
              </w:r>
            </w:ins>
          </w:p>
        </w:tc>
      </w:tr>
      <w:tr w:rsidR="00E1317E" w:rsidRPr="00DC78A3" w14:paraId="29E9EFBF" w14:textId="77777777" w:rsidTr="001157A4">
        <w:trPr>
          <w:ins w:id="2870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9825094" w14:textId="77777777" w:rsidR="00E1317E" w:rsidRPr="00DC78A3" w:rsidRDefault="00E1317E" w:rsidP="001157A4">
            <w:pPr>
              <w:jc w:val="center"/>
              <w:rPr>
                <w:ins w:id="2871" w:author="오윤 권" w:date="2023-06-07T19:15:00Z"/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0759F48B" w14:textId="77777777" w:rsidR="00E1317E" w:rsidRPr="00DC78A3" w:rsidRDefault="00E1317E" w:rsidP="001157A4">
            <w:pPr>
              <w:rPr>
                <w:ins w:id="2872" w:author="오윤 권" w:date="2023-06-07T19:15:00Z"/>
                <w:rStyle w:val="ae"/>
              </w:rPr>
            </w:pPr>
            <w:ins w:id="2873" w:author="오윤 권" w:date="2023-06-07T19:15:00Z">
              <w:r w:rsidRPr="00DC78A3">
                <w:rPr>
                  <w:rStyle w:val="ae"/>
                  <w:rFonts w:hint="eastAsia"/>
                </w:rPr>
                <w:t xml:space="preserve"> </w:t>
              </w:r>
              <w:r w:rsidRPr="00DC78A3">
                <w:rPr>
                  <w:rStyle w:val="ae"/>
                </w:rPr>
                <w:t xml:space="preserve"> </w:t>
              </w:r>
            </w:ins>
          </w:p>
        </w:tc>
        <w:tc>
          <w:tcPr>
            <w:tcW w:w="6042" w:type="dxa"/>
            <w:shd w:val="clear" w:color="auto" w:fill="auto"/>
          </w:tcPr>
          <w:p w14:paraId="21072382" w14:textId="77777777" w:rsidR="00E1317E" w:rsidRPr="00DC78A3" w:rsidRDefault="00E1317E" w:rsidP="001157A4">
            <w:pPr>
              <w:rPr>
                <w:ins w:id="2874" w:author="오윤 권" w:date="2023-06-07T19:15:00Z"/>
                <w:rStyle w:val="ae"/>
              </w:rPr>
            </w:pPr>
          </w:p>
        </w:tc>
      </w:tr>
      <w:tr w:rsidR="00E1317E" w:rsidRPr="00DC78A3" w14:paraId="5C64FE18" w14:textId="77777777" w:rsidTr="001157A4">
        <w:trPr>
          <w:ins w:id="2875" w:author="오윤 권" w:date="2023-06-07T19:15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E9F2ABC" w14:textId="77777777" w:rsidR="00E1317E" w:rsidRPr="00DC78A3" w:rsidRDefault="00E1317E" w:rsidP="001157A4">
            <w:pPr>
              <w:pStyle w:val="af"/>
              <w:rPr>
                <w:ins w:id="2876" w:author="오윤 권" w:date="2023-06-07T19:15:00Z"/>
              </w:rPr>
            </w:pPr>
            <w:ins w:id="2877" w:author="오윤 권" w:date="2023-06-07T19:15:00Z">
              <w:r w:rsidRPr="00DC78A3">
                <w:rPr>
                  <w:rFonts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</w:tcPr>
          <w:p w14:paraId="0B37388E" w14:textId="77777777" w:rsidR="00E1317E" w:rsidRPr="00DC78A3" w:rsidRDefault="00E1317E" w:rsidP="001157A4">
            <w:pPr>
              <w:pStyle w:val="af"/>
              <w:rPr>
                <w:ins w:id="2878" w:author="오윤 권" w:date="2023-06-07T19:15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879" w:author="오윤 권" w:date="2023-06-07T19:15:00Z"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A</w:t>
              </w:r>
              <w:r w:rsidRPr="00DC78A3"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60815349" w14:textId="77777777" w:rsidR="00E1317E" w:rsidRPr="00DC78A3" w:rsidRDefault="00E1317E" w:rsidP="001157A4">
            <w:pPr>
              <w:pStyle w:val="af"/>
              <w:rPr>
                <w:ins w:id="2880" w:author="오윤 권" w:date="2023-06-07T19:15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881" w:author="오윤 권" w:date="2023-06-07T19:15:00Z">
              <w:r w:rsidRPr="00DC78A3"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‘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아니요</w:t>
              </w:r>
              <w:r w:rsidRPr="00DC78A3"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’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를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선택한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경우</w:t>
              </w:r>
              <w:r w:rsidRPr="00DC78A3"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로그아웃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되지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않고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B</w:t>
              </w:r>
              <w:r w:rsidRPr="00DC78A3">
                <w:rPr>
                  <w:rStyle w:val="ae"/>
                  <w:rFonts w:ascii="바탕" w:eastAsia="맑은 고딕" w:hAnsi="Times New Roman" w:cs="Times New Roman"/>
                  <w:b w:val="0"/>
                  <w:szCs w:val="24"/>
                </w:rPr>
                <w:t>01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로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 xml:space="preserve"> 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이동한다</w:t>
              </w:r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E1317E" w:rsidRPr="00DC78A3" w14:paraId="0C28638B" w14:textId="77777777" w:rsidTr="001157A4">
        <w:trPr>
          <w:ins w:id="2882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974D21C" w14:textId="77777777" w:rsidR="00E1317E" w:rsidRPr="00DC78A3" w:rsidRDefault="00E1317E" w:rsidP="001157A4">
            <w:pPr>
              <w:jc w:val="center"/>
              <w:rPr>
                <w:ins w:id="2883" w:author="오윤 권" w:date="2023-06-07T19:15:00Z"/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14:paraId="01AD4B86" w14:textId="77777777" w:rsidR="00E1317E" w:rsidRPr="00DC78A3" w:rsidRDefault="00E1317E" w:rsidP="001157A4">
            <w:pPr>
              <w:pStyle w:val="af"/>
              <w:rPr>
                <w:ins w:id="2884" w:author="오윤 권" w:date="2023-06-07T19:15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03714DD" w14:textId="77777777" w:rsidR="00E1317E" w:rsidRPr="00DC78A3" w:rsidRDefault="00E1317E" w:rsidP="001157A4">
            <w:pPr>
              <w:pStyle w:val="af"/>
              <w:rPr>
                <w:ins w:id="2885" w:author="오윤 권" w:date="2023-06-07T19:15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  <w:ins w:id="2886" w:author="오윤 권" w:date="2023-06-07T19:15:00Z">
              <w:r w:rsidRPr="00DC78A3">
                <w:rPr>
                  <w:rStyle w:val="ae"/>
                  <w:rFonts w:ascii="바탕" w:eastAsia="맑은 고딕" w:hAnsi="Times New Roman" w:cs="Times New Roman" w:hint="eastAsia"/>
                  <w:b w:val="0"/>
                  <w:szCs w:val="24"/>
                </w:rPr>
                <w:t>.</w:t>
              </w:r>
            </w:ins>
          </w:p>
        </w:tc>
      </w:tr>
      <w:tr w:rsidR="00E1317E" w:rsidRPr="00DC78A3" w14:paraId="645CF729" w14:textId="77777777" w:rsidTr="001157A4">
        <w:trPr>
          <w:ins w:id="2887" w:author="오윤 권" w:date="2023-06-07T19:15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47F7C47" w14:textId="77777777" w:rsidR="00E1317E" w:rsidRPr="00DC78A3" w:rsidRDefault="00E1317E" w:rsidP="001157A4">
            <w:pPr>
              <w:pStyle w:val="af"/>
              <w:rPr>
                <w:ins w:id="2888" w:author="오윤 권" w:date="2023-06-07T19:15:00Z"/>
              </w:rPr>
            </w:pPr>
            <w:ins w:id="2889" w:author="오윤 권" w:date="2023-06-07T19:15:00Z">
              <w:r w:rsidRPr="00DC78A3">
                <w:rPr>
                  <w:rFonts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29CF6CC9" w14:textId="77777777" w:rsidR="00E1317E" w:rsidRPr="00DC78A3" w:rsidRDefault="00E1317E" w:rsidP="001157A4">
            <w:pPr>
              <w:pStyle w:val="af"/>
              <w:rPr>
                <w:ins w:id="2890" w:author="오윤 권" w:date="2023-06-07T19:15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58D2F51" w14:textId="77777777" w:rsidR="00E1317E" w:rsidRPr="00DC78A3" w:rsidRDefault="00E1317E" w:rsidP="001157A4">
            <w:pPr>
              <w:pStyle w:val="af"/>
              <w:jc w:val="both"/>
              <w:rPr>
                <w:ins w:id="2891" w:author="오윤 권" w:date="2023-06-07T19:15:00Z"/>
                <w:rStyle w:val="ae"/>
                <w:rFonts w:ascii="바탕" w:eastAsia="맑은 고딕" w:hAnsi="Times New Roman" w:cs="Times New Roman"/>
                <w:b w:val="0"/>
                <w:szCs w:val="24"/>
              </w:rPr>
            </w:pPr>
          </w:p>
        </w:tc>
      </w:tr>
      <w:tr w:rsidR="00E1317E" w:rsidRPr="00DC78A3" w14:paraId="5FE01D99" w14:textId="77777777" w:rsidTr="001157A4">
        <w:trPr>
          <w:ins w:id="2892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D82DDB3" w14:textId="77777777" w:rsidR="00E1317E" w:rsidRPr="00DC78A3" w:rsidRDefault="00E1317E" w:rsidP="001157A4">
            <w:pPr>
              <w:pStyle w:val="af"/>
              <w:rPr>
                <w:ins w:id="2893" w:author="오윤 권" w:date="2023-06-07T19:15:00Z"/>
              </w:rPr>
            </w:pPr>
          </w:p>
        </w:tc>
        <w:tc>
          <w:tcPr>
            <w:tcW w:w="932" w:type="dxa"/>
            <w:shd w:val="clear" w:color="auto" w:fill="auto"/>
          </w:tcPr>
          <w:p w14:paraId="007FF4E6" w14:textId="77777777" w:rsidR="00E1317E" w:rsidRPr="00DC78A3" w:rsidRDefault="00E1317E" w:rsidP="001157A4">
            <w:pPr>
              <w:rPr>
                <w:ins w:id="2894" w:author="오윤 권" w:date="2023-06-07T19:15:00Z"/>
                <w:rStyle w:val="ae"/>
              </w:rPr>
            </w:pPr>
          </w:p>
        </w:tc>
        <w:tc>
          <w:tcPr>
            <w:tcW w:w="6042" w:type="dxa"/>
            <w:shd w:val="clear" w:color="auto" w:fill="auto"/>
          </w:tcPr>
          <w:p w14:paraId="47E2B900" w14:textId="77777777" w:rsidR="00E1317E" w:rsidRPr="00DC78A3" w:rsidRDefault="00E1317E" w:rsidP="001157A4">
            <w:pPr>
              <w:rPr>
                <w:ins w:id="2895" w:author="오윤 권" w:date="2023-06-07T19:15:00Z"/>
                <w:rStyle w:val="ae"/>
              </w:rPr>
            </w:pPr>
            <w:ins w:id="2896" w:author="오윤 권" w:date="2023-06-07T19:15:00Z">
              <w:r w:rsidRPr="00DC78A3">
                <w:rPr>
                  <w:rStyle w:val="ae"/>
                  <w:rFonts w:hint="eastAsia"/>
                </w:rPr>
                <w:t>..</w:t>
              </w:r>
            </w:ins>
          </w:p>
        </w:tc>
      </w:tr>
      <w:tr w:rsidR="00E1317E" w:rsidRPr="00DC78A3" w14:paraId="0C4EC3D8" w14:textId="77777777" w:rsidTr="001157A4">
        <w:trPr>
          <w:ins w:id="2897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33DC71C4" w14:textId="77777777" w:rsidR="00E1317E" w:rsidRPr="00DC78A3" w:rsidRDefault="00E1317E" w:rsidP="001157A4">
            <w:pPr>
              <w:pStyle w:val="af"/>
              <w:rPr>
                <w:ins w:id="2898" w:author="오윤 권" w:date="2023-06-07T19:15:00Z"/>
              </w:rPr>
            </w:pPr>
            <w:ins w:id="2899" w:author="오윤 권" w:date="2023-06-07T19:15:00Z">
              <w:r w:rsidRPr="00DC78A3">
                <w:rPr>
                  <w:rFonts w:hint="eastAsia"/>
                </w:rPr>
                <w:t>시나리오</w:t>
              </w:r>
            </w:ins>
          </w:p>
        </w:tc>
        <w:tc>
          <w:tcPr>
            <w:tcW w:w="932" w:type="dxa"/>
          </w:tcPr>
          <w:p w14:paraId="2B05375C" w14:textId="77777777" w:rsidR="00E1317E" w:rsidRPr="00DC78A3" w:rsidRDefault="00E1317E" w:rsidP="001157A4">
            <w:pPr>
              <w:rPr>
                <w:ins w:id="2900" w:author="오윤 권" w:date="2023-06-07T19:15:00Z"/>
                <w:rStyle w:val="ae"/>
              </w:rPr>
            </w:pPr>
            <w:ins w:id="2901" w:author="오윤 권" w:date="2023-06-07T19:15:00Z">
              <w:r w:rsidRPr="00DC78A3">
                <w:rPr>
                  <w:rStyle w:val="ae"/>
                  <w:rFonts w:hint="eastAsia"/>
                </w:rPr>
                <w:t>SN001</w:t>
              </w:r>
            </w:ins>
          </w:p>
          <w:p w14:paraId="02297F05" w14:textId="77777777" w:rsidR="00E1317E" w:rsidRPr="00DC78A3" w:rsidRDefault="00E1317E" w:rsidP="001157A4">
            <w:pPr>
              <w:rPr>
                <w:ins w:id="2902" w:author="오윤 권" w:date="2023-06-07T19:15:00Z"/>
                <w:rStyle w:val="ae"/>
              </w:rPr>
            </w:pPr>
            <w:ins w:id="2903" w:author="오윤 권" w:date="2023-06-07T19:15:00Z">
              <w:r w:rsidRPr="00DC78A3">
                <w:rPr>
                  <w:rStyle w:val="ae"/>
                  <w:rFonts w:hint="eastAsia"/>
                </w:rPr>
                <w:t>S</w:t>
              </w:r>
              <w:r w:rsidRPr="00DC78A3">
                <w:rPr>
                  <w:rStyle w:val="ae"/>
                </w:rPr>
                <w:t>N002</w:t>
              </w:r>
            </w:ins>
          </w:p>
        </w:tc>
        <w:tc>
          <w:tcPr>
            <w:tcW w:w="6042" w:type="dxa"/>
          </w:tcPr>
          <w:p w14:paraId="0CFA97F2" w14:textId="77777777" w:rsidR="00E1317E" w:rsidRPr="00DC78A3" w:rsidRDefault="00E1317E" w:rsidP="001157A4">
            <w:pPr>
              <w:rPr>
                <w:ins w:id="2904" w:author="오윤 권" w:date="2023-06-07T19:15:00Z"/>
                <w:rStyle w:val="ae"/>
              </w:rPr>
            </w:pPr>
            <w:ins w:id="2905" w:author="오윤 권" w:date="2023-06-07T19:15:00Z">
              <w:r w:rsidRPr="00DC78A3">
                <w:rPr>
                  <w:rStyle w:val="ae"/>
                  <w:rFonts w:hint="eastAsia"/>
                </w:rPr>
                <w:t>B01</w:t>
              </w:r>
              <w:r w:rsidRPr="00DC78A3">
                <w:rPr>
                  <w:rStyle w:val="ae"/>
                  <w:rFonts w:hint="eastAsia"/>
                </w:rPr>
                <w:t>→</w:t>
              </w:r>
              <w:r w:rsidRPr="00DC78A3">
                <w:rPr>
                  <w:rStyle w:val="ae"/>
                  <w:rFonts w:hint="eastAsia"/>
                </w:rPr>
                <w:t>B0</w:t>
              </w:r>
              <w:r w:rsidRPr="00DC78A3">
                <w:rPr>
                  <w:rStyle w:val="ae"/>
                </w:rPr>
                <w:t>2</w:t>
              </w:r>
            </w:ins>
          </w:p>
          <w:p w14:paraId="04A3CA14" w14:textId="77777777" w:rsidR="00E1317E" w:rsidRPr="00DC78A3" w:rsidRDefault="00E1317E" w:rsidP="001157A4">
            <w:pPr>
              <w:rPr>
                <w:ins w:id="2906" w:author="오윤 권" w:date="2023-06-07T19:15:00Z"/>
                <w:rStyle w:val="ae"/>
              </w:rPr>
            </w:pPr>
            <w:ins w:id="2907" w:author="오윤 권" w:date="2023-06-07T19:15:00Z">
              <w:r w:rsidRPr="00DC78A3">
                <w:rPr>
                  <w:rStyle w:val="ae"/>
                  <w:rFonts w:hint="eastAsia"/>
                </w:rPr>
                <w:t>B</w:t>
              </w:r>
              <w:r w:rsidRPr="00DC78A3">
                <w:rPr>
                  <w:rStyle w:val="ae"/>
                </w:rPr>
                <w:t>01</w:t>
              </w:r>
              <w:r w:rsidRPr="00DC78A3">
                <w:rPr>
                  <w:rStyle w:val="ae"/>
                  <w:rFonts w:hint="eastAsia"/>
                </w:rPr>
                <w:t>→</w:t>
              </w:r>
              <w:r w:rsidRPr="00DC78A3">
                <w:rPr>
                  <w:rStyle w:val="ae"/>
                  <w:rFonts w:hint="eastAsia"/>
                </w:rPr>
                <w:t>B</w:t>
              </w:r>
              <w:r w:rsidRPr="00DC78A3">
                <w:rPr>
                  <w:rStyle w:val="ae"/>
                </w:rPr>
                <w:t>02</w:t>
              </w:r>
              <w:r w:rsidRPr="00DC78A3">
                <w:rPr>
                  <w:rStyle w:val="ae"/>
                  <w:rFonts w:hint="eastAsia"/>
                </w:rPr>
                <w:t>→</w:t>
              </w:r>
              <w:r w:rsidRPr="00DC78A3">
                <w:rPr>
                  <w:rStyle w:val="ae"/>
                  <w:rFonts w:hint="eastAsia"/>
                </w:rPr>
                <w:t>A</w:t>
              </w:r>
              <w:r w:rsidRPr="00DC78A3">
                <w:rPr>
                  <w:rStyle w:val="ae"/>
                </w:rPr>
                <w:t>02</w:t>
              </w:r>
              <w:r w:rsidRPr="00DC78A3">
                <w:rPr>
                  <w:rStyle w:val="ae"/>
                  <w:rFonts w:hint="eastAsia"/>
                </w:rPr>
                <w:t>→</w:t>
              </w:r>
              <w:r w:rsidRPr="00DC78A3">
                <w:rPr>
                  <w:rStyle w:val="ae"/>
                  <w:rFonts w:hint="eastAsia"/>
                </w:rPr>
                <w:t>B</w:t>
              </w:r>
              <w:r w:rsidRPr="00DC78A3">
                <w:rPr>
                  <w:rStyle w:val="ae"/>
                </w:rPr>
                <w:t>01</w:t>
              </w:r>
            </w:ins>
          </w:p>
          <w:p w14:paraId="1A8C1D5A" w14:textId="77777777" w:rsidR="00E1317E" w:rsidRPr="00DC78A3" w:rsidRDefault="00E1317E" w:rsidP="001157A4">
            <w:pPr>
              <w:rPr>
                <w:ins w:id="2908" w:author="오윤 권" w:date="2023-06-07T19:15:00Z"/>
                <w:rStyle w:val="ae"/>
              </w:rPr>
            </w:pPr>
          </w:p>
        </w:tc>
      </w:tr>
    </w:tbl>
    <w:p w14:paraId="44BBE041" w14:textId="77777777" w:rsidR="00E1317E" w:rsidRPr="00E1317E" w:rsidRDefault="00E1317E" w:rsidP="00E1317E">
      <w:pPr>
        <w:rPr>
          <w:ins w:id="2909" w:author="오윤 권" w:date="2023-06-07T19:15:00Z"/>
          <w:rFonts w:ascii="맑은 고딕" w:hAnsi="맑은 고딕"/>
          <w:b/>
          <w:bCs/>
          <w:color w:val="000000"/>
          <w:sz w:val="24"/>
        </w:rPr>
      </w:pPr>
    </w:p>
    <w:p w14:paraId="7696EC96" w14:textId="77777777" w:rsidR="00E1317E" w:rsidRPr="00E1317E" w:rsidRDefault="00E1317E" w:rsidP="00E1317E">
      <w:pPr>
        <w:rPr>
          <w:ins w:id="2910" w:author="오윤 권" w:date="2023-06-07T19:15:00Z"/>
          <w:rFonts w:ascii="맑은 고딕" w:hAnsi="맑은 고딕"/>
          <w:b/>
          <w:bCs/>
          <w:color w:val="000000"/>
        </w:rPr>
      </w:pPr>
      <w:ins w:id="2911" w:author="오윤 권" w:date="2023-06-07T19:15:00Z">
        <w:r w:rsidRPr="00E1317E">
          <w:rPr>
            <w:rFonts w:ascii="맑은 고딕" w:hAnsi="맑은 고딕" w:hint="eastAsia"/>
            <w:b/>
            <w:bCs/>
            <w:color w:val="000000"/>
            <w:sz w:val="24"/>
          </w:rPr>
          <w:lastRenderedPageBreak/>
          <w:t>U</w:t>
        </w:r>
        <w:r w:rsidRPr="00E1317E">
          <w:rPr>
            <w:rFonts w:ascii="맑은 고딕" w:hAnsi="맑은 고딕"/>
            <w:b/>
            <w:bCs/>
            <w:color w:val="000000"/>
            <w:sz w:val="24"/>
          </w:rPr>
          <w:t xml:space="preserve">C005: </w:t>
        </w:r>
        <w:r w:rsidRPr="00E1317E">
          <w:rPr>
            <w:rFonts w:ascii="맑은 고딕" w:hAnsi="맑은 고딕" w:hint="eastAsia"/>
            <w:b/>
            <w:bCs/>
            <w:color w:val="000000"/>
            <w:sz w:val="24"/>
          </w:rPr>
          <w:t>비밀번호를 찾는다</w:t>
        </w:r>
        <w:r w:rsidRPr="00E1317E">
          <w:rPr>
            <w:rFonts w:ascii="맑은 고딕" w:hAnsi="맑은 고딕" w:hint="eastAsia"/>
            <w:b/>
            <w:bCs/>
            <w:color w:val="000000"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E1317E" w:rsidRPr="00054C0C" w14:paraId="1ED82356" w14:textId="77777777" w:rsidTr="001157A4">
        <w:trPr>
          <w:ins w:id="2912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16FF2191" w14:textId="77777777" w:rsidR="00E1317E" w:rsidRPr="00E1317E" w:rsidRDefault="00E1317E" w:rsidP="001157A4">
            <w:pPr>
              <w:pStyle w:val="af"/>
              <w:rPr>
                <w:ins w:id="2913" w:author="오윤 권" w:date="2023-06-07T19:15:00Z"/>
                <w:color w:val="000000"/>
              </w:rPr>
            </w:pPr>
            <w:ins w:id="2914" w:author="오윤 권" w:date="2023-06-07T19:15:00Z">
              <w:r w:rsidRPr="00E1317E">
                <w:rPr>
                  <w:rFonts w:hint="eastAsia"/>
                  <w:color w:val="000000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54B780E1" w14:textId="77777777" w:rsidR="00E1317E" w:rsidRPr="00E1317E" w:rsidRDefault="00E1317E" w:rsidP="001157A4">
            <w:pPr>
              <w:rPr>
                <w:ins w:id="2915" w:author="오윤 권" w:date="2023-06-07T19:15:00Z"/>
                <w:rStyle w:val="ae"/>
                <w:color w:val="000000"/>
              </w:rPr>
            </w:pPr>
            <w:ins w:id="2916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사용자는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비밀번호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찾기를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통해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비밀번호를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찾는다</w:t>
              </w:r>
              <w:r w:rsidRPr="00E1317E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  <w:tr w:rsidR="00E1317E" w:rsidRPr="00054C0C" w14:paraId="38C3738C" w14:textId="77777777" w:rsidTr="001157A4">
        <w:trPr>
          <w:ins w:id="2917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64D06DC9" w14:textId="77777777" w:rsidR="00E1317E" w:rsidRPr="00E1317E" w:rsidRDefault="00E1317E" w:rsidP="001157A4">
            <w:pPr>
              <w:pStyle w:val="af"/>
              <w:rPr>
                <w:ins w:id="2918" w:author="오윤 권" w:date="2023-06-07T19:15:00Z"/>
                <w:color w:val="000000"/>
              </w:rPr>
            </w:pPr>
            <w:ins w:id="2919" w:author="오윤 권" w:date="2023-06-07T19:15:00Z">
              <w:r w:rsidRPr="00E1317E">
                <w:rPr>
                  <w:rFonts w:hint="eastAsia"/>
                  <w:color w:val="000000"/>
                </w:rPr>
                <w:t>관련 액터</w:t>
              </w:r>
            </w:ins>
          </w:p>
        </w:tc>
        <w:tc>
          <w:tcPr>
            <w:tcW w:w="6974" w:type="dxa"/>
            <w:gridSpan w:val="2"/>
          </w:tcPr>
          <w:p w14:paraId="2B10A62A" w14:textId="77777777" w:rsidR="00E1317E" w:rsidRPr="00E1317E" w:rsidRDefault="00E1317E" w:rsidP="001157A4">
            <w:pPr>
              <w:rPr>
                <w:ins w:id="2920" w:author="오윤 권" w:date="2023-06-07T19:15:00Z"/>
                <w:rStyle w:val="ae"/>
                <w:color w:val="000000"/>
              </w:rPr>
            </w:pPr>
            <w:ins w:id="2921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사용자</w:t>
              </w:r>
            </w:ins>
          </w:p>
        </w:tc>
      </w:tr>
      <w:tr w:rsidR="00E1317E" w:rsidRPr="00054C0C" w14:paraId="414EE44E" w14:textId="77777777" w:rsidTr="001157A4">
        <w:trPr>
          <w:ins w:id="2922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3D3496FA" w14:textId="77777777" w:rsidR="00E1317E" w:rsidRPr="00E1317E" w:rsidRDefault="00E1317E" w:rsidP="001157A4">
            <w:pPr>
              <w:pStyle w:val="af"/>
              <w:rPr>
                <w:ins w:id="2923" w:author="오윤 권" w:date="2023-06-07T19:15:00Z"/>
                <w:color w:val="000000"/>
              </w:rPr>
            </w:pPr>
            <w:ins w:id="2924" w:author="오윤 권" w:date="2023-06-07T19:15:00Z">
              <w:r w:rsidRPr="00E1317E">
                <w:rPr>
                  <w:rFonts w:hint="eastAsia"/>
                  <w:color w:val="000000"/>
                </w:rPr>
                <w:t>사전 조건</w:t>
              </w:r>
            </w:ins>
          </w:p>
        </w:tc>
        <w:tc>
          <w:tcPr>
            <w:tcW w:w="6974" w:type="dxa"/>
            <w:gridSpan w:val="2"/>
          </w:tcPr>
          <w:p w14:paraId="2590DBD9" w14:textId="77777777" w:rsidR="00E1317E" w:rsidRPr="00E1317E" w:rsidRDefault="00E1317E" w:rsidP="001157A4">
            <w:pPr>
              <w:rPr>
                <w:ins w:id="2925" w:author="오윤 권" w:date="2023-06-07T19:15:00Z"/>
                <w:rStyle w:val="ae"/>
                <w:color w:val="000000"/>
              </w:rPr>
            </w:pPr>
            <w:ins w:id="2926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내일할래</w:t>
              </w:r>
              <w:r w:rsidRPr="00E1317E">
                <w:rPr>
                  <w:rStyle w:val="ae"/>
                  <w:rFonts w:hint="eastAsia"/>
                  <w:color w:val="000000"/>
                </w:rPr>
                <w:t>?</w:t>
              </w:r>
              <w:r w:rsidRPr="00E1317E">
                <w:rPr>
                  <w:rStyle w:val="ae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회원인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상태여야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한다</w:t>
              </w:r>
              <w:r w:rsidRPr="00E1317E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  <w:tr w:rsidR="00E1317E" w:rsidRPr="00054C0C" w14:paraId="1EE7169E" w14:textId="77777777" w:rsidTr="001157A4">
        <w:trPr>
          <w:ins w:id="2927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0A996153" w14:textId="77777777" w:rsidR="00E1317E" w:rsidRPr="00E1317E" w:rsidRDefault="00E1317E" w:rsidP="001157A4">
            <w:pPr>
              <w:pStyle w:val="af"/>
              <w:rPr>
                <w:ins w:id="2928" w:author="오윤 권" w:date="2023-06-07T19:15:00Z"/>
                <w:color w:val="000000"/>
              </w:rPr>
            </w:pPr>
            <w:ins w:id="2929" w:author="오윤 권" w:date="2023-06-07T19:15:00Z">
              <w:r w:rsidRPr="00E1317E">
                <w:rPr>
                  <w:rFonts w:hint="eastAsia"/>
                  <w:color w:val="000000"/>
                </w:rPr>
                <w:t>사후 조건</w:t>
              </w:r>
            </w:ins>
          </w:p>
        </w:tc>
        <w:tc>
          <w:tcPr>
            <w:tcW w:w="6974" w:type="dxa"/>
            <w:gridSpan w:val="2"/>
          </w:tcPr>
          <w:p w14:paraId="39377097" w14:textId="77777777" w:rsidR="00E1317E" w:rsidRPr="00E1317E" w:rsidRDefault="00E1317E" w:rsidP="001157A4">
            <w:pPr>
              <w:rPr>
                <w:ins w:id="2930" w:author="오윤 권" w:date="2023-06-07T19:15:00Z"/>
                <w:rStyle w:val="ae"/>
                <w:color w:val="000000"/>
              </w:rPr>
            </w:pPr>
            <w:ins w:id="2931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비밀번호가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초기화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된다</w:t>
              </w:r>
              <w:r w:rsidRPr="00E1317E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  <w:tr w:rsidR="00E1317E" w:rsidRPr="00054C0C" w14:paraId="4C1A5120" w14:textId="77777777" w:rsidTr="001157A4">
        <w:trPr>
          <w:ins w:id="2932" w:author="오윤 권" w:date="2023-06-07T19:15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25B62FF" w14:textId="77777777" w:rsidR="00E1317E" w:rsidRPr="00E1317E" w:rsidRDefault="00E1317E" w:rsidP="001157A4">
            <w:pPr>
              <w:pStyle w:val="af"/>
              <w:rPr>
                <w:ins w:id="2933" w:author="오윤 권" w:date="2023-06-07T19:15:00Z"/>
                <w:color w:val="000000"/>
              </w:rPr>
            </w:pPr>
            <w:ins w:id="2934" w:author="오윤 권" w:date="2023-06-07T19:15:00Z">
              <w:r w:rsidRPr="00E1317E">
                <w:rPr>
                  <w:rFonts w:hint="eastAsia"/>
                  <w:color w:val="000000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</w:tcPr>
          <w:p w14:paraId="26F1A1F0" w14:textId="77777777" w:rsidR="00E1317E" w:rsidRPr="00E1317E" w:rsidRDefault="00E1317E" w:rsidP="001157A4">
            <w:pPr>
              <w:pStyle w:val="af"/>
              <w:rPr>
                <w:ins w:id="2935" w:author="오윤 권" w:date="2023-06-07T19:15:00Z"/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  <w:ins w:id="2936" w:author="오윤 권" w:date="2023-06-07T19:15:00Z"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</w:tcPr>
          <w:p w14:paraId="1EDE2ABD" w14:textId="77777777" w:rsidR="00E1317E" w:rsidRPr="00E1317E" w:rsidRDefault="00E1317E" w:rsidP="001157A4">
            <w:pPr>
              <w:pStyle w:val="af"/>
              <w:jc w:val="both"/>
              <w:rPr>
                <w:ins w:id="2937" w:author="오윤 권" w:date="2023-06-07T19:15:00Z"/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  <w:ins w:id="2938" w:author="오윤 권" w:date="2023-06-07T19:15:00Z"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사용자는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로그인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화면에서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비밀번호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찾기를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선택한다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.</w:t>
              </w:r>
            </w:ins>
          </w:p>
        </w:tc>
      </w:tr>
      <w:tr w:rsidR="00E1317E" w:rsidRPr="00054C0C" w14:paraId="4E143C8D" w14:textId="77777777" w:rsidTr="001157A4">
        <w:trPr>
          <w:ins w:id="2939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8A728DF" w14:textId="77777777" w:rsidR="00E1317E" w:rsidRPr="00E1317E" w:rsidRDefault="00E1317E" w:rsidP="001157A4">
            <w:pPr>
              <w:pStyle w:val="af"/>
              <w:rPr>
                <w:ins w:id="2940" w:author="오윤 권" w:date="2023-06-07T19:15:00Z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D7AA3C" w14:textId="77777777" w:rsidR="00E1317E" w:rsidRPr="00E1317E" w:rsidRDefault="00E1317E" w:rsidP="001157A4">
            <w:pPr>
              <w:pStyle w:val="af"/>
              <w:rPr>
                <w:ins w:id="2941" w:author="오윤 권" w:date="2023-06-07T19:15:00Z"/>
                <w:rStyle w:val="ae"/>
                <w:rFonts w:ascii="바탕" w:eastAsia="맑은 고딕" w:hAnsi="Times New Roman" w:cs="Times New Roman"/>
                <w:b w:val="0"/>
                <w:bCs/>
                <w:color w:val="000000"/>
                <w:szCs w:val="24"/>
              </w:rPr>
            </w:pPr>
            <w:ins w:id="2942" w:author="오윤 권" w:date="2023-06-07T19:15:00Z">
              <w:r w:rsidRPr="00E1317E">
                <w:rPr>
                  <w:rStyle w:val="ae"/>
                  <w:rFonts w:hint="eastAsia"/>
                  <w:b w:val="0"/>
                  <w:bCs/>
                  <w:color w:val="000000"/>
                </w:rPr>
                <w:t>B</w:t>
              </w:r>
              <w:r w:rsidRPr="00E1317E">
                <w:rPr>
                  <w:rStyle w:val="ae"/>
                  <w:b w:val="0"/>
                  <w:bCs/>
                  <w:color w:val="000000"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7FAA949D" w14:textId="77777777" w:rsidR="00E1317E" w:rsidRPr="00E1317E" w:rsidRDefault="00E1317E" w:rsidP="001157A4">
            <w:pPr>
              <w:pStyle w:val="af"/>
              <w:jc w:val="both"/>
              <w:rPr>
                <w:ins w:id="2943" w:author="오윤 권" w:date="2023-06-07T19:15:00Z"/>
                <w:rStyle w:val="ae"/>
                <w:rFonts w:ascii="바탕" w:eastAsia="맑은 고딕" w:hAnsi="Times New Roman" w:cs="Times New Roman"/>
                <w:b w:val="0"/>
                <w:bCs/>
                <w:color w:val="000000"/>
                <w:szCs w:val="24"/>
              </w:rPr>
            </w:pPr>
            <w:ins w:id="2944" w:author="오윤 권" w:date="2023-06-07T19:15:00Z">
              <w:r w:rsidRPr="00E1317E">
                <w:rPr>
                  <w:rStyle w:val="ae"/>
                  <w:rFonts w:hint="eastAsia"/>
                  <w:b w:val="0"/>
                  <w:bCs/>
                  <w:color w:val="000000"/>
                </w:rPr>
                <w:t>사용자는 비밀번호 초기화를 위한</w:t>
              </w:r>
              <w:r w:rsidRPr="00E1317E">
                <w:rPr>
                  <w:rStyle w:val="ae"/>
                  <w:b w:val="0"/>
                  <w:bCs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b w:val="0"/>
                  <w:bCs/>
                  <w:color w:val="000000"/>
                </w:rPr>
                <w:t>이메일을 입력한다.</w:t>
              </w:r>
            </w:ins>
          </w:p>
        </w:tc>
      </w:tr>
      <w:tr w:rsidR="00E1317E" w:rsidRPr="00054C0C" w14:paraId="3778721F" w14:textId="77777777" w:rsidTr="001157A4">
        <w:trPr>
          <w:ins w:id="2945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963CE40" w14:textId="77777777" w:rsidR="00E1317E" w:rsidRPr="00E1317E" w:rsidRDefault="00E1317E" w:rsidP="001157A4">
            <w:pPr>
              <w:pStyle w:val="af"/>
              <w:rPr>
                <w:ins w:id="2946" w:author="오윤 권" w:date="2023-06-07T19:15:00Z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4EC7613" w14:textId="77777777" w:rsidR="00E1317E" w:rsidRPr="00E1317E" w:rsidRDefault="00E1317E" w:rsidP="001157A4">
            <w:pPr>
              <w:pStyle w:val="af"/>
              <w:rPr>
                <w:ins w:id="2947" w:author="오윤 권" w:date="2023-06-07T19:15:00Z"/>
                <w:rStyle w:val="ae"/>
                <w:b w:val="0"/>
                <w:bCs/>
                <w:color w:val="000000"/>
              </w:rPr>
            </w:pPr>
            <w:ins w:id="2948" w:author="오윤 권" w:date="2023-06-07T19:15:00Z">
              <w:r w:rsidRPr="00E1317E">
                <w:rPr>
                  <w:rStyle w:val="ae"/>
                  <w:rFonts w:hint="eastAsia"/>
                  <w:b w:val="0"/>
                  <w:bCs/>
                  <w:color w:val="000000"/>
                </w:rPr>
                <w:t>B</w:t>
              </w:r>
              <w:r w:rsidRPr="00E1317E">
                <w:rPr>
                  <w:rStyle w:val="ae"/>
                  <w:bCs/>
                  <w:color w:val="000000"/>
                </w:rPr>
                <w:t>03</w:t>
              </w:r>
            </w:ins>
          </w:p>
        </w:tc>
        <w:tc>
          <w:tcPr>
            <w:tcW w:w="6042" w:type="dxa"/>
            <w:shd w:val="clear" w:color="auto" w:fill="auto"/>
          </w:tcPr>
          <w:p w14:paraId="7E7A5E16" w14:textId="77777777" w:rsidR="00E1317E" w:rsidRPr="00E1317E" w:rsidRDefault="00E1317E" w:rsidP="001157A4">
            <w:pPr>
              <w:pStyle w:val="af"/>
              <w:jc w:val="both"/>
              <w:rPr>
                <w:ins w:id="2949" w:author="오윤 권" w:date="2023-06-07T19:15:00Z"/>
                <w:rStyle w:val="ae"/>
                <w:b w:val="0"/>
                <w:bCs/>
                <w:color w:val="000000"/>
              </w:rPr>
            </w:pPr>
            <w:ins w:id="2950" w:author="오윤 권" w:date="2023-06-07T19:15:00Z">
              <w:r w:rsidRPr="00E1317E">
                <w:rPr>
                  <w:rStyle w:val="ae"/>
                  <w:rFonts w:hint="eastAsia"/>
                  <w:b w:val="0"/>
                  <w:bCs/>
                  <w:color w:val="000000"/>
                </w:rPr>
                <w:t xml:space="preserve">시스템은 화면에 </w:t>
              </w:r>
              <w:r w:rsidRPr="00E1317E">
                <w:rPr>
                  <w:rStyle w:val="ae"/>
                  <w:b w:val="0"/>
                  <w:bCs/>
                  <w:color w:val="000000"/>
                </w:rPr>
                <w:t>“</w:t>
              </w:r>
              <w:r w:rsidRPr="00E1317E">
                <w:rPr>
                  <w:rStyle w:val="ae"/>
                  <w:rFonts w:hint="eastAsia"/>
                  <w:b w:val="0"/>
                  <w:bCs/>
                  <w:color w:val="000000"/>
                </w:rPr>
                <w:t>코드가 이메일로 전송되었습니다.</w:t>
              </w:r>
              <w:r w:rsidRPr="00E1317E">
                <w:rPr>
                  <w:rStyle w:val="ae"/>
                  <w:b w:val="0"/>
                  <w:bCs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b w:val="0"/>
                  <w:bCs/>
                  <w:color w:val="000000"/>
                </w:rPr>
                <w:t>메일함을 확인해주세요.</w:t>
              </w:r>
              <w:r w:rsidRPr="00E1317E">
                <w:rPr>
                  <w:rStyle w:val="ae"/>
                  <w:b w:val="0"/>
                  <w:bCs/>
                  <w:color w:val="000000"/>
                </w:rPr>
                <w:t xml:space="preserve">” </w:t>
              </w:r>
              <w:r w:rsidRPr="00E1317E">
                <w:rPr>
                  <w:rStyle w:val="ae"/>
                  <w:rFonts w:hint="eastAsia"/>
                  <w:b w:val="0"/>
                  <w:bCs/>
                  <w:color w:val="000000"/>
                </w:rPr>
                <w:t>라는 메시지를 출력한다.</w:t>
              </w:r>
            </w:ins>
          </w:p>
        </w:tc>
      </w:tr>
      <w:tr w:rsidR="00E1317E" w:rsidRPr="00054C0C" w14:paraId="6ED3708D" w14:textId="77777777" w:rsidTr="001157A4">
        <w:trPr>
          <w:ins w:id="2951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2BEDA1E" w14:textId="77777777" w:rsidR="00E1317E" w:rsidRPr="00E1317E" w:rsidRDefault="00E1317E" w:rsidP="001157A4">
            <w:pPr>
              <w:jc w:val="center"/>
              <w:rPr>
                <w:ins w:id="2952" w:author="오윤 권" w:date="2023-06-07T19:15:00Z"/>
                <w:rFonts w:ascii="돋움" w:eastAsia="돋움" w:hAnsi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C275FC" w14:textId="77777777" w:rsidR="00E1317E" w:rsidRPr="00E1317E" w:rsidRDefault="00E1317E" w:rsidP="001157A4">
            <w:pPr>
              <w:rPr>
                <w:ins w:id="2953" w:author="오윤 권" w:date="2023-06-07T19:15:00Z"/>
                <w:rStyle w:val="ae"/>
                <w:color w:val="000000"/>
              </w:rPr>
            </w:pPr>
            <w:ins w:id="2954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color w:val="000000"/>
                </w:rPr>
                <w:t xml:space="preserve"> B</w:t>
              </w:r>
              <w:r w:rsidRPr="00E1317E">
                <w:rPr>
                  <w:rStyle w:val="ae"/>
                  <w:rFonts w:hint="eastAsia"/>
                  <w:color w:val="000000"/>
                </w:rPr>
                <w:t>0</w:t>
              </w:r>
              <w:r w:rsidRPr="00E1317E">
                <w:rPr>
                  <w:rStyle w:val="ae"/>
                  <w:color w:val="000000"/>
                </w:rPr>
                <w:t>4</w:t>
              </w:r>
            </w:ins>
          </w:p>
        </w:tc>
        <w:tc>
          <w:tcPr>
            <w:tcW w:w="6042" w:type="dxa"/>
            <w:shd w:val="clear" w:color="auto" w:fill="auto"/>
          </w:tcPr>
          <w:p w14:paraId="55350A27" w14:textId="77777777" w:rsidR="00E1317E" w:rsidRPr="00E1317E" w:rsidRDefault="00E1317E" w:rsidP="001157A4">
            <w:pPr>
              <w:rPr>
                <w:ins w:id="2955" w:author="오윤 권" w:date="2023-06-07T19:15:00Z"/>
                <w:rStyle w:val="ae"/>
                <w:color w:val="000000"/>
              </w:rPr>
            </w:pPr>
            <w:ins w:id="2956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이메일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인증을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마치면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비밀번호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찾기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화면으로</w:t>
              </w:r>
              <w:r w:rsidRPr="00E131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1317E">
                <w:rPr>
                  <w:rStyle w:val="ae"/>
                  <w:rFonts w:hint="eastAsia"/>
                  <w:color w:val="000000"/>
                </w:rPr>
                <w:t>넘어간다</w:t>
              </w:r>
              <w:r w:rsidRPr="00E1317E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  <w:tr w:rsidR="00E1317E" w:rsidRPr="00054C0C" w14:paraId="1E8FA3D0" w14:textId="77777777" w:rsidTr="001157A4">
        <w:trPr>
          <w:ins w:id="2957" w:author="오윤 권" w:date="2023-06-07T19:15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091D120" w14:textId="77777777" w:rsidR="00E1317E" w:rsidRPr="00E1317E" w:rsidRDefault="00E1317E" w:rsidP="001157A4">
            <w:pPr>
              <w:pStyle w:val="af"/>
              <w:rPr>
                <w:ins w:id="2958" w:author="오윤 권" w:date="2023-06-07T19:15:00Z"/>
                <w:color w:val="000000"/>
              </w:rPr>
            </w:pPr>
            <w:ins w:id="2959" w:author="오윤 권" w:date="2023-06-07T19:15:00Z">
              <w:r w:rsidRPr="00E1317E">
                <w:rPr>
                  <w:rFonts w:hint="eastAsia"/>
                  <w:color w:val="000000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</w:tcPr>
          <w:p w14:paraId="351094DD" w14:textId="77777777" w:rsidR="00E1317E" w:rsidRPr="00E1317E" w:rsidRDefault="00E1317E" w:rsidP="001157A4">
            <w:pPr>
              <w:pStyle w:val="af"/>
              <w:rPr>
                <w:ins w:id="2960" w:author="오윤 권" w:date="2023-06-07T19:15:00Z"/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  <w:ins w:id="2961" w:author="오윤 권" w:date="2023-06-07T19:15:00Z"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A</w:t>
              </w:r>
              <w:r w:rsidRPr="00E1317E">
                <w:rPr>
                  <w:rStyle w:val="ae"/>
                  <w:rFonts w:ascii="바탕" w:eastAsia="맑은 고딕" w:hAnsi="Times New Roman" w:cs="Times New Roman"/>
                  <w:b w:val="0"/>
                  <w:color w:val="000000"/>
                  <w:szCs w:val="24"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</w:tcPr>
          <w:p w14:paraId="582BACC3" w14:textId="77777777" w:rsidR="00E1317E" w:rsidRPr="00E1317E" w:rsidRDefault="00E1317E" w:rsidP="001157A4">
            <w:pPr>
              <w:pStyle w:val="af"/>
              <w:rPr>
                <w:ins w:id="2962" w:author="오윤 권" w:date="2023-06-07T19:15:00Z"/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  <w:ins w:id="2963" w:author="오윤 권" w:date="2023-06-07T19:15:00Z"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이메일의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형식이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올바르지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못한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경우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/>
                  <w:b w:val="0"/>
                  <w:color w:val="000000"/>
                  <w:szCs w:val="24"/>
                </w:rPr>
                <w:t>“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이메일을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다시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입력해주세요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.</w:t>
              </w:r>
              <w:r w:rsidRPr="00E1317E">
                <w:rPr>
                  <w:rStyle w:val="ae"/>
                  <w:rFonts w:ascii="바탕" w:eastAsia="맑은 고딕" w:hAnsi="Times New Roman" w:cs="Times New Roman"/>
                  <w:b w:val="0"/>
                  <w:color w:val="000000"/>
                  <w:szCs w:val="24"/>
                </w:rPr>
                <w:t>”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메시지를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출력한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후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/>
                  <w:b w:val="0"/>
                  <w:color w:val="000000"/>
                  <w:szCs w:val="24"/>
                </w:rPr>
                <w:t>B02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로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 xml:space="preserve"> 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돌아간다</w:t>
              </w:r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.</w:t>
              </w:r>
            </w:ins>
          </w:p>
        </w:tc>
      </w:tr>
      <w:tr w:rsidR="00E1317E" w:rsidRPr="00054C0C" w14:paraId="1FDD0AD0" w14:textId="77777777" w:rsidTr="001157A4">
        <w:trPr>
          <w:ins w:id="2964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78C166B" w14:textId="77777777" w:rsidR="00E1317E" w:rsidRPr="00E1317E" w:rsidRDefault="00E1317E" w:rsidP="001157A4">
            <w:pPr>
              <w:jc w:val="center"/>
              <w:rPr>
                <w:ins w:id="2965" w:author="오윤 권" w:date="2023-06-07T19:15:00Z"/>
                <w:rFonts w:ascii="돋움" w:eastAsia="돋움" w:hAnsi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44AEA9" w14:textId="77777777" w:rsidR="00E1317E" w:rsidRPr="00E1317E" w:rsidRDefault="00E1317E" w:rsidP="001157A4">
            <w:pPr>
              <w:pStyle w:val="af"/>
              <w:rPr>
                <w:ins w:id="2966" w:author="오윤 권" w:date="2023-06-07T19:15:00Z"/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9ED4E2D" w14:textId="77777777" w:rsidR="00E1317E" w:rsidRPr="00E1317E" w:rsidRDefault="00E1317E" w:rsidP="001157A4">
            <w:pPr>
              <w:pStyle w:val="af"/>
              <w:rPr>
                <w:ins w:id="2967" w:author="오윤 권" w:date="2023-06-07T19:15:00Z"/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  <w:ins w:id="2968" w:author="오윤 권" w:date="2023-06-07T19:15:00Z">
              <w:r w:rsidRPr="00E1317E">
                <w:rPr>
                  <w:rStyle w:val="ae"/>
                  <w:rFonts w:ascii="바탕" w:eastAsia="맑은 고딕" w:hAnsi="Times New Roman" w:cs="Times New Roman" w:hint="eastAsia"/>
                  <w:b w:val="0"/>
                  <w:color w:val="000000"/>
                  <w:szCs w:val="24"/>
                </w:rPr>
                <w:t>.</w:t>
              </w:r>
            </w:ins>
          </w:p>
        </w:tc>
      </w:tr>
      <w:tr w:rsidR="00E1317E" w:rsidRPr="00054C0C" w14:paraId="4CD5C30B" w14:textId="77777777" w:rsidTr="001157A4">
        <w:trPr>
          <w:ins w:id="2969" w:author="오윤 권" w:date="2023-06-07T19:15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DF487C7" w14:textId="77777777" w:rsidR="00E1317E" w:rsidRPr="00E1317E" w:rsidRDefault="00E1317E" w:rsidP="001157A4">
            <w:pPr>
              <w:pStyle w:val="af"/>
              <w:rPr>
                <w:ins w:id="2970" w:author="오윤 권" w:date="2023-06-07T19:15:00Z"/>
                <w:color w:val="000000"/>
              </w:rPr>
            </w:pPr>
            <w:ins w:id="2971" w:author="오윤 권" w:date="2023-06-07T19:15:00Z">
              <w:r w:rsidRPr="00E1317E">
                <w:rPr>
                  <w:rFonts w:hint="eastAsia"/>
                  <w:color w:val="000000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2909E2AB" w14:textId="77777777" w:rsidR="00E1317E" w:rsidRPr="00E1317E" w:rsidRDefault="00E1317E" w:rsidP="001157A4">
            <w:pPr>
              <w:pStyle w:val="af"/>
              <w:rPr>
                <w:ins w:id="2972" w:author="오윤 권" w:date="2023-06-07T19:15:00Z"/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B4979E2" w14:textId="77777777" w:rsidR="00E1317E" w:rsidRPr="00E1317E" w:rsidRDefault="00E1317E" w:rsidP="001157A4">
            <w:pPr>
              <w:pStyle w:val="af"/>
              <w:jc w:val="both"/>
              <w:rPr>
                <w:ins w:id="2973" w:author="오윤 권" w:date="2023-06-07T19:15:00Z"/>
                <w:rStyle w:val="ae"/>
                <w:rFonts w:ascii="바탕" w:eastAsia="맑은 고딕" w:hAnsi="Times New Roman" w:cs="Times New Roman"/>
                <w:b w:val="0"/>
                <w:color w:val="000000"/>
                <w:szCs w:val="24"/>
              </w:rPr>
            </w:pPr>
          </w:p>
        </w:tc>
      </w:tr>
      <w:tr w:rsidR="00E1317E" w:rsidRPr="00054C0C" w14:paraId="2BEC44B6" w14:textId="77777777" w:rsidTr="001157A4">
        <w:trPr>
          <w:ins w:id="2974" w:author="오윤 권" w:date="2023-06-07T19:15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FA86539" w14:textId="77777777" w:rsidR="00E1317E" w:rsidRPr="00E1317E" w:rsidRDefault="00E1317E" w:rsidP="001157A4">
            <w:pPr>
              <w:pStyle w:val="af"/>
              <w:rPr>
                <w:ins w:id="2975" w:author="오윤 권" w:date="2023-06-07T19:15:00Z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400896" w14:textId="77777777" w:rsidR="00E1317E" w:rsidRPr="00E1317E" w:rsidRDefault="00E1317E" w:rsidP="001157A4">
            <w:pPr>
              <w:rPr>
                <w:ins w:id="2976" w:author="오윤 권" w:date="2023-06-07T19:15:00Z"/>
                <w:rStyle w:val="ae"/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459623E8" w14:textId="77777777" w:rsidR="00E1317E" w:rsidRPr="00E1317E" w:rsidRDefault="00E1317E" w:rsidP="001157A4">
            <w:pPr>
              <w:rPr>
                <w:ins w:id="2977" w:author="오윤 권" w:date="2023-06-07T19:15:00Z"/>
                <w:rStyle w:val="ae"/>
                <w:color w:val="000000"/>
              </w:rPr>
            </w:pPr>
            <w:ins w:id="2978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..</w:t>
              </w:r>
            </w:ins>
          </w:p>
        </w:tc>
      </w:tr>
      <w:tr w:rsidR="00E1317E" w:rsidRPr="00054C0C" w14:paraId="32AEE2CB" w14:textId="77777777" w:rsidTr="001157A4">
        <w:trPr>
          <w:ins w:id="2979" w:author="오윤 권" w:date="2023-06-07T19:15:00Z"/>
        </w:trPr>
        <w:tc>
          <w:tcPr>
            <w:tcW w:w="1550" w:type="dxa"/>
            <w:shd w:val="clear" w:color="auto" w:fill="CCCCCC"/>
            <w:vAlign w:val="center"/>
          </w:tcPr>
          <w:p w14:paraId="2214D442" w14:textId="77777777" w:rsidR="00E1317E" w:rsidRPr="00E1317E" w:rsidRDefault="00E1317E" w:rsidP="001157A4">
            <w:pPr>
              <w:pStyle w:val="af"/>
              <w:rPr>
                <w:ins w:id="2980" w:author="오윤 권" w:date="2023-06-07T19:15:00Z"/>
                <w:color w:val="000000"/>
              </w:rPr>
            </w:pPr>
            <w:ins w:id="2981" w:author="오윤 권" w:date="2023-06-07T19:15:00Z">
              <w:r w:rsidRPr="00E1317E">
                <w:rPr>
                  <w:rFonts w:hint="eastAsia"/>
                  <w:color w:val="000000"/>
                </w:rPr>
                <w:t>시나리오</w:t>
              </w:r>
            </w:ins>
          </w:p>
        </w:tc>
        <w:tc>
          <w:tcPr>
            <w:tcW w:w="932" w:type="dxa"/>
          </w:tcPr>
          <w:p w14:paraId="141FAF29" w14:textId="77777777" w:rsidR="00E1317E" w:rsidRPr="00E1317E" w:rsidRDefault="00E1317E" w:rsidP="001157A4">
            <w:pPr>
              <w:rPr>
                <w:ins w:id="2982" w:author="오윤 권" w:date="2023-06-07T19:15:00Z"/>
                <w:rStyle w:val="ae"/>
                <w:color w:val="000000"/>
              </w:rPr>
            </w:pPr>
            <w:ins w:id="2983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SN001</w:t>
              </w:r>
            </w:ins>
          </w:p>
          <w:p w14:paraId="1E8F80CD" w14:textId="77777777" w:rsidR="00E1317E" w:rsidRPr="00E1317E" w:rsidRDefault="00E1317E" w:rsidP="001157A4">
            <w:pPr>
              <w:rPr>
                <w:ins w:id="2984" w:author="오윤 권" w:date="2023-06-07T19:15:00Z"/>
                <w:rStyle w:val="ae"/>
                <w:color w:val="000000"/>
              </w:rPr>
            </w:pPr>
            <w:ins w:id="2985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S</w:t>
              </w:r>
              <w:r w:rsidRPr="00E1317E">
                <w:rPr>
                  <w:rStyle w:val="ae"/>
                  <w:color w:val="000000"/>
                </w:rPr>
                <w:t>N002</w:t>
              </w:r>
            </w:ins>
          </w:p>
        </w:tc>
        <w:tc>
          <w:tcPr>
            <w:tcW w:w="6042" w:type="dxa"/>
          </w:tcPr>
          <w:p w14:paraId="024D0833" w14:textId="77777777" w:rsidR="00E1317E" w:rsidRPr="00E1317E" w:rsidRDefault="00E1317E" w:rsidP="001157A4">
            <w:pPr>
              <w:rPr>
                <w:ins w:id="2986" w:author="오윤 권" w:date="2023-06-07T19:15:00Z"/>
                <w:rStyle w:val="ae"/>
                <w:color w:val="000000"/>
              </w:rPr>
            </w:pPr>
            <w:ins w:id="2987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B01</w:t>
              </w:r>
              <w:r w:rsidRPr="00E1317E">
                <w:rPr>
                  <w:rStyle w:val="ae"/>
                  <w:rFonts w:hint="eastAsia"/>
                  <w:color w:val="000000"/>
                </w:rPr>
                <w:t>→</w:t>
              </w:r>
              <w:r w:rsidRPr="00E1317E">
                <w:rPr>
                  <w:rStyle w:val="ae"/>
                  <w:rFonts w:hint="eastAsia"/>
                  <w:color w:val="000000"/>
                </w:rPr>
                <w:t>B0</w:t>
              </w:r>
              <w:r w:rsidRPr="00E1317E">
                <w:rPr>
                  <w:rStyle w:val="ae"/>
                  <w:color w:val="000000"/>
                </w:rPr>
                <w:t>2</w:t>
              </w:r>
              <w:r w:rsidRPr="00E1317E">
                <w:rPr>
                  <w:rStyle w:val="ae"/>
                  <w:rFonts w:hint="eastAsia"/>
                  <w:color w:val="000000"/>
                </w:rPr>
                <w:t>→</w:t>
              </w:r>
              <w:r w:rsidRPr="00E1317E">
                <w:rPr>
                  <w:rStyle w:val="ae"/>
                  <w:rFonts w:hint="eastAsia"/>
                  <w:color w:val="000000"/>
                </w:rPr>
                <w:t>B</w:t>
              </w:r>
              <w:r w:rsidRPr="00E1317E">
                <w:rPr>
                  <w:rStyle w:val="ae"/>
                  <w:color w:val="000000"/>
                </w:rPr>
                <w:t>03</w:t>
              </w:r>
              <w:r w:rsidRPr="00E1317E">
                <w:rPr>
                  <w:rStyle w:val="ae"/>
                  <w:rFonts w:hint="eastAsia"/>
                  <w:color w:val="000000"/>
                </w:rPr>
                <w:t>→</w:t>
              </w:r>
              <w:r w:rsidRPr="00E1317E">
                <w:rPr>
                  <w:rStyle w:val="ae"/>
                  <w:rFonts w:hint="eastAsia"/>
                  <w:color w:val="000000"/>
                </w:rPr>
                <w:t>B</w:t>
              </w:r>
              <w:r w:rsidRPr="00E1317E">
                <w:rPr>
                  <w:rStyle w:val="ae"/>
                  <w:color w:val="000000"/>
                </w:rPr>
                <w:t>04</w:t>
              </w:r>
            </w:ins>
          </w:p>
          <w:p w14:paraId="60404A31" w14:textId="77777777" w:rsidR="00E1317E" w:rsidRPr="00E1317E" w:rsidRDefault="00E1317E" w:rsidP="001157A4">
            <w:pPr>
              <w:rPr>
                <w:ins w:id="2988" w:author="오윤 권" w:date="2023-06-07T19:15:00Z"/>
                <w:rStyle w:val="ae"/>
                <w:color w:val="000000"/>
              </w:rPr>
            </w:pPr>
            <w:ins w:id="2989" w:author="오윤 권" w:date="2023-06-07T19:15:00Z">
              <w:r w:rsidRPr="00E1317E">
                <w:rPr>
                  <w:rStyle w:val="ae"/>
                  <w:rFonts w:hint="eastAsia"/>
                  <w:color w:val="000000"/>
                </w:rPr>
                <w:t>B</w:t>
              </w:r>
              <w:r w:rsidRPr="00E1317E">
                <w:rPr>
                  <w:rStyle w:val="ae"/>
                  <w:color w:val="000000"/>
                </w:rPr>
                <w:t>01</w:t>
              </w:r>
              <w:r w:rsidRPr="00E1317E">
                <w:rPr>
                  <w:rStyle w:val="ae"/>
                  <w:rFonts w:hint="eastAsia"/>
                  <w:color w:val="000000"/>
                </w:rPr>
                <w:t>→</w:t>
              </w:r>
              <w:r w:rsidRPr="00E1317E">
                <w:rPr>
                  <w:rStyle w:val="ae"/>
                  <w:rFonts w:hint="eastAsia"/>
                  <w:color w:val="000000"/>
                </w:rPr>
                <w:t>B</w:t>
              </w:r>
              <w:r w:rsidRPr="00E1317E">
                <w:rPr>
                  <w:rStyle w:val="ae"/>
                  <w:color w:val="000000"/>
                </w:rPr>
                <w:t>02</w:t>
              </w:r>
              <w:r w:rsidRPr="00E1317E">
                <w:rPr>
                  <w:rStyle w:val="ae"/>
                  <w:rFonts w:hint="eastAsia"/>
                  <w:color w:val="000000"/>
                </w:rPr>
                <w:t>→</w:t>
              </w:r>
              <w:r w:rsidRPr="00E1317E">
                <w:rPr>
                  <w:rStyle w:val="ae"/>
                  <w:rFonts w:hint="eastAsia"/>
                  <w:color w:val="000000"/>
                </w:rPr>
                <w:t>A</w:t>
              </w:r>
              <w:r w:rsidRPr="00E1317E">
                <w:rPr>
                  <w:rStyle w:val="ae"/>
                  <w:color w:val="000000"/>
                </w:rPr>
                <w:t>02</w:t>
              </w:r>
              <w:r w:rsidRPr="00E1317E">
                <w:rPr>
                  <w:rStyle w:val="ae"/>
                  <w:rFonts w:hint="eastAsia"/>
                  <w:color w:val="000000"/>
                </w:rPr>
                <w:t>→</w:t>
              </w:r>
              <w:r w:rsidRPr="00E1317E">
                <w:rPr>
                  <w:rStyle w:val="ae"/>
                  <w:rFonts w:hint="eastAsia"/>
                  <w:color w:val="000000"/>
                </w:rPr>
                <w:t>B</w:t>
              </w:r>
              <w:r w:rsidRPr="00E1317E">
                <w:rPr>
                  <w:rStyle w:val="ae"/>
                  <w:color w:val="000000"/>
                </w:rPr>
                <w:t>02</w:t>
              </w:r>
            </w:ins>
          </w:p>
          <w:p w14:paraId="1D6B2674" w14:textId="77777777" w:rsidR="00E1317E" w:rsidRPr="00E1317E" w:rsidRDefault="00E1317E" w:rsidP="001157A4">
            <w:pPr>
              <w:rPr>
                <w:ins w:id="2990" w:author="오윤 권" w:date="2023-06-07T19:15:00Z"/>
                <w:rStyle w:val="ae"/>
                <w:color w:val="000000"/>
              </w:rPr>
            </w:pPr>
          </w:p>
        </w:tc>
      </w:tr>
    </w:tbl>
    <w:p w14:paraId="7A3F577D" w14:textId="77777777" w:rsidR="00E1317E" w:rsidRPr="004C0C80" w:rsidRDefault="00E1317E" w:rsidP="00E1317E">
      <w:pPr>
        <w:rPr>
          <w:ins w:id="2991" w:author="오윤 권" w:date="2023-06-07T19:15:00Z"/>
        </w:rPr>
      </w:pPr>
    </w:p>
    <w:p w14:paraId="29932C60" w14:textId="77777777" w:rsidR="00DF0643" w:rsidRPr="00E1317E" w:rsidRDefault="00DF0643" w:rsidP="00DF0643">
      <w:pPr>
        <w:rPr>
          <w:ins w:id="2992" w:author="오윤 권" w:date="2023-06-06T20:12:00Z"/>
          <w:rFonts w:hAnsi="맑은 고딕"/>
          <w:b/>
          <w:bCs/>
          <w:sz w:val="24"/>
        </w:rPr>
      </w:pPr>
    </w:p>
    <w:p w14:paraId="0A64890F" w14:textId="77777777" w:rsidR="00DF0643" w:rsidRDefault="00DF0643" w:rsidP="00DF0643">
      <w:pPr>
        <w:rPr>
          <w:ins w:id="2993" w:author="오윤 권" w:date="2023-06-06T20:12:00Z"/>
          <w:rFonts w:hAnsi="맑은 고딕"/>
          <w:b/>
          <w:bCs/>
          <w:sz w:val="24"/>
        </w:rPr>
      </w:pPr>
    </w:p>
    <w:p w14:paraId="40EC6D47" w14:textId="77777777" w:rsidR="00DF0643" w:rsidRDefault="00DF0643" w:rsidP="00DF0643">
      <w:pPr>
        <w:rPr>
          <w:ins w:id="2994" w:author="오윤 권" w:date="2023-06-06T20:12:00Z"/>
          <w:rFonts w:hAnsi="맑은 고딕"/>
          <w:b/>
          <w:bCs/>
          <w:sz w:val="24"/>
        </w:rPr>
      </w:pPr>
    </w:p>
    <w:p w14:paraId="48D770B4" w14:textId="77777777" w:rsidR="00DF0643" w:rsidRDefault="00DF0643" w:rsidP="00DF0643">
      <w:pPr>
        <w:rPr>
          <w:ins w:id="2995" w:author="오윤 권" w:date="2023-06-06T20:12:00Z"/>
          <w:rFonts w:hAnsi="맑은 고딕"/>
          <w:b/>
          <w:bCs/>
          <w:sz w:val="24"/>
        </w:rPr>
      </w:pPr>
    </w:p>
    <w:p w14:paraId="319955E4" w14:textId="77777777" w:rsidR="00DF0643" w:rsidRDefault="00DF0643" w:rsidP="00DF0643">
      <w:pPr>
        <w:rPr>
          <w:ins w:id="2996" w:author="오윤 권" w:date="2023-06-06T20:12:00Z"/>
          <w:rFonts w:hAnsi="맑은 고딕"/>
          <w:b/>
          <w:bCs/>
          <w:sz w:val="24"/>
        </w:rPr>
      </w:pPr>
    </w:p>
    <w:p w14:paraId="031AA3C6" w14:textId="77777777" w:rsidR="00DF0643" w:rsidRDefault="00DF0643" w:rsidP="00DF0643">
      <w:pPr>
        <w:rPr>
          <w:ins w:id="2997" w:author="오윤 권" w:date="2023-06-06T20:12:00Z"/>
          <w:rFonts w:hAnsi="맑은 고딕"/>
          <w:b/>
          <w:bCs/>
          <w:sz w:val="24"/>
        </w:rPr>
      </w:pPr>
    </w:p>
    <w:p w14:paraId="5B72603F" w14:textId="77777777" w:rsidR="00DF0643" w:rsidRDefault="00DF0643" w:rsidP="00DF0643">
      <w:pPr>
        <w:rPr>
          <w:ins w:id="2998" w:author="오윤 권" w:date="2023-06-06T20:12:00Z"/>
          <w:rFonts w:hAnsi="맑은 고딕"/>
          <w:b/>
          <w:bCs/>
          <w:sz w:val="24"/>
        </w:rPr>
      </w:pPr>
    </w:p>
    <w:p w14:paraId="2365DFA5" w14:textId="77777777" w:rsidR="00DF0643" w:rsidRDefault="00DF0643" w:rsidP="00DF0643">
      <w:pPr>
        <w:rPr>
          <w:ins w:id="2999" w:author="오윤 권" w:date="2023-06-06T20:12:00Z"/>
          <w:rFonts w:hAnsi="맑은 고딕"/>
          <w:b/>
          <w:bCs/>
          <w:sz w:val="24"/>
        </w:rPr>
      </w:pPr>
    </w:p>
    <w:p w14:paraId="661C88D6" w14:textId="77777777" w:rsidR="00DF0643" w:rsidRDefault="00DF0643" w:rsidP="00DF0643">
      <w:pPr>
        <w:rPr>
          <w:ins w:id="3000" w:author="오윤 권" w:date="2023-06-06T20:12:00Z"/>
          <w:rFonts w:hAnsi="맑은 고딕"/>
          <w:b/>
          <w:bCs/>
          <w:sz w:val="24"/>
        </w:rPr>
      </w:pPr>
    </w:p>
    <w:p w14:paraId="5F669046" w14:textId="77777777" w:rsidR="00DF0643" w:rsidRDefault="00DF0643" w:rsidP="00DF0643">
      <w:pPr>
        <w:rPr>
          <w:ins w:id="3001" w:author="오윤 권" w:date="2023-06-06T20:12:00Z"/>
          <w:rFonts w:hAnsi="맑은 고딕"/>
          <w:b/>
          <w:bCs/>
          <w:sz w:val="24"/>
        </w:rPr>
      </w:pPr>
    </w:p>
    <w:p w14:paraId="005E667A" w14:textId="77777777" w:rsidR="00DF0643" w:rsidRDefault="00DF0643" w:rsidP="00DF0643">
      <w:pPr>
        <w:rPr>
          <w:ins w:id="3002" w:author="오윤 권" w:date="2023-06-06T20:12:00Z"/>
          <w:rFonts w:hAnsi="맑은 고딕"/>
          <w:b/>
          <w:bCs/>
          <w:sz w:val="24"/>
        </w:rPr>
      </w:pPr>
    </w:p>
    <w:p w14:paraId="228E11A1" w14:textId="77777777" w:rsidR="00DF0643" w:rsidRDefault="00DF0643" w:rsidP="00DF0643">
      <w:pPr>
        <w:rPr>
          <w:ins w:id="3003" w:author="오윤 권" w:date="2023-06-06T20:12:00Z"/>
          <w:rFonts w:hAnsi="맑은 고딕"/>
          <w:b/>
          <w:bCs/>
          <w:sz w:val="24"/>
        </w:rPr>
      </w:pPr>
    </w:p>
    <w:p w14:paraId="22DD0B51" w14:textId="77777777" w:rsidR="00DF0643" w:rsidRDefault="00DF0643" w:rsidP="00DF0643">
      <w:pPr>
        <w:rPr>
          <w:ins w:id="3004" w:author="오윤 권" w:date="2023-06-06T20:12:00Z"/>
          <w:rFonts w:hAnsi="맑은 고딕"/>
          <w:b/>
          <w:bCs/>
          <w:sz w:val="24"/>
        </w:rPr>
      </w:pPr>
    </w:p>
    <w:p w14:paraId="2B4B1908" w14:textId="77777777" w:rsidR="00DF0643" w:rsidRPr="00DF0643" w:rsidRDefault="00DF0643" w:rsidP="00DF0643">
      <w:pPr>
        <w:rPr>
          <w:ins w:id="3005" w:author="오윤 권" w:date="2023-06-06T20:12:00Z"/>
          <w:rFonts w:ascii="맑은 고딕" w:hAnsi="맑은 고딕"/>
          <w:b/>
          <w:bCs/>
          <w:sz w:val="24"/>
        </w:rPr>
        <w:sectPr w:rsidR="00DF0643" w:rsidRPr="00DF0643" w:rsidSect="00DF0643">
          <w:headerReference w:type="default" r:id="rId17"/>
          <w:footerReference w:type="even" r:id="rId18"/>
          <w:footerReference w:type="default" r:id="rId19"/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  <w:ins w:id="3015" w:author="오윤 권" w:date="2023-06-06T20:12:00Z">
        <w:r w:rsidRPr="00DF0643">
          <w:rPr>
            <w:rFonts w:ascii="맑은 고딕" w:hAnsi="맑은 고딕" w:cs="돋움"/>
            <w:b/>
            <w:bCs/>
            <w:sz w:val="24"/>
          </w:rPr>
          <w:t xml:space="preserve">UC006: </w:t>
        </w:r>
        <w:r w:rsidRPr="00DF0643">
          <w:rPr>
            <w:rFonts w:ascii="맑은 고딕" w:hAnsi="맑은 고딕" w:cs="돋움" w:hint="eastAsia"/>
            <w:b/>
            <w:bCs/>
            <w:color w:val="000000"/>
            <w:sz w:val="24"/>
          </w:rPr>
          <w:t>작업을 추가한다.</w:t>
        </w:r>
      </w:ins>
    </w:p>
    <w:p w14:paraId="7B0C0E8F" w14:textId="77777777" w:rsidR="00DF0643" w:rsidRDefault="00DF0643" w:rsidP="00DF0643">
      <w:pPr>
        <w:rPr>
          <w:ins w:id="3016" w:author="오윤 권" w:date="2023-06-06T20:12:00Z"/>
          <w:rFonts w:ascii="맑은 고딕" w:hAnsi="맑은 고딕"/>
        </w:rPr>
        <w:sectPr w:rsidR="00DF0643" w:rsidSect="007E70C2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2FE9A82A" w14:textId="77777777" w:rsidTr="006E5161">
        <w:trPr>
          <w:ins w:id="301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8978F2B" w14:textId="77777777" w:rsidR="00DF0643" w:rsidRDefault="00DF0643" w:rsidP="006E5161">
            <w:pPr>
              <w:pStyle w:val="af"/>
              <w:rPr>
                <w:ins w:id="3018" w:author="오윤 권" w:date="2023-06-06T20:12:00Z"/>
                <w:rFonts w:ascii="맑은 고딕" w:eastAsia="맑은 고딕" w:hAnsi="맑은 고딕"/>
              </w:rPr>
            </w:pPr>
            <w:ins w:id="3019" w:author="오윤 권" w:date="2023-06-06T20:12:00Z">
              <w:r>
                <w:rPr>
                  <w:rFonts w:ascii="맑은 고딕" w:eastAsia="맑은 고딕" w:hAnsi="맑은 고딕" w:hint="eastAsia"/>
                </w:rPr>
                <w:lastRenderedPageBreak/>
                <w:t>설명</w:t>
              </w:r>
            </w:ins>
          </w:p>
        </w:tc>
        <w:tc>
          <w:tcPr>
            <w:tcW w:w="6974" w:type="dxa"/>
            <w:gridSpan w:val="2"/>
          </w:tcPr>
          <w:p w14:paraId="095C2AFC" w14:textId="77777777" w:rsidR="00DF0643" w:rsidRDefault="00DF0643" w:rsidP="006E5161">
            <w:pPr>
              <w:rPr>
                <w:ins w:id="3020" w:author="오윤 권" w:date="2023-06-06T20:12:00Z"/>
                <w:rStyle w:val="ae"/>
                <w:rFonts w:ascii="맑은 고딕" w:hAnsi="맑은 고딕"/>
              </w:rPr>
            </w:pPr>
            <w:ins w:id="3021" w:author="오윤 권" w:date="2023-06-06T20:12:00Z">
              <w:r>
                <w:rPr>
                  <w:rFonts w:ascii="맑은 고딕" w:hAnsi="맑은 고딕"/>
                </w:rPr>
                <w:t>새로운 작업 내용을 추가한다. 작업에는 작업 제목, 작업 내용을 작성할 수 있으며 작업 마감 날짜 설정한다.</w:t>
              </w:r>
            </w:ins>
          </w:p>
        </w:tc>
      </w:tr>
      <w:tr w:rsidR="00DF0643" w:rsidRPr="00B0767A" w14:paraId="402A0B18" w14:textId="77777777" w:rsidTr="006E5161">
        <w:trPr>
          <w:ins w:id="302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1E529F3" w14:textId="77777777" w:rsidR="00DF0643" w:rsidRDefault="00DF0643" w:rsidP="006E5161">
            <w:pPr>
              <w:pStyle w:val="af"/>
              <w:rPr>
                <w:ins w:id="3023" w:author="오윤 권" w:date="2023-06-06T20:12:00Z"/>
                <w:rFonts w:ascii="맑은 고딕" w:eastAsia="맑은 고딕" w:hAnsi="맑은 고딕"/>
              </w:rPr>
            </w:pPr>
            <w:ins w:id="3024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</w:tcPr>
          <w:p w14:paraId="3F872F30" w14:textId="77777777" w:rsidR="00DF0643" w:rsidRDefault="00DF0643" w:rsidP="006E5161">
            <w:pPr>
              <w:rPr>
                <w:ins w:id="3025" w:author="오윤 권" w:date="2023-06-06T20:12:00Z"/>
                <w:rStyle w:val="ae"/>
                <w:rFonts w:ascii="맑은 고딕" w:hAnsi="맑은 고딕"/>
              </w:rPr>
            </w:pPr>
            <w:ins w:id="3026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사용자</w:t>
              </w:r>
            </w:ins>
          </w:p>
        </w:tc>
      </w:tr>
      <w:tr w:rsidR="00DF0643" w:rsidRPr="00B0767A" w14:paraId="7ADC1713" w14:textId="77777777" w:rsidTr="006E5161">
        <w:trPr>
          <w:ins w:id="302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7F87C93" w14:textId="77777777" w:rsidR="00DF0643" w:rsidRDefault="00DF0643" w:rsidP="006E5161">
            <w:pPr>
              <w:pStyle w:val="af"/>
              <w:rPr>
                <w:ins w:id="3028" w:author="오윤 권" w:date="2023-06-06T20:12:00Z"/>
                <w:rFonts w:ascii="맑은 고딕" w:eastAsia="맑은 고딕" w:hAnsi="맑은 고딕"/>
              </w:rPr>
            </w:pPr>
            <w:ins w:id="3029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</w:tcPr>
          <w:p w14:paraId="02CFD99D" w14:textId="77777777" w:rsidR="00DF0643" w:rsidRDefault="00DF0643" w:rsidP="006E5161">
            <w:pPr>
              <w:rPr>
                <w:ins w:id="3030" w:author="오윤 권" w:date="2023-06-06T20:12:00Z"/>
                <w:rStyle w:val="ae"/>
                <w:rFonts w:ascii="맑은 고딕" w:hAnsi="맑은 고딕"/>
              </w:rPr>
            </w:pPr>
            <w:ins w:id="3031" w:author="오윤 권" w:date="2023-06-06T20:12:00Z">
              <w:r>
                <w:rPr>
                  <w:rStyle w:val="notion-enable-hover"/>
                  <w:rFonts w:ascii="맑은 고딕" w:hAnsi="맑은 고딕"/>
                </w:rPr>
                <w:t>작업 추가버튼을 누른다.</w:t>
              </w:r>
            </w:ins>
          </w:p>
        </w:tc>
      </w:tr>
      <w:tr w:rsidR="00DF0643" w:rsidRPr="00B0767A" w14:paraId="661EFDEF" w14:textId="77777777" w:rsidTr="006E5161">
        <w:trPr>
          <w:ins w:id="303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86E3933" w14:textId="77777777" w:rsidR="00DF0643" w:rsidRDefault="00DF0643" w:rsidP="006E5161">
            <w:pPr>
              <w:pStyle w:val="af"/>
              <w:rPr>
                <w:ins w:id="3033" w:author="오윤 권" w:date="2023-06-06T20:12:00Z"/>
                <w:rFonts w:ascii="맑은 고딕" w:eastAsia="맑은 고딕" w:hAnsi="맑은 고딕"/>
              </w:rPr>
            </w:pPr>
            <w:ins w:id="3034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</w:tcPr>
          <w:p w14:paraId="67954FB0" w14:textId="77777777" w:rsidR="00DF0643" w:rsidRDefault="00DF0643" w:rsidP="006E5161">
            <w:pPr>
              <w:rPr>
                <w:ins w:id="3035" w:author="오윤 권" w:date="2023-06-06T20:12:00Z"/>
                <w:rStyle w:val="ae"/>
                <w:rFonts w:ascii="맑은 고딕" w:hAnsi="맑은 고딕"/>
              </w:rPr>
            </w:pPr>
            <w:ins w:id="3036" w:author="오윤 권" w:date="2023-06-06T20:12:00Z">
              <w:r>
                <w:rPr>
                  <w:rFonts w:ascii="맑은 고딕" w:hAnsi="맑은 고딕"/>
                </w:rPr>
                <w:t>등록한 작업이 todo-list에 저장된다.</w:t>
              </w:r>
              <w:r>
                <w:rPr>
                  <w:rStyle w:val="ae"/>
                  <w:rFonts w:ascii="맑은 고딕" w:hAnsi="맑은 고딕" w:hint="eastAsia"/>
                </w:rPr>
                <w:t>.</w:t>
              </w:r>
            </w:ins>
          </w:p>
        </w:tc>
      </w:tr>
      <w:tr w:rsidR="00DF0643" w:rsidRPr="00B0767A" w14:paraId="031855AB" w14:textId="77777777" w:rsidTr="006E5161">
        <w:trPr>
          <w:ins w:id="3037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E00A259" w14:textId="77777777" w:rsidR="00DF0643" w:rsidRDefault="00DF0643" w:rsidP="006E5161">
            <w:pPr>
              <w:pStyle w:val="af"/>
              <w:rPr>
                <w:ins w:id="3038" w:author="오윤 권" w:date="2023-06-06T20:12:00Z"/>
                <w:rFonts w:ascii="맑은 고딕" w:eastAsia="맑은 고딕" w:hAnsi="맑은 고딕"/>
              </w:rPr>
            </w:pPr>
            <w:ins w:id="3039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9611916" w14:textId="77777777" w:rsidR="00DF0643" w:rsidRDefault="00DF0643" w:rsidP="006E5161">
            <w:pPr>
              <w:pStyle w:val="af"/>
              <w:rPr>
                <w:ins w:id="304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04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D0C11EB" w14:textId="77777777" w:rsidR="00DF0643" w:rsidRDefault="00DF0643" w:rsidP="006E5161">
            <w:pPr>
              <w:pStyle w:val="af"/>
              <w:jc w:val="both"/>
              <w:rPr>
                <w:ins w:id="304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04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작업추가버튼을 누른다</w:t>
              </w:r>
            </w:ins>
          </w:p>
        </w:tc>
      </w:tr>
      <w:tr w:rsidR="00DF0643" w:rsidRPr="00B0767A" w14:paraId="78009D93" w14:textId="77777777" w:rsidTr="006E5161">
        <w:trPr>
          <w:ins w:id="304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79B26CF" w14:textId="77777777" w:rsidR="00DF0643" w:rsidRDefault="00DF0643" w:rsidP="006E5161">
            <w:pPr>
              <w:jc w:val="center"/>
              <w:rPr>
                <w:ins w:id="3045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2CBB0D" w14:textId="77777777" w:rsidR="00DF0643" w:rsidRDefault="00DF0643" w:rsidP="006E5161">
            <w:pPr>
              <w:rPr>
                <w:ins w:id="3046" w:author="오윤 권" w:date="2023-06-06T20:12:00Z"/>
                <w:rStyle w:val="ae"/>
                <w:rFonts w:ascii="맑은 고딕" w:hAnsi="맑은 고딕"/>
              </w:rPr>
            </w:pPr>
            <w:ins w:id="3047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D10C920" w14:textId="77777777" w:rsidR="00DF0643" w:rsidRDefault="00DF0643" w:rsidP="006E5161">
            <w:pPr>
              <w:rPr>
                <w:ins w:id="3048" w:author="오윤 권" w:date="2023-06-06T20:12:00Z"/>
                <w:rStyle w:val="ae"/>
                <w:rFonts w:ascii="맑은 고딕" w:hAnsi="맑은 고딕"/>
              </w:rPr>
            </w:pPr>
            <w:ins w:id="3049" w:author="오윤 권" w:date="2023-06-06T20:12:00Z">
              <w:r>
                <w:rPr>
                  <w:rFonts w:ascii="맑은 고딕" w:hAnsi="맑은 고딕"/>
                </w:rPr>
                <w:t xml:space="preserve">내용을 채울 수 있는 작업 제목, 내용 작성 및 마감 날짜칸이 화면에 출력된다. </w:t>
              </w:r>
            </w:ins>
          </w:p>
        </w:tc>
      </w:tr>
      <w:tr w:rsidR="00DF0643" w:rsidRPr="00B0767A" w14:paraId="78517B50" w14:textId="77777777" w:rsidTr="006E5161">
        <w:trPr>
          <w:ins w:id="305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AA9FF25" w14:textId="77777777" w:rsidR="00DF0643" w:rsidRDefault="00DF0643" w:rsidP="006E5161">
            <w:pPr>
              <w:jc w:val="center"/>
              <w:rPr>
                <w:ins w:id="3051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AE1A43" w14:textId="77777777" w:rsidR="00DF0643" w:rsidRDefault="00DF0643" w:rsidP="006E5161">
            <w:pPr>
              <w:rPr>
                <w:ins w:id="3052" w:author="오윤 권" w:date="2023-06-06T20:12:00Z"/>
                <w:rFonts w:ascii="맑은 고딕" w:hAnsi="맑은 고딕"/>
              </w:rPr>
            </w:pPr>
            <w:ins w:id="3053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03264CB" w14:textId="77777777" w:rsidR="00DF0643" w:rsidRDefault="00DF0643" w:rsidP="006E5161">
            <w:pPr>
              <w:rPr>
                <w:ins w:id="3054" w:author="오윤 권" w:date="2023-06-06T20:12:00Z"/>
                <w:rFonts w:ascii="맑은 고딕" w:hAnsi="맑은 고딕"/>
              </w:rPr>
            </w:pPr>
            <w:ins w:id="3055" w:author="오윤 권" w:date="2023-06-06T20:12:00Z">
              <w:r>
                <w:rPr>
                  <w:rFonts w:ascii="맑은 고딕" w:hAnsi="맑은 고딕"/>
                </w:rPr>
                <w:t>화면에 ‘저장하시겠습니까?’문구를 출력한다.</w:t>
              </w:r>
            </w:ins>
          </w:p>
        </w:tc>
      </w:tr>
      <w:tr w:rsidR="00DF0643" w:rsidRPr="00B0767A" w14:paraId="2436FEDE" w14:textId="77777777" w:rsidTr="006E5161">
        <w:trPr>
          <w:ins w:id="305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8F49569" w14:textId="77777777" w:rsidR="00DF0643" w:rsidRDefault="00DF0643" w:rsidP="006E5161">
            <w:pPr>
              <w:jc w:val="center"/>
              <w:rPr>
                <w:ins w:id="3057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A14C5F9" w14:textId="77777777" w:rsidR="00DF0643" w:rsidRDefault="00DF0643" w:rsidP="006E5161">
            <w:pPr>
              <w:rPr>
                <w:ins w:id="3058" w:author="오윤 권" w:date="2023-06-06T20:12:00Z"/>
                <w:rFonts w:ascii="맑은 고딕" w:hAnsi="맑은 고딕"/>
              </w:rPr>
            </w:pPr>
            <w:ins w:id="3059" w:author="오윤 권" w:date="2023-06-06T20:12:00Z">
              <w:r>
                <w:rPr>
                  <w:rFonts w:ascii="맑은 고딕" w:hAnsi="맑은 고딕"/>
                </w:rPr>
                <w:t>B04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9FB995A" w14:textId="77777777" w:rsidR="00DF0643" w:rsidRDefault="00DF0643" w:rsidP="006E5161">
            <w:pPr>
              <w:rPr>
                <w:ins w:id="3060" w:author="오윤 권" w:date="2023-06-06T20:12:00Z"/>
                <w:rFonts w:ascii="맑은 고딕" w:hAnsi="맑은 고딕"/>
              </w:rPr>
            </w:pPr>
            <w:ins w:id="3061" w:author="오윤 권" w:date="2023-06-06T20:12:00Z">
              <w:r>
                <w:rPr>
                  <w:rFonts w:ascii="맑은 고딕" w:hAnsi="맑은 고딕"/>
                </w:rPr>
                <w:t>데이터베이스에 작성내용이 저장된다.</w:t>
              </w:r>
            </w:ins>
          </w:p>
        </w:tc>
      </w:tr>
      <w:tr w:rsidR="00DF0643" w:rsidRPr="00B0767A" w14:paraId="05AAA59F" w14:textId="77777777" w:rsidTr="006E5161">
        <w:trPr>
          <w:ins w:id="306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CDC5713" w14:textId="77777777" w:rsidR="00DF0643" w:rsidRDefault="00DF0643" w:rsidP="006E5161">
            <w:pPr>
              <w:pStyle w:val="af"/>
              <w:rPr>
                <w:ins w:id="3063" w:author="오윤 권" w:date="2023-06-06T20:12:00Z"/>
                <w:rFonts w:ascii="맑은 고딕" w:eastAsia="맑은 고딕" w:hAnsi="맑은 고딕"/>
              </w:rPr>
            </w:pPr>
            <w:ins w:id="3064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C05583B" w14:textId="77777777" w:rsidR="00DF0643" w:rsidRDefault="00DF0643" w:rsidP="006E5161">
            <w:pPr>
              <w:pStyle w:val="af"/>
              <w:rPr>
                <w:ins w:id="306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06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A03-1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416B1AA" w14:textId="77777777" w:rsidR="00DF0643" w:rsidRDefault="00DF0643" w:rsidP="006E5161">
            <w:pPr>
              <w:pStyle w:val="af"/>
              <w:rPr>
                <w:ins w:id="306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068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아니오를 선택한 경우 작업이 추가되지 않으며 B02로 되돌아간다.</w:t>
              </w:r>
            </w:ins>
          </w:p>
        </w:tc>
      </w:tr>
      <w:tr w:rsidR="00DF0643" w:rsidRPr="00B0767A" w14:paraId="5AF75867" w14:textId="77777777" w:rsidTr="006E5161">
        <w:trPr>
          <w:ins w:id="306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EA07696" w14:textId="77777777" w:rsidR="00DF0643" w:rsidRDefault="00DF0643" w:rsidP="006E5161">
            <w:pPr>
              <w:jc w:val="center"/>
              <w:rPr>
                <w:ins w:id="3070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CF250AD" w14:textId="77777777" w:rsidR="00DF0643" w:rsidRDefault="00DF0643" w:rsidP="006E5161">
            <w:pPr>
              <w:pStyle w:val="af"/>
              <w:rPr>
                <w:ins w:id="307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270DE42D" w14:textId="77777777" w:rsidR="00DF0643" w:rsidRDefault="00DF0643" w:rsidP="006E5161">
            <w:pPr>
              <w:pStyle w:val="af"/>
              <w:rPr>
                <w:ins w:id="307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38FCD879" w14:textId="77777777" w:rsidTr="006E5161">
        <w:trPr>
          <w:ins w:id="307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E076140" w14:textId="77777777" w:rsidR="00DF0643" w:rsidRDefault="00DF0643" w:rsidP="006E5161">
            <w:pPr>
              <w:pStyle w:val="af"/>
              <w:rPr>
                <w:ins w:id="3074" w:author="오윤 권" w:date="2023-06-06T20:12:00Z"/>
                <w:rFonts w:ascii="맑은 고딕" w:eastAsia="맑은 고딕" w:hAnsi="맑은 고딕"/>
              </w:rPr>
            </w:pPr>
            <w:ins w:id="3075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C2ABB6D" w14:textId="77777777" w:rsidR="00DF0643" w:rsidRDefault="00DF0643" w:rsidP="006E5161">
            <w:pPr>
              <w:pStyle w:val="af"/>
              <w:rPr>
                <w:ins w:id="307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6E652301" w14:textId="77777777" w:rsidR="00DF0643" w:rsidRDefault="00DF0643" w:rsidP="006E5161">
            <w:pPr>
              <w:pStyle w:val="af"/>
              <w:jc w:val="both"/>
              <w:rPr>
                <w:ins w:id="307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371DA430" w14:textId="77777777" w:rsidTr="006E5161">
        <w:trPr>
          <w:ins w:id="307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7095E37" w14:textId="77777777" w:rsidR="00DF0643" w:rsidRDefault="00DF0643" w:rsidP="006E5161">
            <w:pPr>
              <w:pStyle w:val="af"/>
              <w:rPr>
                <w:ins w:id="3079" w:author="오윤 권" w:date="2023-06-06T20:12:00Z"/>
                <w:rFonts w:ascii="맑은 고딕" w:eastAsia="맑은 고딕" w:hAnsi="맑은 고딕"/>
              </w:rPr>
            </w:pPr>
            <w:ins w:id="3080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1D705008" w14:textId="77777777" w:rsidR="00DF0643" w:rsidRDefault="00DF0643" w:rsidP="006E5161">
            <w:pPr>
              <w:rPr>
                <w:ins w:id="3081" w:author="오윤 권" w:date="2023-06-06T20:12:00Z"/>
                <w:rStyle w:val="ae"/>
                <w:rFonts w:ascii="맑은 고딕" w:hAnsi="맑은 고딕"/>
              </w:rPr>
            </w:pPr>
            <w:ins w:id="3082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78BAF388" w14:textId="77777777" w:rsidR="00DF0643" w:rsidRDefault="00DF0643" w:rsidP="006E5161">
            <w:pPr>
              <w:rPr>
                <w:ins w:id="3083" w:author="오윤 권" w:date="2023-06-06T20:12:00Z"/>
                <w:rStyle w:val="ae"/>
                <w:rFonts w:ascii="맑은 고딕" w:hAnsi="맑은 고딕"/>
              </w:rPr>
            </w:pPr>
            <w:ins w:id="3084" w:author="오윤 권" w:date="2023-06-06T20:12:00Z">
              <w:r>
                <w:rPr>
                  <w:rFonts w:ascii="맑은 고딕" w:hAnsi="맑은 고딕"/>
                </w:rPr>
                <w:t>B01 → B02 → B03 → B04</w:t>
              </w:r>
            </w:ins>
          </w:p>
        </w:tc>
      </w:tr>
      <w:tr w:rsidR="00DF0643" w:rsidRPr="00B0767A" w14:paraId="08D0175D" w14:textId="77777777" w:rsidTr="006E5161">
        <w:trPr>
          <w:ins w:id="308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730A1FA" w14:textId="77777777" w:rsidR="00DF0643" w:rsidRDefault="00DF0643" w:rsidP="006E5161">
            <w:pPr>
              <w:pStyle w:val="af"/>
              <w:rPr>
                <w:ins w:id="3086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6FC2B3CE" w14:textId="77777777" w:rsidR="00DF0643" w:rsidRDefault="00DF0643" w:rsidP="006E5161">
            <w:pPr>
              <w:rPr>
                <w:ins w:id="3087" w:author="오윤 권" w:date="2023-06-06T20:12:00Z"/>
                <w:rStyle w:val="ae"/>
                <w:rFonts w:ascii="맑은 고딕" w:hAnsi="맑은 고딕"/>
              </w:rPr>
            </w:pPr>
            <w:ins w:id="3088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1B78EAB0" w14:textId="77777777" w:rsidR="00DF0643" w:rsidRDefault="00DF0643" w:rsidP="006E5161">
            <w:pPr>
              <w:rPr>
                <w:ins w:id="3089" w:author="오윤 권" w:date="2023-06-06T20:12:00Z"/>
                <w:rStyle w:val="ae"/>
                <w:rFonts w:ascii="맑은 고딕" w:hAnsi="맑은 고딕"/>
              </w:rPr>
            </w:pPr>
            <w:ins w:id="3090" w:author="오윤 권" w:date="2023-06-06T20:12:00Z">
              <w:r>
                <w:rPr>
                  <w:rFonts w:ascii="맑은 고딕" w:hAnsi="맑은 고딕"/>
                </w:rPr>
                <w:t>B01 → B02 → B03 → A03-1 →B02</w:t>
              </w:r>
            </w:ins>
          </w:p>
        </w:tc>
      </w:tr>
    </w:tbl>
    <w:p w14:paraId="62E143B1" w14:textId="77777777" w:rsidR="00DF0643" w:rsidRDefault="00DF0643" w:rsidP="00DF0643">
      <w:pPr>
        <w:rPr>
          <w:ins w:id="3091" w:author="오윤 권" w:date="2023-06-06T20:13:00Z"/>
          <w:rFonts w:ascii="맑은 고딕" w:hAnsi="맑은 고딕" w:cs="돋움"/>
          <w:b/>
          <w:bCs/>
          <w:sz w:val="24"/>
        </w:rPr>
      </w:pPr>
    </w:p>
    <w:p w14:paraId="40F45ABB" w14:textId="77777777" w:rsidR="00DF0643" w:rsidRDefault="00DF0643" w:rsidP="00DF0643">
      <w:pPr>
        <w:rPr>
          <w:ins w:id="3092" w:author="오윤 권" w:date="2023-06-06T20:13:00Z"/>
          <w:rFonts w:ascii="맑은 고딕" w:hAnsi="맑은 고딕" w:cs="돋움"/>
          <w:b/>
          <w:bCs/>
          <w:sz w:val="24"/>
        </w:rPr>
      </w:pPr>
    </w:p>
    <w:p w14:paraId="15A6B366" w14:textId="77777777" w:rsidR="00DF0643" w:rsidRDefault="00DF0643" w:rsidP="00DF0643">
      <w:pPr>
        <w:rPr>
          <w:ins w:id="3093" w:author="오윤 권" w:date="2023-06-06T20:13:00Z"/>
          <w:rFonts w:ascii="맑은 고딕" w:hAnsi="맑은 고딕" w:cs="돋움"/>
          <w:b/>
          <w:bCs/>
          <w:sz w:val="24"/>
        </w:rPr>
      </w:pPr>
    </w:p>
    <w:p w14:paraId="3C72366C" w14:textId="77777777" w:rsidR="00DF0643" w:rsidRDefault="00DF0643" w:rsidP="00DF0643">
      <w:pPr>
        <w:rPr>
          <w:ins w:id="3094" w:author="오윤 권" w:date="2023-06-06T20:13:00Z"/>
          <w:rFonts w:ascii="맑은 고딕" w:hAnsi="맑은 고딕" w:cs="돋움"/>
          <w:b/>
          <w:bCs/>
          <w:sz w:val="24"/>
        </w:rPr>
      </w:pPr>
    </w:p>
    <w:p w14:paraId="1BDACFE0" w14:textId="77777777" w:rsidR="00DF0643" w:rsidRDefault="00DF0643" w:rsidP="00DF0643">
      <w:pPr>
        <w:rPr>
          <w:ins w:id="3095" w:author="오윤 권" w:date="2023-06-06T20:13:00Z"/>
          <w:rFonts w:ascii="맑은 고딕" w:hAnsi="맑은 고딕" w:cs="돋움"/>
          <w:b/>
          <w:bCs/>
          <w:sz w:val="24"/>
        </w:rPr>
      </w:pPr>
    </w:p>
    <w:p w14:paraId="36F8323C" w14:textId="77777777" w:rsidR="00DF0643" w:rsidRDefault="00DF0643" w:rsidP="00DF0643">
      <w:pPr>
        <w:rPr>
          <w:ins w:id="3096" w:author="오윤 권" w:date="2023-06-06T20:13:00Z"/>
          <w:rFonts w:ascii="맑은 고딕" w:hAnsi="맑은 고딕" w:cs="돋움"/>
          <w:b/>
          <w:bCs/>
          <w:sz w:val="24"/>
        </w:rPr>
      </w:pPr>
    </w:p>
    <w:p w14:paraId="62380DDC" w14:textId="77777777" w:rsidR="00DF0643" w:rsidRDefault="00DF0643" w:rsidP="00DF0643">
      <w:pPr>
        <w:rPr>
          <w:ins w:id="3097" w:author="오윤 권" w:date="2023-06-06T20:13:00Z"/>
          <w:rFonts w:ascii="맑은 고딕" w:hAnsi="맑은 고딕" w:cs="돋움"/>
          <w:b/>
          <w:bCs/>
          <w:sz w:val="24"/>
        </w:rPr>
      </w:pPr>
    </w:p>
    <w:p w14:paraId="53A0C7C0" w14:textId="77777777" w:rsidR="00DF0643" w:rsidRDefault="00DF0643" w:rsidP="00DF0643">
      <w:pPr>
        <w:rPr>
          <w:ins w:id="3098" w:author="오윤 권" w:date="2023-06-06T20:13:00Z"/>
          <w:rFonts w:ascii="맑은 고딕" w:hAnsi="맑은 고딕" w:cs="돋움"/>
          <w:b/>
          <w:bCs/>
          <w:sz w:val="24"/>
        </w:rPr>
      </w:pPr>
    </w:p>
    <w:p w14:paraId="321D11D1" w14:textId="14E295FD" w:rsidR="00DF0643" w:rsidRPr="0003288B" w:rsidRDefault="00DF0643" w:rsidP="00DF0643">
      <w:pPr>
        <w:rPr>
          <w:ins w:id="3099" w:author="오윤 권" w:date="2023-06-06T20:12:00Z"/>
          <w:rFonts w:ascii="맑은 고딕" w:hAnsi="맑은 고딕"/>
          <w:b/>
          <w:bCs/>
          <w:sz w:val="24"/>
        </w:rPr>
        <w:sectPr w:rsidR="00DF0643" w:rsidRPr="0003288B" w:rsidSect="0003288B">
          <w:headerReference w:type="default" r:id="rId20"/>
          <w:footerReference w:type="even" r:id="rId21"/>
          <w:footerReference w:type="default" r:id="rId22"/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  <w:ins w:id="3107" w:author="오윤 권" w:date="2023-06-06T20:12:00Z">
        <w:r w:rsidRPr="0003288B">
          <w:rPr>
            <w:rFonts w:ascii="맑은 고딕" w:hAnsi="맑은 고딕" w:cs="돋움"/>
            <w:b/>
            <w:bCs/>
            <w:sz w:val="24"/>
          </w:rPr>
          <w:t>UC00</w:t>
        </w:r>
        <w:r>
          <w:rPr>
            <w:rFonts w:ascii="맑은 고딕" w:hAnsi="맑은 고딕" w:cs="돋움"/>
            <w:b/>
            <w:bCs/>
            <w:sz w:val="24"/>
          </w:rPr>
          <w:t>7</w:t>
        </w:r>
        <w:r w:rsidRPr="0003288B">
          <w:rPr>
            <w:rFonts w:ascii="맑은 고딕" w:hAnsi="맑은 고딕" w:cs="돋움"/>
            <w:b/>
            <w:bCs/>
            <w:sz w:val="24"/>
          </w:rPr>
          <w:t xml:space="preserve">: </w:t>
        </w:r>
        <w:r w:rsidRPr="0003288B">
          <w:rPr>
            <w:rFonts w:ascii="맑은 고딕" w:hAnsi="맑은 고딕" w:cs="돋움" w:hint="eastAsia"/>
            <w:b/>
            <w:bCs/>
            <w:color w:val="000000"/>
            <w:sz w:val="24"/>
          </w:rPr>
          <w:t xml:space="preserve">작업을 </w:t>
        </w:r>
        <w:r>
          <w:rPr>
            <w:rFonts w:ascii="맑은 고딕" w:hAnsi="맑은 고딕" w:cs="돋움" w:hint="eastAsia"/>
            <w:b/>
            <w:bCs/>
            <w:color w:val="000000"/>
            <w:sz w:val="24"/>
          </w:rPr>
          <w:t>수정</w:t>
        </w:r>
        <w:r w:rsidRPr="0003288B">
          <w:rPr>
            <w:rFonts w:ascii="맑은 고딕" w:hAnsi="맑은 고딕" w:cs="돋움" w:hint="eastAsia"/>
            <w:b/>
            <w:bCs/>
            <w:color w:val="000000"/>
            <w:sz w:val="24"/>
          </w:rPr>
          <w:t>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09694FD6" w14:textId="77777777" w:rsidTr="006E5161">
        <w:trPr>
          <w:ins w:id="310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0416043" w14:textId="77777777" w:rsidR="00DF0643" w:rsidRDefault="00DF0643" w:rsidP="006E5161">
            <w:pPr>
              <w:pStyle w:val="af"/>
              <w:rPr>
                <w:ins w:id="3109" w:author="오윤 권" w:date="2023-06-06T20:12:00Z"/>
                <w:rFonts w:ascii="맑은 고딕" w:eastAsia="맑은 고딕" w:hAnsi="맑은 고딕"/>
              </w:rPr>
            </w:pPr>
            <w:ins w:id="3110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07169BF2" w14:textId="77777777" w:rsidR="00DF0643" w:rsidRDefault="00DF0643" w:rsidP="006E5161">
            <w:pPr>
              <w:rPr>
                <w:ins w:id="3111" w:author="오윤 권" w:date="2023-06-06T20:12:00Z"/>
                <w:rStyle w:val="ae"/>
                <w:rFonts w:ascii="맑은 고딕" w:hAnsi="맑은 고딕"/>
              </w:rPr>
            </w:pPr>
            <w:ins w:id="3112" w:author="오윤 권" w:date="2023-06-06T20:12:00Z">
              <w:r>
                <w:rPr>
                  <w:rFonts w:ascii="맑은 고딕" w:hAnsi="맑은 고딕"/>
                </w:rPr>
                <w:t>작업 수정에는 사전에 작성한 작업 제목, 작업 내용, 작업 마감 날짜를 수정 한다.</w:t>
              </w:r>
            </w:ins>
          </w:p>
        </w:tc>
      </w:tr>
      <w:tr w:rsidR="00DF0643" w:rsidRPr="00B0767A" w14:paraId="1835351B" w14:textId="77777777" w:rsidTr="006E5161">
        <w:trPr>
          <w:ins w:id="311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8286BB5" w14:textId="77777777" w:rsidR="00DF0643" w:rsidRDefault="00DF0643" w:rsidP="006E5161">
            <w:pPr>
              <w:pStyle w:val="af"/>
              <w:rPr>
                <w:ins w:id="3114" w:author="오윤 권" w:date="2023-06-06T20:12:00Z"/>
                <w:rFonts w:ascii="맑은 고딕" w:eastAsia="맑은 고딕" w:hAnsi="맑은 고딕"/>
              </w:rPr>
            </w:pPr>
            <w:ins w:id="3115" w:author="오윤 권" w:date="2023-06-06T20:12:00Z">
              <w:r>
                <w:rPr>
                  <w:rFonts w:ascii="맑은 고딕" w:eastAsia="맑은 고딕" w:hAnsi="맑은 고딕" w:hint="eastAsia"/>
                </w:rPr>
                <w:lastRenderedPageBreak/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31B8C39D" w14:textId="77777777" w:rsidR="00DF0643" w:rsidRDefault="00DF0643" w:rsidP="006E5161">
            <w:pPr>
              <w:rPr>
                <w:ins w:id="3116" w:author="오윤 권" w:date="2023-06-06T20:12:00Z"/>
                <w:rStyle w:val="ae"/>
                <w:rFonts w:ascii="맑은 고딕" w:hAnsi="맑은 고딕"/>
              </w:rPr>
            </w:pPr>
            <w:ins w:id="3117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7676BB78" w14:textId="77777777" w:rsidTr="006E5161">
        <w:trPr>
          <w:ins w:id="311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C4302D5" w14:textId="77777777" w:rsidR="00DF0643" w:rsidRDefault="00DF0643" w:rsidP="006E5161">
            <w:pPr>
              <w:pStyle w:val="af"/>
              <w:rPr>
                <w:ins w:id="3119" w:author="오윤 권" w:date="2023-06-06T20:12:00Z"/>
                <w:rFonts w:ascii="맑은 고딕" w:eastAsia="맑은 고딕" w:hAnsi="맑은 고딕"/>
              </w:rPr>
            </w:pPr>
            <w:ins w:id="3120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1D07DCB" w14:textId="77777777" w:rsidR="00DF0643" w:rsidRDefault="00DF0643" w:rsidP="006E5161">
            <w:pPr>
              <w:rPr>
                <w:ins w:id="3121" w:author="오윤 권" w:date="2023-06-06T20:12:00Z"/>
                <w:rStyle w:val="ae"/>
                <w:rFonts w:ascii="맑은 고딕" w:hAnsi="맑은 고딕"/>
              </w:rPr>
            </w:pPr>
            <w:ins w:id="3122" w:author="오윤 권" w:date="2023-06-06T20:12:00Z">
              <w:r>
                <w:rPr>
                  <w:rFonts w:ascii="맑은 고딕" w:hAnsi="맑은 고딕"/>
                </w:rPr>
                <w:t>기존 작업이 존재한 상태여야 한다.</w:t>
              </w:r>
            </w:ins>
          </w:p>
        </w:tc>
      </w:tr>
      <w:tr w:rsidR="00DF0643" w:rsidRPr="00B0767A" w14:paraId="03D17727" w14:textId="77777777" w:rsidTr="006E5161">
        <w:trPr>
          <w:ins w:id="312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402EBEC" w14:textId="77777777" w:rsidR="00DF0643" w:rsidRDefault="00DF0643" w:rsidP="006E5161">
            <w:pPr>
              <w:pStyle w:val="af"/>
              <w:rPr>
                <w:ins w:id="3124" w:author="오윤 권" w:date="2023-06-06T20:12:00Z"/>
                <w:rFonts w:ascii="맑은 고딕" w:eastAsia="맑은 고딕" w:hAnsi="맑은 고딕"/>
              </w:rPr>
            </w:pPr>
            <w:ins w:id="3125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3F2183FE" w14:textId="77777777" w:rsidR="00DF0643" w:rsidRPr="0003288B" w:rsidRDefault="00DF0643" w:rsidP="006E5161">
            <w:pPr>
              <w:rPr>
                <w:ins w:id="3126" w:author="오윤 권" w:date="2023-06-06T20:12:00Z"/>
                <w:rStyle w:val="ae"/>
                <w:rFonts w:ascii="맑은 고딕" w:hAnsi="맑은 고딕"/>
              </w:rPr>
            </w:pPr>
            <w:ins w:id="3127" w:author="오윤 권" w:date="2023-06-06T20:12:00Z">
              <w:r w:rsidRPr="0003288B">
                <w:rPr>
                  <w:rFonts w:ascii="맑은 고딕" w:hAnsi="맑은 고딕"/>
                </w:rPr>
                <w:t>기존 작업 작성 화면이 출력된다.</w:t>
              </w:r>
            </w:ins>
          </w:p>
        </w:tc>
      </w:tr>
      <w:tr w:rsidR="00DF0643" w:rsidRPr="00B0767A" w14:paraId="01E17E4D" w14:textId="77777777" w:rsidTr="006E5161">
        <w:trPr>
          <w:ins w:id="312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5D4B869" w14:textId="77777777" w:rsidR="00DF0643" w:rsidRDefault="00DF0643" w:rsidP="006E5161">
            <w:pPr>
              <w:pStyle w:val="af"/>
              <w:rPr>
                <w:ins w:id="3129" w:author="오윤 권" w:date="2023-06-06T20:12:00Z"/>
                <w:rFonts w:ascii="맑은 고딕" w:eastAsia="맑은 고딕" w:hAnsi="맑은 고딕"/>
              </w:rPr>
            </w:pPr>
            <w:ins w:id="3130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CB35230" w14:textId="77777777" w:rsidR="00DF0643" w:rsidRPr="0003288B" w:rsidRDefault="00DF0643" w:rsidP="006E5161">
            <w:pPr>
              <w:pStyle w:val="af"/>
              <w:rPr>
                <w:ins w:id="313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132" w:author="오윤 권" w:date="2023-06-06T20:12:00Z">
              <w:r w:rsidRPr="0003288B"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664BE33" w14:textId="77777777" w:rsidR="00DF0643" w:rsidRPr="0003288B" w:rsidRDefault="00DF0643" w:rsidP="006E5161">
            <w:pPr>
              <w:pStyle w:val="af"/>
              <w:jc w:val="both"/>
              <w:rPr>
                <w:ins w:id="313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134" w:author="오윤 권" w:date="2023-06-06T20:12:00Z">
              <w:r w:rsidRPr="0003288B">
                <w:rPr>
                  <w:rFonts w:ascii="맑은 고딕" w:eastAsia="맑은 고딕" w:hAnsi="맑은 고딕"/>
                  <w:b w:val="0"/>
                </w:rPr>
                <w:t>사용자는 작업 수정 버튼을 누른다.</w:t>
              </w:r>
            </w:ins>
          </w:p>
        </w:tc>
      </w:tr>
      <w:tr w:rsidR="00DF0643" w:rsidRPr="00B0767A" w14:paraId="5B0184D9" w14:textId="77777777" w:rsidTr="006E5161">
        <w:trPr>
          <w:ins w:id="313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2B7064C" w14:textId="77777777" w:rsidR="00DF0643" w:rsidRDefault="00DF0643" w:rsidP="006E5161">
            <w:pPr>
              <w:jc w:val="center"/>
              <w:rPr>
                <w:ins w:id="3136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795F8B" w14:textId="77777777" w:rsidR="00DF0643" w:rsidRPr="0003288B" w:rsidRDefault="00DF0643" w:rsidP="006E5161">
            <w:pPr>
              <w:rPr>
                <w:ins w:id="3137" w:author="오윤 권" w:date="2023-06-06T20:12:00Z"/>
                <w:rStyle w:val="ae"/>
                <w:rFonts w:ascii="맑은 고딕" w:hAnsi="맑은 고딕"/>
              </w:rPr>
            </w:pPr>
            <w:ins w:id="3138" w:author="오윤 권" w:date="2023-06-06T20:12:00Z">
              <w:r w:rsidRPr="0003288B"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552F805" w14:textId="77777777" w:rsidR="00DF0643" w:rsidRPr="0003288B" w:rsidRDefault="00DF0643" w:rsidP="006E5161">
            <w:pPr>
              <w:rPr>
                <w:ins w:id="3139" w:author="오윤 권" w:date="2023-06-06T20:12:00Z"/>
                <w:rStyle w:val="ae"/>
                <w:rFonts w:ascii="맑은 고딕" w:hAnsi="맑은 고딕"/>
              </w:rPr>
            </w:pPr>
            <w:ins w:id="3140" w:author="오윤 권" w:date="2023-06-06T20:12:00Z">
              <w:r w:rsidRPr="0003288B">
                <w:rPr>
                  <w:rFonts w:ascii="맑은 고딕" w:hAnsi="맑은 고딕"/>
                </w:rPr>
                <w:t>화면에 ‘수</w:t>
              </w:r>
              <w:r w:rsidRPr="0003288B">
                <w:rPr>
                  <w:rFonts w:ascii="맑은 고딕" w:hAnsi="맑은 고딕" w:hint="eastAsia"/>
                </w:rPr>
                <w:t>정</w:t>
              </w:r>
              <w:r w:rsidRPr="0003288B">
                <w:rPr>
                  <w:rFonts w:ascii="맑은 고딕" w:hAnsi="맑은 고딕"/>
                </w:rPr>
                <w:t>하시겠습니까?’문구를 출력한다.</w:t>
              </w:r>
            </w:ins>
          </w:p>
        </w:tc>
      </w:tr>
      <w:tr w:rsidR="00DF0643" w:rsidRPr="00B0767A" w14:paraId="633A16B5" w14:textId="77777777" w:rsidTr="006E5161">
        <w:trPr>
          <w:ins w:id="314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4527008" w14:textId="77777777" w:rsidR="00DF0643" w:rsidRDefault="00DF0643" w:rsidP="006E5161">
            <w:pPr>
              <w:jc w:val="center"/>
              <w:rPr>
                <w:ins w:id="3142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9A0D373" w14:textId="77777777" w:rsidR="00DF0643" w:rsidRPr="0003288B" w:rsidRDefault="00DF0643" w:rsidP="006E5161">
            <w:pPr>
              <w:rPr>
                <w:ins w:id="3143" w:author="오윤 권" w:date="2023-06-06T20:12:00Z"/>
                <w:rFonts w:ascii="맑은 고딕" w:hAnsi="맑은 고딕"/>
              </w:rPr>
            </w:pPr>
            <w:ins w:id="3144" w:author="오윤 권" w:date="2023-06-06T20:12:00Z">
              <w:r w:rsidRPr="0003288B"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9DCB5E0" w14:textId="77777777" w:rsidR="00DF0643" w:rsidRPr="0003288B" w:rsidRDefault="00DF0643" w:rsidP="006E5161">
            <w:pPr>
              <w:rPr>
                <w:ins w:id="3145" w:author="오윤 권" w:date="2023-06-06T20:12:00Z"/>
                <w:rFonts w:ascii="맑은 고딕" w:hAnsi="맑은 고딕"/>
              </w:rPr>
            </w:pPr>
            <w:ins w:id="3146" w:author="오윤 권" w:date="2023-06-06T20:12:00Z">
              <w:r w:rsidRPr="0003288B">
                <w:rPr>
                  <w:rFonts w:ascii="맑은 고딕" w:hAnsi="맑은 고딕"/>
                </w:rPr>
                <w:t>데이터베이스에 작성내용이 저장된다.</w:t>
              </w:r>
            </w:ins>
          </w:p>
        </w:tc>
      </w:tr>
      <w:tr w:rsidR="00DF0643" w:rsidRPr="00B0767A" w14:paraId="66AB15B2" w14:textId="77777777" w:rsidTr="006E5161">
        <w:trPr>
          <w:ins w:id="314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68610C5" w14:textId="77777777" w:rsidR="00DF0643" w:rsidRDefault="00DF0643" w:rsidP="006E5161">
            <w:pPr>
              <w:pStyle w:val="af"/>
              <w:rPr>
                <w:ins w:id="3148" w:author="오윤 권" w:date="2023-06-06T20:12:00Z"/>
                <w:rFonts w:ascii="맑은 고딕" w:eastAsia="맑은 고딕" w:hAnsi="맑은 고딕"/>
              </w:rPr>
            </w:pPr>
            <w:ins w:id="3149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03E2870" w14:textId="77777777" w:rsidR="00DF0643" w:rsidRPr="0003288B" w:rsidRDefault="00DF0643" w:rsidP="006E5161">
            <w:pPr>
              <w:pStyle w:val="af"/>
              <w:rPr>
                <w:ins w:id="315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151" w:author="오윤 권" w:date="2023-06-06T20:12:00Z">
              <w:r w:rsidRPr="0003288B"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BA2267C" w14:textId="77777777" w:rsidR="00DF0643" w:rsidRPr="0003288B" w:rsidRDefault="00DF0643" w:rsidP="006E5161">
            <w:pPr>
              <w:pStyle w:val="af"/>
              <w:rPr>
                <w:ins w:id="315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153" w:author="오윤 권" w:date="2023-06-06T20:12:00Z">
              <w:r w:rsidRPr="0003288B">
                <w:rPr>
                  <w:rFonts w:ascii="맑은 고딕" w:eastAsia="맑은 고딕" w:hAnsi="맑은 고딕"/>
                  <w:b w:val="0"/>
                </w:rPr>
                <w:t>사용자가 아니오를 선택한 경우 작업이 추가되지 않으며 B02로 되돌아간다.</w:t>
              </w:r>
            </w:ins>
          </w:p>
        </w:tc>
      </w:tr>
      <w:tr w:rsidR="00DF0643" w:rsidRPr="00B0767A" w14:paraId="22E85B1D" w14:textId="77777777" w:rsidTr="006E5161">
        <w:trPr>
          <w:ins w:id="315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C6C45C6" w14:textId="77777777" w:rsidR="00DF0643" w:rsidRDefault="00DF0643" w:rsidP="006E5161">
            <w:pPr>
              <w:pStyle w:val="af"/>
              <w:rPr>
                <w:ins w:id="3155" w:author="오윤 권" w:date="2023-06-06T20:12:00Z"/>
                <w:rFonts w:ascii="맑은 고딕" w:eastAsia="맑은 고딕" w:hAnsi="맑은 고딕"/>
              </w:rPr>
            </w:pPr>
            <w:ins w:id="3156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70BD9D49" w14:textId="77777777" w:rsidR="00DF0643" w:rsidRDefault="00DF0643" w:rsidP="006E5161">
            <w:pPr>
              <w:pStyle w:val="af"/>
              <w:rPr>
                <w:ins w:id="315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3547E9FD" w14:textId="77777777" w:rsidR="00DF0643" w:rsidRDefault="00DF0643" w:rsidP="006E5161">
            <w:pPr>
              <w:pStyle w:val="af"/>
              <w:jc w:val="both"/>
              <w:rPr>
                <w:ins w:id="315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63DDF64A" w14:textId="77777777" w:rsidTr="006E5161">
        <w:trPr>
          <w:ins w:id="3159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6FC36F6" w14:textId="77777777" w:rsidR="00DF0643" w:rsidRDefault="00DF0643" w:rsidP="006E5161">
            <w:pPr>
              <w:pStyle w:val="af"/>
              <w:rPr>
                <w:ins w:id="3160" w:author="오윤 권" w:date="2023-06-06T20:12:00Z"/>
                <w:rFonts w:ascii="맑은 고딕" w:eastAsia="맑은 고딕" w:hAnsi="맑은 고딕"/>
              </w:rPr>
            </w:pPr>
            <w:ins w:id="3161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54D54386" w14:textId="77777777" w:rsidR="00DF0643" w:rsidRDefault="00DF0643" w:rsidP="006E5161">
            <w:pPr>
              <w:rPr>
                <w:ins w:id="3162" w:author="오윤 권" w:date="2023-06-06T20:12:00Z"/>
                <w:rStyle w:val="ae"/>
                <w:rFonts w:ascii="맑은 고딕" w:hAnsi="맑은 고딕"/>
              </w:rPr>
            </w:pPr>
            <w:ins w:id="3163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148C4273" w14:textId="77777777" w:rsidR="00DF0643" w:rsidRDefault="00DF0643" w:rsidP="006E5161">
            <w:pPr>
              <w:rPr>
                <w:ins w:id="3164" w:author="오윤 권" w:date="2023-06-06T20:12:00Z"/>
                <w:rStyle w:val="ae"/>
                <w:rFonts w:ascii="맑은 고딕" w:hAnsi="맑은 고딕"/>
              </w:rPr>
            </w:pPr>
            <w:ins w:id="3165" w:author="오윤 권" w:date="2023-06-06T20:12:00Z">
              <w:r>
                <w:rPr>
                  <w:rFonts w:ascii="맑은 고딕" w:hAnsi="맑은 고딕"/>
                </w:rPr>
                <w:t>B01 → B02 → B03</w:t>
              </w:r>
            </w:ins>
          </w:p>
        </w:tc>
      </w:tr>
      <w:tr w:rsidR="00DF0643" w:rsidRPr="00B0767A" w14:paraId="534B45F8" w14:textId="77777777" w:rsidTr="006E5161">
        <w:trPr>
          <w:ins w:id="316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53E5DC8" w14:textId="77777777" w:rsidR="00DF0643" w:rsidRDefault="00DF0643" w:rsidP="006E5161">
            <w:pPr>
              <w:pStyle w:val="af"/>
              <w:rPr>
                <w:ins w:id="3167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54A0A6E2" w14:textId="77777777" w:rsidR="00DF0643" w:rsidRDefault="00DF0643" w:rsidP="006E5161">
            <w:pPr>
              <w:rPr>
                <w:ins w:id="3168" w:author="오윤 권" w:date="2023-06-06T20:12:00Z"/>
                <w:rStyle w:val="ae"/>
                <w:rFonts w:ascii="맑은 고딕" w:hAnsi="맑은 고딕"/>
              </w:rPr>
            </w:pPr>
            <w:ins w:id="3169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322F1527" w14:textId="77777777" w:rsidR="00DF0643" w:rsidRDefault="00DF0643" w:rsidP="006E5161">
            <w:pPr>
              <w:rPr>
                <w:ins w:id="3170" w:author="오윤 권" w:date="2023-06-06T20:12:00Z"/>
                <w:rStyle w:val="ae"/>
                <w:rFonts w:ascii="맑은 고딕" w:hAnsi="맑은 고딕"/>
              </w:rPr>
            </w:pPr>
            <w:ins w:id="3171" w:author="오윤 권" w:date="2023-06-06T20:12:00Z">
              <w:r>
                <w:rPr>
                  <w:rFonts w:ascii="맑은 고딕" w:hAnsi="맑은 고딕"/>
                </w:rPr>
                <w:t>B01 → B02 → A02-1 → B02</w:t>
              </w:r>
            </w:ins>
          </w:p>
        </w:tc>
      </w:tr>
    </w:tbl>
    <w:p w14:paraId="09C81BE8" w14:textId="77777777" w:rsidR="00DF0643" w:rsidRDefault="00DF0643" w:rsidP="00DF0643">
      <w:pPr>
        <w:rPr>
          <w:ins w:id="3172" w:author="오윤 권" w:date="2023-06-06T20:12:00Z"/>
          <w:rFonts w:ascii="맑은 고딕" w:hAnsi="맑은 고딕"/>
        </w:rPr>
      </w:pPr>
    </w:p>
    <w:p w14:paraId="0C6690F9" w14:textId="77777777" w:rsidR="00DF0643" w:rsidRDefault="00DF0643" w:rsidP="00DF0643">
      <w:pPr>
        <w:rPr>
          <w:ins w:id="3173" w:author="오윤 권" w:date="2023-06-06T20:13:00Z"/>
          <w:rFonts w:ascii="맑은 고딕" w:hAnsi="맑은 고딕" w:cs="돋움"/>
          <w:b/>
          <w:bCs/>
          <w:sz w:val="24"/>
        </w:rPr>
      </w:pPr>
    </w:p>
    <w:p w14:paraId="504E0AD8" w14:textId="77777777" w:rsidR="00DF0643" w:rsidRDefault="00DF0643" w:rsidP="00DF0643">
      <w:pPr>
        <w:rPr>
          <w:ins w:id="3174" w:author="오윤 권" w:date="2023-06-06T20:13:00Z"/>
          <w:rFonts w:ascii="맑은 고딕" w:hAnsi="맑은 고딕" w:cs="돋움"/>
          <w:b/>
          <w:bCs/>
          <w:sz w:val="24"/>
        </w:rPr>
      </w:pPr>
    </w:p>
    <w:p w14:paraId="5488D753" w14:textId="77777777" w:rsidR="00DF0643" w:rsidRDefault="00DF0643" w:rsidP="00DF0643">
      <w:pPr>
        <w:rPr>
          <w:ins w:id="3175" w:author="오윤 권" w:date="2023-06-06T20:13:00Z"/>
          <w:rFonts w:ascii="맑은 고딕" w:hAnsi="맑은 고딕" w:cs="돋움"/>
          <w:b/>
          <w:bCs/>
          <w:sz w:val="24"/>
        </w:rPr>
      </w:pPr>
    </w:p>
    <w:p w14:paraId="02AF1E19" w14:textId="77777777" w:rsidR="00DF0643" w:rsidRDefault="00DF0643" w:rsidP="00DF0643">
      <w:pPr>
        <w:rPr>
          <w:ins w:id="3176" w:author="오윤 권" w:date="2023-06-06T20:13:00Z"/>
          <w:rFonts w:ascii="맑은 고딕" w:hAnsi="맑은 고딕" w:cs="돋움"/>
          <w:b/>
          <w:bCs/>
          <w:sz w:val="24"/>
        </w:rPr>
      </w:pPr>
    </w:p>
    <w:p w14:paraId="2644E7CB" w14:textId="77777777" w:rsidR="00DF0643" w:rsidRDefault="00DF0643" w:rsidP="00DF0643">
      <w:pPr>
        <w:rPr>
          <w:ins w:id="3177" w:author="오윤 권" w:date="2023-06-06T20:13:00Z"/>
          <w:rFonts w:ascii="맑은 고딕" w:hAnsi="맑은 고딕" w:cs="돋움"/>
          <w:b/>
          <w:bCs/>
          <w:sz w:val="24"/>
        </w:rPr>
      </w:pPr>
    </w:p>
    <w:p w14:paraId="2414FD59" w14:textId="77777777" w:rsidR="00DF0643" w:rsidRDefault="00DF0643" w:rsidP="00DF0643">
      <w:pPr>
        <w:rPr>
          <w:ins w:id="3178" w:author="오윤 권" w:date="2023-06-06T20:13:00Z"/>
          <w:rFonts w:ascii="맑은 고딕" w:hAnsi="맑은 고딕" w:cs="돋움"/>
          <w:b/>
          <w:bCs/>
          <w:sz w:val="24"/>
        </w:rPr>
      </w:pPr>
    </w:p>
    <w:p w14:paraId="67F87855" w14:textId="77777777" w:rsidR="00DF0643" w:rsidRDefault="00DF0643" w:rsidP="00DF0643">
      <w:pPr>
        <w:rPr>
          <w:ins w:id="3179" w:author="오윤 권" w:date="2023-06-06T20:13:00Z"/>
          <w:rFonts w:ascii="맑은 고딕" w:hAnsi="맑은 고딕" w:cs="돋움"/>
          <w:b/>
          <w:bCs/>
          <w:sz w:val="24"/>
        </w:rPr>
      </w:pPr>
    </w:p>
    <w:p w14:paraId="5F905F06" w14:textId="77777777" w:rsidR="00DF0643" w:rsidRDefault="00DF0643" w:rsidP="00DF0643">
      <w:pPr>
        <w:rPr>
          <w:ins w:id="3180" w:author="오윤 권" w:date="2023-06-06T20:13:00Z"/>
          <w:rFonts w:ascii="맑은 고딕" w:hAnsi="맑은 고딕" w:cs="돋움"/>
          <w:b/>
          <w:bCs/>
          <w:sz w:val="24"/>
        </w:rPr>
      </w:pPr>
    </w:p>
    <w:p w14:paraId="437E31BD" w14:textId="77777777" w:rsidR="00DF0643" w:rsidRDefault="00DF0643" w:rsidP="00DF0643">
      <w:pPr>
        <w:rPr>
          <w:ins w:id="3181" w:author="오윤 권" w:date="2023-06-06T20:13:00Z"/>
          <w:rFonts w:ascii="맑은 고딕" w:hAnsi="맑은 고딕" w:cs="돋움"/>
          <w:b/>
          <w:bCs/>
          <w:sz w:val="24"/>
        </w:rPr>
      </w:pPr>
    </w:p>
    <w:p w14:paraId="4E850229" w14:textId="77777777" w:rsidR="00DF0643" w:rsidRDefault="00DF0643" w:rsidP="00DF0643">
      <w:pPr>
        <w:rPr>
          <w:ins w:id="3182" w:author="오윤 권" w:date="2023-06-06T20:13:00Z"/>
          <w:rFonts w:ascii="맑은 고딕" w:hAnsi="맑은 고딕" w:cs="돋움"/>
          <w:b/>
          <w:bCs/>
          <w:sz w:val="24"/>
        </w:rPr>
      </w:pPr>
    </w:p>
    <w:p w14:paraId="5CE33A78" w14:textId="5B470483" w:rsidR="00DF0643" w:rsidRPr="0003288B" w:rsidRDefault="00DF0643" w:rsidP="00DF0643">
      <w:pPr>
        <w:rPr>
          <w:ins w:id="3183" w:author="오윤 권" w:date="2023-06-06T20:12:00Z"/>
          <w:rFonts w:ascii="맑은 고딕" w:hAnsi="맑은 고딕"/>
          <w:b/>
          <w:bCs/>
          <w:sz w:val="24"/>
        </w:rPr>
        <w:sectPr w:rsidR="00DF0643" w:rsidRPr="0003288B" w:rsidSect="0003288B">
          <w:headerReference w:type="default" r:id="rId23"/>
          <w:footerReference w:type="even" r:id="rId24"/>
          <w:footerReference w:type="default" r:id="rId25"/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  <w:ins w:id="3193" w:author="오윤 권" w:date="2023-06-06T20:12:00Z">
        <w:r w:rsidRPr="0003288B">
          <w:rPr>
            <w:rFonts w:ascii="맑은 고딕" w:hAnsi="맑은 고딕" w:cs="돋움"/>
            <w:b/>
            <w:bCs/>
            <w:sz w:val="24"/>
          </w:rPr>
          <w:t>UC00</w:t>
        </w:r>
        <w:r>
          <w:rPr>
            <w:rFonts w:ascii="맑은 고딕" w:hAnsi="맑은 고딕" w:cs="돋움"/>
            <w:b/>
            <w:bCs/>
            <w:sz w:val="24"/>
          </w:rPr>
          <w:t>8</w:t>
        </w:r>
        <w:r w:rsidRPr="0003288B">
          <w:rPr>
            <w:rFonts w:ascii="맑은 고딕" w:hAnsi="맑은 고딕" w:cs="돋움"/>
            <w:b/>
            <w:bCs/>
            <w:sz w:val="24"/>
          </w:rPr>
          <w:t xml:space="preserve">: </w:t>
        </w:r>
        <w:r w:rsidRPr="0003288B">
          <w:rPr>
            <w:rFonts w:ascii="맑은 고딕" w:hAnsi="맑은 고딕" w:cs="돋움" w:hint="eastAsia"/>
            <w:b/>
            <w:bCs/>
            <w:color w:val="000000"/>
            <w:sz w:val="24"/>
          </w:rPr>
          <w:t xml:space="preserve">작업을 </w:t>
        </w:r>
        <w:r>
          <w:rPr>
            <w:rFonts w:ascii="맑은 고딕" w:hAnsi="맑은 고딕" w:cs="돋움" w:hint="eastAsia"/>
            <w:b/>
            <w:bCs/>
            <w:color w:val="000000"/>
            <w:sz w:val="24"/>
          </w:rPr>
          <w:t>삭제</w:t>
        </w:r>
        <w:r w:rsidRPr="0003288B">
          <w:rPr>
            <w:rFonts w:ascii="맑은 고딕" w:hAnsi="맑은 고딕" w:cs="돋움" w:hint="eastAsia"/>
            <w:b/>
            <w:bCs/>
            <w:color w:val="000000"/>
            <w:sz w:val="24"/>
          </w:rPr>
          <w:t>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02E7CC24" w14:textId="77777777" w:rsidTr="006E5161">
        <w:trPr>
          <w:ins w:id="319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446E75C" w14:textId="77777777" w:rsidR="00DF0643" w:rsidRDefault="00DF0643" w:rsidP="006E5161">
            <w:pPr>
              <w:pStyle w:val="af"/>
              <w:rPr>
                <w:ins w:id="3195" w:author="오윤 권" w:date="2023-06-06T20:12:00Z"/>
                <w:rFonts w:ascii="맑은 고딕" w:eastAsia="맑은 고딕" w:hAnsi="맑은 고딕"/>
              </w:rPr>
            </w:pPr>
            <w:ins w:id="3196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7F267F1F" w14:textId="77777777" w:rsidR="00DF0643" w:rsidRDefault="00DF0643" w:rsidP="006E5161">
            <w:pPr>
              <w:rPr>
                <w:ins w:id="3197" w:author="오윤 권" w:date="2023-06-06T20:12:00Z"/>
                <w:rStyle w:val="ae"/>
                <w:rFonts w:ascii="맑은 고딕" w:hAnsi="맑은 고딕"/>
              </w:rPr>
            </w:pPr>
            <w:ins w:id="3198" w:author="오윤 권" w:date="2023-06-06T20:12:00Z">
              <w:r>
                <w:rPr>
                  <w:rFonts w:ascii="맑은 고딕" w:hAnsi="맑은 고딕"/>
                </w:rPr>
                <w:t>기존에 작성한 작업을 삭제한다.</w:t>
              </w:r>
            </w:ins>
          </w:p>
        </w:tc>
      </w:tr>
      <w:tr w:rsidR="00DF0643" w:rsidRPr="00B0767A" w14:paraId="69018EDC" w14:textId="77777777" w:rsidTr="006E5161">
        <w:trPr>
          <w:ins w:id="319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18F2892" w14:textId="77777777" w:rsidR="00DF0643" w:rsidRDefault="00DF0643" w:rsidP="006E5161">
            <w:pPr>
              <w:pStyle w:val="af"/>
              <w:rPr>
                <w:ins w:id="3200" w:author="오윤 권" w:date="2023-06-06T20:12:00Z"/>
                <w:rFonts w:ascii="맑은 고딕" w:eastAsia="맑은 고딕" w:hAnsi="맑은 고딕"/>
              </w:rPr>
            </w:pPr>
            <w:ins w:id="3201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3C1411F4" w14:textId="77777777" w:rsidR="00DF0643" w:rsidRDefault="00DF0643" w:rsidP="006E5161">
            <w:pPr>
              <w:rPr>
                <w:ins w:id="3202" w:author="오윤 권" w:date="2023-06-06T20:12:00Z"/>
                <w:rStyle w:val="ae"/>
                <w:rFonts w:ascii="맑은 고딕" w:hAnsi="맑은 고딕"/>
              </w:rPr>
            </w:pPr>
            <w:ins w:id="3203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44A641D6" w14:textId="77777777" w:rsidTr="006E5161">
        <w:trPr>
          <w:ins w:id="320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BD28A39" w14:textId="77777777" w:rsidR="00DF0643" w:rsidRDefault="00DF0643" w:rsidP="006E5161">
            <w:pPr>
              <w:pStyle w:val="af"/>
              <w:rPr>
                <w:ins w:id="3205" w:author="오윤 권" w:date="2023-06-06T20:12:00Z"/>
                <w:rFonts w:ascii="맑은 고딕" w:eastAsia="맑은 고딕" w:hAnsi="맑은 고딕"/>
              </w:rPr>
            </w:pPr>
            <w:ins w:id="3206" w:author="오윤 권" w:date="2023-06-06T20:12:00Z">
              <w:r>
                <w:rPr>
                  <w:rFonts w:ascii="맑은 고딕" w:eastAsia="맑은 고딕" w:hAnsi="맑은 고딕" w:hint="eastAsia"/>
                </w:rPr>
                <w:lastRenderedPageBreak/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570DBA05" w14:textId="77777777" w:rsidR="00DF0643" w:rsidRDefault="00DF0643" w:rsidP="006E5161">
            <w:pPr>
              <w:rPr>
                <w:ins w:id="3207" w:author="오윤 권" w:date="2023-06-06T20:12:00Z"/>
                <w:rStyle w:val="ae"/>
                <w:rFonts w:ascii="맑은 고딕" w:hAnsi="맑은 고딕"/>
              </w:rPr>
            </w:pPr>
            <w:ins w:id="3208" w:author="오윤 권" w:date="2023-06-06T20:12:00Z">
              <w:r>
                <w:rPr>
                  <w:rFonts w:ascii="맑은 고딕" w:hAnsi="맑은 고딕"/>
                </w:rPr>
                <w:t>사용자가 작업을 추가한 상태여야한다.</w:t>
              </w:r>
            </w:ins>
          </w:p>
        </w:tc>
      </w:tr>
      <w:tr w:rsidR="00DF0643" w:rsidRPr="00B0767A" w14:paraId="2B3C11E7" w14:textId="77777777" w:rsidTr="006E5161">
        <w:trPr>
          <w:ins w:id="320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938776C" w14:textId="77777777" w:rsidR="00DF0643" w:rsidRDefault="00DF0643" w:rsidP="006E5161">
            <w:pPr>
              <w:pStyle w:val="af"/>
              <w:rPr>
                <w:ins w:id="3210" w:author="오윤 권" w:date="2023-06-06T20:12:00Z"/>
                <w:rFonts w:ascii="맑은 고딕" w:eastAsia="맑은 고딕" w:hAnsi="맑은 고딕"/>
              </w:rPr>
            </w:pPr>
            <w:ins w:id="3211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64A4B6B" w14:textId="77777777" w:rsidR="00DF0643" w:rsidRDefault="00DF0643" w:rsidP="006E5161">
            <w:pPr>
              <w:rPr>
                <w:ins w:id="3212" w:author="오윤 권" w:date="2023-06-06T20:12:00Z"/>
                <w:rStyle w:val="ae"/>
                <w:rFonts w:ascii="맑은 고딕" w:hAnsi="맑은 고딕"/>
              </w:rPr>
            </w:pPr>
            <w:ins w:id="3213" w:author="오윤 권" w:date="2023-06-06T20:12:00Z">
              <w:r>
                <w:rPr>
                  <w:rFonts w:ascii="맑은 고딕" w:hAnsi="맑은 고딕"/>
                </w:rPr>
                <w:t>기존의 작성했던 작업이 삭제된다.</w:t>
              </w:r>
            </w:ins>
          </w:p>
        </w:tc>
      </w:tr>
      <w:tr w:rsidR="00DF0643" w:rsidRPr="00B0767A" w14:paraId="492A8B80" w14:textId="77777777" w:rsidTr="006E5161">
        <w:trPr>
          <w:ins w:id="3214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A879014" w14:textId="77777777" w:rsidR="00DF0643" w:rsidRDefault="00DF0643" w:rsidP="006E5161">
            <w:pPr>
              <w:pStyle w:val="af"/>
              <w:rPr>
                <w:ins w:id="3215" w:author="오윤 권" w:date="2023-06-06T20:12:00Z"/>
                <w:rFonts w:ascii="맑은 고딕" w:eastAsia="맑은 고딕" w:hAnsi="맑은 고딕"/>
              </w:rPr>
            </w:pPr>
            <w:ins w:id="3216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7DAF1BD7" w14:textId="77777777" w:rsidR="00DF0643" w:rsidRDefault="00DF0643" w:rsidP="006E5161">
            <w:pPr>
              <w:pStyle w:val="af"/>
              <w:rPr>
                <w:ins w:id="321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218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1CBF95F" w14:textId="77777777" w:rsidR="00DF0643" w:rsidRDefault="00DF0643" w:rsidP="006E5161">
            <w:pPr>
              <w:pStyle w:val="af"/>
              <w:jc w:val="both"/>
              <w:rPr>
                <w:ins w:id="321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22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사용자는 삭제하고자 하는 작업을 선택한다.</w:t>
              </w:r>
            </w:ins>
          </w:p>
        </w:tc>
      </w:tr>
      <w:tr w:rsidR="00DF0643" w:rsidRPr="00B0767A" w14:paraId="0FA3064D" w14:textId="77777777" w:rsidTr="006E5161">
        <w:trPr>
          <w:ins w:id="322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0368D1D" w14:textId="77777777" w:rsidR="00DF0643" w:rsidRDefault="00DF0643" w:rsidP="006E5161">
            <w:pPr>
              <w:jc w:val="center"/>
              <w:rPr>
                <w:ins w:id="3222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7D03C52" w14:textId="77777777" w:rsidR="00DF0643" w:rsidRDefault="00DF0643" w:rsidP="006E5161">
            <w:pPr>
              <w:rPr>
                <w:ins w:id="3223" w:author="오윤 권" w:date="2023-06-06T20:12:00Z"/>
                <w:rStyle w:val="ae"/>
                <w:rFonts w:ascii="맑은 고딕" w:hAnsi="맑은 고딕"/>
              </w:rPr>
            </w:pPr>
            <w:ins w:id="3224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AA6E4C4" w14:textId="77777777" w:rsidR="00DF0643" w:rsidRDefault="00DF0643" w:rsidP="006E5161">
            <w:pPr>
              <w:rPr>
                <w:ins w:id="3225" w:author="오윤 권" w:date="2023-06-06T20:12:00Z"/>
                <w:rStyle w:val="ae"/>
                <w:rFonts w:ascii="맑은 고딕" w:hAnsi="맑은 고딕"/>
              </w:rPr>
            </w:pPr>
            <w:ins w:id="3226" w:author="오윤 권" w:date="2023-06-06T20:12:00Z">
              <w:r>
                <w:rPr>
                  <w:rFonts w:ascii="맑은 고딕" w:hAnsi="맑은 고딕"/>
                </w:rPr>
                <w:t>화면에 ‘삭제하시겠습니까?’라는 문구를 출력한다.</w:t>
              </w:r>
            </w:ins>
          </w:p>
        </w:tc>
      </w:tr>
      <w:tr w:rsidR="00DF0643" w:rsidRPr="00B0767A" w14:paraId="59088A57" w14:textId="77777777" w:rsidTr="006E5161">
        <w:trPr>
          <w:ins w:id="322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C357C4E" w14:textId="77777777" w:rsidR="00DF0643" w:rsidRDefault="00DF0643" w:rsidP="006E5161">
            <w:pPr>
              <w:jc w:val="center"/>
              <w:rPr>
                <w:ins w:id="3228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AEEAF5A" w14:textId="77777777" w:rsidR="00DF0643" w:rsidRDefault="00DF0643" w:rsidP="006E5161">
            <w:pPr>
              <w:rPr>
                <w:ins w:id="3229" w:author="오윤 권" w:date="2023-06-06T20:12:00Z"/>
                <w:rStyle w:val="ae"/>
                <w:rFonts w:ascii="맑은 고딕" w:hAnsi="맑은 고딕"/>
              </w:rPr>
            </w:pPr>
            <w:ins w:id="3230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1C9E2A5" w14:textId="77777777" w:rsidR="00DF0643" w:rsidRDefault="00DF0643" w:rsidP="006E5161">
            <w:pPr>
              <w:rPr>
                <w:ins w:id="3231" w:author="오윤 권" w:date="2023-06-06T20:12:00Z"/>
                <w:rStyle w:val="ae"/>
                <w:rFonts w:ascii="맑은 고딕" w:hAnsi="맑은 고딕"/>
              </w:rPr>
            </w:pPr>
            <w:ins w:id="3232" w:author="오윤 권" w:date="2023-06-06T20:12:00Z">
              <w:r>
                <w:rPr>
                  <w:rFonts w:ascii="맑은 고딕" w:hAnsi="맑은 고딕"/>
                </w:rPr>
                <w:t>화면에 ‘예’ ,’아니오’라는 문구를 출력한다.</w:t>
              </w:r>
            </w:ins>
          </w:p>
        </w:tc>
      </w:tr>
      <w:tr w:rsidR="00DF0643" w:rsidRPr="00B0767A" w14:paraId="6C27B984" w14:textId="77777777" w:rsidTr="006E5161">
        <w:trPr>
          <w:ins w:id="323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7B00080" w14:textId="77777777" w:rsidR="00DF0643" w:rsidRDefault="00DF0643" w:rsidP="006E5161">
            <w:pPr>
              <w:jc w:val="center"/>
              <w:rPr>
                <w:ins w:id="3234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10009E" w14:textId="77777777" w:rsidR="00DF0643" w:rsidRDefault="00DF0643" w:rsidP="006E5161">
            <w:pPr>
              <w:rPr>
                <w:ins w:id="3235" w:author="오윤 권" w:date="2023-06-06T20:12:00Z"/>
                <w:rStyle w:val="ae"/>
                <w:rFonts w:ascii="맑은 고딕" w:hAnsi="맑은 고딕"/>
              </w:rPr>
            </w:pPr>
            <w:ins w:id="3236" w:author="오윤 권" w:date="2023-06-06T20:12:00Z">
              <w:r>
                <w:rPr>
                  <w:rFonts w:ascii="맑은 고딕" w:hAnsi="맑은 고딕"/>
                </w:rPr>
                <w:t>B04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EF4B099" w14:textId="77777777" w:rsidR="00DF0643" w:rsidRDefault="00DF0643" w:rsidP="006E5161">
            <w:pPr>
              <w:rPr>
                <w:ins w:id="3237" w:author="오윤 권" w:date="2023-06-06T20:12:00Z"/>
                <w:rStyle w:val="ae"/>
                <w:rFonts w:ascii="맑은 고딕" w:hAnsi="맑은 고딕"/>
              </w:rPr>
            </w:pPr>
            <w:ins w:id="3238" w:author="오윤 권" w:date="2023-06-06T20:12:00Z">
              <w:r>
                <w:rPr>
                  <w:rFonts w:ascii="맑은 고딕" w:hAnsi="맑은 고딕"/>
                </w:rPr>
                <w:t>사용자는 ‘예’버튼을 선택한다.</w:t>
              </w:r>
            </w:ins>
          </w:p>
        </w:tc>
      </w:tr>
      <w:tr w:rsidR="00DF0643" w:rsidRPr="00B0767A" w14:paraId="4131E3FC" w14:textId="77777777" w:rsidTr="006E5161">
        <w:trPr>
          <w:ins w:id="323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B04F849" w14:textId="77777777" w:rsidR="00DF0643" w:rsidRDefault="00DF0643" w:rsidP="006E5161">
            <w:pPr>
              <w:jc w:val="center"/>
              <w:rPr>
                <w:ins w:id="3240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8B5E1C3" w14:textId="77777777" w:rsidR="00DF0643" w:rsidRDefault="00DF0643" w:rsidP="006E5161">
            <w:pPr>
              <w:rPr>
                <w:ins w:id="3241" w:author="오윤 권" w:date="2023-06-06T20:12:00Z"/>
                <w:rStyle w:val="ae"/>
                <w:rFonts w:ascii="맑은 고딕" w:hAnsi="맑은 고딕"/>
              </w:rPr>
            </w:pPr>
            <w:ins w:id="3242" w:author="오윤 권" w:date="2023-06-06T20:12:00Z">
              <w:r>
                <w:rPr>
                  <w:rFonts w:ascii="맑은 고딕" w:hAnsi="맑은 고딕"/>
                </w:rPr>
                <w:t>B05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4A2B622" w14:textId="77777777" w:rsidR="00DF0643" w:rsidRDefault="00DF0643" w:rsidP="006E5161">
            <w:pPr>
              <w:rPr>
                <w:ins w:id="3243" w:author="오윤 권" w:date="2023-06-06T20:12:00Z"/>
                <w:rStyle w:val="ae"/>
                <w:rFonts w:ascii="맑은 고딕" w:hAnsi="맑은 고딕"/>
              </w:rPr>
            </w:pPr>
            <w:ins w:id="3244" w:author="오윤 권" w:date="2023-06-06T20:12:00Z">
              <w:r>
                <w:rPr>
                  <w:rFonts w:ascii="맑은 고딕" w:hAnsi="맑은 고딕"/>
                </w:rPr>
                <w:t>선택된 문서는 삭제된다</w:t>
              </w:r>
            </w:ins>
          </w:p>
        </w:tc>
      </w:tr>
      <w:tr w:rsidR="00DF0643" w:rsidRPr="00B0767A" w14:paraId="6EA6E1FE" w14:textId="77777777" w:rsidTr="006E5161">
        <w:trPr>
          <w:ins w:id="324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20405C7" w14:textId="77777777" w:rsidR="00DF0643" w:rsidRDefault="00DF0643" w:rsidP="006E5161">
            <w:pPr>
              <w:pStyle w:val="af"/>
              <w:rPr>
                <w:ins w:id="3246" w:author="오윤 권" w:date="2023-06-06T20:12:00Z"/>
                <w:rFonts w:ascii="맑은 고딕" w:eastAsia="맑은 고딕" w:hAnsi="맑은 고딕"/>
              </w:rPr>
            </w:pPr>
            <w:ins w:id="3247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F5E64DB" w14:textId="77777777" w:rsidR="00DF0643" w:rsidRDefault="00DF0643" w:rsidP="006E5161">
            <w:pPr>
              <w:pStyle w:val="af"/>
              <w:rPr>
                <w:ins w:id="324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249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A03-1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34FFCED" w14:textId="77777777" w:rsidR="00DF0643" w:rsidRDefault="00DF0643" w:rsidP="006E5161">
            <w:pPr>
              <w:pStyle w:val="af"/>
              <w:rPr>
                <w:ins w:id="325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25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아니오를 선택한 경우 작업은 삭제되지 않으며 선택된 작업은 보존된다.</w:t>
              </w:r>
            </w:ins>
          </w:p>
        </w:tc>
      </w:tr>
      <w:tr w:rsidR="00DF0643" w:rsidRPr="00B0767A" w14:paraId="161FAE87" w14:textId="77777777" w:rsidTr="006E5161">
        <w:trPr>
          <w:ins w:id="325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338BB92" w14:textId="77777777" w:rsidR="00DF0643" w:rsidRDefault="00DF0643" w:rsidP="006E5161">
            <w:pPr>
              <w:pStyle w:val="af"/>
              <w:rPr>
                <w:ins w:id="3253" w:author="오윤 권" w:date="2023-06-06T20:12:00Z"/>
                <w:rFonts w:ascii="맑은 고딕" w:eastAsia="맑은 고딕" w:hAnsi="맑은 고딕"/>
              </w:rPr>
            </w:pPr>
            <w:ins w:id="3254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28091E8" w14:textId="77777777" w:rsidR="00DF0643" w:rsidRDefault="00DF0643" w:rsidP="006E5161">
            <w:pPr>
              <w:pStyle w:val="af"/>
              <w:rPr>
                <w:ins w:id="325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25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E03-1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96A17CC" w14:textId="77777777" w:rsidR="00DF0643" w:rsidRDefault="00DF0643" w:rsidP="006E5161">
            <w:pPr>
              <w:pStyle w:val="af"/>
              <w:jc w:val="both"/>
              <w:rPr>
                <w:ins w:id="325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258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선택을 하지 않고 1분이 경과한 경우 ‘작업삭제를 다시 시도해주세요.’라는 문구를 화면에 출력한 후 본래의 화면으로 되돌아간다.</w:t>
              </w:r>
            </w:ins>
          </w:p>
        </w:tc>
      </w:tr>
      <w:tr w:rsidR="00DF0643" w:rsidRPr="00B0767A" w14:paraId="1CE36C1E" w14:textId="77777777" w:rsidTr="006E5161">
        <w:trPr>
          <w:ins w:id="325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8772B1C" w14:textId="77777777" w:rsidR="00DF0643" w:rsidRDefault="00DF0643" w:rsidP="006E5161">
            <w:pPr>
              <w:pStyle w:val="af"/>
              <w:rPr>
                <w:ins w:id="3260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EBDC89B" w14:textId="77777777" w:rsidR="00DF0643" w:rsidRDefault="00DF0643" w:rsidP="006E5161">
            <w:pPr>
              <w:rPr>
                <w:ins w:id="3261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</w:tcPr>
          <w:p w14:paraId="01C5D0AF" w14:textId="77777777" w:rsidR="00DF0643" w:rsidRDefault="00DF0643" w:rsidP="006E5161">
            <w:pPr>
              <w:rPr>
                <w:ins w:id="3262" w:author="오윤 권" w:date="2023-06-06T20:12:00Z"/>
                <w:rStyle w:val="ae"/>
                <w:rFonts w:ascii="맑은 고딕" w:hAnsi="맑은 고딕"/>
              </w:rPr>
            </w:pPr>
            <w:ins w:id="3263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..</w:t>
              </w:r>
            </w:ins>
          </w:p>
        </w:tc>
      </w:tr>
      <w:tr w:rsidR="00DF0643" w:rsidRPr="00B0767A" w14:paraId="01F07C5B" w14:textId="77777777" w:rsidTr="006E5161">
        <w:trPr>
          <w:ins w:id="3264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BB78AA0" w14:textId="77777777" w:rsidR="00DF0643" w:rsidRDefault="00DF0643" w:rsidP="006E5161">
            <w:pPr>
              <w:pStyle w:val="af"/>
              <w:rPr>
                <w:ins w:id="3265" w:author="오윤 권" w:date="2023-06-06T20:12:00Z"/>
                <w:rFonts w:ascii="맑은 고딕" w:eastAsia="맑은 고딕" w:hAnsi="맑은 고딕"/>
              </w:rPr>
            </w:pPr>
            <w:ins w:id="3266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2B4DF0CC" w14:textId="77777777" w:rsidR="00DF0643" w:rsidRDefault="00DF0643" w:rsidP="006E5161">
            <w:pPr>
              <w:rPr>
                <w:ins w:id="3267" w:author="오윤 권" w:date="2023-06-06T20:12:00Z"/>
                <w:rStyle w:val="ae"/>
                <w:rFonts w:ascii="맑은 고딕" w:hAnsi="맑은 고딕"/>
              </w:rPr>
            </w:pPr>
            <w:ins w:id="3268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681B7F53" w14:textId="77777777" w:rsidR="00DF0643" w:rsidRDefault="00DF0643" w:rsidP="006E5161">
            <w:pPr>
              <w:rPr>
                <w:ins w:id="3269" w:author="오윤 권" w:date="2023-06-06T20:12:00Z"/>
                <w:rStyle w:val="ae"/>
                <w:rFonts w:ascii="맑은 고딕" w:hAnsi="맑은 고딕"/>
              </w:rPr>
            </w:pPr>
            <w:ins w:id="3270" w:author="오윤 권" w:date="2023-06-06T20:12:00Z">
              <w:r>
                <w:rPr>
                  <w:rFonts w:ascii="맑은 고딕" w:hAnsi="맑은 고딕"/>
                </w:rPr>
                <w:t>B01 → B02 → B03 → B04 → B05</w:t>
              </w:r>
            </w:ins>
          </w:p>
        </w:tc>
      </w:tr>
      <w:tr w:rsidR="00DF0643" w:rsidRPr="00B0767A" w14:paraId="32763D27" w14:textId="77777777" w:rsidTr="006E5161">
        <w:trPr>
          <w:ins w:id="327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1DF6370" w14:textId="77777777" w:rsidR="00DF0643" w:rsidRDefault="00DF0643" w:rsidP="006E5161">
            <w:pPr>
              <w:pStyle w:val="af"/>
              <w:rPr>
                <w:ins w:id="3272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1F671E4" w14:textId="77777777" w:rsidR="00DF0643" w:rsidRDefault="00DF0643" w:rsidP="006E5161">
            <w:pPr>
              <w:rPr>
                <w:ins w:id="3273" w:author="오윤 권" w:date="2023-06-06T20:12:00Z"/>
                <w:rStyle w:val="ae"/>
                <w:rFonts w:ascii="맑은 고딕" w:hAnsi="맑은 고딕"/>
              </w:rPr>
            </w:pPr>
            <w:ins w:id="3274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167C1D21" w14:textId="77777777" w:rsidR="00DF0643" w:rsidRDefault="00DF0643" w:rsidP="006E5161">
            <w:pPr>
              <w:rPr>
                <w:ins w:id="3275" w:author="오윤 권" w:date="2023-06-06T20:12:00Z"/>
                <w:rStyle w:val="ae"/>
                <w:rFonts w:ascii="맑은 고딕" w:hAnsi="맑은 고딕"/>
              </w:rPr>
            </w:pPr>
            <w:ins w:id="3276" w:author="오윤 권" w:date="2023-06-06T20:12:00Z">
              <w:r>
                <w:rPr>
                  <w:rFonts w:ascii="맑은 고딕" w:hAnsi="맑은 고딕"/>
                </w:rPr>
                <w:t>B01 → B02 → B03 → A03-1 → B01</w:t>
              </w:r>
            </w:ins>
          </w:p>
        </w:tc>
      </w:tr>
      <w:tr w:rsidR="00DF0643" w:rsidRPr="00B0767A" w14:paraId="2509E30C" w14:textId="77777777" w:rsidTr="006E5161">
        <w:trPr>
          <w:ins w:id="327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D14C38D" w14:textId="77777777" w:rsidR="00DF0643" w:rsidRDefault="00DF0643" w:rsidP="006E5161">
            <w:pPr>
              <w:pStyle w:val="af"/>
              <w:rPr>
                <w:ins w:id="3278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209EF5E1" w14:textId="77777777" w:rsidR="00DF0643" w:rsidRDefault="00DF0643" w:rsidP="006E5161">
            <w:pPr>
              <w:rPr>
                <w:ins w:id="3279" w:author="오윤 권" w:date="2023-06-06T20:12:00Z"/>
                <w:rStyle w:val="ae"/>
                <w:rFonts w:ascii="맑은 고딕" w:hAnsi="맑은 고딕"/>
              </w:rPr>
            </w:pPr>
            <w:ins w:id="3280" w:author="오윤 권" w:date="2023-06-06T20:12:00Z">
              <w:r>
                <w:rPr>
                  <w:rFonts w:ascii="맑은 고딕" w:hAnsi="맑은 고딕"/>
                </w:rPr>
                <w:t>SN003</w:t>
              </w:r>
            </w:ins>
          </w:p>
        </w:tc>
        <w:tc>
          <w:tcPr>
            <w:tcW w:w="6042" w:type="dxa"/>
            <w:vAlign w:val="center"/>
          </w:tcPr>
          <w:p w14:paraId="0D4B83BF" w14:textId="77777777" w:rsidR="00DF0643" w:rsidRDefault="00DF0643" w:rsidP="006E5161">
            <w:pPr>
              <w:rPr>
                <w:ins w:id="3281" w:author="오윤 권" w:date="2023-06-06T20:12:00Z"/>
                <w:rStyle w:val="ae"/>
                <w:rFonts w:ascii="맑은 고딕" w:hAnsi="맑은 고딕"/>
              </w:rPr>
            </w:pPr>
            <w:ins w:id="3282" w:author="오윤 권" w:date="2023-06-06T20:12:00Z">
              <w:r>
                <w:rPr>
                  <w:rFonts w:ascii="맑은 고딕" w:hAnsi="맑은 고딕"/>
                </w:rPr>
                <w:t>B01 → B02 → B03 → E03-1</w:t>
              </w:r>
            </w:ins>
          </w:p>
        </w:tc>
      </w:tr>
    </w:tbl>
    <w:p w14:paraId="075800BB" w14:textId="77777777" w:rsidR="00DF0643" w:rsidRDefault="00DF0643" w:rsidP="00DF0643">
      <w:pPr>
        <w:rPr>
          <w:ins w:id="3283" w:author="오윤 권" w:date="2023-06-06T20:12:00Z"/>
          <w:rFonts w:ascii="맑은 고딕" w:hAnsi="맑은 고딕"/>
        </w:rPr>
      </w:pPr>
    </w:p>
    <w:p w14:paraId="5620B058" w14:textId="77777777" w:rsidR="00DF0643" w:rsidRDefault="00DF0643" w:rsidP="00DF0643">
      <w:pPr>
        <w:rPr>
          <w:ins w:id="3284" w:author="오윤 권" w:date="2023-06-06T20:12:00Z"/>
          <w:rFonts w:ascii="맑은 고딕" w:hAnsi="맑은 고딕"/>
        </w:rPr>
      </w:pPr>
    </w:p>
    <w:p w14:paraId="28C67DA2" w14:textId="77777777" w:rsidR="00DF0643" w:rsidRDefault="00DF0643" w:rsidP="00DF0643">
      <w:pPr>
        <w:rPr>
          <w:ins w:id="3285" w:author="오윤 권" w:date="2023-06-06T20:13:00Z"/>
          <w:rFonts w:ascii="맑은 고딕" w:hAnsi="맑은 고딕" w:cs="돋움"/>
          <w:b/>
          <w:bCs/>
          <w:sz w:val="24"/>
        </w:rPr>
      </w:pPr>
    </w:p>
    <w:p w14:paraId="47188FED" w14:textId="77777777" w:rsidR="00DF0643" w:rsidRDefault="00DF0643" w:rsidP="00DF0643">
      <w:pPr>
        <w:rPr>
          <w:ins w:id="3286" w:author="오윤 권" w:date="2023-06-06T20:13:00Z"/>
          <w:rFonts w:ascii="맑은 고딕" w:hAnsi="맑은 고딕" w:cs="돋움"/>
          <w:b/>
          <w:bCs/>
          <w:sz w:val="24"/>
        </w:rPr>
      </w:pPr>
    </w:p>
    <w:p w14:paraId="5037C42B" w14:textId="77777777" w:rsidR="00DF0643" w:rsidRDefault="00DF0643" w:rsidP="00DF0643">
      <w:pPr>
        <w:rPr>
          <w:ins w:id="3287" w:author="오윤 권" w:date="2023-06-06T20:13:00Z"/>
          <w:rFonts w:ascii="맑은 고딕" w:hAnsi="맑은 고딕" w:cs="돋움"/>
          <w:b/>
          <w:bCs/>
          <w:sz w:val="24"/>
        </w:rPr>
      </w:pPr>
    </w:p>
    <w:p w14:paraId="309A70BB" w14:textId="77777777" w:rsidR="00DF0643" w:rsidRDefault="00DF0643" w:rsidP="00DF0643">
      <w:pPr>
        <w:rPr>
          <w:ins w:id="3288" w:author="오윤 권" w:date="2023-06-06T20:13:00Z"/>
          <w:rFonts w:ascii="맑은 고딕" w:hAnsi="맑은 고딕" w:cs="돋움"/>
          <w:b/>
          <w:bCs/>
          <w:sz w:val="24"/>
        </w:rPr>
      </w:pPr>
    </w:p>
    <w:p w14:paraId="47BEF439" w14:textId="77777777" w:rsidR="00DF0643" w:rsidRDefault="00DF0643" w:rsidP="00DF0643">
      <w:pPr>
        <w:rPr>
          <w:ins w:id="3289" w:author="오윤 권" w:date="2023-06-06T20:13:00Z"/>
          <w:rFonts w:ascii="맑은 고딕" w:hAnsi="맑은 고딕" w:cs="돋움"/>
          <w:b/>
          <w:bCs/>
          <w:sz w:val="24"/>
        </w:rPr>
      </w:pPr>
    </w:p>
    <w:p w14:paraId="79CAF4C9" w14:textId="77777777" w:rsidR="00DF0643" w:rsidRDefault="00DF0643" w:rsidP="00DF0643">
      <w:pPr>
        <w:rPr>
          <w:ins w:id="3290" w:author="오윤 권" w:date="2023-06-06T20:13:00Z"/>
          <w:rFonts w:ascii="맑은 고딕" w:hAnsi="맑은 고딕" w:cs="돋움"/>
          <w:b/>
          <w:bCs/>
          <w:sz w:val="24"/>
        </w:rPr>
      </w:pPr>
    </w:p>
    <w:p w14:paraId="64022601" w14:textId="77777777" w:rsidR="00DF0643" w:rsidRDefault="00DF0643" w:rsidP="00DF0643">
      <w:pPr>
        <w:rPr>
          <w:ins w:id="3291" w:author="오윤 권" w:date="2023-06-06T20:13:00Z"/>
          <w:rFonts w:ascii="맑은 고딕" w:hAnsi="맑은 고딕" w:cs="돋움"/>
          <w:b/>
          <w:bCs/>
          <w:sz w:val="24"/>
        </w:rPr>
      </w:pPr>
    </w:p>
    <w:p w14:paraId="3F19F277" w14:textId="7A1DCB03" w:rsidR="00DF0643" w:rsidRPr="0003288B" w:rsidRDefault="00DF0643" w:rsidP="00DF0643">
      <w:pPr>
        <w:rPr>
          <w:ins w:id="3292" w:author="오윤 권" w:date="2023-06-06T20:12:00Z"/>
          <w:rFonts w:ascii="맑은 고딕" w:hAnsi="맑은 고딕"/>
          <w:b/>
          <w:bCs/>
          <w:sz w:val="24"/>
        </w:rPr>
        <w:sectPr w:rsidR="00DF0643" w:rsidRPr="0003288B" w:rsidSect="0003288B">
          <w:headerReference w:type="default" r:id="rId26"/>
          <w:footerReference w:type="even" r:id="rId27"/>
          <w:footerReference w:type="default" r:id="rId28"/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  <w:ins w:id="3302" w:author="오윤 권" w:date="2023-06-06T20:12:00Z">
        <w:r w:rsidRPr="0003288B">
          <w:rPr>
            <w:rFonts w:ascii="맑은 고딕" w:hAnsi="맑은 고딕" w:cs="돋움"/>
            <w:b/>
            <w:bCs/>
            <w:sz w:val="24"/>
          </w:rPr>
          <w:t>UC00</w:t>
        </w:r>
        <w:r>
          <w:rPr>
            <w:rFonts w:ascii="맑은 고딕" w:hAnsi="맑은 고딕" w:cs="돋움"/>
            <w:b/>
            <w:bCs/>
            <w:sz w:val="24"/>
          </w:rPr>
          <w:t>9</w:t>
        </w:r>
        <w:r w:rsidRPr="0003288B">
          <w:rPr>
            <w:rFonts w:ascii="맑은 고딕" w:hAnsi="맑은 고딕" w:cs="돋움"/>
            <w:b/>
            <w:bCs/>
            <w:sz w:val="24"/>
          </w:rPr>
          <w:t xml:space="preserve">: </w:t>
        </w:r>
        <w:r w:rsidRPr="0003288B">
          <w:rPr>
            <w:rFonts w:ascii="맑은 고딕" w:hAnsi="맑은 고딕" w:cs="돋움" w:hint="eastAsia"/>
            <w:b/>
            <w:bCs/>
            <w:color w:val="000000"/>
            <w:sz w:val="24"/>
          </w:rPr>
          <w:t xml:space="preserve">작업을 </w:t>
        </w:r>
        <w:r>
          <w:rPr>
            <w:rFonts w:ascii="맑은 고딕" w:hAnsi="맑은 고딕" w:cs="돋움" w:hint="eastAsia"/>
            <w:b/>
            <w:bCs/>
            <w:color w:val="000000"/>
            <w:sz w:val="24"/>
          </w:rPr>
          <w:t>완료한다.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333F20C6" w14:textId="77777777" w:rsidTr="006E5161">
        <w:trPr>
          <w:ins w:id="330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177988B" w14:textId="77777777" w:rsidR="00DF0643" w:rsidRDefault="00DF0643" w:rsidP="006E5161">
            <w:pPr>
              <w:pStyle w:val="af"/>
              <w:rPr>
                <w:ins w:id="3304" w:author="오윤 권" w:date="2023-06-06T20:12:00Z"/>
                <w:rFonts w:ascii="맑은 고딕" w:eastAsia="맑은 고딕" w:hAnsi="맑은 고딕"/>
              </w:rPr>
            </w:pPr>
            <w:ins w:id="3305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4423FA1E" w14:textId="77777777" w:rsidR="00DF0643" w:rsidRDefault="00DF0643" w:rsidP="006E5161">
            <w:pPr>
              <w:rPr>
                <w:ins w:id="3306" w:author="오윤 권" w:date="2023-06-06T20:12:00Z"/>
                <w:rStyle w:val="ae"/>
                <w:rFonts w:ascii="맑은 고딕" w:hAnsi="맑은 고딕"/>
              </w:rPr>
            </w:pPr>
            <w:ins w:id="3307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완료된 작업을 완료 상태로 만든다.</w:t>
              </w:r>
            </w:ins>
          </w:p>
        </w:tc>
      </w:tr>
      <w:tr w:rsidR="00DF0643" w:rsidRPr="00B0767A" w14:paraId="0EEE0E54" w14:textId="77777777" w:rsidTr="006E5161">
        <w:trPr>
          <w:ins w:id="330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7D91789" w14:textId="77777777" w:rsidR="00DF0643" w:rsidRDefault="00DF0643" w:rsidP="006E5161">
            <w:pPr>
              <w:pStyle w:val="af"/>
              <w:rPr>
                <w:ins w:id="3309" w:author="오윤 권" w:date="2023-06-06T20:12:00Z"/>
                <w:rFonts w:ascii="맑은 고딕" w:eastAsia="맑은 고딕" w:hAnsi="맑은 고딕"/>
              </w:rPr>
            </w:pPr>
            <w:ins w:id="3310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7E68A0CF" w14:textId="77777777" w:rsidR="00DF0643" w:rsidRDefault="00DF0643" w:rsidP="006E5161">
            <w:pPr>
              <w:rPr>
                <w:ins w:id="3311" w:author="오윤 권" w:date="2023-06-06T20:12:00Z"/>
                <w:rStyle w:val="ae"/>
                <w:rFonts w:ascii="맑은 고딕" w:hAnsi="맑은 고딕"/>
              </w:rPr>
            </w:pPr>
            <w:ins w:id="3312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4C675A0D" w14:textId="77777777" w:rsidTr="006E5161">
        <w:trPr>
          <w:ins w:id="331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DA859FF" w14:textId="77777777" w:rsidR="00DF0643" w:rsidRDefault="00DF0643" w:rsidP="006E5161">
            <w:pPr>
              <w:pStyle w:val="af"/>
              <w:rPr>
                <w:ins w:id="3314" w:author="오윤 권" w:date="2023-06-06T20:12:00Z"/>
                <w:rFonts w:ascii="맑은 고딕" w:eastAsia="맑은 고딕" w:hAnsi="맑은 고딕"/>
              </w:rPr>
            </w:pPr>
            <w:ins w:id="3315" w:author="오윤 권" w:date="2023-06-06T20:12:00Z">
              <w:r>
                <w:rPr>
                  <w:rFonts w:ascii="맑은 고딕" w:eastAsia="맑은 고딕" w:hAnsi="맑은 고딕" w:hint="eastAsia"/>
                </w:rPr>
                <w:lastRenderedPageBreak/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E916F4B" w14:textId="77777777" w:rsidR="00DF0643" w:rsidRDefault="00DF0643" w:rsidP="006E5161">
            <w:pPr>
              <w:rPr>
                <w:ins w:id="3316" w:author="오윤 권" w:date="2023-06-06T20:12:00Z"/>
                <w:rStyle w:val="ae"/>
                <w:rFonts w:ascii="맑은 고딕" w:hAnsi="맑은 고딕"/>
              </w:rPr>
            </w:pPr>
            <w:ins w:id="3317" w:author="오윤 권" w:date="2023-06-06T20:12:00Z">
              <w:r>
                <w:rPr>
                  <w:rFonts w:ascii="맑은 고딕" w:hAnsi="맑은 고딕"/>
                </w:rPr>
                <w:t xml:space="preserve">사용자가 작업을 </w:t>
              </w:r>
              <w:r>
                <w:rPr>
                  <w:rFonts w:ascii="맑은 고딕" w:hAnsi="맑은 고딕" w:hint="eastAsia"/>
                </w:rPr>
                <w:t>완료한 상태여야 한다.</w:t>
              </w:r>
            </w:ins>
          </w:p>
        </w:tc>
      </w:tr>
      <w:tr w:rsidR="00DF0643" w:rsidRPr="00B0767A" w14:paraId="556A72A3" w14:textId="77777777" w:rsidTr="006E5161">
        <w:trPr>
          <w:ins w:id="331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3F67B57" w14:textId="77777777" w:rsidR="00DF0643" w:rsidRDefault="00DF0643" w:rsidP="006E5161">
            <w:pPr>
              <w:pStyle w:val="af"/>
              <w:rPr>
                <w:ins w:id="3319" w:author="오윤 권" w:date="2023-06-06T20:12:00Z"/>
                <w:rFonts w:ascii="맑은 고딕" w:eastAsia="맑은 고딕" w:hAnsi="맑은 고딕"/>
              </w:rPr>
            </w:pPr>
            <w:ins w:id="3320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1E6918C" w14:textId="77777777" w:rsidR="00DF0643" w:rsidRDefault="00DF0643" w:rsidP="006E5161">
            <w:pPr>
              <w:rPr>
                <w:ins w:id="3321" w:author="오윤 권" w:date="2023-06-06T20:12:00Z"/>
                <w:rStyle w:val="ae"/>
                <w:rFonts w:ascii="맑은 고딕" w:hAnsi="맑은 고딕"/>
              </w:rPr>
            </w:pPr>
            <w:ins w:id="3322" w:author="오윤 권" w:date="2023-06-06T20:12:00Z">
              <w:r>
                <w:rPr>
                  <w:rFonts w:ascii="맑은 고딕" w:hAnsi="맑은 고딕" w:hint="eastAsia"/>
                </w:rPr>
                <w:t>작업이 완료된 작업으로 분류된다.</w:t>
              </w:r>
              <w:r>
                <w:rPr>
                  <w:rFonts w:ascii="맑은 고딕" w:hAnsi="맑은 고딕"/>
                </w:rPr>
                <w:t>.</w:t>
              </w:r>
            </w:ins>
          </w:p>
        </w:tc>
      </w:tr>
      <w:tr w:rsidR="00DF0643" w:rsidRPr="00B0767A" w14:paraId="5A0E1DAA" w14:textId="77777777" w:rsidTr="006E5161">
        <w:trPr>
          <w:ins w:id="3323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FBCBBB1" w14:textId="77777777" w:rsidR="00DF0643" w:rsidRDefault="00DF0643" w:rsidP="006E5161">
            <w:pPr>
              <w:pStyle w:val="af"/>
              <w:rPr>
                <w:ins w:id="3324" w:author="오윤 권" w:date="2023-06-06T20:12:00Z"/>
                <w:rFonts w:ascii="맑은 고딕" w:eastAsia="맑은 고딕" w:hAnsi="맑은 고딕"/>
              </w:rPr>
            </w:pPr>
            <w:ins w:id="3325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36796565" w14:textId="77777777" w:rsidR="00DF0643" w:rsidRDefault="00DF0643" w:rsidP="006E5161">
            <w:pPr>
              <w:pStyle w:val="af"/>
              <w:rPr>
                <w:ins w:id="332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327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A33A357" w14:textId="77777777" w:rsidR="00DF0643" w:rsidRDefault="00DF0643" w:rsidP="006E5161">
            <w:pPr>
              <w:pStyle w:val="af"/>
              <w:jc w:val="both"/>
              <w:rPr>
                <w:ins w:id="332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329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사용자는 </w:t>
              </w:r>
              <w:r>
                <w:rPr>
                  <w:rFonts w:ascii="맑은 고딕" w:eastAsia="맑은 고딕" w:hAnsi="맑은 고딕" w:hint="eastAsia"/>
                  <w:b w:val="0"/>
                </w:rPr>
                <w:t xml:space="preserve">완료상태로 만들고자 </w:t>
              </w:r>
              <w:r>
                <w:rPr>
                  <w:rFonts w:ascii="맑은 고딕" w:eastAsia="맑은 고딕" w:hAnsi="맑은 고딕"/>
                  <w:b w:val="0"/>
                </w:rPr>
                <w:t>하는 작업을 선택한다.</w:t>
              </w:r>
            </w:ins>
          </w:p>
        </w:tc>
      </w:tr>
      <w:tr w:rsidR="00DF0643" w:rsidRPr="00B0767A" w14:paraId="26BFF0B6" w14:textId="77777777" w:rsidTr="006E5161">
        <w:trPr>
          <w:ins w:id="333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A94F386" w14:textId="77777777" w:rsidR="00DF0643" w:rsidRDefault="00DF0643" w:rsidP="006E5161">
            <w:pPr>
              <w:jc w:val="center"/>
              <w:rPr>
                <w:ins w:id="3331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F4F43AD" w14:textId="77777777" w:rsidR="00DF0643" w:rsidRDefault="00DF0643" w:rsidP="006E5161">
            <w:pPr>
              <w:rPr>
                <w:ins w:id="3332" w:author="오윤 권" w:date="2023-06-06T20:12:00Z"/>
                <w:rStyle w:val="ae"/>
                <w:rFonts w:ascii="맑은 고딕" w:hAnsi="맑은 고딕"/>
              </w:rPr>
            </w:pPr>
            <w:ins w:id="3333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EE4488C" w14:textId="77777777" w:rsidR="00DF0643" w:rsidRDefault="00DF0643" w:rsidP="006E5161">
            <w:pPr>
              <w:rPr>
                <w:ins w:id="3334" w:author="오윤 권" w:date="2023-06-06T20:12:00Z"/>
                <w:rStyle w:val="ae"/>
                <w:rFonts w:ascii="맑은 고딕" w:hAnsi="맑은 고딕"/>
              </w:rPr>
            </w:pPr>
            <w:ins w:id="3335" w:author="오윤 권" w:date="2023-06-06T20:12:00Z">
              <w:r>
                <w:rPr>
                  <w:rFonts w:hint="eastAsia"/>
                </w:rPr>
                <w:t>시스템은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사용자가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선택한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체크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표시를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완료된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작업으로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분류한다</w:t>
              </w:r>
              <w:r>
                <w:rPr>
                  <w:rFonts w:hint="eastAsia"/>
                </w:rPr>
                <w:t>.</w:t>
              </w:r>
            </w:ins>
          </w:p>
        </w:tc>
      </w:tr>
      <w:tr w:rsidR="00DF0643" w:rsidRPr="00B0767A" w14:paraId="151706CC" w14:textId="77777777" w:rsidTr="006E5161">
        <w:trPr>
          <w:ins w:id="333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C824565" w14:textId="77777777" w:rsidR="00DF0643" w:rsidRDefault="00DF0643" w:rsidP="006E5161">
            <w:pPr>
              <w:pStyle w:val="af"/>
              <w:rPr>
                <w:ins w:id="3337" w:author="오윤 권" w:date="2023-06-06T20:12:00Z"/>
                <w:rFonts w:ascii="맑은 고딕" w:eastAsia="맑은 고딕" w:hAnsi="맑은 고딕"/>
              </w:rPr>
            </w:pPr>
            <w:ins w:id="3338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CACEDEA" w14:textId="77777777" w:rsidR="00DF0643" w:rsidRDefault="00DF0643" w:rsidP="006E5161">
            <w:pPr>
              <w:pStyle w:val="af"/>
              <w:jc w:val="both"/>
              <w:rPr>
                <w:ins w:id="333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312FE2A8" w14:textId="77777777" w:rsidR="00DF0643" w:rsidRDefault="00DF0643" w:rsidP="006E5161">
            <w:pPr>
              <w:pStyle w:val="af"/>
              <w:rPr>
                <w:ins w:id="334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34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.</w:t>
              </w:r>
            </w:ins>
          </w:p>
        </w:tc>
      </w:tr>
      <w:tr w:rsidR="00DF0643" w:rsidRPr="00B0767A" w14:paraId="172B1959" w14:textId="77777777" w:rsidTr="006E5161">
        <w:trPr>
          <w:ins w:id="334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F6C89B1" w14:textId="77777777" w:rsidR="00DF0643" w:rsidRDefault="00DF0643" w:rsidP="006E5161">
            <w:pPr>
              <w:pStyle w:val="af"/>
              <w:rPr>
                <w:ins w:id="3343" w:author="오윤 권" w:date="2023-06-06T20:12:00Z"/>
                <w:rFonts w:ascii="맑은 고딕" w:eastAsia="맑은 고딕" w:hAnsi="맑은 고딕"/>
              </w:rPr>
            </w:pPr>
            <w:ins w:id="3344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71EB0D03" w14:textId="77777777" w:rsidR="00DF0643" w:rsidRDefault="00DF0643" w:rsidP="006E5161">
            <w:pPr>
              <w:pStyle w:val="af"/>
              <w:rPr>
                <w:ins w:id="334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615F1164" w14:textId="77777777" w:rsidR="00DF0643" w:rsidRDefault="00DF0643" w:rsidP="006E5161">
            <w:pPr>
              <w:pStyle w:val="af"/>
              <w:jc w:val="both"/>
              <w:rPr>
                <w:ins w:id="334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059416FA" w14:textId="77777777" w:rsidTr="006E5161">
        <w:trPr>
          <w:ins w:id="334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B783403" w14:textId="77777777" w:rsidR="00DF0643" w:rsidRDefault="00DF0643" w:rsidP="006E5161">
            <w:pPr>
              <w:pStyle w:val="af"/>
              <w:rPr>
                <w:ins w:id="3348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D703845" w14:textId="77777777" w:rsidR="00DF0643" w:rsidRDefault="00DF0643" w:rsidP="006E5161">
            <w:pPr>
              <w:rPr>
                <w:ins w:id="3349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</w:tcPr>
          <w:p w14:paraId="552B9F88" w14:textId="77777777" w:rsidR="00DF0643" w:rsidRDefault="00DF0643" w:rsidP="006E5161">
            <w:pPr>
              <w:rPr>
                <w:ins w:id="3350" w:author="오윤 권" w:date="2023-06-06T20:12:00Z"/>
                <w:rStyle w:val="ae"/>
                <w:rFonts w:ascii="맑은 고딕" w:hAnsi="맑은 고딕"/>
              </w:rPr>
            </w:pPr>
            <w:ins w:id="3351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..</w:t>
              </w:r>
            </w:ins>
          </w:p>
        </w:tc>
      </w:tr>
      <w:tr w:rsidR="00DF0643" w:rsidRPr="00B0767A" w14:paraId="1427D8E7" w14:textId="77777777" w:rsidTr="006E5161">
        <w:trPr>
          <w:ins w:id="335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D421DE2" w14:textId="77777777" w:rsidR="00DF0643" w:rsidRDefault="00DF0643" w:rsidP="006E5161">
            <w:pPr>
              <w:pStyle w:val="af"/>
              <w:rPr>
                <w:ins w:id="3353" w:author="오윤 권" w:date="2023-06-06T20:12:00Z"/>
                <w:rFonts w:ascii="맑은 고딕" w:eastAsia="맑은 고딕" w:hAnsi="맑은 고딕"/>
              </w:rPr>
            </w:pPr>
            <w:ins w:id="3354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0C812F43" w14:textId="77777777" w:rsidR="00DF0643" w:rsidRDefault="00DF0643" w:rsidP="006E5161">
            <w:pPr>
              <w:rPr>
                <w:ins w:id="3355" w:author="오윤 권" w:date="2023-06-06T20:12:00Z"/>
                <w:rStyle w:val="ae"/>
                <w:rFonts w:ascii="맑은 고딕" w:hAnsi="맑은 고딕"/>
              </w:rPr>
            </w:pPr>
            <w:ins w:id="3356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52FECDBE" w14:textId="77777777" w:rsidR="00DF0643" w:rsidRDefault="00DF0643" w:rsidP="006E5161">
            <w:pPr>
              <w:rPr>
                <w:ins w:id="3357" w:author="오윤 권" w:date="2023-06-06T20:12:00Z"/>
                <w:rStyle w:val="ae"/>
                <w:rFonts w:ascii="맑은 고딕" w:hAnsi="맑은 고딕"/>
              </w:rPr>
            </w:pPr>
            <w:ins w:id="3358" w:author="오윤 권" w:date="2023-06-06T20:12:00Z">
              <w:r>
                <w:rPr>
                  <w:rFonts w:ascii="맑은 고딕" w:hAnsi="맑은 고딕"/>
                </w:rPr>
                <w:t>B01 → B02</w:t>
              </w:r>
            </w:ins>
          </w:p>
        </w:tc>
      </w:tr>
    </w:tbl>
    <w:p w14:paraId="57B8D874" w14:textId="77777777" w:rsidR="00DF0643" w:rsidRPr="002948AC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359" w:author="오윤 권" w:date="2023-06-06T20:12:00Z"/>
          <w:rFonts w:ascii="맑은 고딕" w:hAnsi="맑은 고딕" w:cs="돋움"/>
          <w:b/>
          <w:sz w:val="24"/>
        </w:rPr>
      </w:pPr>
      <w:ins w:id="3360" w:author="오윤 권" w:date="2023-06-06T20:12:00Z">
        <w:r w:rsidRPr="002948AC">
          <w:rPr>
            <w:rStyle w:val="ae"/>
            <w:rFonts w:ascii="맑은 고딕" w:hAnsi="맑은 고딕"/>
            <w:b/>
            <w:sz w:val="24"/>
          </w:rPr>
          <w:t xml:space="preserve">UC010: </w:t>
        </w:r>
        <w:r w:rsidRPr="002948AC">
          <w:rPr>
            <w:rFonts w:ascii="맑은 고딕" w:hAnsi="맑은 고딕" w:cs="돋움" w:hint="eastAsia"/>
            <w:b/>
            <w:sz w:val="24"/>
          </w:rPr>
          <w:t>작업 폴더를 생성한다.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3B4A0B54" w14:textId="77777777" w:rsidTr="006E5161">
        <w:trPr>
          <w:ins w:id="336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954BF5E" w14:textId="77777777" w:rsidR="00DF0643" w:rsidRDefault="00DF0643" w:rsidP="006E5161">
            <w:pPr>
              <w:pStyle w:val="af"/>
              <w:rPr>
                <w:ins w:id="3362" w:author="오윤 권" w:date="2023-06-06T20:12:00Z"/>
                <w:rFonts w:ascii="맑은 고딕" w:eastAsia="맑은 고딕" w:hAnsi="맑은 고딕"/>
              </w:rPr>
            </w:pPr>
            <w:ins w:id="3363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733E6232" w14:textId="77777777" w:rsidR="00DF0643" w:rsidRDefault="00DF0643" w:rsidP="006E5161">
            <w:pPr>
              <w:rPr>
                <w:ins w:id="3364" w:author="오윤 권" w:date="2023-06-06T20:12:00Z"/>
                <w:rStyle w:val="ae"/>
                <w:rFonts w:ascii="맑은 고딕" w:hAnsi="맑은 고딕"/>
              </w:rPr>
            </w:pPr>
            <w:ins w:id="3365" w:author="오윤 권" w:date="2023-06-06T20:12:00Z">
              <w:r>
                <w:rPr>
                  <w:rFonts w:ascii="맑은 고딕" w:hAnsi="맑은 고딕"/>
                </w:rPr>
                <w:t>작업들을 카테고리에 맞게 분류해서 모아 놓을 수 있는 폴더를 생성</w:t>
              </w:r>
              <w:r>
                <w:rPr>
                  <w:rFonts w:ascii="맑은 고딕" w:hAnsi="맑은 고딕" w:hint="eastAsia"/>
                </w:rPr>
                <w:t>한다</w:t>
              </w:r>
            </w:ins>
          </w:p>
        </w:tc>
      </w:tr>
      <w:tr w:rsidR="00DF0643" w:rsidRPr="00B0767A" w14:paraId="0F8B0C0C" w14:textId="77777777" w:rsidTr="006E5161">
        <w:trPr>
          <w:ins w:id="336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2A17666" w14:textId="77777777" w:rsidR="00DF0643" w:rsidRDefault="00DF0643" w:rsidP="006E5161">
            <w:pPr>
              <w:pStyle w:val="af"/>
              <w:rPr>
                <w:ins w:id="3367" w:author="오윤 권" w:date="2023-06-06T20:12:00Z"/>
                <w:rFonts w:ascii="맑은 고딕" w:eastAsia="맑은 고딕" w:hAnsi="맑은 고딕"/>
              </w:rPr>
            </w:pPr>
            <w:ins w:id="3368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2747FB93" w14:textId="77777777" w:rsidR="00DF0643" w:rsidRDefault="00DF0643" w:rsidP="006E5161">
            <w:pPr>
              <w:rPr>
                <w:ins w:id="3369" w:author="오윤 권" w:date="2023-06-06T20:12:00Z"/>
                <w:rStyle w:val="ae"/>
                <w:rFonts w:ascii="맑은 고딕" w:hAnsi="맑은 고딕"/>
              </w:rPr>
            </w:pPr>
            <w:ins w:id="3370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5AFD7174" w14:textId="77777777" w:rsidTr="006E5161">
        <w:trPr>
          <w:ins w:id="337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459F370" w14:textId="77777777" w:rsidR="00DF0643" w:rsidRDefault="00DF0643" w:rsidP="006E5161">
            <w:pPr>
              <w:pStyle w:val="af"/>
              <w:rPr>
                <w:ins w:id="3372" w:author="오윤 권" w:date="2023-06-06T20:12:00Z"/>
                <w:rFonts w:ascii="맑은 고딕" w:eastAsia="맑은 고딕" w:hAnsi="맑은 고딕"/>
              </w:rPr>
            </w:pPr>
            <w:ins w:id="3373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69DCE9AD" w14:textId="77777777" w:rsidR="00DF0643" w:rsidRDefault="00DF0643" w:rsidP="006E5161">
            <w:pPr>
              <w:rPr>
                <w:ins w:id="3374" w:author="오윤 권" w:date="2023-06-06T20:12:00Z"/>
                <w:rStyle w:val="ae"/>
                <w:rFonts w:ascii="맑은 고딕" w:hAnsi="맑은 고딕"/>
              </w:rPr>
            </w:pPr>
            <w:ins w:id="3375" w:author="오윤 권" w:date="2023-06-06T20:12:00Z">
              <w:r>
                <w:rPr>
                  <w:rFonts w:ascii="맑은 고딕" w:hAnsi="맑은 고딕"/>
                </w:rPr>
                <w:t>작업이 추가되어 있어야 한다.</w:t>
              </w:r>
            </w:ins>
          </w:p>
        </w:tc>
      </w:tr>
      <w:tr w:rsidR="00DF0643" w:rsidRPr="00B0767A" w14:paraId="1945F5A7" w14:textId="77777777" w:rsidTr="006E5161">
        <w:trPr>
          <w:ins w:id="337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7F666A7" w14:textId="77777777" w:rsidR="00DF0643" w:rsidRDefault="00DF0643" w:rsidP="006E5161">
            <w:pPr>
              <w:pStyle w:val="af"/>
              <w:rPr>
                <w:ins w:id="3377" w:author="오윤 권" w:date="2023-06-06T20:12:00Z"/>
                <w:rFonts w:ascii="맑은 고딕" w:eastAsia="맑은 고딕" w:hAnsi="맑은 고딕"/>
              </w:rPr>
            </w:pPr>
            <w:ins w:id="3378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52CCE3A4" w14:textId="77777777" w:rsidR="00DF0643" w:rsidRDefault="00DF0643" w:rsidP="006E5161">
            <w:pPr>
              <w:rPr>
                <w:ins w:id="3379" w:author="오윤 권" w:date="2023-06-06T20:12:00Z"/>
                <w:rStyle w:val="ae"/>
                <w:rFonts w:ascii="맑은 고딕" w:hAnsi="맑은 고딕"/>
              </w:rPr>
            </w:pPr>
            <w:ins w:id="3380" w:author="오윤 권" w:date="2023-06-06T20:12:00Z">
              <w:r>
                <w:rPr>
                  <w:rFonts w:ascii="맑은 고딕" w:hAnsi="맑은 고딕"/>
                </w:rPr>
                <w:t>생성된 폴더가 사용자가 지정한 이름으로 표시된다.</w:t>
              </w:r>
            </w:ins>
          </w:p>
        </w:tc>
      </w:tr>
      <w:tr w:rsidR="00DF0643" w:rsidRPr="00B0767A" w14:paraId="20AC55ED" w14:textId="77777777" w:rsidTr="006E5161">
        <w:trPr>
          <w:ins w:id="3381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BEDD0CD" w14:textId="77777777" w:rsidR="00DF0643" w:rsidRDefault="00DF0643" w:rsidP="006E5161">
            <w:pPr>
              <w:pStyle w:val="af"/>
              <w:rPr>
                <w:ins w:id="3382" w:author="오윤 권" w:date="2023-06-06T20:12:00Z"/>
                <w:rFonts w:ascii="맑은 고딕" w:eastAsia="맑은 고딕" w:hAnsi="맑은 고딕"/>
              </w:rPr>
            </w:pPr>
            <w:ins w:id="3383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D7006BD" w14:textId="77777777" w:rsidR="00DF0643" w:rsidRDefault="00DF0643" w:rsidP="006E5161">
            <w:pPr>
              <w:pStyle w:val="af"/>
              <w:rPr>
                <w:ins w:id="338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38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DBF5854" w14:textId="77777777" w:rsidR="00DF0643" w:rsidRDefault="00DF0643" w:rsidP="006E5161">
            <w:pPr>
              <w:pStyle w:val="af"/>
              <w:jc w:val="both"/>
              <w:rPr>
                <w:ins w:id="338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387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‘폴더 생성’ 버튼을 누른다.</w:t>
              </w:r>
            </w:ins>
          </w:p>
        </w:tc>
      </w:tr>
      <w:tr w:rsidR="00DF0643" w:rsidRPr="00B0767A" w14:paraId="0D63295F" w14:textId="77777777" w:rsidTr="006E5161">
        <w:trPr>
          <w:ins w:id="338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E691C8C" w14:textId="77777777" w:rsidR="00DF0643" w:rsidRDefault="00DF0643" w:rsidP="006E5161">
            <w:pPr>
              <w:jc w:val="center"/>
              <w:rPr>
                <w:ins w:id="3389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178EA38" w14:textId="77777777" w:rsidR="00DF0643" w:rsidRDefault="00DF0643" w:rsidP="006E5161">
            <w:pPr>
              <w:rPr>
                <w:ins w:id="3390" w:author="오윤 권" w:date="2023-06-06T20:12:00Z"/>
                <w:rStyle w:val="ae"/>
                <w:rFonts w:ascii="맑은 고딕" w:hAnsi="맑은 고딕"/>
              </w:rPr>
            </w:pPr>
            <w:ins w:id="3391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6BE4B7F" w14:textId="77777777" w:rsidR="00DF0643" w:rsidRDefault="00DF0643" w:rsidP="006E5161">
            <w:pPr>
              <w:rPr>
                <w:ins w:id="3392" w:author="오윤 권" w:date="2023-06-06T20:12:00Z"/>
                <w:rStyle w:val="ae"/>
                <w:rFonts w:ascii="맑은 고딕" w:hAnsi="맑은 고딕"/>
              </w:rPr>
            </w:pPr>
            <w:ins w:id="3393" w:author="오윤 권" w:date="2023-06-06T20:12:00Z">
              <w:r>
                <w:rPr>
                  <w:rFonts w:ascii="맑은 고딕" w:hAnsi="맑은 고딕"/>
                </w:rPr>
                <w:t>사용자가 생성할 폴더의 이름을 설정한다.</w:t>
              </w:r>
            </w:ins>
          </w:p>
        </w:tc>
      </w:tr>
      <w:tr w:rsidR="00DF0643" w:rsidRPr="00B0767A" w14:paraId="63250A20" w14:textId="77777777" w:rsidTr="006E5161">
        <w:trPr>
          <w:ins w:id="339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036DA02" w14:textId="77777777" w:rsidR="00DF0643" w:rsidRDefault="00DF0643" w:rsidP="006E5161">
            <w:pPr>
              <w:jc w:val="center"/>
              <w:rPr>
                <w:ins w:id="3395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35656EB" w14:textId="77777777" w:rsidR="00DF0643" w:rsidRDefault="00DF0643" w:rsidP="006E5161">
            <w:pPr>
              <w:rPr>
                <w:ins w:id="3396" w:author="오윤 권" w:date="2023-06-06T20:12:00Z"/>
                <w:rStyle w:val="ae"/>
                <w:rFonts w:ascii="맑은 고딕" w:hAnsi="맑은 고딕"/>
              </w:rPr>
            </w:pPr>
            <w:ins w:id="3397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2514731" w14:textId="77777777" w:rsidR="00DF0643" w:rsidRDefault="00DF0643" w:rsidP="006E5161">
            <w:pPr>
              <w:rPr>
                <w:ins w:id="3398" w:author="오윤 권" w:date="2023-06-06T20:12:00Z"/>
                <w:rStyle w:val="ae"/>
                <w:rFonts w:ascii="맑은 고딕" w:hAnsi="맑은 고딕"/>
              </w:rPr>
            </w:pPr>
            <w:ins w:id="3399" w:author="오윤 권" w:date="2023-06-06T20:12:00Z">
              <w:r>
                <w:rPr>
                  <w:rFonts w:ascii="맑은 고딕" w:hAnsi="맑은 고딕"/>
                </w:rPr>
                <w:t>시스템은 생성되는 폴더의 이름이 이미 있는지 확인하고 생성한다.</w:t>
              </w:r>
            </w:ins>
          </w:p>
        </w:tc>
      </w:tr>
      <w:tr w:rsidR="00DF0643" w:rsidRPr="00B0767A" w14:paraId="62C3FB02" w14:textId="77777777" w:rsidTr="006E5161">
        <w:trPr>
          <w:ins w:id="340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F0259F9" w14:textId="77777777" w:rsidR="00DF0643" w:rsidRDefault="00DF0643" w:rsidP="006E5161">
            <w:pPr>
              <w:pStyle w:val="af"/>
              <w:rPr>
                <w:ins w:id="3401" w:author="오윤 권" w:date="2023-06-06T20:12:00Z"/>
                <w:rFonts w:ascii="맑은 고딕" w:eastAsia="맑은 고딕" w:hAnsi="맑은 고딕"/>
              </w:rPr>
            </w:pPr>
            <w:ins w:id="3402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384271F6" w14:textId="77777777" w:rsidR="00DF0643" w:rsidRDefault="00DF0643" w:rsidP="006E5161">
            <w:pPr>
              <w:pStyle w:val="af"/>
              <w:rPr>
                <w:ins w:id="340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404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81AAF4D" w14:textId="77777777" w:rsidR="00DF0643" w:rsidRDefault="00DF0643" w:rsidP="006E5161">
            <w:pPr>
              <w:pStyle w:val="af"/>
              <w:rPr>
                <w:ins w:id="340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40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생성하려는 폴더의 이름이 이미 생성되어 있는 폴더의 이름과 같다면, 이미 생성된 폴더의 이름이라는 메시지를 출력한다.</w:t>
              </w:r>
            </w:ins>
          </w:p>
        </w:tc>
      </w:tr>
      <w:tr w:rsidR="00DF0643" w:rsidRPr="00B0767A" w14:paraId="4FCD9B2C" w14:textId="77777777" w:rsidTr="006E5161">
        <w:trPr>
          <w:ins w:id="340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38153FF" w14:textId="77777777" w:rsidR="00DF0643" w:rsidRDefault="00DF0643" w:rsidP="006E5161">
            <w:pPr>
              <w:pStyle w:val="af"/>
              <w:rPr>
                <w:ins w:id="3408" w:author="오윤 권" w:date="2023-06-06T20:12:00Z"/>
                <w:rFonts w:ascii="맑은 고딕" w:eastAsia="맑은 고딕" w:hAnsi="맑은 고딕"/>
              </w:rPr>
            </w:pPr>
            <w:ins w:id="3409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63801010" w14:textId="77777777" w:rsidR="00DF0643" w:rsidRDefault="00DF0643" w:rsidP="006E5161">
            <w:pPr>
              <w:pStyle w:val="af"/>
              <w:rPr>
                <w:ins w:id="341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42F51905" w14:textId="77777777" w:rsidR="00DF0643" w:rsidRDefault="00DF0643" w:rsidP="006E5161">
            <w:pPr>
              <w:pStyle w:val="af"/>
              <w:jc w:val="both"/>
              <w:rPr>
                <w:ins w:id="341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362AC1EB" w14:textId="77777777" w:rsidTr="006E5161">
        <w:trPr>
          <w:ins w:id="341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DC6D655" w14:textId="77777777" w:rsidR="00DF0643" w:rsidRDefault="00DF0643" w:rsidP="006E5161">
            <w:pPr>
              <w:pStyle w:val="af"/>
              <w:rPr>
                <w:ins w:id="3413" w:author="오윤 권" w:date="2023-06-06T20:12:00Z"/>
                <w:rFonts w:ascii="맑은 고딕" w:eastAsia="맑은 고딕" w:hAnsi="맑은 고딕"/>
              </w:rPr>
            </w:pPr>
            <w:ins w:id="3414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70192B34" w14:textId="77777777" w:rsidR="00DF0643" w:rsidRDefault="00DF0643" w:rsidP="006E5161">
            <w:pPr>
              <w:rPr>
                <w:ins w:id="3415" w:author="오윤 권" w:date="2023-06-06T20:12:00Z"/>
                <w:rStyle w:val="ae"/>
                <w:rFonts w:ascii="맑은 고딕" w:hAnsi="맑은 고딕"/>
              </w:rPr>
            </w:pPr>
            <w:ins w:id="3416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109B702A" w14:textId="77777777" w:rsidR="00DF0643" w:rsidRDefault="00DF0643" w:rsidP="006E5161">
            <w:pPr>
              <w:rPr>
                <w:ins w:id="3417" w:author="오윤 권" w:date="2023-06-06T20:12:00Z"/>
                <w:rStyle w:val="ae"/>
                <w:rFonts w:ascii="맑은 고딕" w:hAnsi="맑은 고딕"/>
              </w:rPr>
            </w:pPr>
            <w:ins w:id="3418" w:author="오윤 권" w:date="2023-06-06T20:12:00Z">
              <w:r>
                <w:rPr>
                  <w:rFonts w:ascii="맑은 고딕" w:hAnsi="맑은 고딕"/>
                </w:rPr>
                <w:t xml:space="preserve">B01 → B02 → B03 </w:t>
              </w:r>
            </w:ins>
          </w:p>
        </w:tc>
      </w:tr>
      <w:tr w:rsidR="00DF0643" w:rsidRPr="00B0767A" w14:paraId="7BD1F8A4" w14:textId="77777777" w:rsidTr="006E5161">
        <w:trPr>
          <w:ins w:id="341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15E12DD" w14:textId="77777777" w:rsidR="00DF0643" w:rsidRDefault="00DF0643" w:rsidP="006E5161">
            <w:pPr>
              <w:pStyle w:val="af"/>
              <w:rPr>
                <w:ins w:id="3420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1066E7F" w14:textId="77777777" w:rsidR="00DF0643" w:rsidRDefault="00DF0643" w:rsidP="006E5161">
            <w:pPr>
              <w:rPr>
                <w:ins w:id="3421" w:author="오윤 권" w:date="2023-06-06T20:12:00Z"/>
                <w:rStyle w:val="ae"/>
                <w:rFonts w:ascii="맑은 고딕" w:hAnsi="맑은 고딕"/>
              </w:rPr>
            </w:pPr>
            <w:ins w:id="3422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5EC9B92E" w14:textId="77777777" w:rsidR="00DF0643" w:rsidRDefault="00DF0643" w:rsidP="006E5161">
            <w:pPr>
              <w:rPr>
                <w:ins w:id="3423" w:author="오윤 권" w:date="2023-06-06T20:12:00Z"/>
                <w:rStyle w:val="ae"/>
                <w:rFonts w:ascii="맑은 고딕" w:hAnsi="맑은 고딕"/>
              </w:rPr>
            </w:pPr>
            <w:ins w:id="3424" w:author="오윤 권" w:date="2023-06-06T20:12:00Z">
              <w:r>
                <w:rPr>
                  <w:rFonts w:ascii="맑은 고딕" w:hAnsi="맑은 고딕"/>
                </w:rPr>
                <w:t>B01 → B02 → B03 → A03 →B02</w:t>
              </w:r>
            </w:ins>
          </w:p>
        </w:tc>
      </w:tr>
    </w:tbl>
    <w:p w14:paraId="413CB11A" w14:textId="77777777" w:rsidR="00DF0643" w:rsidRDefault="00DF0643" w:rsidP="00DF0643">
      <w:pPr>
        <w:rPr>
          <w:ins w:id="3425" w:author="오윤 권" w:date="2023-06-06T20:12:00Z"/>
          <w:rStyle w:val="ae"/>
          <w:rFonts w:ascii="맑은 고딕" w:hAnsi="맑은 고딕"/>
          <w:bCs/>
        </w:rPr>
      </w:pPr>
    </w:p>
    <w:p w14:paraId="0D8F3AA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426" w:author="오윤 권" w:date="2023-06-06T20:13:00Z"/>
          <w:rStyle w:val="ae"/>
          <w:rFonts w:ascii="맑은 고딕" w:hAnsi="맑은 고딕"/>
          <w:b/>
          <w:sz w:val="24"/>
        </w:rPr>
      </w:pPr>
    </w:p>
    <w:p w14:paraId="17958D2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427" w:author="오윤 권" w:date="2023-06-06T20:13:00Z"/>
          <w:rStyle w:val="ae"/>
          <w:b/>
        </w:rPr>
      </w:pPr>
    </w:p>
    <w:p w14:paraId="0F1B77AF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428" w:author="오윤 권" w:date="2023-06-06T20:13:00Z"/>
          <w:rStyle w:val="ae"/>
          <w:b/>
        </w:rPr>
      </w:pPr>
    </w:p>
    <w:p w14:paraId="114CA3E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429" w:author="오윤 권" w:date="2023-06-06T20:13:00Z"/>
          <w:rStyle w:val="ae"/>
          <w:b/>
        </w:rPr>
      </w:pPr>
    </w:p>
    <w:p w14:paraId="2A30BF77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430" w:author="오윤 권" w:date="2023-06-06T20:13:00Z"/>
          <w:rStyle w:val="ae"/>
          <w:b/>
        </w:rPr>
      </w:pPr>
    </w:p>
    <w:p w14:paraId="5063004C" w14:textId="42A0B446" w:rsidR="00DF0643" w:rsidRPr="00E011E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431" w:author="오윤 권" w:date="2023-06-06T20:12:00Z"/>
          <w:rFonts w:ascii="맑은 고딕" w:hAnsi="맑은 고딕" w:cs="돋움"/>
          <w:b/>
          <w:sz w:val="24"/>
        </w:rPr>
      </w:pPr>
      <w:ins w:id="3432" w:author="오윤 권" w:date="2023-06-06T20:12:00Z">
        <w:r w:rsidRPr="00E011E3">
          <w:rPr>
            <w:rStyle w:val="ae"/>
            <w:rFonts w:ascii="맑은 고딕" w:hAnsi="맑은 고딕"/>
            <w:b/>
            <w:sz w:val="24"/>
          </w:rPr>
          <w:t xml:space="preserve">UC011: </w:t>
        </w:r>
        <w:r w:rsidRPr="00E011E3">
          <w:rPr>
            <w:rFonts w:ascii="맑은 고딕" w:hAnsi="맑은 고딕" w:cs="돋움" w:hint="eastAsia"/>
            <w:b/>
            <w:sz w:val="24"/>
          </w:rPr>
          <w:t>작업 폴더를 수정한다.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462E6096" w14:textId="77777777" w:rsidTr="006E5161">
        <w:trPr>
          <w:ins w:id="343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10F32E3" w14:textId="77777777" w:rsidR="00DF0643" w:rsidRDefault="00DF0643" w:rsidP="006E5161">
            <w:pPr>
              <w:pStyle w:val="af"/>
              <w:rPr>
                <w:ins w:id="3434" w:author="오윤 권" w:date="2023-06-06T20:12:00Z"/>
                <w:rFonts w:ascii="맑은 고딕" w:eastAsia="맑은 고딕" w:hAnsi="맑은 고딕"/>
              </w:rPr>
            </w:pPr>
            <w:ins w:id="3435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3F1FE8AF" w14:textId="77777777" w:rsidR="00DF0643" w:rsidRDefault="00DF0643" w:rsidP="006E5161">
            <w:pPr>
              <w:rPr>
                <w:ins w:id="3436" w:author="오윤 권" w:date="2023-06-06T20:12:00Z"/>
                <w:rStyle w:val="ae"/>
                <w:rFonts w:ascii="맑은 고딕" w:hAnsi="맑은 고딕"/>
              </w:rPr>
            </w:pPr>
            <w:ins w:id="3437" w:author="오윤 권" w:date="2023-06-06T20:12:00Z">
              <w:r>
                <w:rPr>
                  <w:rFonts w:ascii="맑은 고딕" w:hAnsi="맑은 고딕"/>
                </w:rPr>
                <w:t>작업</w:t>
              </w:r>
              <w:r>
                <w:rPr>
                  <w:rFonts w:ascii="맑은 고딕" w:hAnsi="맑은 고딕" w:hint="eastAsia"/>
                </w:rPr>
                <w:t>폴더의 이름,</w:t>
              </w:r>
              <w:r>
                <w:rPr>
                  <w:rFonts w:ascii="맑은 고딕" w:hAnsi="맑은 고딕"/>
                </w:rPr>
                <w:t xml:space="preserve"> </w:t>
              </w:r>
              <w:r>
                <w:rPr>
                  <w:rFonts w:ascii="맑은 고딕" w:hAnsi="맑은 고딕" w:hint="eastAsia"/>
                </w:rPr>
                <w:t>내용을 수정한다.</w:t>
              </w:r>
            </w:ins>
          </w:p>
        </w:tc>
      </w:tr>
      <w:tr w:rsidR="00DF0643" w:rsidRPr="00B0767A" w14:paraId="0884BC03" w14:textId="77777777" w:rsidTr="006E5161">
        <w:trPr>
          <w:ins w:id="343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C3C25B8" w14:textId="77777777" w:rsidR="00DF0643" w:rsidRDefault="00DF0643" w:rsidP="006E5161">
            <w:pPr>
              <w:pStyle w:val="af"/>
              <w:rPr>
                <w:ins w:id="3439" w:author="오윤 권" w:date="2023-06-06T20:12:00Z"/>
                <w:rFonts w:ascii="맑은 고딕" w:eastAsia="맑은 고딕" w:hAnsi="맑은 고딕"/>
              </w:rPr>
            </w:pPr>
            <w:ins w:id="3440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2A7FEBC5" w14:textId="77777777" w:rsidR="00DF0643" w:rsidRDefault="00DF0643" w:rsidP="006E5161">
            <w:pPr>
              <w:rPr>
                <w:ins w:id="3441" w:author="오윤 권" w:date="2023-06-06T20:12:00Z"/>
                <w:rStyle w:val="ae"/>
                <w:rFonts w:ascii="맑은 고딕" w:hAnsi="맑은 고딕"/>
              </w:rPr>
            </w:pPr>
            <w:ins w:id="3442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1BB42D25" w14:textId="77777777" w:rsidTr="006E5161">
        <w:trPr>
          <w:ins w:id="344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72D7197" w14:textId="77777777" w:rsidR="00DF0643" w:rsidRDefault="00DF0643" w:rsidP="006E5161">
            <w:pPr>
              <w:pStyle w:val="af"/>
              <w:rPr>
                <w:ins w:id="3444" w:author="오윤 권" w:date="2023-06-06T20:12:00Z"/>
                <w:rFonts w:ascii="맑은 고딕" w:eastAsia="맑은 고딕" w:hAnsi="맑은 고딕"/>
              </w:rPr>
            </w:pPr>
            <w:ins w:id="3445" w:author="오윤 권" w:date="2023-06-06T20:12:00Z">
              <w:r>
                <w:rPr>
                  <w:rFonts w:ascii="맑은 고딕" w:eastAsia="맑은 고딕" w:hAnsi="맑은 고딕" w:hint="eastAsia"/>
                </w:rPr>
                <w:lastRenderedPageBreak/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556B9807" w14:textId="77777777" w:rsidR="00DF0643" w:rsidRDefault="00DF0643" w:rsidP="006E5161">
            <w:pPr>
              <w:rPr>
                <w:ins w:id="3446" w:author="오윤 권" w:date="2023-06-06T20:12:00Z"/>
                <w:rStyle w:val="ae"/>
                <w:rFonts w:ascii="맑은 고딕" w:hAnsi="맑은 고딕"/>
              </w:rPr>
            </w:pPr>
            <w:ins w:id="3447" w:author="오윤 권" w:date="2023-06-06T20:12:00Z">
              <w:r>
                <w:rPr>
                  <w:rFonts w:ascii="맑은 고딕" w:hAnsi="맑은 고딕"/>
                </w:rPr>
                <w:t>사용자가 만들어 놓은 폴더가 있어야 한다.</w:t>
              </w:r>
            </w:ins>
          </w:p>
        </w:tc>
      </w:tr>
      <w:tr w:rsidR="00DF0643" w:rsidRPr="00B0767A" w14:paraId="44EE1B76" w14:textId="77777777" w:rsidTr="006E5161">
        <w:trPr>
          <w:ins w:id="344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A34ADCB" w14:textId="77777777" w:rsidR="00DF0643" w:rsidRDefault="00DF0643" w:rsidP="006E5161">
            <w:pPr>
              <w:pStyle w:val="af"/>
              <w:rPr>
                <w:ins w:id="3449" w:author="오윤 권" w:date="2023-06-06T20:12:00Z"/>
                <w:rFonts w:ascii="맑은 고딕" w:eastAsia="맑은 고딕" w:hAnsi="맑은 고딕"/>
              </w:rPr>
            </w:pPr>
            <w:ins w:id="3450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1FC3E49" w14:textId="77777777" w:rsidR="00DF0643" w:rsidRDefault="00DF0643" w:rsidP="006E5161">
            <w:pPr>
              <w:rPr>
                <w:ins w:id="3451" w:author="오윤 권" w:date="2023-06-06T20:12:00Z"/>
                <w:rStyle w:val="ae"/>
                <w:rFonts w:ascii="맑은 고딕" w:hAnsi="맑은 고딕"/>
              </w:rPr>
            </w:pPr>
            <w:ins w:id="3452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폴더명,</w:t>
              </w:r>
              <w:r>
                <w:rPr>
                  <w:rStyle w:val="ae"/>
                  <w:rFonts w:ascii="맑은 고딕" w:hAnsi="맑은 고딕"/>
                </w:rPr>
                <w:t xml:space="preserve"> </w:t>
              </w:r>
              <w:r>
                <w:rPr>
                  <w:rStyle w:val="ae"/>
                  <w:rFonts w:ascii="맑은 고딕" w:hAnsi="맑은 고딕" w:hint="eastAsia"/>
                </w:rPr>
                <w:t>폴더 작업내용이 수정된다.</w:t>
              </w:r>
            </w:ins>
          </w:p>
        </w:tc>
      </w:tr>
      <w:tr w:rsidR="00DF0643" w:rsidRPr="00B0767A" w14:paraId="199DB779" w14:textId="77777777" w:rsidTr="006E5161">
        <w:trPr>
          <w:ins w:id="3453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DA04666" w14:textId="77777777" w:rsidR="00DF0643" w:rsidRDefault="00DF0643" w:rsidP="006E5161">
            <w:pPr>
              <w:pStyle w:val="af"/>
              <w:rPr>
                <w:ins w:id="3454" w:author="오윤 권" w:date="2023-06-06T20:12:00Z"/>
                <w:rFonts w:ascii="맑은 고딕" w:eastAsia="맑은 고딕" w:hAnsi="맑은 고딕"/>
              </w:rPr>
            </w:pPr>
            <w:ins w:id="3455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8B9A14F" w14:textId="77777777" w:rsidR="00DF0643" w:rsidRPr="002948AC" w:rsidRDefault="00DF0643" w:rsidP="006E5161">
            <w:pPr>
              <w:pStyle w:val="af"/>
              <w:rPr>
                <w:ins w:id="345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457" w:author="오윤 권" w:date="2023-06-06T20:12:00Z">
              <w:r w:rsidRPr="002948AC"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46DF6B1" w14:textId="77777777" w:rsidR="00DF0643" w:rsidRPr="002948AC" w:rsidRDefault="00DF0643" w:rsidP="006E5161">
            <w:pPr>
              <w:pStyle w:val="af"/>
              <w:jc w:val="both"/>
              <w:rPr>
                <w:ins w:id="345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459" w:author="오윤 권" w:date="2023-06-06T20:12:00Z">
              <w:r w:rsidRPr="002948AC">
                <w:rPr>
                  <w:rFonts w:ascii="맑은 고딕" w:eastAsia="맑은 고딕" w:hAnsi="맑은 고딕"/>
                  <w:b w:val="0"/>
                </w:rPr>
                <w:t>사용자</w:t>
              </w:r>
              <w:r w:rsidRPr="002948AC">
                <w:rPr>
                  <w:rFonts w:ascii="맑은 고딕" w:eastAsia="맑은 고딕" w:hAnsi="맑은 고딕" w:hint="eastAsia"/>
                  <w:b w:val="0"/>
                </w:rPr>
                <w:t>는 작업 폴더 수정 버튼을 선택한다.</w:t>
              </w:r>
            </w:ins>
          </w:p>
        </w:tc>
      </w:tr>
      <w:tr w:rsidR="00DF0643" w:rsidRPr="00B0767A" w14:paraId="6A32263F" w14:textId="77777777" w:rsidTr="006E5161">
        <w:trPr>
          <w:ins w:id="346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2946842" w14:textId="77777777" w:rsidR="00DF0643" w:rsidRDefault="00DF0643" w:rsidP="006E5161">
            <w:pPr>
              <w:pStyle w:val="af"/>
              <w:rPr>
                <w:ins w:id="3461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2709ADF" w14:textId="77777777" w:rsidR="00DF0643" w:rsidRPr="002948AC" w:rsidRDefault="00DF0643" w:rsidP="006E5161">
            <w:pPr>
              <w:pStyle w:val="af"/>
              <w:rPr>
                <w:ins w:id="3462" w:author="오윤 권" w:date="2023-06-06T20:12:00Z"/>
                <w:rFonts w:ascii="맑은 고딕" w:eastAsia="맑은 고딕" w:hAnsi="맑은 고딕"/>
                <w:b w:val="0"/>
              </w:rPr>
            </w:pPr>
            <w:ins w:id="3463" w:author="오윤 권" w:date="2023-06-06T20:12:00Z">
              <w:r w:rsidRPr="002948AC">
                <w:rPr>
                  <w:rFonts w:ascii="맑은 고딕" w:hAnsi="맑은 고딕"/>
                  <w:b w:val="0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4F23042" w14:textId="77777777" w:rsidR="00DF0643" w:rsidRPr="002948AC" w:rsidRDefault="00DF0643" w:rsidP="006E5161">
            <w:pPr>
              <w:pStyle w:val="af"/>
              <w:jc w:val="both"/>
              <w:rPr>
                <w:ins w:id="3464" w:author="오윤 권" w:date="2023-06-06T20:12:00Z"/>
                <w:rFonts w:ascii="맑은 고딕" w:eastAsia="맑은 고딕" w:hAnsi="맑은 고딕"/>
                <w:b w:val="0"/>
              </w:rPr>
            </w:pPr>
            <w:ins w:id="3465" w:author="오윤 권" w:date="2023-06-06T20:12:00Z"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수정하고자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하는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부분을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수정하고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완료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버튼을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누른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후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홈화면으로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 xml:space="preserve"> 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돌아간다</w:t>
              </w:r>
              <w:r w:rsidRPr="002948AC">
                <w:rPr>
                  <w:rStyle w:val="ae"/>
                  <w:rFonts w:ascii="맑은 고딕" w:hAnsi="맑은 고딕" w:hint="eastAsia"/>
                  <w:b w:val="0"/>
                </w:rPr>
                <w:t>.</w:t>
              </w:r>
            </w:ins>
          </w:p>
        </w:tc>
      </w:tr>
      <w:tr w:rsidR="00DF0643" w:rsidRPr="00B0767A" w14:paraId="20E5D50F" w14:textId="77777777" w:rsidTr="006E5161">
        <w:trPr>
          <w:ins w:id="346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0F229A9" w14:textId="77777777" w:rsidR="00DF0643" w:rsidRDefault="00DF0643" w:rsidP="006E5161">
            <w:pPr>
              <w:jc w:val="center"/>
              <w:rPr>
                <w:ins w:id="3467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5350C05" w14:textId="77777777" w:rsidR="00DF0643" w:rsidRDefault="00DF0643" w:rsidP="006E5161">
            <w:pPr>
              <w:rPr>
                <w:ins w:id="3468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5F1AC434" w14:textId="77777777" w:rsidR="00DF0643" w:rsidRDefault="00DF0643" w:rsidP="006E5161">
            <w:pPr>
              <w:rPr>
                <w:ins w:id="3469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2E444349" w14:textId="77777777" w:rsidTr="006E5161">
        <w:trPr>
          <w:ins w:id="347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C2B75F2" w14:textId="77777777" w:rsidR="00DF0643" w:rsidRDefault="00DF0643" w:rsidP="006E5161">
            <w:pPr>
              <w:pStyle w:val="af"/>
              <w:rPr>
                <w:ins w:id="3471" w:author="오윤 권" w:date="2023-06-06T20:12:00Z"/>
                <w:rFonts w:ascii="맑은 고딕" w:eastAsia="맑은 고딕" w:hAnsi="맑은 고딕"/>
              </w:rPr>
            </w:pPr>
            <w:ins w:id="3472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A58820F" w14:textId="77777777" w:rsidR="00DF0643" w:rsidRPr="00E011E3" w:rsidRDefault="00DF0643" w:rsidP="006E5161">
            <w:pPr>
              <w:pStyle w:val="af"/>
              <w:rPr>
                <w:ins w:id="347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474" w:author="오윤 권" w:date="2023-06-06T20:12:00Z">
              <w:r w:rsidRPr="00E011E3">
                <w:rPr>
                  <w:rFonts w:ascii="맑은 고딕" w:eastAsia="맑은 고딕" w:hAnsi="맑은 고딕"/>
                  <w:b w:val="0"/>
                </w:rPr>
                <w:t>A02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0823551" w14:textId="77777777" w:rsidR="00DF0643" w:rsidRPr="00E011E3" w:rsidRDefault="00DF0643" w:rsidP="006E5161">
            <w:pPr>
              <w:pStyle w:val="af"/>
              <w:rPr>
                <w:ins w:id="347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476" w:author="오윤 권" w:date="2023-06-06T20:12:00Z">
              <w:r w:rsidRPr="00E011E3">
                <w:rPr>
                  <w:rStyle w:val="ae"/>
                  <w:rFonts w:hint="eastAsia"/>
                  <w:b w:val="0"/>
                  <w:szCs w:val="24"/>
                </w:rPr>
                <w:t>작업이 수정되지 않은 경우,</w:t>
              </w:r>
              <w:r w:rsidRPr="00E011E3">
                <w:rPr>
                  <w:rStyle w:val="ae"/>
                  <w:b w:val="0"/>
                  <w:szCs w:val="24"/>
                </w:rPr>
                <w:t xml:space="preserve"> “</w:t>
              </w:r>
              <w:r w:rsidRPr="00E011E3">
                <w:rPr>
                  <w:rStyle w:val="ae"/>
                  <w:rFonts w:hint="eastAsia"/>
                  <w:b w:val="0"/>
                  <w:szCs w:val="24"/>
                </w:rPr>
                <w:t>수정된 내용이 없습니다.</w:t>
              </w:r>
              <w:r w:rsidRPr="00E011E3">
                <w:rPr>
                  <w:rStyle w:val="ae"/>
                  <w:b w:val="0"/>
                  <w:szCs w:val="24"/>
                </w:rPr>
                <w:t>”</w:t>
              </w:r>
              <w:r w:rsidRPr="00E011E3">
                <w:rPr>
                  <w:rStyle w:val="ae"/>
                  <w:rFonts w:hint="eastAsia"/>
                  <w:b w:val="0"/>
                  <w:szCs w:val="24"/>
                </w:rPr>
                <w:t xml:space="preserve">라는 메세지를 출력한 후 </w:t>
              </w:r>
              <w:r w:rsidRPr="00E011E3">
                <w:rPr>
                  <w:rStyle w:val="ae"/>
                  <w:b w:val="0"/>
                  <w:szCs w:val="24"/>
                </w:rPr>
                <w:t>B02</w:t>
              </w:r>
              <w:r w:rsidRPr="00E011E3">
                <w:rPr>
                  <w:rStyle w:val="ae"/>
                  <w:rFonts w:hint="eastAsia"/>
                  <w:b w:val="0"/>
                  <w:szCs w:val="24"/>
                </w:rPr>
                <w:t>로 되돌아간다.</w:t>
              </w:r>
            </w:ins>
          </w:p>
        </w:tc>
      </w:tr>
      <w:tr w:rsidR="00DF0643" w:rsidRPr="00B0767A" w14:paraId="61B0DDEF" w14:textId="77777777" w:rsidTr="006E5161">
        <w:trPr>
          <w:ins w:id="347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BD61FB7" w14:textId="77777777" w:rsidR="00DF0643" w:rsidRDefault="00DF0643" w:rsidP="006E5161">
            <w:pPr>
              <w:pStyle w:val="af"/>
              <w:rPr>
                <w:ins w:id="3478" w:author="오윤 권" w:date="2023-06-06T20:12:00Z"/>
                <w:rFonts w:ascii="맑은 고딕" w:eastAsia="맑은 고딕" w:hAnsi="맑은 고딕"/>
              </w:rPr>
            </w:pPr>
            <w:ins w:id="3479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308B5AF1" w14:textId="77777777" w:rsidR="00DF0643" w:rsidRDefault="00DF0643" w:rsidP="006E5161">
            <w:pPr>
              <w:pStyle w:val="af"/>
              <w:rPr>
                <w:ins w:id="348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D2C9083" w14:textId="77777777" w:rsidR="00DF0643" w:rsidRDefault="00DF0643" w:rsidP="006E5161">
            <w:pPr>
              <w:pStyle w:val="af"/>
              <w:jc w:val="both"/>
              <w:rPr>
                <w:ins w:id="348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640C120C" w14:textId="77777777" w:rsidTr="006E5161">
        <w:trPr>
          <w:ins w:id="348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93F0CD7" w14:textId="77777777" w:rsidR="00DF0643" w:rsidRDefault="00DF0643" w:rsidP="006E5161">
            <w:pPr>
              <w:pStyle w:val="af"/>
              <w:rPr>
                <w:ins w:id="3483" w:author="오윤 권" w:date="2023-06-06T20:12:00Z"/>
                <w:rFonts w:ascii="맑은 고딕" w:eastAsia="맑은 고딕" w:hAnsi="맑은 고딕"/>
              </w:rPr>
            </w:pPr>
            <w:ins w:id="3484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62DC66F9" w14:textId="77777777" w:rsidR="00DF0643" w:rsidRDefault="00DF0643" w:rsidP="006E5161">
            <w:pPr>
              <w:rPr>
                <w:ins w:id="3485" w:author="오윤 권" w:date="2023-06-06T20:12:00Z"/>
                <w:rStyle w:val="ae"/>
                <w:rFonts w:ascii="맑은 고딕" w:hAnsi="맑은 고딕"/>
              </w:rPr>
            </w:pPr>
            <w:ins w:id="3486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3C675A9D" w14:textId="77777777" w:rsidR="00DF0643" w:rsidRDefault="00DF0643" w:rsidP="006E5161">
            <w:pPr>
              <w:rPr>
                <w:ins w:id="3487" w:author="오윤 권" w:date="2023-06-06T20:12:00Z"/>
                <w:rStyle w:val="ae"/>
                <w:rFonts w:ascii="맑은 고딕" w:hAnsi="맑은 고딕"/>
              </w:rPr>
            </w:pPr>
            <w:ins w:id="3488" w:author="오윤 권" w:date="2023-06-06T20:12:00Z">
              <w:r>
                <w:rPr>
                  <w:rFonts w:ascii="맑은 고딕" w:hAnsi="맑은 고딕"/>
                </w:rPr>
                <w:t xml:space="preserve">B01 → B02 </w:t>
              </w:r>
            </w:ins>
          </w:p>
        </w:tc>
      </w:tr>
      <w:tr w:rsidR="00DF0643" w:rsidRPr="00B0767A" w14:paraId="2CDE9684" w14:textId="77777777" w:rsidTr="006E5161">
        <w:trPr>
          <w:ins w:id="348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E1D4E78" w14:textId="77777777" w:rsidR="00DF0643" w:rsidRDefault="00DF0643" w:rsidP="006E5161">
            <w:pPr>
              <w:pStyle w:val="af"/>
              <w:rPr>
                <w:ins w:id="3490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55831F5" w14:textId="77777777" w:rsidR="00DF0643" w:rsidRDefault="00DF0643" w:rsidP="006E5161">
            <w:pPr>
              <w:rPr>
                <w:ins w:id="3491" w:author="오윤 권" w:date="2023-06-06T20:12:00Z"/>
                <w:rStyle w:val="ae"/>
                <w:rFonts w:ascii="맑은 고딕" w:hAnsi="맑은 고딕"/>
              </w:rPr>
            </w:pPr>
            <w:ins w:id="3492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238127BF" w14:textId="77777777" w:rsidR="00DF0643" w:rsidRDefault="00DF0643" w:rsidP="006E5161">
            <w:pPr>
              <w:rPr>
                <w:ins w:id="3493" w:author="오윤 권" w:date="2023-06-06T20:12:00Z"/>
                <w:rStyle w:val="ae"/>
                <w:rFonts w:ascii="맑은 고딕" w:hAnsi="맑은 고딕"/>
              </w:rPr>
            </w:pPr>
            <w:ins w:id="3494" w:author="오윤 권" w:date="2023-06-06T20:12:00Z">
              <w:r>
                <w:rPr>
                  <w:rFonts w:ascii="맑은 고딕" w:hAnsi="맑은 고딕"/>
                </w:rPr>
                <w:t>B01 → B02 → A02→ B02</w:t>
              </w:r>
            </w:ins>
          </w:p>
        </w:tc>
      </w:tr>
    </w:tbl>
    <w:p w14:paraId="72410E68" w14:textId="77777777" w:rsidR="00DF0643" w:rsidRDefault="00DF0643" w:rsidP="00DF0643">
      <w:pPr>
        <w:rPr>
          <w:ins w:id="3495" w:author="오윤 권" w:date="2023-06-06T20:12:00Z"/>
          <w:rStyle w:val="ae"/>
          <w:rFonts w:ascii="맑은 고딕" w:hAnsi="맑은 고딕"/>
          <w:bCs/>
        </w:rPr>
      </w:pPr>
    </w:p>
    <w:p w14:paraId="44D29E6C" w14:textId="77777777" w:rsidR="00DF0643" w:rsidRDefault="00DF0643" w:rsidP="00DF0643">
      <w:pPr>
        <w:rPr>
          <w:ins w:id="3496" w:author="오윤 권" w:date="2023-06-06T20:12:00Z"/>
          <w:rStyle w:val="ae"/>
          <w:rFonts w:ascii="맑은 고딕" w:hAnsi="맑은 고딕"/>
          <w:bCs/>
        </w:rPr>
      </w:pPr>
    </w:p>
    <w:p w14:paraId="5F146BC6" w14:textId="77777777" w:rsidR="00DF0643" w:rsidRDefault="00DF0643" w:rsidP="00DF0643">
      <w:pPr>
        <w:rPr>
          <w:ins w:id="3497" w:author="오윤 권" w:date="2023-06-06T20:12:00Z"/>
          <w:rStyle w:val="ae"/>
          <w:rFonts w:ascii="맑은 고딕" w:hAnsi="맑은 고딕"/>
          <w:bCs/>
        </w:rPr>
      </w:pPr>
    </w:p>
    <w:p w14:paraId="2D778344" w14:textId="77777777" w:rsidR="00DF0643" w:rsidRDefault="00DF0643" w:rsidP="00DF0643">
      <w:pPr>
        <w:rPr>
          <w:ins w:id="3498" w:author="오윤 권" w:date="2023-06-06T20:12:00Z"/>
          <w:rStyle w:val="ae"/>
          <w:rFonts w:ascii="맑은 고딕" w:hAnsi="맑은 고딕"/>
          <w:bCs/>
        </w:rPr>
      </w:pPr>
    </w:p>
    <w:p w14:paraId="5CF3969A" w14:textId="6B88D80C" w:rsidR="00DF0643" w:rsidRPr="00E011E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499" w:author="오윤 권" w:date="2023-06-06T20:12:00Z"/>
          <w:rFonts w:ascii="맑은 고딕" w:hAnsi="맑은 고딕" w:cs="돋움"/>
          <w:b/>
          <w:sz w:val="24"/>
        </w:rPr>
      </w:pPr>
      <w:ins w:id="3500" w:author="오윤 권" w:date="2023-06-06T20:12:00Z">
        <w:r w:rsidRPr="00E011E3">
          <w:rPr>
            <w:rStyle w:val="ae"/>
            <w:rFonts w:ascii="맑은 고딕" w:hAnsi="맑은 고딕"/>
            <w:b/>
            <w:sz w:val="24"/>
          </w:rPr>
          <w:t>UC01</w:t>
        </w:r>
      </w:ins>
      <w:ins w:id="3501" w:author="오윤 권" w:date="2023-06-06T20:13:00Z">
        <w:r>
          <w:rPr>
            <w:rStyle w:val="ae"/>
            <w:rFonts w:ascii="맑은 고딕" w:hAnsi="맑은 고딕"/>
            <w:b/>
            <w:sz w:val="24"/>
          </w:rPr>
          <w:t>2</w:t>
        </w:r>
      </w:ins>
      <w:ins w:id="3502" w:author="오윤 권" w:date="2023-06-06T20:12:00Z">
        <w:r w:rsidRPr="00E011E3">
          <w:rPr>
            <w:rStyle w:val="ae"/>
            <w:rFonts w:ascii="맑은 고딕" w:hAnsi="맑은 고딕"/>
            <w:b/>
            <w:sz w:val="24"/>
          </w:rPr>
          <w:t xml:space="preserve">: </w:t>
        </w:r>
        <w:r w:rsidRPr="00E011E3">
          <w:rPr>
            <w:rFonts w:ascii="맑은 고딕" w:hAnsi="맑은 고딕" w:cs="돋움" w:hint="eastAsia"/>
            <w:b/>
            <w:sz w:val="24"/>
          </w:rPr>
          <w:t>작업 폴더를 삭제한다.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452F3DB6" w14:textId="77777777" w:rsidTr="006E5161">
        <w:trPr>
          <w:ins w:id="350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7E5760E" w14:textId="77777777" w:rsidR="00DF0643" w:rsidRDefault="00DF0643" w:rsidP="006E5161">
            <w:pPr>
              <w:pStyle w:val="af"/>
              <w:rPr>
                <w:ins w:id="3504" w:author="오윤 권" w:date="2023-06-06T20:12:00Z"/>
                <w:rFonts w:ascii="맑은 고딕" w:eastAsia="맑은 고딕" w:hAnsi="맑은 고딕"/>
              </w:rPr>
            </w:pPr>
            <w:ins w:id="3505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08EE9DFA" w14:textId="77777777" w:rsidR="00DF0643" w:rsidRDefault="00DF0643" w:rsidP="006E5161">
            <w:pPr>
              <w:rPr>
                <w:ins w:id="3506" w:author="오윤 권" w:date="2023-06-06T20:12:00Z"/>
                <w:rStyle w:val="ae"/>
                <w:rFonts w:ascii="맑은 고딕" w:hAnsi="맑은 고딕"/>
              </w:rPr>
            </w:pPr>
            <w:ins w:id="3507" w:author="오윤 권" w:date="2023-06-06T20:12:00Z">
              <w:r>
                <w:rPr>
                  <w:rFonts w:ascii="맑은 고딕" w:hAnsi="맑은 고딕"/>
                </w:rPr>
                <w:t xml:space="preserve">작업들을 </w:t>
              </w:r>
              <w:r>
                <w:rPr>
                  <w:rFonts w:ascii="맑은 고딕" w:hAnsi="맑은 고딕" w:hint="eastAsia"/>
                </w:rPr>
                <w:t>만들어 놓은 폴더를 삭제한다.</w:t>
              </w:r>
            </w:ins>
          </w:p>
        </w:tc>
      </w:tr>
      <w:tr w:rsidR="00DF0643" w:rsidRPr="00B0767A" w14:paraId="32402845" w14:textId="77777777" w:rsidTr="006E5161">
        <w:trPr>
          <w:ins w:id="350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05F4A4E" w14:textId="77777777" w:rsidR="00DF0643" w:rsidRDefault="00DF0643" w:rsidP="006E5161">
            <w:pPr>
              <w:pStyle w:val="af"/>
              <w:rPr>
                <w:ins w:id="3509" w:author="오윤 권" w:date="2023-06-06T20:12:00Z"/>
                <w:rFonts w:ascii="맑은 고딕" w:eastAsia="맑은 고딕" w:hAnsi="맑은 고딕"/>
              </w:rPr>
            </w:pPr>
            <w:ins w:id="3510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22B26E5A" w14:textId="77777777" w:rsidR="00DF0643" w:rsidRDefault="00DF0643" w:rsidP="006E5161">
            <w:pPr>
              <w:rPr>
                <w:ins w:id="3511" w:author="오윤 권" w:date="2023-06-06T20:12:00Z"/>
                <w:rStyle w:val="ae"/>
                <w:rFonts w:ascii="맑은 고딕" w:hAnsi="맑은 고딕"/>
              </w:rPr>
            </w:pPr>
            <w:ins w:id="3512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51DD2023" w14:textId="77777777" w:rsidTr="006E5161">
        <w:trPr>
          <w:ins w:id="351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255B409" w14:textId="77777777" w:rsidR="00DF0643" w:rsidRDefault="00DF0643" w:rsidP="006E5161">
            <w:pPr>
              <w:pStyle w:val="af"/>
              <w:rPr>
                <w:ins w:id="3514" w:author="오윤 권" w:date="2023-06-06T20:12:00Z"/>
                <w:rFonts w:ascii="맑은 고딕" w:eastAsia="맑은 고딕" w:hAnsi="맑은 고딕"/>
              </w:rPr>
            </w:pPr>
            <w:ins w:id="3515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CE8965D" w14:textId="77777777" w:rsidR="00DF0643" w:rsidRDefault="00DF0643" w:rsidP="006E5161">
            <w:pPr>
              <w:rPr>
                <w:ins w:id="3516" w:author="오윤 권" w:date="2023-06-06T20:12:00Z"/>
                <w:rStyle w:val="ae"/>
                <w:rFonts w:ascii="맑은 고딕" w:hAnsi="맑은 고딕"/>
              </w:rPr>
            </w:pPr>
            <w:ins w:id="3517" w:author="오윤 권" w:date="2023-06-06T20:12:00Z">
              <w:r>
                <w:rPr>
                  <w:rFonts w:ascii="맑은 고딕" w:hAnsi="맑은 고딕"/>
                </w:rPr>
                <w:t>사용자가 만들어 놓은 폴더가 있어야 한다.</w:t>
              </w:r>
            </w:ins>
          </w:p>
        </w:tc>
      </w:tr>
      <w:tr w:rsidR="00DF0643" w:rsidRPr="00B0767A" w14:paraId="0E3B86DF" w14:textId="77777777" w:rsidTr="006E5161">
        <w:trPr>
          <w:ins w:id="351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B26BAF4" w14:textId="77777777" w:rsidR="00DF0643" w:rsidRDefault="00DF0643" w:rsidP="006E5161">
            <w:pPr>
              <w:pStyle w:val="af"/>
              <w:rPr>
                <w:ins w:id="3519" w:author="오윤 권" w:date="2023-06-06T20:12:00Z"/>
                <w:rFonts w:ascii="맑은 고딕" w:eastAsia="맑은 고딕" w:hAnsi="맑은 고딕"/>
              </w:rPr>
            </w:pPr>
            <w:ins w:id="3520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7DEED20" w14:textId="77777777" w:rsidR="00DF0643" w:rsidRDefault="00DF0643" w:rsidP="006E5161">
            <w:pPr>
              <w:rPr>
                <w:ins w:id="3521" w:author="오윤 권" w:date="2023-06-06T20:12:00Z"/>
                <w:rStyle w:val="ae"/>
                <w:rFonts w:ascii="맑은 고딕" w:hAnsi="맑은 고딕"/>
              </w:rPr>
            </w:pPr>
            <w:ins w:id="3522" w:author="오윤 권" w:date="2023-06-06T20:12:00Z">
              <w:r>
                <w:rPr>
                  <w:rFonts w:ascii="맑은 고딕" w:hAnsi="맑은 고딕"/>
                </w:rPr>
                <w:t>작업</w:t>
              </w:r>
              <w:r>
                <w:rPr>
                  <w:rFonts w:ascii="맑은 고딕" w:hAnsi="맑은 고딕" w:hint="eastAsia"/>
                </w:rPr>
                <w:t>폴더가 삭제된다.</w:t>
              </w:r>
            </w:ins>
          </w:p>
        </w:tc>
      </w:tr>
      <w:tr w:rsidR="00DF0643" w:rsidRPr="00B0767A" w14:paraId="44EC7335" w14:textId="77777777" w:rsidTr="006E5161">
        <w:trPr>
          <w:ins w:id="3523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CB1CCDD" w14:textId="77777777" w:rsidR="00DF0643" w:rsidRDefault="00DF0643" w:rsidP="006E5161">
            <w:pPr>
              <w:pStyle w:val="af"/>
              <w:rPr>
                <w:ins w:id="3524" w:author="오윤 권" w:date="2023-06-06T20:12:00Z"/>
                <w:rFonts w:ascii="맑은 고딕" w:eastAsia="맑은 고딕" w:hAnsi="맑은 고딕"/>
              </w:rPr>
            </w:pPr>
            <w:ins w:id="3525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6C0D086F" w14:textId="77777777" w:rsidR="00DF0643" w:rsidRPr="00E011E3" w:rsidRDefault="00DF0643" w:rsidP="006E5161">
            <w:pPr>
              <w:pStyle w:val="af"/>
              <w:rPr>
                <w:ins w:id="352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527" w:author="오윤 권" w:date="2023-06-06T20:12:00Z">
              <w:r w:rsidRPr="00E011E3"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B097579" w14:textId="77777777" w:rsidR="00DF0643" w:rsidRPr="00E011E3" w:rsidRDefault="00DF0643" w:rsidP="006E5161">
            <w:pPr>
              <w:pStyle w:val="af"/>
              <w:jc w:val="both"/>
              <w:rPr>
                <w:ins w:id="352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529" w:author="오윤 권" w:date="2023-06-06T20:12:00Z">
              <w:r w:rsidRPr="00E011E3">
                <w:rPr>
                  <w:rFonts w:hint="eastAsia"/>
                  <w:b w:val="0"/>
                </w:rPr>
                <w:t>사용자는 삭제할 작업을 선택한다.</w:t>
              </w:r>
            </w:ins>
          </w:p>
        </w:tc>
      </w:tr>
      <w:tr w:rsidR="00DF0643" w:rsidRPr="00B0767A" w14:paraId="5AB09603" w14:textId="77777777" w:rsidTr="006E5161">
        <w:trPr>
          <w:ins w:id="353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E0C8056" w14:textId="77777777" w:rsidR="00DF0643" w:rsidRDefault="00DF0643" w:rsidP="006E5161">
            <w:pPr>
              <w:jc w:val="center"/>
              <w:rPr>
                <w:ins w:id="3531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0A4330C" w14:textId="77777777" w:rsidR="00DF0643" w:rsidRPr="00E011E3" w:rsidRDefault="00DF0643" w:rsidP="006E5161">
            <w:pPr>
              <w:rPr>
                <w:ins w:id="3532" w:author="오윤 권" w:date="2023-06-06T20:12:00Z"/>
                <w:rStyle w:val="ae"/>
                <w:rFonts w:ascii="맑은 고딕" w:hAnsi="맑은 고딕"/>
              </w:rPr>
            </w:pPr>
            <w:ins w:id="3533" w:author="오윤 권" w:date="2023-06-06T20:12:00Z">
              <w:r w:rsidRPr="00E011E3"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646F1A2" w14:textId="77777777" w:rsidR="00DF0643" w:rsidRPr="00E011E3" w:rsidRDefault="00DF0643" w:rsidP="006E5161">
            <w:pPr>
              <w:rPr>
                <w:ins w:id="3534" w:author="오윤 권" w:date="2023-06-06T20:12:00Z"/>
                <w:rStyle w:val="ae"/>
                <w:rFonts w:ascii="맑은 고딕" w:hAnsi="맑은 고딕"/>
              </w:rPr>
            </w:pPr>
            <w:ins w:id="3535" w:author="오윤 권" w:date="2023-06-06T20:12:00Z">
              <w:r w:rsidRPr="00E011E3">
                <w:rPr>
                  <w:rFonts w:ascii="맑은 고딕" w:hAnsi="맑은 고딕"/>
                </w:rPr>
                <w:t>시</w:t>
              </w:r>
              <w:r w:rsidRPr="00E011E3">
                <w:rPr>
                  <w:rFonts w:ascii="맑은 고딕" w:hAnsi="맑은 고딕" w:hint="eastAsia"/>
                </w:rPr>
                <w:t xml:space="preserve">스템은 </w:t>
              </w:r>
              <w:r w:rsidRPr="00E011E3">
                <w:rPr>
                  <w:rFonts w:ascii="맑은 고딕" w:hAnsi="맑은 고딕"/>
                </w:rPr>
                <w:t>“</w:t>
              </w:r>
              <w:r w:rsidRPr="00E011E3">
                <w:rPr>
                  <w:rFonts w:ascii="맑은 고딕" w:hAnsi="맑은 고딕" w:hint="eastAsia"/>
                </w:rPr>
                <w:t>선택한 폴더를 삭제하시겠습니까?</w:t>
              </w:r>
              <w:r w:rsidRPr="00E011E3">
                <w:rPr>
                  <w:rFonts w:ascii="맑은 고딕" w:hAnsi="맑은 고딕"/>
                </w:rPr>
                <w:t xml:space="preserve">” </w:t>
              </w:r>
              <w:r w:rsidRPr="00E011E3">
                <w:rPr>
                  <w:rFonts w:ascii="맑은 고딕" w:hAnsi="맑은 고딕" w:hint="eastAsia"/>
                </w:rPr>
                <w:t>메시지를 출력한 후 예를 선택하면 폴더가 삭제된다.</w:t>
              </w:r>
            </w:ins>
          </w:p>
        </w:tc>
      </w:tr>
      <w:tr w:rsidR="00DF0643" w:rsidRPr="00B0767A" w14:paraId="312669A0" w14:textId="77777777" w:rsidTr="006E5161">
        <w:trPr>
          <w:ins w:id="353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377E54E" w14:textId="77777777" w:rsidR="00DF0643" w:rsidRDefault="00DF0643" w:rsidP="006E5161">
            <w:pPr>
              <w:pStyle w:val="af"/>
              <w:rPr>
                <w:ins w:id="3537" w:author="오윤 권" w:date="2023-06-06T20:12:00Z"/>
                <w:rFonts w:ascii="맑은 고딕" w:eastAsia="맑은 고딕" w:hAnsi="맑은 고딕"/>
              </w:rPr>
            </w:pPr>
            <w:ins w:id="3538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69A4B09C" w14:textId="77777777" w:rsidR="00DF0643" w:rsidRPr="00E011E3" w:rsidRDefault="00DF0643" w:rsidP="006E5161">
            <w:pPr>
              <w:pStyle w:val="af"/>
              <w:rPr>
                <w:ins w:id="353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540" w:author="오윤 권" w:date="2023-06-06T20:12:00Z">
              <w:r w:rsidRPr="00E011E3"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E183141" w14:textId="77777777" w:rsidR="00DF0643" w:rsidRPr="00E011E3" w:rsidRDefault="00DF0643" w:rsidP="006E5161">
            <w:pPr>
              <w:pStyle w:val="af"/>
              <w:jc w:val="both"/>
              <w:rPr>
                <w:ins w:id="354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542" w:author="오윤 권" w:date="2023-06-06T20:12:00Z">
              <w:r w:rsidRPr="00E011E3">
                <w:rPr>
                  <w:rFonts w:hint="eastAsia"/>
                  <w:b w:val="0"/>
                </w:rPr>
                <w:t>사용자가 아니요를 선택한 경우 폴더는 삭제되지 않으며 B</w:t>
              </w:r>
              <w:r w:rsidRPr="00E011E3">
                <w:rPr>
                  <w:b w:val="0"/>
                </w:rPr>
                <w:t>01</w:t>
              </w:r>
              <w:r w:rsidRPr="00E011E3">
                <w:rPr>
                  <w:rFonts w:hint="eastAsia"/>
                  <w:b w:val="0"/>
                </w:rPr>
                <w:t>로 이동한다.</w:t>
              </w:r>
            </w:ins>
          </w:p>
        </w:tc>
      </w:tr>
      <w:tr w:rsidR="00DF0643" w:rsidRPr="00B0767A" w14:paraId="24F109DD" w14:textId="77777777" w:rsidTr="006E5161">
        <w:trPr>
          <w:ins w:id="354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9AEDEE4" w14:textId="77777777" w:rsidR="00DF0643" w:rsidRDefault="00DF0643" w:rsidP="006E5161">
            <w:pPr>
              <w:pStyle w:val="af"/>
              <w:rPr>
                <w:ins w:id="3544" w:author="오윤 권" w:date="2023-06-06T20:12:00Z"/>
                <w:rFonts w:ascii="맑은 고딕" w:eastAsia="맑은 고딕" w:hAnsi="맑은 고딕"/>
              </w:rPr>
            </w:pPr>
            <w:ins w:id="3545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34A99A69" w14:textId="77777777" w:rsidR="00DF0643" w:rsidRDefault="00DF0643" w:rsidP="006E5161">
            <w:pPr>
              <w:pStyle w:val="af"/>
              <w:rPr>
                <w:ins w:id="354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9956FDB" w14:textId="77777777" w:rsidR="00DF0643" w:rsidRDefault="00DF0643" w:rsidP="006E5161">
            <w:pPr>
              <w:pStyle w:val="af"/>
              <w:jc w:val="both"/>
              <w:rPr>
                <w:ins w:id="354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454FC181" w14:textId="77777777" w:rsidTr="006E5161">
        <w:trPr>
          <w:ins w:id="354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E142CF0" w14:textId="77777777" w:rsidR="00DF0643" w:rsidRDefault="00DF0643" w:rsidP="006E5161">
            <w:pPr>
              <w:pStyle w:val="af"/>
              <w:rPr>
                <w:ins w:id="3549" w:author="오윤 권" w:date="2023-06-06T20:12:00Z"/>
                <w:rFonts w:ascii="맑은 고딕" w:eastAsia="맑은 고딕" w:hAnsi="맑은 고딕"/>
              </w:rPr>
            </w:pPr>
            <w:ins w:id="3550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770CE23A" w14:textId="77777777" w:rsidR="00DF0643" w:rsidRDefault="00DF0643" w:rsidP="006E5161">
            <w:pPr>
              <w:rPr>
                <w:ins w:id="3551" w:author="오윤 권" w:date="2023-06-06T20:12:00Z"/>
                <w:rStyle w:val="ae"/>
                <w:rFonts w:ascii="맑은 고딕" w:hAnsi="맑은 고딕"/>
              </w:rPr>
            </w:pPr>
            <w:ins w:id="3552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444FD29E" w14:textId="77777777" w:rsidR="00DF0643" w:rsidRDefault="00DF0643" w:rsidP="006E5161">
            <w:pPr>
              <w:rPr>
                <w:ins w:id="3553" w:author="오윤 권" w:date="2023-06-06T20:12:00Z"/>
                <w:rStyle w:val="ae"/>
                <w:rFonts w:ascii="맑은 고딕" w:hAnsi="맑은 고딕"/>
              </w:rPr>
            </w:pPr>
            <w:ins w:id="3554" w:author="오윤 권" w:date="2023-06-06T20:12:00Z">
              <w:r>
                <w:rPr>
                  <w:rFonts w:ascii="맑은 고딕" w:hAnsi="맑은 고딕"/>
                </w:rPr>
                <w:t xml:space="preserve">B01 → B02 </w:t>
              </w:r>
            </w:ins>
          </w:p>
        </w:tc>
      </w:tr>
      <w:tr w:rsidR="00DF0643" w:rsidRPr="00B0767A" w14:paraId="61DD0102" w14:textId="77777777" w:rsidTr="006E5161">
        <w:trPr>
          <w:ins w:id="355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FBF3DFE" w14:textId="77777777" w:rsidR="00DF0643" w:rsidRDefault="00DF0643" w:rsidP="006E5161">
            <w:pPr>
              <w:pStyle w:val="af"/>
              <w:rPr>
                <w:ins w:id="3556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6BA01BC" w14:textId="77777777" w:rsidR="00DF0643" w:rsidRDefault="00DF0643" w:rsidP="006E5161">
            <w:pPr>
              <w:rPr>
                <w:ins w:id="3557" w:author="오윤 권" w:date="2023-06-06T20:12:00Z"/>
                <w:rStyle w:val="ae"/>
                <w:rFonts w:ascii="맑은 고딕" w:hAnsi="맑은 고딕"/>
              </w:rPr>
            </w:pPr>
            <w:ins w:id="3558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28E12F36" w14:textId="77777777" w:rsidR="00DF0643" w:rsidRDefault="00DF0643" w:rsidP="006E5161">
            <w:pPr>
              <w:rPr>
                <w:ins w:id="3559" w:author="오윤 권" w:date="2023-06-06T20:12:00Z"/>
                <w:rStyle w:val="ae"/>
                <w:rFonts w:ascii="맑은 고딕" w:hAnsi="맑은 고딕"/>
              </w:rPr>
            </w:pPr>
            <w:ins w:id="3560" w:author="오윤 권" w:date="2023-06-06T20:12:00Z">
              <w:r>
                <w:rPr>
                  <w:rFonts w:ascii="맑은 고딕" w:hAnsi="맑은 고딕"/>
                </w:rPr>
                <w:t>B01 → B02 → A02-1 → B01</w:t>
              </w:r>
            </w:ins>
          </w:p>
        </w:tc>
      </w:tr>
    </w:tbl>
    <w:p w14:paraId="767C941F" w14:textId="77777777" w:rsidR="00DF0643" w:rsidRDefault="00DF0643" w:rsidP="00DF0643">
      <w:pPr>
        <w:rPr>
          <w:ins w:id="3561" w:author="오윤 권" w:date="2023-06-06T20:12:00Z"/>
          <w:rStyle w:val="ae"/>
          <w:rFonts w:ascii="맑은 고딕" w:hAnsi="맑은 고딕"/>
          <w:bCs/>
        </w:rPr>
      </w:pPr>
    </w:p>
    <w:p w14:paraId="244B66C5" w14:textId="77777777" w:rsidR="00DF0643" w:rsidRDefault="00DF0643" w:rsidP="00DF0643">
      <w:pPr>
        <w:rPr>
          <w:ins w:id="3562" w:author="오윤 권" w:date="2023-06-06T20:12:00Z"/>
          <w:rStyle w:val="ae"/>
          <w:rFonts w:ascii="맑은 고딕" w:hAnsi="맑은 고딕"/>
          <w:bCs/>
        </w:rPr>
      </w:pPr>
    </w:p>
    <w:p w14:paraId="7BB250A1" w14:textId="77777777" w:rsidR="00DF0643" w:rsidRDefault="00DF0643" w:rsidP="00DF0643">
      <w:pPr>
        <w:rPr>
          <w:ins w:id="3563" w:author="오윤 권" w:date="2023-06-06T20:12:00Z"/>
          <w:rStyle w:val="ae"/>
          <w:rFonts w:ascii="맑은 고딕" w:hAnsi="맑은 고딕"/>
          <w:bCs/>
        </w:rPr>
      </w:pPr>
    </w:p>
    <w:p w14:paraId="02CC321E" w14:textId="77777777" w:rsidR="00DF0643" w:rsidRDefault="00DF0643" w:rsidP="00DF0643">
      <w:pPr>
        <w:rPr>
          <w:ins w:id="3564" w:author="오윤 권" w:date="2023-06-06T20:12:00Z"/>
          <w:rStyle w:val="ae"/>
          <w:rFonts w:ascii="맑은 고딕" w:hAnsi="맑은 고딕"/>
          <w:bCs/>
        </w:rPr>
      </w:pPr>
    </w:p>
    <w:p w14:paraId="6EAB65AA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565" w:author="오윤 권" w:date="2023-06-06T20:12:00Z"/>
          <w:rFonts w:ascii="맑은 고딕" w:hAnsi="맑은 고딕" w:cs="돋움"/>
          <w:szCs w:val="20"/>
        </w:rPr>
      </w:pPr>
      <w:ins w:id="3566" w:author="오윤 권" w:date="2023-06-06T20:12:00Z">
        <w:r w:rsidRPr="002948AC">
          <w:rPr>
            <w:rStyle w:val="ae"/>
            <w:rFonts w:ascii="맑은 고딕" w:hAnsi="맑은 고딕"/>
            <w:b/>
            <w:sz w:val="24"/>
          </w:rPr>
          <w:t>UC01</w:t>
        </w:r>
        <w:r>
          <w:rPr>
            <w:rStyle w:val="ae"/>
            <w:rFonts w:ascii="맑은 고딕" w:hAnsi="맑은 고딕"/>
            <w:b/>
            <w:sz w:val="24"/>
          </w:rPr>
          <w:t>3</w:t>
        </w:r>
        <w:r w:rsidRPr="002948AC">
          <w:rPr>
            <w:rStyle w:val="ae"/>
            <w:rFonts w:ascii="맑은 고딕" w:hAnsi="맑은 고딕"/>
            <w:b/>
            <w:sz w:val="24"/>
          </w:rPr>
          <w:t xml:space="preserve">: </w:t>
        </w:r>
        <w:r w:rsidRPr="002948AC">
          <w:rPr>
            <w:rFonts w:ascii="맑은 고딕" w:hAnsi="맑은 고딕" w:cs="돋움" w:hint="eastAsia"/>
            <w:b/>
            <w:sz w:val="24"/>
          </w:rPr>
          <w:t>작업 폴더로 분류한다</w:t>
        </w:r>
        <w:r>
          <w:rPr>
            <w:rFonts w:ascii="맑은 고딕" w:hAnsi="맑은 고딕" w:cs="돋움" w:hint="eastAsia"/>
            <w:szCs w:val="20"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1F3D3ACA" w14:textId="77777777" w:rsidTr="006E5161">
        <w:trPr>
          <w:ins w:id="356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0681083" w14:textId="77777777" w:rsidR="00DF0643" w:rsidRDefault="00DF0643" w:rsidP="006E5161">
            <w:pPr>
              <w:pStyle w:val="af"/>
              <w:rPr>
                <w:ins w:id="3568" w:author="오윤 권" w:date="2023-06-06T20:12:00Z"/>
                <w:rFonts w:ascii="맑은 고딕" w:eastAsia="맑은 고딕" w:hAnsi="맑은 고딕"/>
              </w:rPr>
            </w:pPr>
            <w:ins w:id="3569" w:author="오윤 권" w:date="2023-06-06T20:12:00Z">
              <w:r>
                <w:rPr>
                  <w:rFonts w:ascii="맑은 고딕" w:eastAsia="맑은 고딕" w:hAnsi="맑은 고딕" w:hint="eastAsia"/>
                </w:rPr>
                <w:lastRenderedPageBreak/>
                <w:t>설명</w:t>
              </w:r>
            </w:ins>
          </w:p>
        </w:tc>
        <w:tc>
          <w:tcPr>
            <w:tcW w:w="6974" w:type="dxa"/>
            <w:gridSpan w:val="2"/>
          </w:tcPr>
          <w:p w14:paraId="734E55C4" w14:textId="77777777" w:rsidR="00DF0643" w:rsidRDefault="00DF0643" w:rsidP="006E5161">
            <w:pPr>
              <w:rPr>
                <w:ins w:id="3570" w:author="오윤 권" w:date="2023-06-06T20:12:00Z"/>
                <w:rStyle w:val="ae"/>
                <w:rFonts w:ascii="맑은 고딕" w:hAnsi="맑은 고딕"/>
              </w:rPr>
            </w:pPr>
            <w:ins w:id="3571" w:author="오윤 권" w:date="2023-06-06T20:12:00Z">
              <w:r>
                <w:rPr>
                  <w:rFonts w:ascii="맑은 고딕" w:hAnsi="맑은 고딕"/>
                </w:rPr>
                <w:t>작업들을 만들어 놓은 폴더에 넣어서 분류한다</w:t>
              </w:r>
            </w:ins>
          </w:p>
        </w:tc>
      </w:tr>
      <w:tr w:rsidR="00DF0643" w:rsidRPr="00B0767A" w14:paraId="4B0D3E6C" w14:textId="77777777" w:rsidTr="006E5161">
        <w:trPr>
          <w:ins w:id="357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B051128" w14:textId="77777777" w:rsidR="00DF0643" w:rsidRDefault="00DF0643" w:rsidP="006E5161">
            <w:pPr>
              <w:pStyle w:val="af"/>
              <w:rPr>
                <w:ins w:id="3573" w:author="오윤 권" w:date="2023-06-06T20:12:00Z"/>
                <w:rFonts w:ascii="맑은 고딕" w:eastAsia="맑은 고딕" w:hAnsi="맑은 고딕"/>
              </w:rPr>
            </w:pPr>
            <w:ins w:id="3574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5C6FE0BB" w14:textId="77777777" w:rsidR="00DF0643" w:rsidRDefault="00DF0643" w:rsidP="006E5161">
            <w:pPr>
              <w:rPr>
                <w:ins w:id="3575" w:author="오윤 권" w:date="2023-06-06T20:12:00Z"/>
                <w:rStyle w:val="ae"/>
                <w:rFonts w:ascii="맑은 고딕" w:hAnsi="맑은 고딕"/>
              </w:rPr>
            </w:pPr>
            <w:ins w:id="3576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441686D1" w14:textId="77777777" w:rsidTr="006E5161">
        <w:trPr>
          <w:ins w:id="357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620A2EE" w14:textId="77777777" w:rsidR="00DF0643" w:rsidRDefault="00DF0643" w:rsidP="006E5161">
            <w:pPr>
              <w:pStyle w:val="af"/>
              <w:rPr>
                <w:ins w:id="3578" w:author="오윤 권" w:date="2023-06-06T20:12:00Z"/>
                <w:rFonts w:ascii="맑은 고딕" w:eastAsia="맑은 고딕" w:hAnsi="맑은 고딕"/>
              </w:rPr>
            </w:pPr>
            <w:ins w:id="3579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3D175B4E" w14:textId="77777777" w:rsidR="00DF0643" w:rsidRDefault="00DF0643" w:rsidP="006E5161">
            <w:pPr>
              <w:rPr>
                <w:ins w:id="3580" w:author="오윤 권" w:date="2023-06-06T20:12:00Z"/>
                <w:rStyle w:val="ae"/>
                <w:rFonts w:ascii="맑은 고딕" w:hAnsi="맑은 고딕"/>
              </w:rPr>
            </w:pPr>
            <w:ins w:id="3581" w:author="오윤 권" w:date="2023-06-06T20:12:00Z">
              <w:r>
                <w:rPr>
                  <w:rFonts w:ascii="맑은 고딕" w:hAnsi="맑은 고딕"/>
                </w:rPr>
                <w:t>사용자가 만들어 놓은 폴더가 있어야 한다.</w:t>
              </w:r>
            </w:ins>
          </w:p>
        </w:tc>
      </w:tr>
      <w:tr w:rsidR="00DF0643" w:rsidRPr="00B0767A" w14:paraId="06579FCE" w14:textId="77777777" w:rsidTr="006E5161">
        <w:trPr>
          <w:ins w:id="358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F3EE4B5" w14:textId="77777777" w:rsidR="00DF0643" w:rsidRDefault="00DF0643" w:rsidP="006E5161">
            <w:pPr>
              <w:pStyle w:val="af"/>
              <w:rPr>
                <w:ins w:id="3583" w:author="오윤 권" w:date="2023-06-06T20:12:00Z"/>
                <w:rFonts w:ascii="맑은 고딕" w:eastAsia="맑은 고딕" w:hAnsi="맑은 고딕"/>
              </w:rPr>
            </w:pPr>
            <w:ins w:id="3584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AD8B2FF" w14:textId="77777777" w:rsidR="00DF0643" w:rsidRDefault="00DF0643" w:rsidP="006E5161">
            <w:pPr>
              <w:rPr>
                <w:ins w:id="3585" w:author="오윤 권" w:date="2023-06-06T20:12:00Z"/>
                <w:rStyle w:val="ae"/>
                <w:rFonts w:ascii="맑은 고딕" w:hAnsi="맑은 고딕"/>
              </w:rPr>
            </w:pPr>
            <w:ins w:id="3586" w:author="오윤 권" w:date="2023-06-06T20:12:00Z">
              <w:r>
                <w:rPr>
                  <w:rFonts w:ascii="맑은 고딕" w:hAnsi="맑은 고딕"/>
                </w:rPr>
                <w:t>작업들이 폴더 안에 들어가 있게 된다.</w:t>
              </w:r>
            </w:ins>
          </w:p>
        </w:tc>
      </w:tr>
      <w:tr w:rsidR="00DF0643" w:rsidRPr="00B0767A" w14:paraId="5E8F22EF" w14:textId="77777777" w:rsidTr="006E5161">
        <w:trPr>
          <w:ins w:id="3587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A9A5A08" w14:textId="77777777" w:rsidR="00DF0643" w:rsidRDefault="00DF0643" w:rsidP="006E5161">
            <w:pPr>
              <w:pStyle w:val="af"/>
              <w:rPr>
                <w:ins w:id="3588" w:author="오윤 권" w:date="2023-06-06T20:12:00Z"/>
                <w:rFonts w:ascii="맑은 고딕" w:eastAsia="맑은 고딕" w:hAnsi="맑은 고딕"/>
              </w:rPr>
            </w:pPr>
            <w:ins w:id="3589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3E7CC796" w14:textId="77777777" w:rsidR="00DF0643" w:rsidRDefault="00DF0643" w:rsidP="006E5161">
            <w:pPr>
              <w:pStyle w:val="af"/>
              <w:rPr>
                <w:ins w:id="359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59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401A7CC" w14:textId="77777777" w:rsidR="00DF0643" w:rsidRDefault="00DF0643" w:rsidP="006E5161">
            <w:pPr>
              <w:pStyle w:val="af"/>
              <w:jc w:val="both"/>
              <w:rPr>
                <w:ins w:id="359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59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작업을 폴더에 넣는 것을 시도한다.</w:t>
              </w:r>
            </w:ins>
          </w:p>
        </w:tc>
      </w:tr>
      <w:tr w:rsidR="00DF0643" w:rsidRPr="00B0767A" w14:paraId="29C86B21" w14:textId="77777777" w:rsidTr="006E5161">
        <w:trPr>
          <w:ins w:id="359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43C2542" w14:textId="77777777" w:rsidR="00DF0643" w:rsidRDefault="00DF0643" w:rsidP="006E5161">
            <w:pPr>
              <w:jc w:val="center"/>
              <w:rPr>
                <w:ins w:id="3595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6E272D" w14:textId="77777777" w:rsidR="00DF0643" w:rsidRDefault="00DF0643" w:rsidP="006E5161">
            <w:pPr>
              <w:rPr>
                <w:ins w:id="3596" w:author="오윤 권" w:date="2023-06-06T20:12:00Z"/>
                <w:rStyle w:val="ae"/>
                <w:rFonts w:ascii="맑은 고딕" w:hAnsi="맑은 고딕"/>
              </w:rPr>
            </w:pPr>
            <w:ins w:id="3597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6E1A6CA" w14:textId="77777777" w:rsidR="00DF0643" w:rsidRDefault="00DF0643" w:rsidP="006E5161">
            <w:pPr>
              <w:rPr>
                <w:ins w:id="3598" w:author="오윤 권" w:date="2023-06-06T20:12:00Z"/>
                <w:rStyle w:val="ae"/>
                <w:rFonts w:ascii="맑은 고딕" w:hAnsi="맑은 고딕"/>
              </w:rPr>
            </w:pPr>
            <w:ins w:id="3599" w:author="오윤 권" w:date="2023-06-06T20:12:00Z">
              <w:r>
                <w:rPr>
                  <w:rFonts w:ascii="맑은 고딕" w:hAnsi="맑은 고딕"/>
                </w:rPr>
                <w:t>시스템은 폴더 안에 이미 같은 이름의 작업이 있는지 확인하고 생성한다.</w:t>
              </w:r>
            </w:ins>
          </w:p>
        </w:tc>
      </w:tr>
      <w:tr w:rsidR="00DF0643" w:rsidRPr="00B0767A" w14:paraId="37740927" w14:textId="77777777" w:rsidTr="006E5161">
        <w:trPr>
          <w:ins w:id="360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8C29002" w14:textId="77777777" w:rsidR="00DF0643" w:rsidRDefault="00DF0643" w:rsidP="006E5161">
            <w:pPr>
              <w:pStyle w:val="af"/>
              <w:rPr>
                <w:ins w:id="3601" w:author="오윤 권" w:date="2023-06-06T20:12:00Z"/>
                <w:rFonts w:ascii="맑은 고딕" w:eastAsia="맑은 고딕" w:hAnsi="맑은 고딕"/>
              </w:rPr>
            </w:pPr>
            <w:ins w:id="3602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B1B46FD" w14:textId="77777777" w:rsidR="00DF0643" w:rsidRDefault="00DF0643" w:rsidP="006E5161">
            <w:pPr>
              <w:pStyle w:val="af"/>
              <w:rPr>
                <w:ins w:id="360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604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07F1C78" w14:textId="77777777" w:rsidR="00DF0643" w:rsidRDefault="00DF0643" w:rsidP="006E5161">
            <w:pPr>
              <w:pStyle w:val="af"/>
              <w:rPr>
                <w:ins w:id="360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60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작업의 이름이 넣으려는 폴더 안에 있는 작업의 이름과 같다면, 이미 폴더 안에 같은 이름의 작업이 있다는 메시지를 출력한다.</w:t>
              </w:r>
            </w:ins>
          </w:p>
        </w:tc>
      </w:tr>
      <w:tr w:rsidR="00DF0643" w:rsidRPr="00B0767A" w14:paraId="0AB3CA54" w14:textId="77777777" w:rsidTr="006E5161">
        <w:trPr>
          <w:ins w:id="360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98FE3AC" w14:textId="77777777" w:rsidR="00DF0643" w:rsidRDefault="00DF0643" w:rsidP="006E5161">
            <w:pPr>
              <w:pStyle w:val="af"/>
              <w:rPr>
                <w:ins w:id="3608" w:author="오윤 권" w:date="2023-06-06T20:12:00Z"/>
                <w:rFonts w:ascii="맑은 고딕" w:eastAsia="맑은 고딕" w:hAnsi="맑은 고딕"/>
              </w:rPr>
            </w:pPr>
            <w:ins w:id="3609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201E3AC4" w14:textId="77777777" w:rsidR="00DF0643" w:rsidRDefault="00DF0643" w:rsidP="006E5161">
            <w:pPr>
              <w:pStyle w:val="af"/>
              <w:rPr>
                <w:ins w:id="361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42C13FA7" w14:textId="77777777" w:rsidR="00DF0643" w:rsidRDefault="00DF0643" w:rsidP="006E5161">
            <w:pPr>
              <w:pStyle w:val="af"/>
              <w:jc w:val="both"/>
              <w:rPr>
                <w:ins w:id="361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6D2CC868" w14:textId="77777777" w:rsidTr="006E5161">
        <w:trPr>
          <w:ins w:id="361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E65B822" w14:textId="77777777" w:rsidR="00DF0643" w:rsidRDefault="00DF0643" w:rsidP="006E5161">
            <w:pPr>
              <w:pStyle w:val="af"/>
              <w:rPr>
                <w:ins w:id="3613" w:author="오윤 권" w:date="2023-06-06T20:12:00Z"/>
                <w:rFonts w:ascii="맑은 고딕" w:eastAsia="맑은 고딕" w:hAnsi="맑은 고딕"/>
              </w:rPr>
            </w:pPr>
            <w:ins w:id="3614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0F55ABFF" w14:textId="77777777" w:rsidR="00DF0643" w:rsidRDefault="00DF0643" w:rsidP="006E5161">
            <w:pPr>
              <w:rPr>
                <w:ins w:id="3615" w:author="오윤 권" w:date="2023-06-06T20:12:00Z"/>
                <w:rStyle w:val="ae"/>
                <w:rFonts w:ascii="맑은 고딕" w:hAnsi="맑은 고딕"/>
              </w:rPr>
            </w:pPr>
            <w:ins w:id="3616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64B41F97" w14:textId="77777777" w:rsidR="00DF0643" w:rsidRDefault="00DF0643" w:rsidP="006E5161">
            <w:pPr>
              <w:rPr>
                <w:ins w:id="3617" w:author="오윤 권" w:date="2023-06-06T20:12:00Z"/>
                <w:rStyle w:val="ae"/>
                <w:rFonts w:ascii="맑은 고딕" w:hAnsi="맑은 고딕"/>
              </w:rPr>
            </w:pPr>
            <w:ins w:id="3618" w:author="오윤 권" w:date="2023-06-06T20:12:00Z">
              <w:r>
                <w:rPr>
                  <w:rFonts w:ascii="맑은 고딕" w:hAnsi="맑은 고딕"/>
                </w:rPr>
                <w:t xml:space="preserve">B01 → B02 </w:t>
              </w:r>
            </w:ins>
          </w:p>
        </w:tc>
      </w:tr>
      <w:tr w:rsidR="00DF0643" w:rsidRPr="00B0767A" w14:paraId="238C82AD" w14:textId="77777777" w:rsidTr="006E5161">
        <w:trPr>
          <w:ins w:id="361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A1134D7" w14:textId="77777777" w:rsidR="00DF0643" w:rsidRDefault="00DF0643" w:rsidP="006E5161">
            <w:pPr>
              <w:pStyle w:val="af"/>
              <w:rPr>
                <w:ins w:id="3620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1250E13" w14:textId="77777777" w:rsidR="00DF0643" w:rsidRDefault="00DF0643" w:rsidP="006E5161">
            <w:pPr>
              <w:rPr>
                <w:ins w:id="3621" w:author="오윤 권" w:date="2023-06-06T20:12:00Z"/>
                <w:rStyle w:val="ae"/>
                <w:rFonts w:ascii="맑은 고딕" w:hAnsi="맑은 고딕"/>
              </w:rPr>
            </w:pPr>
            <w:ins w:id="3622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7599ACF1" w14:textId="77777777" w:rsidR="00DF0643" w:rsidRDefault="00DF0643" w:rsidP="006E5161">
            <w:pPr>
              <w:rPr>
                <w:ins w:id="3623" w:author="오윤 권" w:date="2023-06-06T20:12:00Z"/>
                <w:rStyle w:val="ae"/>
                <w:rFonts w:ascii="맑은 고딕" w:hAnsi="맑은 고딕"/>
              </w:rPr>
            </w:pPr>
            <w:ins w:id="3624" w:author="오윤 권" w:date="2023-06-06T20:12:00Z">
              <w:r>
                <w:rPr>
                  <w:rFonts w:ascii="맑은 고딕" w:hAnsi="맑은 고딕"/>
                </w:rPr>
                <w:t>B01 → B02 → A02-1 → B01</w:t>
              </w:r>
            </w:ins>
          </w:p>
        </w:tc>
      </w:tr>
    </w:tbl>
    <w:p w14:paraId="607DFAB1" w14:textId="77777777" w:rsidR="00DF0643" w:rsidRDefault="00DF0643" w:rsidP="00DF0643">
      <w:pPr>
        <w:rPr>
          <w:ins w:id="3625" w:author="오윤 권" w:date="2023-06-06T20:12:00Z"/>
          <w:rStyle w:val="ae"/>
          <w:rFonts w:ascii="맑은 고딕" w:hAnsi="맑은 고딕"/>
          <w:bCs/>
        </w:rPr>
      </w:pPr>
    </w:p>
    <w:p w14:paraId="5C073BF4" w14:textId="77777777" w:rsidR="00DF0643" w:rsidRDefault="00DF0643" w:rsidP="00DF0643">
      <w:pPr>
        <w:rPr>
          <w:ins w:id="3626" w:author="오윤 권" w:date="2023-06-06T20:12:00Z"/>
          <w:rStyle w:val="ae"/>
          <w:rFonts w:ascii="맑은 고딕" w:hAnsi="맑은 고딕"/>
          <w:bCs/>
        </w:rPr>
      </w:pPr>
    </w:p>
    <w:p w14:paraId="1C93EFD0" w14:textId="77777777" w:rsidR="00DF0643" w:rsidRPr="00E011E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627" w:author="오윤 권" w:date="2023-06-06T20:12:00Z"/>
          <w:rFonts w:ascii="맑은 고딕" w:hAnsi="맑은 고딕" w:cs="돋움"/>
          <w:b/>
          <w:sz w:val="24"/>
        </w:rPr>
      </w:pPr>
      <w:ins w:id="3628" w:author="오윤 권" w:date="2023-06-06T20:12:00Z">
        <w:r w:rsidRPr="00E011E3">
          <w:rPr>
            <w:rStyle w:val="ae"/>
            <w:rFonts w:ascii="맑은 고딕" w:hAnsi="맑은 고딕"/>
            <w:b/>
            <w:sz w:val="24"/>
          </w:rPr>
          <w:t>UC0</w:t>
        </w:r>
        <w:r>
          <w:rPr>
            <w:rStyle w:val="ae"/>
            <w:rFonts w:ascii="맑은 고딕" w:hAnsi="맑은 고딕"/>
            <w:b/>
            <w:sz w:val="24"/>
          </w:rPr>
          <w:t>14</w:t>
        </w:r>
        <w:r w:rsidRPr="00E011E3">
          <w:rPr>
            <w:rStyle w:val="ae"/>
            <w:rFonts w:ascii="맑은 고딕" w:hAnsi="맑은 고딕"/>
            <w:b/>
            <w:sz w:val="24"/>
          </w:rPr>
          <w:t xml:space="preserve">: </w:t>
        </w:r>
        <w:r w:rsidRPr="00E011E3">
          <w:rPr>
            <w:rFonts w:ascii="맑은 고딕" w:hAnsi="맑은 고딕" w:cs="돋움" w:hint="eastAsia"/>
            <w:b/>
            <w:sz w:val="24"/>
          </w:rPr>
          <w:t>사진을 추가한다.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422EEF81" w14:textId="77777777" w:rsidTr="006E5161">
        <w:trPr>
          <w:ins w:id="362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263AED0" w14:textId="77777777" w:rsidR="00DF0643" w:rsidRDefault="00DF0643" w:rsidP="006E5161">
            <w:pPr>
              <w:pStyle w:val="af"/>
              <w:rPr>
                <w:ins w:id="3630" w:author="오윤 권" w:date="2023-06-06T20:12:00Z"/>
                <w:rFonts w:ascii="맑은 고딕" w:eastAsia="맑은 고딕" w:hAnsi="맑은 고딕"/>
              </w:rPr>
            </w:pPr>
            <w:ins w:id="3631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753660DD" w14:textId="77777777" w:rsidR="00DF0643" w:rsidRDefault="00DF0643" w:rsidP="006E5161">
            <w:pPr>
              <w:rPr>
                <w:ins w:id="3632" w:author="오윤 권" w:date="2023-06-06T20:12:00Z"/>
                <w:rStyle w:val="ae"/>
                <w:rFonts w:ascii="맑은 고딕" w:hAnsi="맑은 고딕"/>
              </w:rPr>
            </w:pPr>
            <w:ins w:id="3633" w:author="오윤 권" w:date="2023-06-06T20:12:00Z">
              <w:r>
                <w:rPr>
                  <w:rFonts w:ascii="맑은 고딕" w:hAnsi="맑은 고딕"/>
                </w:rPr>
                <w:t>작업을 추가하면서 작업과 관련된 사진을 추가한다.</w:t>
              </w:r>
            </w:ins>
          </w:p>
        </w:tc>
      </w:tr>
      <w:tr w:rsidR="00DF0643" w:rsidRPr="00B0767A" w14:paraId="4F989D61" w14:textId="77777777" w:rsidTr="006E5161">
        <w:trPr>
          <w:ins w:id="363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DA6ED06" w14:textId="77777777" w:rsidR="00DF0643" w:rsidRDefault="00DF0643" w:rsidP="006E5161">
            <w:pPr>
              <w:pStyle w:val="af"/>
              <w:rPr>
                <w:ins w:id="3635" w:author="오윤 권" w:date="2023-06-06T20:12:00Z"/>
                <w:rFonts w:ascii="맑은 고딕" w:eastAsia="맑은 고딕" w:hAnsi="맑은 고딕"/>
              </w:rPr>
            </w:pPr>
            <w:ins w:id="3636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27DFCBC2" w14:textId="77777777" w:rsidR="00DF0643" w:rsidRDefault="00DF0643" w:rsidP="006E5161">
            <w:pPr>
              <w:rPr>
                <w:ins w:id="3637" w:author="오윤 권" w:date="2023-06-06T20:12:00Z"/>
                <w:rStyle w:val="ae"/>
                <w:rFonts w:ascii="맑은 고딕" w:hAnsi="맑은 고딕"/>
              </w:rPr>
            </w:pPr>
            <w:ins w:id="3638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44509678" w14:textId="77777777" w:rsidTr="006E5161">
        <w:trPr>
          <w:ins w:id="363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CDA6C27" w14:textId="77777777" w:rsidR="00DF0643" w:rsidRDefault="00DF0643" w:rsidP="006E5161">
            <w:pPr>
              <w:pStyle w:val="af"/>
              <w:rPr>
                <w:ins w:id="3640" w:author="오윤 권" w:date="2023-06-06T20:12:00Z"/>
                <w:rFonts w:ascii="맑은 고딕" w:eastAsia="맑은 고딕" w:hAnsi="맑은 고딕"/>
              </w:rPr>
            </w:pPr>
            <w:ins w:id="3641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5273ECCF" w14:textId="77777777" w:rsidR="00DF0643" w:rsidRDefault="00DF0643" w:rsidP="006E5161">
            <w:pPr>
              <w:rPr>
                <w:ins w:id="3642" w:author="오윤 권" w:date="2023-06-06T20:12:00Z"/>
                <w:rStyle w:val="ae"/>
                <w:rFonts w:ascii="맑은 고딕" w:hAnsi="맑은 고딕"/>
              </w:rPr>
            </w:pPr>
            <w:ins w:id="3643" w:author="오윤 권" w:date="2023-06-06T20:12:00Z">
              <w:r>
                <w:rPr>
                  <w:rFonts w:ascii="맑은 고딕" w:hAnsi="맑은 고딕"/>
                </w:rPr>
                <w:t>작업 추가 버튼을 누른다</w:t>
              </w:r>
            </w:ins>
          </w:p>
        </w:tc>
      </w:tr>
      <w:tr w:rsidR="00DF0643" w:rsidRPr="00B0767A" w14:paraId="1CEEF66E" w14:textId="77777777" w:rsidTr="006E5161">
        <w:trPr>
          <w:ins w:id="364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2A94831" w14:textId="77777777" w:rsidR="00DF0643" w:rsidRDefault="00DF0643" w:rsidP="006E5161">
            <w:pPr>
              <w:pStyle w:val="af"/>
              <w:rPr>
                <w:ins w:id="3645" w:author="오윤 권" w:date="2023-06-06T20:12:00Z"/>
                <w:rFonts w:ascii="맑은 고딕" w:eastAsia="맑은 고딕" w:hAnsi="맑은 고딕"/>
              </w:rPr>
            </w:pPr>
            <w:ins w:id="3646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3436E66" w14:textId="77777777" w:rsidR="00DF0643" w:rsidRDefault="00DF0643" w:rsidP="006E5161">
            <w:pPr>
              <w:rPr>
                <w:ins w:id="3647" w:author="오윤 권" w:date="2023-06-06T20:12:00Z"/>
                <w:rStyle w:val="ae"/>
                <w:rFonts w:ascii="맑은 고딕" w:hAnsi="맑은 고딕"/>
              </w:rPr>
            </w:pPr>
            <w:ins w:id="3648" w:author="오윤 권" w:date="2023-06-06T20:12:00Z">
              <w:r>
                <w:rPr>
                  <w:rFonts w:ascii="맑은 고딕" w:hAnsi="맑은 고딕"/>
                </w:rPr>
                <w:t>작업 내용에 사진이 추가된다.</w:t>
              </w:r>
            </w:ins>
          </w:p>
        </w:tc>
      </w:tr>
      <w:tr w:rsidR="00DF0643" w:rsidRPr="00B0767A" w14:paraId="10A8C6EC" w14:textId="77777777" w:rsidTr="006E5161">
        <w:trPr>
          <w:ins w:id="3649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670965B" w14:textId="77777777" w:rsidR="00DF0643" w:rsidRDefault="00DF0643" w:rsidP="006E5161">
            <w:pPr>
              <w:pStyle w:val="af"/>
              <w:rPr>
                <w:ins w:id="3650" w:author="오윤 권" w:date="2023-06-06T20:12:00Z"/>
                <w:rFonts w:ascii="맑은 고딕" w:eastAsia="맑은 고딕" w:hAnsi="맑은 고딕"/>
              </w:rPr>
            </w:pPr>
            <w:ins w:id="3651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7844E3F7" w14:textId="77777777" w:rsidR="00DF0643" w:rsidRDefault="00DF0643" w:rsidP="006E5161">
            <w:pPr>
              <w:pStyle w:val="af"/>
              <w:rPr>
                <w:ins w:id="365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65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5EA82CE" w14:textId="77777777" w:rsidR="00DF0643" w:rsidRDefault="00DF0643" w:rsidP="006E5161">
            <w:pPr>
              <w:pStyle w:val="af"/>
              <w:jc w:val="both"/>
              <w:rPr>
                <w:ins w:id="365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65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사용자는 사진 추가 버튼을 선택한다.</w:t>
              </w:r>
            </w:ins>
          </w:p>
        </w:tc>
      </w:tr>
      <w:tr w:rsidR="00DF0643" w:rsidRPr="00B0767A" w14:paraId="791AB971" w14:textId="77777777" w:rsidTr="006E5161">
        <w:trPr>
          <w:ins w:id="365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5E3F40C" w14:textId="77777777" w:rsidR="00DF0643" w:rsidRDefault="00DF0643" w:rsidP="006E5161">
            <w:pPr>
              <w:jc w:val="center"/>
              <w:rPr>
                <w:ins w:id="3657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5163F90" w14:textId="77777777" w:rsidR="00DF0643" w:rsidRDefault="00DF0643" w:rsidP="006E5161">
            <w:pPr>
              <w:rPr>
                <w:ins w:id="3658" w:author="오윤 권" w:date="2023-06-06T20:12:00Z"/>
                <w:rStyle w:val="ae"/>
                <w:rFonts w:ascii="맑은 고딕" w:hAnsi="맑은 고딕"/>
              </w:rPr>
            </w:pPr>
            <w:ins w:id="3659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1912A90" w14:textId="77777777" w:rsidR="00DF0643" w:rsidRDefault="00DF0643" w:rsidP="006E5161">
            <w:pPr>
              <w:rPr>
                <w:ins w:id="3660" w:author="오윤 권" w:date="2023-06-06T20:12:00Z"/>
                <w:rStyle w:val="ae"/>
                <w:rFonts w:ascii="맑은 고딕" w:hAnsi="맑은 고딕"/>
              </w:rPr>
            </w:pPr>
            <w:ins w:id="3661" w:author="오윤 권" w:date="2023-06-06T20:12:00Z">
              <w:r>
                <w:rPr>
                  <w:rFonts w:ascii="맑은 고딕" w:hAnsi="맑은 고딕"/>
                </w:rPr>
                <w:t>화면에 ‘사진을 저장하시겠습니까?’문구를 출력한다.</w:t>
              </w:r>
            </w:ins>
          </w:p>
        </w:tc>
      </w:tr>
      <w:tr w:rsidR="00DF0643" w:rsidRPr="00B0767A" w14:paraId="0ED2F514" w14:textId="77777777" w:rsidTr="006E5161">
        <w:trPr>
          <w:ins w:id="366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14909CE" w14:textId="77777777" w:rsidR="00DF0643" w:rsidRDefault="00DF0643" w:rsidP="006E5161">
            <w:pPr>
              <w:jc w:val="center"/>
              <w:rPr>
                <w:ins w:id="3663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A09F116" w14:textId="77777777" w:rsidR="00DF0643" w:rsidRDefault="00DF0643" w:rsidP="006E5161">
            <w:pPr>
              <w:rPr>
                <w:ins w:id="3664" w:author="오윤 권" w:date="2023-06-06T20:12:00Z"/>
                <w:rFonts w:ascii="맑은 고딕" w:hAnsi="맑은 고딕"/>
              </w:rPr>
            </w:pPr>
            <w:ins w:id="3665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A72BD3F" w14:textId="77777777" w:rsidR="00DF0643" w:rsidRDefault="00DF0643" w:rsidP="006E5161">
            <w:pPr>
              <w:rPr>
                <w:ins w:id="3666" w:author="오윤 권" w:date="2023-06-06T20:12:00Z"/>
                <w:rFonts w:ascii="맑은 고딕" w:hAnsi="맑은 고딕"/>
              </w:rPr>
            </w:pPr>
            <w:ins w:id="3667" w:author="오윤 권" w:date="2023-06-06T20:12:00Z">
              <w:r>
                <w:rPr>
                  <w:rFonts w:ascii="맑은 고딕" w:hAnsi="맑은 고딕"/>
                </w:rPr>
                <w:t>데이터베이스에 작성내용이 저장된다.</w:t>
              </w:r>
            </w:ins>
          </w:p>
        </w:tc>
      </w:tr>
      <w:tr w:rsidR="00DF0643" w:rsidRPr="00B0767A" w14:paraId="562C4457" w14:textId="77777777" w:rsidTr="006E5161">
        <w:trPr>
          <w:ins w:id="366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E10B5EA" w14:textId="77777777" w:rsidR="00DF0643" w:rsidRDefault="00DF0643" w:rsidP="006E5161">
            <w:pPr>
              <w:pStyle w:val="af"/>
              <w:rPr>
                <w:ins w:id="3669" w:author="오윤 권" w:date="2023-06-06T20:12:00Z"/>
                <w:rFonts w:ascii="맑은 고딕" w:eastAsia="맑은 고딕" w:hAnsi="맑은 고딕"/>
              </w:rPr>
            </w:pPr>
            <w:ins w:id="3670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721FADF1" w14:textId="77777777" w:rsidR="00DF0643" w:rsidRDefault="00DF0643" w:rsidP="006E5161">
            <w:pPr>
              <w:pStyle w:val="af"/>
              <w:rPr>
                <w:ins w:id="367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4460F1E2" w14:textId="77777777" w:rsidR="00DF0643" w:rsidRDefault="00DF0643" w:rsidP="006E5161">
            <w:pPr>
              <w:pStyle w:val="af"/>
              <w:rPr>
                <w:ins w:id="367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43D1B35F" w14:textId="77777777" w:rsidTr="006E5161">
        <w:trPr>
          <w:ins w:id="367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B46A441" w14:textId="77777777" w:rsidR="00DF0643" w:rsidRDefault="00DF0643" w:rsidP="006E5161">
            <w:pPr>
              <w:jc w:val="center"/>
              <w:rPr>
                <w:ins w:id="3674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184BF8" w14:textId="77777777" w:rsidR="00DF0643" w:rsidRDefault="00DF0643" w:rsidP="006E5161">
            <w:pPr>
              <w:pStyle w:val="af"/>
              <w:rPr>
                <w:ins w:id="367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67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F275AC3" w14:textId="77777777" w:rsidR="00DF0643" w:rsidRDefault="00DF0643" w:rsidP="006E5161">
            <w:pPr>
              <w:pStyle w:val="af"/>
              <w:rPr>
                <w:ins w:id="367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678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아니오를 선택한 경우 작업이 추가되지 않으며 B02로 되돌아간다.</w:t>
              </w:r>
            </w:ins>
          </w:p>
        </w:tc>
      </w:tr>
      <w:tr w:rsidR="00DF0643" w:rsidRPr="00B0767A" w14:paraId="26558C84" w14:textId="77777777" w:rsidTr="006E5161">
        <w:trPr>
          <w:ins w:id="3679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EDB16C1" w14:textId="77777777" w:rsidR="00DF0643" w:rsidRDefault="00DF0643" w:rsidP="006E5161">
            <w:pPr>
              <w:pStyle w:val="af"/>
              <w:rPr>
                <w:ins w:id="3680" w:author="오윤 권" w:date="2023-06-06T20:12:00Z"/>
                <w:rFonts w:ascii="맑은 고딕" w:eastAsia="맑은 고딕" w:hAnsi="맑은 고딕"/>
              </w:rPr>
            </w:pPr>
            <w:ins w:id="3681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604E2C0" w14:textId="77777777" w:rsidR="00DF0643" w:rsidRDefault="00DF0643" w:rsidP="006E5161">
            <w:pPr>
              <w:pStyle w:val="af"/>
              <w:rPr>
                <w:ins w:id="368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547BA429" w14:textId="77777777" w:rsidR="00DF0643" w:rsidRDefault="00DF0643" w:rsidP="006E5161">
            <w:pPr>
              <w:pStyle w:val="af"/>
              <w:jc w:val="both"/>
              <w:rPr>
                <w:ins w:id="368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0994EA90" w14:textId="77777777" w:rsidTr="006E5161">
        <w:trPr>
          <w:ins w:id="368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AFC72B4" w14:textId="77777777" w:rsidR="00DF0643" w:rsidRDefault="00DF0643" w:rsidP="006E5161">
            <w:pPr>
              <w:pStyle w:val="af"/>
              <w:rPr>
                <w:ins w:id="3685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1C93990" w14:textId="77777777" w:rsidR="00DF0643" w:rsidRDefault="00DF0643" w:rsidP="006E5161">
            <w:pPr>
              <w:rPr>
                <w:ins w:id="3686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1FB1F872" w14:textId="77777777" w:rsidR="00DF0643" w:rsidRDefault="00DF0643" w:rsidP="006E5161">
            <w:pPr>
              <w:rPr>
                <w:ins w:id="3687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136C59B1" w14:textId="77777777" w:rsidTr="006E5161">
        <w:trPr>
          <w:ins w:id="368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0F742D2" w14:textId="77777777" w:rsidR="00DF0643" w:rsidRDefault="00DF0643" w:rsidP="006E5161">
            <w:pPr>
              <w:pStyle w:val="af"/>
              <w:rPr>
                <w:ins w:id="3689" w:author="오윤 권" w:date="2023-06-06T20:12:00Z"/>
                <w:rFonts w:ascii="맑은 고딕" w:eastAsia="맑은 고딕" w:hAnsi="맑은 고딕"/>
              </w:rPr>
            </w:pPr>
            <w:ins w:id="3690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8CB4816" w14:textId="77777777" w:rsidR="00DF0643" w:rsidRDefault="00DF0643" w:rsidP="006E5161">
            <w:pPr>
              <w:rPr>
                <w:ins w:id="3691" w:author="오윤 권" w:date="2023-06-06T20:12:00Z"/>
                <w:rStyle w:val="ae"/>
                <w:rFonts w:ascii="맑은 고딕" w:hAnsi="맑은 고딕"/>
              </w:rPr>
            </w:pPr>
            <w:ins w:id="3692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99926A5" w14:textId="77777777" w:rsidR="00DF0643" w:rsidRDefault="00DF0643" w:rsidP="006E5161">
            <w:pPr>
              <w:rPr>
                <w:ins w:id="3693" w:author="오윤 권" w:date="2023-06-06T20:12:00Z"/>
                <w:rStyle w:val="ae"/>
                <w:rFonts w:ascii="맑은 고딕" w:hAnsi="맑은 고딕"/>
              </w:rPr>
            </w:pPr>
            <w:ins w:id="3694" w:author="오윤 권" w:date="2023-06-06T20:12:00Z">
              <w:r>
                <w:rPr>
                  <w:rFonts w:ascii="맑은 고딕" w:hAnsi="맑은 고딕"/>
                </w:rPr>
                <w:t>B01 → B02 → B03</w:t>
              </w:r>
            </w:ins>
          </w:p>
        </w:tc>
      </w:tr>
      <w:tr w:rsidR="00DF0643" w:rsidRPr="00B0767A" w14:paraId="284CBF21" w14:textId="77777777" w:rsidTr="006E5161">
        <w:trPr>
          <w:ins w:id="369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EB9954C" w14:textId="77777777" w:rsidR="00DF0643" w:rsidRDefault="00DF0643" w:rsidP="006E5161">
            <w:pPr>
              <w:pStyle w:val="af"/>
              <w:rPr>
                <w:ins w:id="3696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0A14EB6" w14:textId="77777777" w:rsidR="00DF0643" w:rsidRDefault="00DF0643" w:rsidP="006E5161">
            <w:pPr>
              <w:rPr>
                <w:ins w:id="3697" w:author="오윤 권" w:date="2023-06-06T20:12:00Z"/>
                <w:rStyle w:val="ae"/>
                <w:rFonts w:ascii="맑은 고딕" w:hAnsi="맑은 고딕"/>
              </w:rPr>
            </w:pPr>
            <w:ins w:id="3698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77558E9B" w14:textId="77777777" w:rsidR="00DF0643" w:rsidRDefault="00DF0643" w:rsidP="006E5161">
            <w:pPr>
              <w:rPr>
                <w:ins w:id="3699" w:author="오윤 권" w:date="2023-06-06T20:12:00Z"/>
                <w:rStyle w:val="ae"/>
                <w:rFonts w:ascii="맑은 고딕" w:hAnsi="맑은 고딕"/>
              </w:rPr>
            </w:pPr>
            <w:ins w:id="3700" w:author="오윤 권" w:date="2023-06-06T20:12:00Z">
              <w:r>
                <w:rPr>
                  <w:rFonts w:ascii="맑은 고딕" w:hAnsi="맑은 고딕"/>
                </w:rPr>
                <w:t>B01 → B02 → A02-1 → B02</w:t>
              </w:r>
            </w:ins>
          </w:p>
        </w:tc>
      </w:tr>
    </w:tbl>
    <w:p w14:paraId="13AA6103" w14:textId="77777777" w:rsidR="00DF0643" w:rsidRPr="00E011E3" w:rsidRDefault="00DF0643">
      <w:pPr>
        <w:pBdr>
          <w:top w:val="nil"/>
          <w:left w:val="nil"/>
          <w:bottom w:val="nil"/>
          <w:right w:val="nil"/>
          <w:between w:val="nil"/>
        </w:pBdr>
        <w:rPr>
          <w:ins w:id="3701" w:author="오윤 권" w:date="2023-06-06T20:12:00Z"/>
          <w:rFonts w:ascii="맑은 고딕" w:hAnsi="맑은 고딕" w:cs="돋움"/>
          <w:b/>
          <w:sz w:val="24"/>
        </w:rPr>
        <w:pPrChange w:id="3702" w:author="오윤 권" w:date="2023-06-06T20:13:00Z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</w:pPr>
        </w:pPrChange>
      </w:pPr>
      <w:ins w:id="3703" w:author="오윤 권" w:date="2023-06-06T20:12:00Z">
        <w:r w:rsidRPr="00E011E3">
          <w:rPr>
            <w:rStyle w:val="ae"/>
            <w:rFonts w:ascii="맑은 고딕" w:hAnsi="맑은 고딕"/>
            <w:b/>
            <w:sz w:val="24"/>
          </w:rPr>
          <w:t>UC0</w:t>
        </w:r>
        <w:r>
          <w:rPr>
            <w:rStyle w:val="ae"/>
            <w:rFonts w:ascii="맑은 고딕" w:hAnsi="맑은 고딕"/>
            <w:b/>
            <w:sz w:val="24"/>
          </w:rPr>
          <w:t>15</w:t>
        </w:r>
        <w:r w:rsidRPr="00E011E3">
          <w:rPr>
            <w:rStyle w:val="ae"/>
            <w:rFonts w:ascii="맑은 고딕" w:hAnsi="맑은 고딕"/>
            <w:b/>
            <w:sz w:val="24"/>
          </w:rPr>
          <w:t xml:space="preserve">: </w:t>
        </w:r>
        <w:r w:rsidRPr="00E011E3">
          <w:rPr>
            <w:rFonts w:ascii="맑은 고딕" w:hAnsi="맑은 고딕" w:cs="돋움" w:hint="eastAsia"/>
            <w:b/>
            <w:sz w:val="24"/>
          </w:rPr>
          <w:t>사진을 삭제한다.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7A64F41C" w14:textId="77777777" w:rsidTr="006E5161">
        <w:trPr>
          <w:ins w:id="370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A58613F" w14:textId="77777777" w:rsidR="00DF0643" w:rsidRDefault="00DF0643" w:rsidP="006E5161">
            <w:pPr>
              <w:pStyle w:val="af"/>
              <w:rPr>
                <w:ins w:id="3705" w:author="오윤 권" w:date="2023-06-06T20:12:00Z"/>
                <w:rFonts w:ascii="맑은 고딕" w:eastAsia="맑은 고딕" w:hAnsi="맑은 고딕"/>
              </w:rPr>
            </w:pPr>
            <w:ins w:id="3706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7B97675A" w14:textId="77777777" w:rsidR="00DF0643" w:rsidRDefault="00DF0643" w:rsidP="006E5161">
            <w:pPr>
              <w:rPr>
                <w:ins w:id="3707" w:author="오윤 권" w:date="2023-06-06T20:12:00Z"/>
                <w:rStyle w:val="ae"/>
                <w:rFonts w:ascii="맑은 고딕" w:hAnsi="맑은 고딕"/>
              </w:rPr>
            </w:pPr>
            <w:ins w:id="3708" w:author="오윤 권" w:date="2023-06-06T20:12:00Z">
              <w:r>
                <w:rPr>
                  <w:rFonts w:ascii="맑은 고딕" w:hAnsi="맑은 고딕"/>
                </w:rPr>
                <w:t>작업 수정에 들어갈 시 사전에 추가한 작업의 사진을 삭제한다.</w:t>
              </w:r>
            </w:ins>
          </w:p>
        </w:tc>
      </w:tr>
      <w:tr w:rsidR="00DF0643" w:rsidRPr="00B0767A" w14:paraId="700A37CB" w14:textId="77777777" w:rsidTr="006E5161">
        <w:trPr>
          <w:ins w:id="370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DF5BF4D" w14:textId="77777777" w:rsidR="00DF0643" w:rsidRDefault="00DF0643" w:rsidP="006E5161">
            <w:pPr>
              <w:pStyle w:val="af"/>
              <w:rPr>
                <w:ins w:id="3710" w:author="오윤 권" w:date="2023-06-06T20:12:00Z"/>
                <w:rFonts w:ascii="맑은 고딕" w:eastAsia="맑은 고딕" w:hAnsi="맑은 고딕"/>
              </w:rPr>
            </w:pPr>
            <w:ins w:id="3711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27B89A75" w14:textId="77777777" w:rsidR="00DF0643" w:rsidRDefault="00DF0643" w:rsidP="006E5161">
            <w:pPr>
              <w:rPr>
                <w:ins w:id="3712" w:author="오윤 권" w:date="2023-06-06T20:12:00Z"/>
                <w:rStyle w:val="ae"/>
                <w:rFonts w:ascii="맑은 고딕" w:hAnsi="맑은 고딕"/>
              </w:rPr>
            </w:pPr>
            <w:ins w:id="3713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543D23EF" w14:textId="77777777" w:rsidTr="006E5161">
        <w:trPr>
          <w:ins w:id="371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30B56EA" w14:textId="77777777" w:rsidR="00DF0643" w:rsidRDefault="00DF0643" w:rsidP="006E5161">
            <w:pPr>
              <w:pStyle w:val="af"/>
              <w:rPr>
                <w:ins w:id="3715" w:author="오윤 권" w:date="2023-06-06T20:12:00Z"/>
                <w:rFonts w:ascii="맑은 고딕" w:eastAsia="맑은 고딕" w:hAnsi="맑은 고딕"/>
              </w:rPr>
            </w:pPr>
            <w:ins w:id="3716" w:author="오윤 권" w:date="2023-06-06T20:12:00Z">
              <w:r>
                <w:rPr>
                  <w:rFonts w:ascii="맑은 고딕" w:eastAsia="맑은 고딕" w:hAnsi="맑은 고딕" w:hint="eastAsia"/>
                </w:rPr>
                <w:lastRenderedPageBreak/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751225B2" w14:textId="77777777" w:rsidR="00DF0643" w:rsidRDefault="00DF0643" w:rsidP="006E5161">
            <w:pPr>
              <w:rPr>
                <w:ins w:id="3717" w:author="오윤 권" w:date="2023-06-06T20:12:00Z"/>
                <w:rStyle w:val="ae"/>
                <w:rFonts w:ascii="맑은 고딕" w:hAnsi="맑은 고딕"/>
              </w:rPr>
            </w:pPr>
            <w:ins w:id="3718" w:author="오윤 권" w:date="2023-06-06T20:12:00Z">
              <w:r>
                <w:rPr>
                  <w:rFonts w:ascii="맑은 고딕" w:hAnsi="맑은 고딕"/>
                </w:rPr>
                <w:t>사용자가 작업에 사진을 추가한 상태여야 한다.</w:t>
              </w:r>
            </w:ins>
          </w:p>
        </w:tc>
      </w:tr>
      <w:tr w:rsidR="00DF0643" w:rsidRPr="00B0767A" w14:paraId="4BD3A15C" w14:textId="77777777" w:rsidTr="006E5161">
        <w:trPr>
          <w:ins w:id="371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89874D8" w14:textId="77777777" w:rsidR="00DF0643" w:rsidRDefault="00DF0643" w:rsidP="006E5161">
            <w:pPr>
              <w:pStyle w:val="af"/>
              <w:rPr>
                <w:ins w:id="3720" w:author="오윤 권" w:date="2023-06-06T20:12:00Z"/>
                <w:rFonts w:ascii="맑은 고딕" w:eastAsia="맑은 고딕" w:hAnsi="맑은 고딕"/>
              </w:rPr>
            </w:pPr>
            <w:ins w:id="3721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BC76753" w14:textId="77777777" w:rsidR="00DF0643" w:rsidRDefault="00DF0643" w:rsidP="006E5161">
            <w:pPr>
              <w:rPr>
                <w:ins w:id="3722" w:author="오윤 권" w:date="2023-06-06T20:12:00Z"/>
                <w:rStyle w:val="ae"/>
                <w:rFonts w:ascii="맑은 고딕" w:hAnsi="맑은 고딕"/>
              </w:rPr>
            </w:pPr>
            <w:ins w:id="3723" w:author="오윤 권" w:date="2023-06-06T20:12:00Z">
              <w:r>
                <w:rPr>
                  <w:rFonts w:ascii="맑은 고딕" w:hAnsi="맑은 고딕"/>
                </w:rPr>
                <w:t>기존의 작성했던 사진이 삭제된다.</w:t>
              </w:r>
            </w:ins>
          </w:p>
        </w:tc>
      </w:tr>
      <w:tr w:rsidR="00DF0643" w:rsidRPr="00B0767A" w14:paraId="5C20D963" w14:textId="77777777" w:rsidTr="006E5161">
        <w:trPr>
          <w:ins w:id="3724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0E227D5" w14:textId="77777777" w:rsidR="00DF0643" w:rsidRDefault="00DF0643" w:rsidP="006E5161">
            <w:pPr>
              <w:pStyle w:val="af"/>
              <w:rPr>
                <w:ins w:id="3725" w:author="오윤 권" w:date="2023-06-06T20:12:00Z"/>
                <w:rFonts w:ascii="맑은 고딕" w:eastAsia="맑은 고딕" w:hAnsi="맑은 고딕"/>
              </w:rPr>
            </w:pPr>
            <w:ins w:id="3726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4F1ECEF3" w14:textId="77777777" w:rsidR="00DF0643" w:rsidRDefault="00DF0643" w:rsidP="006E5161">
            <w:pPr>
              <w:pStyle w:val="af"/>
              <w:rPr>
                <w:ins w:id="372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728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BF61F6F" w14:textId="77777777" w:rsidR="00DF0643" w:rsidRDefault="00DF0643" w:rsidP="006E5161">
            <w:pPr>
              <w:pStyle w:val="af"/>
              <w:jc w:val="both"/>
              <w:rPr>
                <w:ins w:id="372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73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사용자는 작업 내용 중 기존에 올린 사진을 삭제를 선택한다.</w:t>
              </w:r>
            </w:ins>
          </w:p>
        </w:tc>
      </w:tr>
      <w:tr w:rsidR="00DF0643" w:rsidRPr="00B0767A" w14:paraId="016D0958" w14:textId="77777777" w:rsidTr="006E5161">
        <w:trPr>
          <w:ins w:id="373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34092BD" w14:textId="77777777" w:rsidR="00DF0643" w:rsidRDefault="00DF0643" w:rsidP="006E5161">
            <w:pPr>
              <w:jc w:val="center"/>
              <w:rPr>
                <w:ins w:id="3732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F4A4C75" w14:textId="77777777" w:rsidR="00DF0643" w:rsidRDefault="00DF0643" w:rsidP="006E5161">
            <w:pPr>
              <w:rPr>
                <w:ins w:id="3733" w:author="오윤 권" w:date="2023-06-06T20:12:00Z"/>
                <w:rStyle w:val="ae"/>
                <w:rFonts w:ascii="맑은 고딕" w:hAnsi="맑은 고딕"/>
              </w:rPr>
            </w:pPr>
            <w:ins w:id="3734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063D848" w14:textId="77777777" w:rsidR="00DF0643" w:rsidRDefault="00DF0643" w:rsidP="006E5161">
            <w:pPr>
              <w:rPr>
                <w:ins w:id="3735" w:author="오윤 권" w:date="2023-06-06T20:12:00Z"/>
                <w:rStyle w:val="ae"/>
                <w:rFonts w:ascii="맑은 고딕" w:hAnsi="맑은 고딕"/>
              </w:rPr>
            </w:pPr>
            <w:ins w:id="3736" w:author="오윤 권" w:date="2023-06-06T20:12:00Z">
              <w:r>
                <w:rPr>
                  <w:rFonts w:ascii="맑은 고딕" w:hAnsi="맑은 고딕"/>
                </w:rPr>
                <w:t>화면에 ‘사진을 삭제하시겠습니까?’문구를 출력한다.</w:t>
              </w:r>
            </w:ins>
          </w:p>
        </w:tc>
      </w:tr>
      <w:tr w:rsidR="00DF0643" w:rsidRPr="00B0767A" w14:paraId="27521437" w14:textId="77777777" w:rsidTr="006E5161">
        <w:trPr>
          <w:ins w:id="3737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F0C1783" w14:textId="77777777" w:rsidR="00DF0643" w:rsidRDefault="00DF0643" w:rsidP="006E5161">
            <w:pPr>
              <w:pStyle w:val="af"/>
              <w:rPr>
                <w:ins w:id="3738" w:author="오윤 권" w:date="2023-06-06T20:12:00Z"/>
                <w:rFonts w:ascii="맑은 고딕" w:eastAsia="맑은 고딕" w:hAnsi="맑은 고딕"/>
              </w:rPr>
            </w:pPr>
            <w:ins w:id="3739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DEECC51" w14:textId="77777777" w:rsidR="00DF0643" w:rsidRDefault="00DF0643" w:rsidP="006E5161">
            <w:pPr>
              <w:pStyle w:val="af"/>
              <w:rPr>
                <w:ins w:id="374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74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D21088E" w14:textId="77777777" w:rsidR="00DF0643" w:rsidRDefault="00DF0643" w:rsidP="006E5161">
            <w:pPr>
              <w:pStyle w:val="af"/>
              <w:rPr>
                <w:ins w:id="374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74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데이터베이스에 수정내용이 저장된다.</w:t>
              </w:r>
            </w:ins>
          </w:p>
        </w:tc>
      </w:tr>
      <w:tr w:rsidR="00DF0643" w:rsidRPr="00B0767A" w14:paraId="15FE511A" w14:textId="77777777" w:rsidTr="006E5161">
        <w:trPr>
          <w:ins w:id="374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2DE59B9" w14:textId="77777777" w:rsidR="00DF0643" w:rsidRDefault="00DF0643" w:rsidP="006E5161">
            <w:pPr>
              <w:jc w:val="center"/>
              <w:rPr>
                <w:ins w:id="3745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724DC94" w14:textId="77777777" w:rsidR="00DF0643" w:rsidRDefault="00DF0643" w:rsidP="006E5161">
            <w:pPr>
              <w:pStyle w:val="af"/>
              <w:rPr>
                <w:ins w:id="374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747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C2F19D1" w14:textId="77777777" w:rsidR="00DF0643" w:rsidRDefault="00DF0643" w:rsidP="006E5161">
            <w:pPr>
              <w:pStyle w:val="af"/>
              <w:rPr>
                <w:ins w:id="374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749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아니오를 선택한 경우 사진이 삭제되지 않으며 B02로 되돌아간다.</w:t>
              </w:r>
            </w:ins>
          </w:p>
        </w:tc>
      </w:tr>
      <w:tr w:rsidR="00DF0643" w:rsidRPr="00B0767A" w14:paraId="606D7127" w14:textId="77777777" w:rsidTr="006E5161">
        <w:trPr>
          <w:ins w:id="375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87A14AE" w14:textId="77777777" w:rsidR="00DF0643" w:rsidRDefault="00DF0643" w:rsidP="006E5161">
            <w:pPr>
              <w:pStyle w:val="af"/>
              <w:rPr>
                <w:ins w:id="3751" w:author="오윤 권" w:date="2023-06-06T20:12:00Z"/>
                <w:rFonts w:ascii="맑은 고딕" w:eastAsia="맑은 고딕" w:hAnsi="맑은 고딕"/>
              </w:rPr>
            </w:pPr>
            <w:ins w:id="3752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E7846ED" w14:textId="77777777" w:rsidR="00DF0643" w:rsidRDefault="00DF0643" w:rsidP="006E5161">
            <w:pPr>
              <w:pStyle w:val="af"/>
              <w:jc w:val="both"/>
              <w:rPr>
                <w:ins w:id="375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4745EBA2" w14:textId="77777777" w:rsidR="00DF0643" w:rsidRDefault="00DF0643" w:rsidP="006E5161">
            <w:pPr>
              <w:pStyle w:val="af"/>
              <w:jc w:val="both"/>
              <w:rPr>
                <w:ins w:id="375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48D68F9E" w14:textId="77777777" w:rsidTr="006E5161">
        <w:trPr>
          <w:ins w:id="3755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19AD40F" w14:textId="77777777" w:rsidR="00DF0643" w:rsidRDefault="00DF0643" w:rsidP="006E5161">
            <w:pPr>
              <w:pStyle w:val="af"/>
              <w:rPr>
                <w:ins w:id="3756" w:author="오윤 권" w:date="2023-06-06T20:12:00Z"/>
                <w:rFonts w:ascii="맑은 고딕" w:eastAsia="맑은 고딕" w:hAnsi="맑은 고딕"/>
              </w:rPr>
            </w:pPr>
            <w:ins w:id="3757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0BC63D10" w14:textId="77777777" w:rsidR="00DF0643" w:rsidRDefault="00DF0643" w:rsidP="006E5161">
            <w:pPr>
              <w:rPr>
                <w:ins w:id="3758" w:author="오윤 권" w:date="2023-06-06T20:12:00Z"/>
                <w:rStyle w:val="ae"/>
                <w:rFonts w:ascii="맑은 고딕" w:hAnsi="맑은 고딕"/>
              </w:rPr>
            </w:pPr>
            <w:ins w:id="3759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4F213AB8" w14:textId="77777777" w:rsidR="00DF0643" w:rsidRDefault="00DF0643" w:rsidP="006E5161">
            <w:pPr>
              <w:rPr>
                <w:ins w:id="3760" w:author="오윤 권" w:date="2023-06-06T20:12:00Z"/>
                <w:rStyle w:val="ae"/>
                <w:rFonts w:ascii="맑은 고딕" w:hAnsi="맑은 고딕"/>
              </w:rPr>
            </w:pPr>
            <w:ins w:id="3761" w:author="오윤 권" w:date="2023-06-06T20:12:00Z">
              <w:r>
                <w:rPr>
                  <w:rFonts w:ascii="맑은 고딕" w:hAnsi="맑은 고딕"/>
                </w:rPr>
                <w:t>B01 → B02 → B03</w:t>
              </w:r>
            </w:ins>
          </w:p>
        </w:tc>
      </w:tr>
      <w:tr w:rsidR="00DF0643" w:rsidRPr="00B0767A" w14:paraId="53C845F6" w14:textId="77777777" w:rsidTr="006E5161">
        <w:trPr>
          <w:ins w:id="376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A507404" w14:textId="77777777" w:rsidR="00DF0643" w:rsidRDefault="00DF0643" w:rsidP="006E5161">
            <w:pPr>
              <w:pStyle w:val="af"/>
              <w:rPr>
                <w:ins w:id="3763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2B7FB291" w14:textId="77777777" w:rsidR="00DF0643" w:rsidRDefault="00DF0643" w:rsidP="006E5161">
            <w:pPr>
              <w:rPr>
                <w:ins w:id="3764" w:author="오윤 권" w:date="2023-06-06T20:12:00Z"/>
                <w:rStyle w:val="ae"/>
                <w:rFonts w:ascii="맑은 고딕" w:hAnsi="맑은 고딕"/>
              </w:rPr>
            </w:pPr>
            <w:ins w:id="3765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5CF23AD8" w14:textId="77777777" w:rsidR="00DF0643" w:rsidRDefault="00DF0643" w:rsidP="006E5161">
            <w:pPr>
              <w:rPr>
                <w:ins w:id="3766" w:author="오윤 권" w:date="2023-06-06T20:12:00Z"/>
                <w:rStyle w:val="ae"/>
                <w:rFonts w:ascii="맑은 고딕" w:hAnsi="맑은 고딕"/>
              </w:rPr>
            </w:pPr>
            <w:ins w:id="3767" w:author="오윤 권" w:date="2023-06-06T20:12:00Z">
              <w:r>
                <w:rPr>
                  <w:rFonts w:ascii="맑은 고딕" w:hAnsi="맑은 고딕"/>
                </w:rPr>
                <w:t>B01 → B02 → A02-1 → B02</w:t>
              </w:r>
            </w:ins>
          </w:p>
        </w:tc>
      </w:tr>
    </w:tbl>
    <w:p w14:paraId="26F73B62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768" w:author="오윤 권" w:date="2023-06-06T20:12:00Z"/>
          <w:rFonts w:ascii="맑은 고딕" w:hAnsi="맑은 고딕" w:cs="돋움"/>
          <w:szCs w:val="20"/>
        </w:rPr>
      </w:pPr>
      <w:ins w:id="3769" w:author="오윤 권" w:date="2023-06-06T20:12:00Z">
        <w:r w:rsidRPr="00E011E3">
          <w:rPr>
            <w:rStyle w:val="ae"/>
            <w:rFonts w:ascii="맑은 고딕" w:hAnsi="맑은 고딕"/>
            <w:b/>
            <w:sz w:val="24"/>
          </w:rPr>
          <w:t>UC0</w:t>
        </w:r>
        <w:r>
          <w:rPr>
            <w:rStyle w:val="ae"/>
            <w:rFonts w:ascii="맑은 고딕" w:hAnsi="맑은 고딕"/>
            <w:b/>
            <w:sz w:val="24"/>
          </w:rPr>
          <w:t>16</w:t>
        </w:r>
        <w:r w:rsidRPr="00E011E3">
          <w:rPr>
            <w:rStyle w:val="ae"/>
            <w:rFonts w:ascii="맑은 고딕" w:hAnsi="맑은 고딕"/>
            <w:b/>
            <w:sz w:val="24"/>
          </w:rPr>
          <w:t xml:space="preserve">: </w:t>
        </w:r>
        <w:r w:rsidRPr="00E011E3">
          <w:rPr>
            <w:rFonts w:ascii="맑은 고딕" w:hAnsi="맑은 고딕" w:cs="돋움" w:hint="eastAsia"/>
            <w:b/>
            <w:sz w:val="24"/>
          </w:rPr>
          <w:t>댓글을 작성한다</w:t>
        </w:r>
        <w:r>
          <w:rPr>
            <w:rFonts w:ascii="맑은 고딕" w:hAnsi="맑은 고딕" w:cs="돋움" w:hint="eastAsia"/>
            <w:szCs w:val="20"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1FA6C4EF" w14:textId="77777777" w:rsidTr="006E5161">
        <w:trPr>
          <w:ins w:id="377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5ADF6F0" w14:textId="77777777" w:rsidR="00DF0643" w:rsidRDefault="00DF0643" w:rsidP="006E5161">
            <w:pPr>
              <w:pStyle w:val="af"/>
              <w:rPr>
                <w:ins w:id="3771" w:author="오윤 권" w:date="2023-06-06T20:12:00Z"/>
                <w:rFonts w:ascii="맑은 고딕" w:eastAsia="맑은 고딕" w:hAnsi="맑은 고딕"/>
              </w:rPr>
            </w:pPr>
            <w:ins w:id="3772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2DE75B50" w14:textId="77777777" w:rsidR="00DF0643" w:rsidRDefault="00DF0643" w:rsidP="006E5161">
            <w:pPr>
              <w:rPr>
                <w:ins w:id="3773" w:author="오윤 권" w:date="2023-06-06T20:12:00Z"/>
                <w:rStyle w:val="ae"/>
                <w:rFonts w:ascii="맑은 고딕" w:hAnsi="맑은 고딕"/>
              </w:rPr>
            </w:pPr>
            <w:ins w:id="3774" w:author="오윤 권" w:date="2023-06-06T20:12:00Z">
              <w:r>
                <w:rPr>
                  <w:rFonts w:ascii="맑은 고딕" w:hAnsi="맑은 고딕" w:hint="eastAsia"/>
                </w:rPr>
                <w:t>친구추가</w:t>
              </w:r>
              <w:r>
                <w:rPr>
                  <w:rFonts w:ascii="맑은 고딕" w:hAnsi="맑은 고딕"/>
                </w:rPr>
                <w:t>를 통해 공유된 작업에 댓글을 작성</w:t>
              </w:r>
              <w:r>
                <w:rPr>
                  <w:rFonts w:ascii="맑은 고딕" w:hAnsi="맑은 고딕" w:hint="eastAsia"/>
                </w:rPr>
                <w:t>한</w:t>
              </w:r>
              <w:r>
                <w:rPr>
                  <w:rFonts w:ascii="맑은 고딕" w:hAnsi="맑은 고딕"/>
                </w:rPr>
                <w:t>다.</w:t>
              </w:r>
            </w:ins>
          </w:p>
        </w:tc>
      </w:tr>
      <w:tr w:rsidR="00DF0643" w:rsidRPr="00B0767A" w14:paraId="7E4757E4" w14:textId="77777777" w:rsidTr="006E5161">
        <w:trPr>
          <w:ins w:id="377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BDDD97E" w14:textId="77777777" w:rsidR="00DF0643" w:rsidRDefault="00DF0643" w:rsidP="006E5161">
            <w:pPr>
              <w:pStyle w:val="af"/>
              <w:rPr>
                <w:ins w:id="3776" w:author="오윤 권" w:date="2023-06-06T20:12:00Z"/>
                <w:rFonts w:ascii="맑은 고딕" w:eastAsia="맑은 고딕" w:hAnsi="맑은 고딕"/>
              </w:rPr>
            </w:pPr>
            <w:ins w:id="3777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68ED9A5A" w14:textId="77777777" w:rsidR="00DF0643" w:rsidRDefault="00DF0643" w:rsidP="006E5161">
            <w:pPr>
              <w:rPr>
                <w:ins w:id="3778" w:author="오윤 권" w:date="2023-06-06T20:12:00Z"/>
                <w:rStyle w:val="ae"/>
                <w:rFonts w:ascii="맑은 고딕" w:hAnsi="맑은 고딕"/>
              </w:rPr>
            </w:pPr>
            <w:ins w:id="3779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5746C7B6" w14:textId="77777777" w:rsidTr="006E5161">
        <w:trPr>
          <w:ins w:id="378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203C6EF" w14:textId="77777777" w:rsidR="00DF0643" w:rsidRDefault="00DF0643" w:rsidP="006E5161">
            <w:pPr>
              <w:pStyle w:val="af"/>
              <w:rPr>
                <w:ins w:id="3781" w:author="오윤 권" w:date="2023-06-06T20:12:00Z"/>
                <w:rFonts w:ascii="맑은 고딕" w:eastAsia="맑은 고딕" w:hAnsi="맑은 고딕"/>
              </w:rPr>
            </w:pPr>
            <w:ins w:id="3782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35F3711A" w14:textId="77777777" w:rsidR="00DF0643" w:rsidRDefault="00DF0643" w:rsidP="006E5161">
            <w:pPr>
              <w:rPr>
                <w:ins w:id="3783" w:author="오윤 권" w:date="2023-06-06T20:12:00Z"/>
                <w:rStyle w:val="ae"/>
                <w:rFonts w:ascii="맑은 고딕" w:hAnsi="맑은 고딕"/>
              </w:rPr>
            </w:pPr>
            <w:ins w:id="3784" w:author="오윤 권" w:date="2023-06-06T20:12:00Z">
              <w:r>
                <w:rPr>
                  <w:rFonts w:ascii="맑은 고딕" w:hAnsi="맑은 고딕"/>
                </w:rPr>
                <w:t xml:space="preserve">다른 사용자와의 </w:t>
              </w:r>
              <w:r>
                <w:rPr>
                  <w:rFonts w:ascii="맑은 고딕" w:hAnsi="맑은 고딕" w:hint="eastAsia"/>
                </w:rPr>
                <w:t>친구추가</w:t>
              </w:r>
              <w:r>
                <w:rPr>
                  <w:rFonts w:ascii="맑은 고딕" w:hAnsi="맑은 고딕"/>
                </w:rPr>
                <w:t>와 로그인이 되어있어야 한다.</w:t>
              </w:r>
            </w:ins>
          </w:p>
        </w:tc>
      </w:tr>
      <w:tr w:rsidR="00DF0643" w:rsidRPr="00B0767A" w14:paraId="5D2424A8" w14:textId="77777777" w:rsidTr="006E5161">
        <w:trPr>
          <w:ins w:id="378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1688614" w14:textId="77777777" w:rsidR="00DF0643" w:rsidRDefault="00DF0643" w:rsidP="006E5161">
            <w:pPr>
              <w:pStyle w:val="af"/>
              <w:rPr>
                <w:ins w:id="3786" w:author="오윤 권" w:date="2023-06-06T20:12:00Z"/>
                <w:rFonts w:ascii="맑은 고딕" w:eastAsia="맑은 고딕" w:hAnsi="맑은 고딕"/>
              </w:rPr>
            </w:pPr>
            <w:ins w:id="3787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31EC9BDC" w14:textId="77777777" w:rsidR="00DF0643" w:rsidRDefault="00DF0643" w:rsidP="006E5161">
            <w:pPr>
              <w:rPr>
                <w:ins w:id="3788" w:author="오윤 권" w:date="2023-06-06T20:12:00Z"/>
                <w:rStyle w:val="ae"/>
                <w:rFonts w:ascii="맑은 고딕" w:hAnsi="맑은 고딕"/>
              </w:rPr>
            </w:pPr>
            <w:ins w:id="3789" w:author="오윤 권" w:date="2023-06-06T20:12:00Z">
              <w:r>
                <w:rPr>
                  <w:rFonts w:ascii="맑은 고딕" w:hAnsi="맑은 고딕"/>
                </w:rPr>
                <w:t>댓글이 작성되고 다른 사용자에게 보여진다.</w:t>
              </w:r>
            </w:ins>
          </w:p>
        </w:tc>
      </w:tr>
      <w:tr w:rsidR="00DF0643" w:rsidRPr="00B0767A" w14:paraId="4E8D4216" w14:textId="77777777" w:rsidTr="006E5161">
        <w:trPr>
          <w:ins w:id="3790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E9F23C9" w14:textId="77777777" w:rsidR="00DF0643" w:rsidRDefault="00DF0643" w:rsidP="006E5161">
            <w:pPr>
              <w:pStyle w:val="af"/>
              <w:rPr>
                <w:ins w:id="3791" w:author="오윤 권" w:date="2023-06-06T20:12:00Z"/>
                <w:rFonts w:ascii="맑은 고딕" w:eastAsia="맑은 고딕" w:hAnsi="맑은 고딕"/>
              </w:rPr>
            </w:pPr>
            <w:ins w:id="3792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4A2CBF4B" w14:textId="77777777" w:rsidR="00DF0643" w:rsidRDefault="00DF0643" w:rsidP="006E5161">
            <w:pPr>
              <w:pStyle w:val="af"/>
              <w:rPr>
                <w:ins w:id="379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794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1B381F4" w14:textId="77777777" w:rsidR="00DF0643" w:rsidRDefault="00DF0643" w:rsidP="006E5161">
            <w:pPr>
              <w:pStyle w:val="af"/>
              <w:jc w:val="both"/>
              <w:rPr>
                <w:ins w:id="379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79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댓글 창에 글을 작성하고 ‘등록’ 버튼을 누른다.</w:t>
              </w:r>
            </w:ins>
          </w:p>
        </w:tc>
      </w:tr>
      <w:tr w:rsidR="00DF0643" w:rsidRPr="00B0767A" w14:paraId="7111948C" w14:textId="77777777" w:rsidTr="006E5161">
        <w:trPr>
          <w:ins w:id="379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C2D14AB" w14:textId="77777777" w:rsidR="00DF0643" w:rsidRDefault="00DF0643" w:rsidP="006E5161">
            <w:pPr>
              <w:jc w:val="center"/>
              <w:rPr>
                <w:ins w:id="3798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7EB353" w14:textId="77777777" w:rsidR="00DF0643" w:rsidRDefault="00DF0643" w:rsidP="006E5161">
            <w:pPr>
              <w:rPr>
                <w:ins w:id="3799" w:author="오윤 권" w:date="2023-06-06T20:12:00Z"/>
                <w:rStyle w:val="ae"/>
                <w:rFonts w:ascii="맑은 고딕" w:hAnsi="맑은 고딕"/>
              </w:rPr>
            </w:pPr>
            <w:ins w:id="3800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7FB22A66" w14:textId="77777777" w:rsidR="00DF0643" w:rsidRDefault="00DF0643" w:rsidP="006E5161">
            <w:pPr>
              <w:rPr>
                <w:ins w:id="3801" w:author="오윤 권" w:date="2023-06-06T20:12:00Z"/>
                <w:rStyle w:val="ae"/>
                <w:rFonts w:ascii="맑은 고딕" w:hAnsi="맑은 고딕"/>
              </w:rPr>
            </w:pPr>
            <w:ins w:id="3802" w:author="오윤 권" w:date="2023-06-06T20:12:00Z">
              <w:r>
                <w:rPr>
                  <w:rFonts w:ascii="맑은 고딕" w:hAnsi="맑은 고딕"/>
                </w:rPr>
                <w:t>시스템은 화면에 ‘확인’과 ‘취소’ 버튼을 보여준다.</w:t>
              </w:r>
            </w:ins>
          </w:p>
        </w:tc>
      </w:tr>
      <w:tr w:rsidR="00DF0643" w:rsidRPr="00B0767A" w14:paraId="5F69996E" w14:textId="77777777" w:rsidTr="006E5161">
        <w:trPr>
          <w:ins w:id="380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A7CA4B0" w14:textId="77777777" w:rsidR="00DF0643" w:rsidRDefault="00DF0643" w:rsidP="006E5161">
            <w:pPr>
              <w:jc w:val="center"/>
              <w:rPr>
                <w:ins w:id="3804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AC6C815" w14:textId="77777777" w:rsidR="00DF0643" w:rsidRDefault="00DF0643" w:rsidP="006E5161">
            <w:pPr>
              <w:rPr>
                <w:ins w:id="3805" w:author="오윤 권" w:date="2023-06-06T20:12:00Z"/>
                <w:rStyle w:val="ae"/>
                <w:rFonts w:ascii="맑은 고딕" w:hAnsi="맑은 고딕"/>
              </w:rPr>
            </w:pPr>
            <w:ins w:id="3806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6F6A6CC" w14:textId="77777777" w:rsidR="00DF0643" w:rsidRDefault="00DF0643" w:rsidP="006E5161">
            <w:pPr>
              <w:rPr>
                <w:ins w:id="3807" w:author="오윤 권" w:date="2023-06-06T20:12:00Z"/>
                <w:rStyle w:val="ae"/>
                <w:rFonts w:ascii="맑은 고딕" w:hAnsi="맑은 고딕"/>
              </w:rPr>
            </w:pPr>
            <w:ins w:id="3808" w:author="오윤 권" w:date="2023-06-06T20:12:00Z">
              <w:r>
                <w:rPr>
                  <w:rFonts w:ascii="맑은 고딕" w:hAnsi="맑은 고딕"/>
                </w:rPr>
                <w:t>사용자가 ‘확인’ 버튼을 누를 경우에 작성한 댓글이 작업에 저장되고 보인다.</w:t>
              </w:r>
            </w:ins>
          </w:p>
        </w:tc>
      </w:tr>
      <w:tr w:rsidR="00DF0643" w:rsidRPr="00B0767A" w14:paraId="52ABA4CF" w14:textId="77777777" w:rsidTr="006E5161">
        <w:trPr>
          <w:ins w:id="3809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12FE913" w14:textId="77777777" w:rsidR="00DF0643" w:rsidRDefault="00DF0643" w:rsidP="006E5161">
            <w:pPr>
              <w:pStyle w:val="af"/>
              <w:rPr>
                <w:ins w:id="3810" w:author="오윤 권" w:date="2023-06-06T20:12:00Z"/>
                <w:rFonts w:ascii="맑은 고딕" w:eastAsia="맑은 고딕" w:hAnsi="맑은 고딕"/>
              </w:rPr>
            </w:pPr>
            <w:ins w:id="3811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60D6F1E" w14:textId="77777777" w:rsidR="00DF0643" w:rsidRDefault="00DF0643" w:rsidP="006E5161">
            <w:pPr>
              <w:pStyle w:val="af"/>
              <w:rPr>
                <w:ins w:id="381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81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C6CBD6B" w14:textId="77777777" w:rsidR="00DF0643" w:rsidRDefault="00DF0643" w:rsidP="006E5161">
            <w:pPr>
              <w:pStyle w:val="af"/>
              <w:rPr>
                <w:ins w:id="381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81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‘취소’ 버튼을 누를 경우에 ‘확인’, ‘취소’ 버튼만 사라지고 원래의 화면 그대로 있게 된다.</w:t>
              </w:r>
            </w:ins>
          </w:p>
        </w:tc>
      </w:tr>
      <w:tr w:rsidR="00DF0643" w:rsidRPr="00B0767A" w14:paraId="31D16CF9" w14:textId="77777777" w:rsidTr="006E5161">
        <w:trPr>
          <w:ins w:id="381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DDE8B78" w14:textId="77777777" w:rsidR="00DF0643" w:rsidRDefault="00DF0643" w:rsidP="006E5161">
            <w:pPr>
              <w:jc w:val="center"/>
              <w:rPr>
                <w:ins w:id="3817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D992E24" w14:textId="77777777" w:rsidR="00DF0643" w:rsidRDefault="00DF0643" w:rsidP="006E5161">
            <w:pPr>
              <w:pStyle w:val="af"/>
              <w:rPr>
                <w:ins w:id="381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88C1A14" w14:textId="77777777" w:rsidR="00DF0643" w:rsidRDefault="00DF0643" w:rsidP="006E5161">
            <w:pPr>
              <w:pStyle w:val="af"/>
              <w:rPr>
                <w:ins w:id="381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31930FBB" w14:textId="77777777" w:rsidTr="006E5161">
        <w:trPr>
          <w:ins w:id="3820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A4E621A" w14:textId="77777777" w:rsidR="00DF0643" w:rsidRDefault="00DF0643" w:rsidP="006E5161">
            <w:pPr>
              <w:pStyle w:val="af"/>
              <w:rPr>
                <w:ins w:id="3821" w:author="오윤 권" w:date="2023-06-06T20:12:00Z"/>
                <w:rFonts w:ascii="맑은 고딕" w:eastAsia="맑은 고딕" w:hAnsi="맑은 고딕"/>
              </w:rPr>
            </w:pPr>
            <w:ins w:id="3822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3C164A86" w14:textId="77777777" w:rsidR="00DF0643" w:rsidRDefault="00DF0643" w:rsidP="006E5161">
            <w:pPr>
              <w:pStyle w:val="af"/>
              <w:rPr>
                <w:ins w:id="382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824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E01-1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E35D0AB" w14:textId="77777777" w:rsidR="00DF0643" w:rsidRDefault="00DF0643" w:rsidP="006E5161">
            <w:pPr>
              <w:pStyle w:val="af"/>
              <w:jc w:val="both"/>
              <w:rPr>
                <w:ins w:id="382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82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로그인이 되어있지 않다면 ‘등록’ 버튼을 누를 경우에 로그인 하라는 메시지 출력과 함께 로그인 화면으로 넘어간다.</w:t>
              </w:r>
            </w:ins>
          </w:p>
        </w:tc>
      </w:tr>
      <w:tr w:rsidR="00DF0643" w:rsidRPr="00B0767A" w14:paraId="0A87F1B1" w14:textId="77777777" w:rsidTr="006E5161">
        <w:trPr>
          <w:ins w:id="382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1CF4A14" w14:textId="77777777" w:rsidR="00DF0643" w:rsidRDefault="00DF0643" w:rsidP="006E5161">
            <w:pPr>
              <w:pStyle w:val="af"/>
              <w:rPr>
                <w:ins w:id="3828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859D69B" w14:textId="77777777" w:rsidR="00DF0643" w:rsidRDefault="00DF0643" w:rsidP="006E5161">
            <w:pPr>
              <w:rPr>
                <w:ins w:id="3829" w:author="오윤 권" w:date="2023-06-06T20:12:00Z"/>
                <w:rStyle w:val="ae"/>
                <w:rFonts w:ascii="맑은 고딕" w:hAnsi="맑은 고딕"/>
              </w:rPr>
            </w:pPr>
            <w:ins w:id="3830" w:author="오윤 권" w:date="2023-06-06T20:12:00Z">
              <w:r>
                <w:rPr>
                  <w:rFonts w:ascii="맑은 고딕" w:hAnsi="맑은 고딕"/>
                </w:rPr>
                <w:t>E01-2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98ABD2A" w14:textId="77777777" w:rsidR="00DF0643" w:rsidRDefault="00DF0643" w:rsidP="006E5161">
            <w:pPr>
              <w:rPr>
                <w:ins w:id="3831" w:author="오윤 권" w:date="2023-06-06T20:12:00Z"/>
                <w:rStyle w:val="ae"/>
                <w:rFonts w:ascii="맑은 고딕" w:hAnsi="맑은 고딕"/>
              </w:rPr>
            </w:pPr>
            <w:ins w:id="3832" w:author="오윤 권" w:date="2023-06-06T20:12:00Z">
              <w:r>
                <w:rPr>
                  <w:rFonts w:ascii="맑은 고딕" w:hAnsi="맑은 고딕" w:hint="eastAsia"/>
                </w:rPr>
                <w:t>친구추가가</w:t>
              </w:r>
              <w:r>
                <w:rPr>
                  <w:rFonts w:ascii="맑은 고딕" w:hAnsi="맑은 고딕"/>
                </w:rPr>
                <w:t xml:space="preserve"> 되어있지 않은 사용자의 작업이라면 ‘등록’ 버튼을 누를 경우에 </w:t>
              </w:r>
              <w:r>
                <w:rPr>
                  <w:rFonts w:ascii="맑은 고딕" w:hAnsi="맑은 고딕" w:hint="eastAsia"/>
                </w:rPr>
                <w:t>친구추가</w:t>
              </w:r>
              <w:r>
                <w:rPr>
                  <w:rFonts w:ascii="맑은 고딕" w:hAnsi="맑은 고딕"/>
                </w:rPr>
                <w:t>를 먼저 하라는 메시지를 출력한다.</w:t>
              </w:r>
            </w:ins>
          </w:p>
        </w:tc>
      </w:tr>
      <w:tr w:rsidR="00DF0643" w:rsidRPr="00B0767A" w14:paraId="512F3C61" w14:textId="77777777" w:rsidTr="006E5161">
        <w:trPr>
          <w:ins w:id="3833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C4FC954" w14:textId="77777777" w:rsidR="00DF0643" w:rsidRDefault="00DF0643" w:rsidP="006E5161">
            <w:pPr>
              <w:pStyle w:val="af"/>
              <w:rPr>
                <w:ins w:id="3834" w:author="오윤 권" w:date="2023-06-06T20:12:00Z"/>
                <w:rFonts w:ascii="맑은 고딕" w:eastAsia="맑은 고딕" w:hAnsi="맑은 고딕"/>
              </w:rPr>
            </w:pPr>
            <w:ins w:id="3835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3BEB4D91" w14:textId="77777777" w:rsidR="00DF0643" w:rsidRDefault="00DF0643" w:rsidP="006E5161">
            <w:pPr>
              <w:rPr>
                <w:ins w:id="3836" w:author="오윤 권" w:date="2023-06-06T20:12:00Z"/>
                <w:rStyle w:val="ae"/>
                <w:rFonts w:ascii="맑은 고딕" w:hAnsi="맑은 고딕"/>
              </w:rPr>
            </w:pPr>
            <w:ins w:id="3837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4D0B9A67" w14:textId="77777777" w:rsidR="00DF0643" w:rsidRDefault="00DF0643" w:rsidP="006E5161">
            <w:pPr>
              <w:rPr>
                <w:ins w:id="3838" w:author="오윤 권" w:date="2023-06-06T20:12:00Z"/>
                <w:rStyle w:val="ae"/>
                <w:rFonts w:ascii="맑은 고딕" w:hAnsi="맑은 고딕"/>
              </w:rPr>
            </w:pPr>
            <w:ins w:id="3839" w:author="오윤 권" w:date="2023-06-06T20:12:00Z">
              <w:r>
                <w:rPr>
                  <w:rFonts w:ascii="맑은 고딕" w:hAnsi="맑은 고딕"/>
                </w:rPr>
                <w:t xml:space="preserve">B01 → B02 → B03 </w:t>
              </w:r>
            </w:ins>
          </w:p>
        </w:tc>
      </w:tr>
      <w:tr w:rsidR="00DF0643" w:rsidRPr="00B0767A" w14:paraId="0567DC1F" w14:textId="77777777" w:rsidTr="006E5161">
        <w:trPr>
          <w:ins w:id="384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C2C42B6" w14:textId="77777777" w:rsidR="00DF0643" w:rsidRDefault="00DF0643" w:rsidP="006E5161">
            <w:pPr>
              <w:pStyle w:val="af"/>
              <w:rPr>
                <w:ins w:id="3841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6908020D" w14:textId="77777777" w:rsidR="00DF0643" w:rsidRDefault="00DF0643" w:rsidP="006E5161">
            <w:pPr>
              <w:rPr>
                <w:ins w:id="3842" w:author="오윤 권" w:date="2023-06-06T20:12:00Z"/>
                <w:rStyle w:val="ae"/>
                <w:rFonts w:ascii="맑은 고딕" w:hAnsi="맑은 고딕"/>
              </w:rPr>
            </w:pPr>
            <w:ins w:id="3843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7343A6EE" w14:textId="77777777" w:rsidR="00DF0643" w:rsidRDefault="00DF0643" w:rsidP="006E5161">
            <w:pPr>
              <w:rPr>
                <w:ins w:id="3844" w:author="오윤 권" w:date="2023-06-06T20:12:00Z"/>
                <w:rStyle w:val="ae"/>
                <w:rFonts w:ascii="맑은 고딕" w:hAnsi="맑은 고딕"/>
              </w:rPr>
            </w:pPr>
            <w:ins w:id="3845" w:author="오윤 권" w:date="2023-06-06T20:12:00Z">
              <w:r>
                <w:rPr>
                  <w:rFonts w:ascii="맑은 고딕" w:hAnsi="맑은 고딕"/>
                </w:rPr>
                <w:t>B01 → B02 → A02-1 → B01</w:t>
              </w:r>
            </w:ins>
          </w:p>
        </w:tc>
      </w:tr>
      <w:tr w:rsidR="00DF0643" w:rsidRPr="00B0767A" w14:paraId="62C0900B" w14:textId="77777777" w:rsidTr="006E5161">
        <w:trPr>
          <w:ins w:id="384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C7434D9" w14:textId="77777777" w:rsidR="00DF0643" w:rsidRDefault="00DF0643" w:rsidP="006E5161">
            <w:pPr>
              <w:pStyle w:val="af"/>
              <w:rPr>
                <w:ins w:id="3847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11C73C1" w14:textId="77777777" w:rsidR="00DF0643" w:rsidRDefault="00DF0643" w:rsidP="006E5161">
            <w:pPr>
              <w:rPr>
                <w:ins w:id="3848" w:author="오윤 권" w:date="2023-06-06T20:12:00Z"/>
                <w:rStyle w:val="ae"/>
                <w:rFonts w:ascii="맑은 고딕" w:hAnsi="맑은 고딕"/>
              </w:rPr>
            </w:pPr>
            <w:ins w:id="3849" w:author="오윤 권" w:date="2023-06-06T20:12:00Z">
              <w:r>
                <w:rPr>
                  <w:rFonts w:ascii="맑은 고딕" w:hAnsi="맑은 고딕"/>
                </w:rPr>
                <w:t>SN003</w:t>
              </w:r>
            </w:ins>
          </w:p>
        </w:tc>
        <w:tc>
          <w:tcPr>
            <w:tcW w:w="6042" w:type="dxa"/>
            <w:vAlign w:val="center"/>
          </w:tcPr>
          <w:p w14:paraId="0B915D9A" w14:textId="77777777" w:rsidR="00DF0643" w:rsidRDefault="00DF0643" w:rsidP="006E5161">
            <w:pPr>
              <w:rPr>
                <w:ins w:id="3850" w:author="오윤 권" w:date="2023-06-06T20:12:00Z"/>
                <w:rStyle w:val="ae"/>
                <w:rFonts w:ascii="맑은 고딕" w:hAnsi="맑은 고딕"/>
              </w:rPr>
            </w:pPr>
            <w:ins w:id="3851" w:author="오윤 권" w:date="2023-06-06T20:12:00Z">
              <w:r>
                <w:rPr>
                  <w:rFonts w:ascii="맑은 고딕" w:hAnsi="맑은 고딕"/>
                </w:rPr>
                <w:t>B01 → E01-1</w:t>
              </w:r>
            </w:ins>
          </w:p>
        </w:tc>
      </w:tr>
      <w:tr w:rsidR="00DF0643" w:rsidRPr="00B0767A" w14:paraId="7C017605" w14:textId="77777777" w:rsidTr="006E5161">
        <w:trPr>
          <w:ins w:id="385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062F18E" w14:textId="77777777" w:rsidR="00DF0643" w:rsidRDefault="00DF0643" w:rsidP="006E5161">
            <w:pPr>
              <w:pStyle w:val="af"/>
              <w:rPr>
                <w:ins w:id="3853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ED99C38" w14:textId="77777777" w:rsidR="00DF0643" w:rsidRDefault="00DF0643" w:rsidP="006E5161">
            <w:pPr>
              <w:rPr>
                <w:ins w:id="3854" w:author="오윤 권" w:date="2023-06-06T20:12:00Z"/>
                <w:rStyle w:val="ae"/>
                <w:rFonts w:ascii="맑은 고딕" w:hAnsi="맑은 고딕"/>
              </w:rPr>
            </w:pPr>
            <w:ins w:id="3855" w:author="오윤 권" w:date="2023-06-06T20:12:00Z">
              <w:r>
                <w:rPr>
                  <w:rFonts w:ascii="맑은 고딕" w:hAnsi="맑은 고딕"/>
                </w:rPr>
                <w:t>SN004</w:t>
              </w:r>
            </w:ins>
          </w:p>
        </w:tc>
        <w:tc>
          <w:tcPr>
            <w:tcW w:w="6042" w:type="dxa"/>
            <w:vAlign w:val="center"/>
          </w:tcPr>
          <w:p w14:paraId="3D4ADCB2" w14:textId="77777777" w:rsidR="00DF0643" w:rsidRDefault="00DF0643" w:rsidP="006E5161">
            <w:pPr>
              <w:rPr>
                <w:ins w:id="3856" w:author="오윤 권" w:date="2023-06-06T20:12:00Z"/>
                <w:rStyle w:val="ae"/>
                <w:rFonts w:ascii="맑은 고딕" w:hAnsi="맑은 고딕"/>
              </w:rPr>
            </w:pPr>
            <w:ins w:id="3857" w:author="오윤 권" w:date="2023-06-06T20:12:00Z">
              <w:r>
                <w:rPr>
                  <w:rFonts w:ascii="맑은 고딕" w:hAnsi="맑은 고딕"/>
                </w:rPr>
                <w:t>B01 → E01-2</w:t>
              </w:r>
            </w:ins>
          </w:p>
        </w:tc>
      </w:tr>
    </w:tbl>
    <w:p w14:paraId="5F19AA75" w14:textId="77777777" w:rsidR="00DF0643" w:rsidRDefault="00DF0643" w:rsidP="00DF0643">
      <w:pPr>
        <w:rPr>
          <w:ins w:id="3858" w:author="오윤 권" w:date="2023-06-06T20:12:00Z"/>
          <w:rFonts w:ascii="맑은 고딕" w:hAnsi="맑은 고딕"/>
        </w:rPr>
      </w:pPr>
    </w:p>
    <w:p w14:paraId="76AD2218" w14:textId="77777777" w:rsidR="00DF0643" w:rsidRDefault="00DF0643" w:rsidP="00DF0643">
      <w:pPr>
        <w:rPr>
          <w:ins w:id="3859" w:author="오윤 권" w:date="2023-06-06T20:12:00Z"/>
          <w:rFonts w:ascii="맑은 고딕" w:hAnsi="맑은 고딕"/>
        </w:rPr>
      </w:pPr>
    </w:p>
    <w:p w14:paraId="6B01D985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rPr>
          <w:ins w:id="3860" w:author="오윤 권" w:date="2023-06-06T20:12:00Z"/>
          <w:rFonts w:ascii="맑은 고딕" w:hAnsi="맑은 고딕" w:cs="돋움"/>
          <w:szCs w:val="20"/>
        </w:rPr>
      </w:pPr>
      <w:ins w:id="3861" w:author="오윤 권" w:date="2023-06-06T20:12:00Z">
        <w:r w:rsidRPr="00E011E3">
          <w:rPr>
            <w:rStyle w:val="ae"/>
            <w:rFonts w:ascii="맑은 고딕" w:hAnsi="맑은 고딕"/>
            <w:b/>
            <w:sz w:val="24"/>
          </w:rPr>
          <w:t>UC0</w:t>
        </w:r>
        <w:r>
          <w:rPr>
            <w:rStyle w:val="ae"/>
            <w:rFonts w:ascii="맑은 고딕" w:hAnsi="맑은 고딕"/>
            <w:b/>
            <w:sz w:val="24"/>
          </w:rPr>
          <w:t>17</w:t>
        </w:r>
        <w:r w:rsidRPr="00E011E3">
          <w:rPr>
            <w:rStyle w:val="ae"/>
            <w:rFonts w:ascii="맑은 고딕" w:hAnsi="맑은 고딕"/>
            <w:b/>
            <w:sz w:val="24"/>
          </w:rPr>
          <w:t xml:space="preserve">: </w:t>
        </w:r>
        <w:r>
          <w:rPr>
            <w:rFonts w:ascii="맑은 고딕" w:hAnsi="맑은 고딕" w:cs="돋움" w:hint="eastAsia"/>
            <w:b/>
            <w:sz w:val="24"/>
          </w:rPr>
          <w:t>댓글을 삭제한다</w:t>
        </w:r>
        <w:r>
          <w:rPr>
            <w:rFonts w:ascii="맑은 고딕" w:hAnsi="맑은 고딕" w:cs="돋움" w:hint="eastAsia"/>
            <w:szCs w:val="20"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5D780557" w14:textId="77777777" w:rsidTr="006E5161">
        <w:trPr>
          <w:ins w:id="386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102A53F" w14:textId="77777777" w:rsidR="00DF0643" w:rsidRDefault="00DF0643" w:rsidP="006E5161">
            <w:pPr>
              <w:pStyle w:val="af"/>
              <w:rPr>
                <w:ins w:id="3863" w:author="오윤 권" w:date="2023-06-06T20:12:00Z"/>
                <w:rFonts w:ascii="맑은 고딕" w:eastAsia="맑은 고딕" w:hAnsi="맑은 고딕"/>
              </w:rPr>
            </w:pPr>
            <w:ins w:id="3864" w:author="오윤 권" w:date="2023-06-06T20:12:00Z">
              <w:r>
                <w:rPr>
                  <w:rFonts w:ascii="맑은 고딕" w:eastAsia="맑은 고딕" w:hAnsi="맑은 고딕" w:hint="eastAsia"/>
                </w:rPr>
                <w:lastRenderedPageBreak/>
                <w:t>설명</w:t>
              </w:r>
            </w:ins>
          </w:p>
        </w:tc>
        <w:tc>
          <w:tcPr>
            <w:tcW w:w="6974" w:type="dxa"/>
            <w:gridSpan w:val="2"/>
          </w:tcPr>
          <w:p w14:paraId="1D8A4B50" w14:textId="77777777" w:rsidR="00DF0643" w:rsidRDefault="00DF0643" w:rsidP="006E5161">
            <w:pPr>
              <w:rPr>
                <w:ins w:id="3865" w:author="오윤 권" w:date="2023-06-06T20:12:00Z"/>
                <w:rStyle w:val="ae"/>
                <w:rFonts w:ascii="맑은 고딕" w:hAnsi="맑은 고딕"/>
              </w:rPr>
            </w:pPr>
            <w:ins w:id="3866" w:author="오윤 권" w:date="2023-06-06T20:12:00Z">
              <w:r>
                <w:rPr>
                  <w:rFonts w:ascii="맑은 고딕" w:hAnsi="맑은 고딕" w:hint="eastAsia"/>
                </w:rPr>
                <w:t xml:space="preserve">친구추가된 친구의 </w:t>
              </w:r>
              <w:r>
                <w:rPr>
                  <w:rFonts w:ascii="맑은 고딕" w:hAnsi="맑은 고딕"/>
                </w:rPr>
                <w:t xml:space="preserve">작업에 </w:t>
              </w:r>
              <w:r>
                <w:rPr>
                  <w:rFonts w:ascii="맑은 고딕" w:hAnsi="맑은 고딕" w:hint="eastAsia"/>
                </w:rPr>
                <w:t xml:space="preserve">쓴 </w:t>
              </w:r>
              <w:r>
                <w:rPr>
                  <w:rFonts w:ascii="맑은 고딕" w:hAnsi="맑은 고딕"/>
                </w:rPr>
                <w:t xml:space="preserve">댓글을 </w:t>
              </w:r>
              <w:r>
                <w:rPr>
                  <w:rFonts w:ascii="맑은 고딕" w:hAnsi="맑은 고딕" w:hint="eastAsia"/>
                </w:rPr>
                <w:t>삭제한</w:t>
              </w:r>
              <w:r>
                <w:rPr>
                  <w:rFonts w:ascii="맑은 고딕" w:hAnsi="맑은 고딕"/>
                </w:rPr>
                <w:t>다.</w:t>
              </w:r>
            </w:ins>
          </w:p>
        </w:tc>
      </w:tr>
      <w:tr w:rsidR="00DF0643" w:rsidRPr="00B0767A" w14:paraId="0325E44E" w14:textId="77777777" w:rsidTr="006E5161">
        <w:trPr>
          <w:ins w:id="386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071CD2B" w14:textId="77777777" w:rsidR="00DF0643" w:rsidRDefault="00DF0643" w:rsidP="006E5161">
            <w:pPr>
              <w:pStyle w:val="af"/>
              <w:rPr>
                <w:ins w:id="3868" w:author="오윤 권" w:date="2023-06-06T20:12:00Z"/>
                <w:rFonts w:ascii="맑은 고딕" w:eastAsia="맑은 고딕" w:hAnsi="맑은 고딕"/>
              </w:rPr>
            </w:pPr>
            <w:ins w:id="3869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8D8E069" w14:textId="77777777" w:rsidR="00DF0643" w:rsidRDefault="00DF0643" w:rsidP="006E5161">
            <w:pPr>
              <w:rPr>
                <w:ins w:id="3870" w:author="오윤 권" w:date="2023-06-06T20:12:00Z"/>
                <w:rStyle w:val="ae"/>
                <w:rFonts w:ascii="맑은 고딕" w:hAnsi="맑은 고딕"/>
              </w:rPr>
            </w:pPr>
            <w:ins w:id="3871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127210AD" w14:textId="77777777" w:rsidTr="006E5161">
        <w:trPr>
          <w:ins w:id="387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FB434BD" w14:textId="77777777" w:rsidR="00DF0643" w:rsidRDefault="00DF0643" w:rsidP="006E5161">
            <w:pPr>
              <w:pStyle w:val="af"/>
              <w:rPr>
                <w:ins w:id="3873" w:author="오윤 권" w:date="2023-06-06T20:12:00Z"/>
                <w:rFonts w:ascii="맑은 고딕" w:eastAsia="맑은 고딕" w:hAnsi="맑은 고딕"/>
              </w:rPr>
            </w:pPr>
            <w:ins w:id="3874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F581D8B" w14:textId="77777777" w:rsidR="00DF0643" w:rsidRDefault="00DF0643" w:rsidP="006E5161">
            <w:pPr>
              <w:rPr>
                <w:ins w:id="3875" w:author="오윤 권" w:date="2023-06-06T20:12:00Z"/>
                <w:rStyle w:val="ae"/>
                <w:rFonts w:ascii="맑은 고딕" w:hAnsi="맑은 고딕"/>
              </w:rPr>
            </w:pPr>
            <w:ins w:id="3876" w:author="오윤 권" w:date="2023-06-06T20:12:00Z">
              <w:r>
                <w:rPr>
                  <w:rFonts w:ascii="맑은 고딕" w:hAnsi="맑은 고딕"/>
                </w:rPr>
                <w:t xml:space="preserve">다른 사용자와의 </w:t>
              </w:r>
              <w:r>
                <w:rPr>
                  <w:rFonts w:ascii="맑은 고딕" w:hAnsi="맑은 고딕" w:hint="eastAsia"/>
                </w:rPr>
                <w:t>친구추가</w:t>
              </w:r>
              <w:r>
                <w:rPr>
                  <w:rFonts w:ascii="맑은 고딕" w:hAnsi="맑은 고딕"/>
                </w:rPr>
                <w:t>와 로그인이 되어있어야 한다.</w:t>
              </w:r>
            </w:ins>
          </w:p>
        </w:tc>
      </w:tr>
      <w:tr w:rsidR="00DF0643" w:rsidRPr="00B0767A" w14:paraId="6BB3D7A6" w14:textId="77777777" w:rsidTr="006E5161">
        <w:trPr>
          <w:ins w:id="387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CF672A6" w14:textId="77777777" w:rsidR="00DF0643" w:rsidRDefault="00DF0643" w:rsidP="006E5161">
            <w:pPr>
              <w:pStyle w:val="af"/>
              <w:rPr>
                <w:ins w:id="3878" w:author="오윤 권" w:date="2023-06-06T20:12:00Z"/>
                <w:rFonts w:ascii="맑은 고딕" w:eastAsia="맑은 고딕" w:hAnsi="맑은 고딕"/>
              </w:rPr>
            </w:pPr>
            <w:ins w:id="3879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55990DD0" w14:textId="77777777" w:rsidR="00DF0643" w:rsidRDefault="00DF0643" w:rsidP="006E5161">
            <w:pPr>
              <w:rPr>
                <w:ins w:id="3880" w:author="오윤 권" w:date="2023-06-06T20:12:00Z"/>
                <w:rStyle w:val="ae"/>
                <w:rFonts w:ascii="맑은 고딕" w:hAnsi="맑은 고딕"/>
              </w:rPr>
            </w:pPr>
            <w:ins w:id="3881" w:author="오윤 권" w:date="2023-06-06T20:12:00Z">
              <w:r>
                <w:rPr>
                  <w:rFonts w:hint="eastAsia"/>
                </w:rPr>
                <w:t>선택한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댓글이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삭제된다</w:t>
              </w:r>
              <w:r>
                <w:rPr>
                  <w:rFonts w:hint="eastAsia"/>
                </w:rPr>
                <w:t>.</w:t>
              </w:r>
            </w:ins>
          </w:p>
        </w:tc>
      </w:tr>
      <w:tr w:rsidR="00DF0643" w:rsidRPr="00B0767A" w14:paraId="3012FEE7" w14:textId="77777777" w:rsidTr="006E5161">
        <w:trPr>
          <w:ins w:id="388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D64FB81" w14:textId="77777777" w:rsidR="00DF0643" w:rsidRDefault="00DF0643" w:rsidP="006E5161">
            <w:pPr>
              <w:pStyle w:val="af"/>
              <w:rPr>
                <w:ins w:id="3883" w:author="오윤 권" w:date="2023-06-06T20:12:00Z"/>
                <w:rFonts w:ascii="맑은 고딕" w:eastAsia="맑은 고딕" w:hAnsi="맑은 고딕"/>
              </w:rPr>
            </w:pPr>
            <w:ins w:id="3884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6117BF9" w14:textId="77777777" w:rsidR="00DF0643" w:rsidRDefault="00DF0643" w:rsidP="006E5161">
            <w:pPr>
              <w:pStyle w:val="af"/>
              <w:rPr>
                <w:ins w:id="388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88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77CDDFE3" w14:textId="77777777" w:rsidR="00DF0643" w:rsidRDefault="00DF0643" w:rsidP="006E5161">
            <w:pPr>
              <w:pStyle w:val="af"/>
              <w:jc w:val="both"/>
              <w:rPr>
                <w:ins w:id="388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888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사용자가 </w:t>
              </w:r>
              <w:r>
                <w:rPr>
                  <w:rFonts w:ascii="맑은 고딕" w:eastAsia="맑은 고딕" w:hAnsi="맑은 고딕" w:hint="eastAsia"/>
                  <w:b w:val="0"/>
                </w:rPr>
                <w:t>삭제하고 싶은 댓글을 선택하고 삭제버튼을 선택한다.</w:t>
              </w:r>
              <w:r>
                <w:rPr>
                  <w:rFonts w:ascii="맑은 고딕" w:eastAsia="맑은 고딕" w:hAnsi="맑은 고딕"/>
                  <w:b w:val="0"/>
                </w:rPr>
                <w:t>.</w:t>
              </w:r>
            </w:ins>
          </w:p>
        </w:tc>
      </w:tr>
      <w:tr w:rsidR="00DF0643" w:rsidRPr="00B0767A" w14:paraId="59E99089" w14:textId="77777777" w:rsidTr="006E5161">
        <w:trPr>
          <w:ins w:id="388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3C9AC12" w14:textId="77777777" w:rsidR="00DF0643" w:rsidRDefault="00DF0643" w:rsidP="006E5161">
            <w:pPr>
              <w:jc w:val="center"/>
              <w:rPr>
                <w:ins w:id="3890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DB2BAB" w14:textId="77777777" w:rsidR="00DF0643" w:rsidRDefault="00DF0643" w:rsidP="006E5161">
            <w:pPr>
              <w:rPr>
                <w:ins w:id="3891" w:author="오윤 권" w:date="2023-06-06T20:12:00Z"/>
                <w:rStyle w:val="ae"/>
                <w:rFonts w:ascii="맑은 고딕" w:hAnsi="맑은 고딕"/>
              </w:rPr>
            </w:pPr>
            <w:ins w:id="3892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52725FF" w14:textId="77777777" w:rsidR="00DF0643" w:rsidRDefault="00DF0643" w:rsidP="006E5161">
            <w:pPr>
              <w:rPr>
                <w:ins w:id="3893" w:author="오윤 권" w:date="2023-06-06T20:12:00Z"/>
                <w:rStyle w:val="ae"/>
                <w:rFonts w:ascii="맑은 고딕" w:hAnsi="맑은 고딕"/>
              </w:rPr>
            </w:pPr>
            <w:ins w:id="3894" w:author="오윤 권" w:date="2023-06-06T20:12:00Z">
              <w:r>
                <w:rPr>
                  <w:rFonts w:ascii="맑은 고딕" w:hAnsi="맑은 고딕"/>
                </w:rPr>
                <w:t>시스템은 화면에 ‘</w:t>
              </w:r>
              <w:r>
                <w:rPr>
                  <w:rFonts w:ascii="맑은 고딕" w:hAnsi="맑은 고딕" w:hint="eastAsia"/>
                </w:rPr>
                <w:t>삭제하시겠습니까?</w:t>
              </w:r>
              <w:r>
                <w:rPr>
                  <w:rFonts w:ascii="맑은 고딕" w:hAnsi="맑은 고딕"/>
                </w:rPr>
                <w:t xml:space="preserve">” </w:t>
              </w:r>
              <w:r>
                <w:rPr>
                  <w:rFonts w:ascii="맑은 고딕" w:hAnsi="맑은 고딕" w:hint="eastAsia"/>
                </w:rPr>
                <w:t>메시지를 출력한다.</w:t>
              </w:r>
            </w:ins>
          </w:p>
        </w:tc>
      </w:tr>
      <w:tr w:rsidR="00DF0643" w:rsidRPr="00B0767A" w14:paraId="0B9DF236" w14:textId="77777777" w:rsidTr="006E5161">
        <w:trPr>
          <w:ins w:id="389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05ABCFF" w14:textId="77777777" w:rsidR="00DF0643" w:rsidRDefault="00DF0643" w:rsidP="006E5161">
            <w:pPr>
              <w:jc w:val="center"/>
              <w:rPr>
                <w:ins w:id="3896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116BAF" w14:textId="77777777" w:rsidR="00DF0643" w:rsidRDefault="00DF0643" w:rsidP="006E5161">
            <w:pPr>
              <w:rPr>
                <w:ins w:id="3897" w:author="오윤 권" w:date="2023-06-06T20:12:00Z"/>
                <w:rStyle w:val="ae"/>
                <w:rFonts w:ascii="맑은 고딕" w:hAnsi="맑은 고딕"/>
              </w:rPr>
            </w:pPr>
            <w:ins w:id="3898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B5D0BE4" w14:textId="77777777" w:rsidR="00DF0643" w:rsidRDefault="00DF0643" w:rsidP="006E5161">
            <w:pPr>
              <w:rPr>
                <w:ins w:id="3899" w:author="오윤 권" w:date="2023-06-06T20:12:00Z"/>
                <w:rStyle w:val="ae"/>
                <w:rFonts w:ascii="맑은 고딕" w:hAnsi="맑은 고딕"/>
              </w:rPr>
            </w:pPr>
            <w:ins w:id="3900" w:author="오윤 권" w:date="2023-06-06T20:12:00Z">
              <w:r>
                <w:rPr>
                  <w:rFonts w:ascii="맑은 고딕" w:hAnsi="맑은 고딕"/>
                </w:rPr>
                <w:t>사용자가 ‘</w:t>
              </w:r>
              <w:r>
                <w:rPr>
                  <w:rFonts w:ascii="맑은 고딕" w:hAnsi="맑은 고딕" w:hint="eastAsia"/>
                </w:rPr>
                <w:t>예</w:t>
              </w:r>
              <w:r>
                <w:rPr>
                  <w:rFonts w:ascii="맑은 고딕" w:hAnsi="맑은 고딕"/>
                </w:rPr>
                <w:t>’ 버튼을 누</w:t>
              </w:r>
              <w:r>
                <w:rPr>
                  <w:rFonts w:ascii="맑은 고딕" w:hAnsi="맑은 고딕" w:hint="eastAsia"/>
                </w:rPr>
                <w:t>른 경우 선택한 댓글이 삭제된다.</w:t>
              </w:r>
            </w:ins>
          </w:p>
        </w:tc>
      </w:tr>
      <w:tr w:rsidR="00DF0643" w:rsidRPr="00B0767A" w14:paraId="7A4B1553" w14:textId="77777777" w:rsidTr="006E5161">
        <w:trPr>
          <w:ins w:id="3901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561C6ED" w14:textId="77777777" w:rsidR="00DF0643" w:rsidRDefault="00DF0643" w:rsidP="006E5161">
            <w:pPr>
              <w:pStyle w:val="af"/>
              <w:rPr>
                <w:ins w:id="3902" w:author="오윤 권" w:date="2023-06-06T20:12:00Z"/>
                <w:rFonts w:ascii="맑은 고딕" w:eastAsia="맑은 고딕" w:hAnsi="맑은 고딕"/>
              </w:rPr>
            </w:pPr>
            <w:ins w:id="3903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3194C9C" w14:textId="77777777" w:rsidR="00DF0643" w:rsidRDefault="00DF0643" w:rsidP="006E5161">
            <w:pPr>
              <w:pStyle w:val="af"/>
              <w:rPr>
                <w:ins w:id="390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90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C9CE6B3" w14:textId="77777777" w:rsidR="00DF0643" w:rsidRDefault="00DF0643" w:rsidP="006E5161">
            <w:pPr>
              <w:pStyle w:val="af"/>
              <w:rPr>
                <w:ins w:id="390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907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‘</w:t>
              </w:r>
              <w:r>
                <w:rPr>
                  <w:rFonts w:ascii="맑은 고딕" w:eastAsia="맑은 고딕" w:hAnsi="맑은 고딕" w:hint="eastAsia"/>
                  <w:b w:val="0"/>
                </w:rPr>
                <w:t>아니오</w:t>
              </w:r>
              <w:r>
                <w:rPr>
                  <w:rFonts w:ascii="맑은 고딕" w:eastAsia="맑은 고딕" w:hAnsi="맑은 고딕"/>
                  <w:b w:val="0"/>
                </w:rPr>
                <w:t>’ 버튼을 누를 경우에</w:t>
              </w:r>
              <w:r>
                <w:rPr>
                  <w:rFonts w:ascii="맑은 고딕" w:eastAsia="맑은 고딕" w:hAnsi="맑은 고딕" w:hint="eastAsia"/>
                  <w:b w:val="0"/>
                </w:rPr>
                <w:t xml:space="preserve"> 댓글은 삭제되지 않으며 </w:t>
              </w:r>
              <w:r>
                <w:rPr>
                  <w:rFonts w:ascii="맑은 고딕" w:eastAsia="맑은 고딕" w:hAnsi="맑은 고딕"/>
                  <w:b w:val="0"/>
                </w:rPr>
                <w:t>B01</w:t>
              </w:r>
              <w:r>
                <w:rPr>
                  <w:rFonts w:ascii="맑은 고딕" w:eastAsia="맑은 고딕" w:hAnsi="맑은 고딕" w:hint="eastAsia"/>
                  <w:b w:val="0"/>
                </w:rPr>
                <w:t>로 되돌아간다</w:t>
              </w:r>
              <w:r>
                <w:rPr>
                  <w:rFonts w:ascii="맑은 고딕" w:eastAsia="맑은 고딕" w:hAnsi="맑은 고딕"/>
                  <w:b w:val="0"/>
                </w:rPr>
                <w:t>.</w:t>
              </w:r>
            </w:ins>
          </w:p>
        </w:tc>
      </w:tr>
      <w:tr w:rsidR="00DF0643" w:rsidRPr="00B0767A" w14:paraId="4CAF9DF7" w14:textId="77777777" w:rsidTr="006E5161">
        <w:trPr>
          <w:ins w:id="390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D7E091D" w14:textId="77777777" w:rsidR="00DF0643" w:rsidRDefault="00DF0643" w:rsidP="006E5161">
            <w:pPr>
              <w:jc w:val="center"/>
              <w:rPr>
                <w:ins w:id="3909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7307008" w14:textId="77777777" w:rsidR="00DF0643" w:rsidRDefault="00DF0643" w:rsidP="006E5161">
            <w:pPr>
              <w:pStyle w:val="af"/>
              <w:rPr>
                <w:ins w:id="391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846BC38" w14:textId="77777777" w:rsidR="00DF0643" w:rsidRDefault="00DF0643" w:rsidP="006E5161">
            <w:pPr>
              <w:pStyle w:val="af"/>
              <w:rPr>
                <w:ins w:id="391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7AC771AF" w14:textId="77777777" w:rsidTr="006E5161">
        <w:trPr>
          <w:ins w:id="391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84BDCAF" w14:textId="77777777" w:rsidR="00DF0643" w:rsidRDefault="00DF0643" w:rsidP="006E5161">
            <w:pPr>
              <w:pStyle w:val="af"/>
              <w:rPr>
                <w:ins w:id="3913" w:author="오윤 권" w:date="2023-06-06T20:12:00Z"/>
                <w:rFonts w:ascii="맑은 고딕" w:eastAsia="맑은 고딕" w:hAnsi="맑은 고딕"/>
              </w:rPr>
            </w:pPr>
            <w:ins w:id="3914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615DD1C8" w14:textId="77777777" w:rsidR="00DF0643" w:rsidRPr="00246FBF" w:rsidRDefault="00DF0643" w:rsidP="006E5161">
            <w:pPr>
              <w:pStyle w:val="af"/>
              <w:rPr>
                <w:ins w:id="3915" w:author="오윤 권" w:date="2023-06-06T20:12:00Z"/>
                <w:rStyle w:val="ae"/>
                <w:rFonts w:ascii="맑은 고딕" w:eastAsia="맑은 고딕" w:hAnsi="맑은 고딕" w:cs="Times New Roman"/>
                <w:b w:val="0"/>
                <w:bCs/>
                <w:szCs w:val="24"/>
              </w:rPr>
            </w:pPr>
            <w:ins w:id="3916" w:author="오윤 권" w:date="2023-06-06T20:12:00Z">
              <w:r w:rsidRPr="00246FBF">
                <w:rPr>
                  <w:rFonts w:ascii="맑은 고딕" w:hAnsi="맑은 고딕"/>
                  <w:b w:val="0"/>
                  <w:bCs/>
                </w:rPr>
                <w:t>E01-2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745C5F0" w14:textId="77777777" w:rsidR="00DF0643" w:rsidRPr="00246FBF" w:rsidRDefault="00DF0643" w:rsidP="006E5161">
            <w:pPr>
              <w:pStyle w:val="af"/>
              <w:jc w:val="both"/>
              <w:rPr>
                <w:ins w:id="3917" w:author="오윤 권" w:date="2023-06-06T20:12:00Z"/>
                <w:rStyle w:val="ae"/>
                <w:rFonts w:ascii="맑은 고딕" w:eastAsia="맑은 고딕" w:hAnsi="맑은 고딕" w:cs="Times New Roman"/>
                <w:b w:val="0"/>
                <w:bCs/>
                <w:szCs w:val="24"/>
              </w:rPr>
            </w:pPr>
            <w:ins w:id="3918" w:author="오윤 권" w:date="2023-06-06T20:12:00Z">
              <w:r w:rsidRPr="00246FBF">
                <w:rPr>
                  <w:rFonts w:ascii="맑은 고딕" w:hAnsi="맑은 고딕" w:hint="eastAsia"/>
                  <w:b w:val="0"/>
                  <w:bCs/>
                </w:rPr>
                <w:t>친구추가가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되어있지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않은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사용자의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작업이라면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‘</w:t>
              </w:r>
              <w:r w:rsidRPr="00246FBF">
                <w:rPr>
                  <w:rFonts w:ascii="맑은 고딕" w:hAnsi="맑은 고딕" w:hint="eastAsia"/>
                  <w:b w:val="0"/>
                  <w:bCs/>
                </w:rPr>
                <w:t>삭제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’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버튼을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누를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경우에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 w:hint="eastAsia"/>
                  <w:b w:val="0"/>
                  <w:bCs/>
                </w:rPr>
                <w:t>친구추가</w:t>
              </w:r>
              <w:r w:rsidRPr="00246FBF">
                <w:rPr>
                  <w:rFonts w:ascii="맑은 고딕" w:hAnsi="맑은 고딕"/>
                  <w:b w:val="0"/>
                  <w:bCs/>
                </w:rPr>
                <w:t>를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먼저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하라는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메시지를</w:t>
              </w:r>
              <w:r w:rsidRPr="00246FBF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246FBF">
                <w:rPr>
                  <w:rFonts w:ascii="맑은 고딕" w:hAnsi="맑은 고딕"/>
                  <w:b w:val="0"/>
                  <w:bCs/>
                </w:rPr>
                <w:t>출력한다</w:t>
              </w:r>
              <w:r w:rsidRPr="00246FBF">
                <w:rPr>
                  <w:rFonts w:ascii="맑은 고딕" w:hAnsi="맑은 고딕"/>
                  <w:b w:val="0"/>
                  <w:bCs/>
                </w:rPr>
                <w:t>.</w:t>
              </w:r>
            </w:ins>
          </w:p>
        </w:tc>
      </w:tr>
      <w:tr w:rsidR="00DF0643" w:rsidRPr="00B0767A" w14:paraId="5982656C" w14:textId="77777777" w:rsidTr="006E5161">
        <w:trPr>
          <w:ins w:id="391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0613D2F" w14:textId="77777777" w:rsidR="00DF0643" w:rsidRDefault="00DF0643" w:rsidP="006E5161">
            <w:pPr>
              <w:pStyle w:val="af"/>
              <w:rPr>
                <w:ins w:id="3920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752298" w14:textId="77777777" w:rsidR="00DF0643" w:rsidRDefault="00DF0643" w:rsidP="006E5161">
            <w:pPr>
              <w:rPr>
                <w:ins w:id="3921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51BCF7FC" w14:textId="77777777" w:rsidR="00DF0643" w:rsidRDefault="00DF0643" w:rsidP="006E5161">
            <w:pPr>
              <w:rPr>
                <w:ins w:id="3922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2C838E99" w14:textId="77777777" w:rsidTr="006E5161">
        <w:trPr>
          <w:ins w:id="3923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A79C921" w14:textId="77777777" w:rsidR="00DF0643" w:rsidRDefault="00DF0643" w:rsidP="006E5161">
            <w:pPr>
              <w:pStyle w:val="af"/>
              <w:rPr>
                <w:ins w:id="3924" w:author="오윤 권" w:date="2023-06-06T20:12:00Z"/>
                <w:rFonts w:ascii="맑은 고딕" w:eastAsia="맑은 고딕" w:hAnsi="맑은 고딕"/>
              </w:rPr>
            </w:pPr>
            <w:ins w:id="3925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2D260295" w14:textId="77777777" w:rsidR="00DF0643" w:rsidRDefault="00DF0643" w:rsidP="006E5161">
            <w:pPr>
              <w:rPr>
                <w:ins w:id="3926" w:author="오윤 권" w:date="2023-06-06T20:12:00Z"/>
                <w:rStyle w:val="ae"/>
                <w:rFonts w:ascii="맑은 고딕" w:hAnsi="맑은 고딕"/>
              </w:rPr>
            </w:pPr>
            <w:ins w:id="3927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263DD0E4" w14:textId="77777777" w:rsidR="00DF0643" w:rsidRDefault="00DF0643" w:rsidP="006E5161">
            <w:pPr>
              <w:rPr>
                <w:ins w:id="3928" w:author="오윤 권" w:date="2023-06-06T20:12:00Z"/>
                <w:rStyle w:val="ae"/>
                <w:rFonts w:ascii="맑은 고딕" w:hAnsi="맑은 고딕"/>
              </w:rPr>
            </w:pPr>
            <w:ins w:id="3929" w:author="오윤 권" w:date="2023-06-06T20:12:00Z">
              <w:r>
                <w:rPr>
                  <w:rFonts w:ascii="맑은 고딕" w:hAnsi="맑은 고딕"/>
                </w:rPr>
                <w:t xml:space="preserve">B01 → B02 → B03 </w:t>
              </w:r>
            </w:ins>
          </w:p>
        </w:tc>
      </w:tr>
      <w:tr w:rsidR="00DF0643" w:rsidRPr="00B0767A" w14:paraId="428D566A" w14:textId="77777777" w:rsidTr="006E5161">
        <w:trPr>
          <w:ins w:id="393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E026045" w14:textId="77777777" w:rsidR="00DF0643" w:rsidRDefault="00DF0643" w:rsidP="006E5161">
            <w:pPr>
              <w:pStyle w:val="af"/>
              <w:rPr>
                <w:ins w:id="3931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4C3404FE" w14:textId="77777777" w:rsidR="00DF0643" w:rsidRDefault="00DF0643" w:rsidP="006E5161">
            <w:pPr>
              <w:rPr>
                <w:ins w:id="3932" w:author="오윤 권" w:date="2023-06-06T20:12:00Z"/>
                <w:rStyle w:val="ae"/>
                <w:rFonts w:ascii="맑은 고딕" w:hAnsi="맑은 고딕"/>
              </w:rPr>
            </w:pPr>
            <w:ins w:id="3933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02B05A85" w14:textId="77777777" w:rsidR="00DF0643" w:rsidRDefault="00DF0643" w:rsidP="006E5161">
            <w:pPr>
              <w:rPr>
                <w:ins w:id="3934" w:author="오윤 권" w:date="2023-06-06T20:12:00Z"/>
                <w:rStyle w:val="ae"/>
                <w:rFonts w:ascii="맑은 고딕" w:hAnsi="맑은 고딕"/>
              </w:rPr>
            </w:pPr>
            <w:ins w:id="3935" w:author="오윤 권" w:date="2023-06-06T20:12:00Z">
              <w:r>
                <w:rPr>
                  <w:rFonts w:ascii="맑은 고딕" w:hAnsi="맑은 고딕"/>
                </w:rPr>
                <w:t>B01 → B02 → A02-1 → B01</w:t>
              </w:r>
            </w:ins>
          </w:p>
        </w:tc>
      </w:tr>
      <w:tr w:rsidR="00DF0643" w:rsidRPr="00B0767A" w14:paraId="5FBAD2ED" w14:textId="77777777" w:rsidTr="006E5161">
        <w:trPr>
          <w:ins w:id="393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338FFE5" w14:textId="77777777" w:rsidR="00DF0643" w:rsidRDefault="00DF0643" w:rsidP="006E5161">
            <w:pPr>
              <w:pStyle w:val="af"/>
              <w:rPr>
                <w:ins w:id="3937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CBDC76F" w14:textId="77777777" w:rsidR="00DF0643" w:rsidRDefault="00DF0643" w:rsidP="006E5161">
            <w:pPr>
              <w:rPr>
                <w:ins w:id="3938" w:author="오윤 권" w:date="2023-06-06T20:12:00Z"/>
                <w:rStyle w:val="ae"/>
                <w:rFonts w:ascii="맑은 고딕" w:hAnsi="맑은 고딕"/>
              </w:rPr>
            </w:pPr>
            <w:ins w:id="3939" w:author="오윤 권" w:date="2023-06-06T20:12:00Z">
              <w:r>
                <w:rPr>
                  <w:rFonts w:ascii="맑은 고딕" w:hAnsi="맑은 고딕"/>
                </w:rPr>
                <w:t>SN003</w:t>
              </w:r>
            </w:ins>
          </w:p>
        </w:tc>
        <w:tc>
          <w:tcPr>
            <w:tcW w:w="6042" w:type="dxa"/>
            <w:vAlign w:val="center"/>
          </w:tcPr>
          <w:p w14:paraId="1798E5F6" w14:textId="77777777" w:rsidR="00DF0643" w:rsidRDefault="00DF0643" w:rsidP="006E5161">
            <w:pPr>
              <w:rPr>
                <w:ins w:id="3940" w:author="오윤 권" w:date="2023-06-06T20:12:00Z"/>
                <w:rStyle w:val="ae"/>
                <w:rFonts w:ascii="맑은 고딕" w:hAnsi="맑은 고딕"/>
              </w:rPr>
            </w:pPr>
            <w:ins w:id="3941" w:author="오윤 권" w:date="2023-06-06T20:12:00Z">
              <w:r>
                <w:rPr>
                  <w:rFonts w:ascii="맑은 고딕" w:hAnsi="맑은 고딕"/>
                </w:rPr>
                <w:t>B01 → E01-2</w:t>
              </w:r>
            </w:ins>
          </w:p>
        </w:tc>
      </w:tr>
    </w:tbl>
    <w:p w14:paraId="1D3AAFA8" w14:textId="77777777" w:rsidR="00DF0643" w:rsidRDefault="00DF0643" w:rsidP="00DF0643">
      <w:pPr>
        <w:rPr>
          <w:ins w:id="3942" w:author="오윤 권" w:date="2023-06-06T20:12:00Z"/>
          <w:rFonts w:ascii="맑은 고딕" w:hAnsi="맑은 고딕"/>
        </w:rPr>
      </w:pPr>
    </w:p>
    <w:p w14:paraId="6F718689" w14:textId="77777777" w:rsidR="00DF0643" w:rsidRDefault="00DF0643" w:rsidP="00DF0643">
      <w:pPr>
        <w:rPr>
          <w:ins w:id="3943" w:author="오윤 권" w:date="2023-06-06T20:12:00Z"/>
          <w:rFonts w:ascii="맑은 고딕" w:hAnsi="맑은 고딕"/>
        </w:rPr>
      </w:pPr>
    </w:p>
    <w:p w14:paraId="7143330C" w14:textId="77777777" w:rsidR="00DF0643" w:rsidRDefault="00DF0643" w:rsidP="00DF0643">
      <w:pPr>
        <w:rPr>
          <w:ins w:id="3944" w:author="오윤 권" w:date="2023-06-06T20:12:00Z"/>
          <w:rFonts w:ascii="맑은 고딕" w:hAnsi="맑은 고딕"/>
        </w:rPr>
      </w:pPr>
    </w:p>
    <w:p w14:paraId="1C303E37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45" w:author="오윤 권" w:date="2023-06-06T20:16:00Z"/>
          <w:rStyle w:val="ae"/>
          <w:rFonts w:ascii="맑은 고딕" w:hAnsi="맑은 고딕"/>
          <w:b/>
          <w:sz w:val="24"/>
        </w:rPr>
      </w:pPr>
    </w:p>
    <w:p w14:paraId="11F254FA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46" w:author="오윤 권" w:date="2023-06-06T20:16:00Z"/>
          <w:rStyle w:val="ae"/>
          <w:b/>
          <w:sz w:val="24"/>
        </w:rPr>
      </w:pPr>
    </w:p>
    <w:p w14:paraId="1B37126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47" w:author="오윤 권" w:date="2023-06-06T20:16:00Z"/>
          <w:rStyle w:val="ae"/>
          <w:b/>
          <w:sz w:val="24"/>
        </w:rPr>
      </w:pPr>
    </w:p>
    <w:p w14:paraId="76958875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48" w:author="오윤 권" w:date="2023-06-06T20:16:00Z"/>
          <w:rStyle w:val="ae"/>
          <w:b/>
          <w:sz w:val="24"/>
        </w:rPr>
      </w:pPr>
    </w:p>
    <w:p w14:paraId="72738D36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49" w:author="오윤 권" w:date="2023-06-06T20:16:00Z"/>
          <w:rStyle w:val="ae"/>
          <w:b/>
          <w:sz w:val="24"/>
        </w:rPr>
      </w:pPr>
    </w:p>
    <w:p w14:paraId="6F12DC7D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50" w:author="오윤 권" w:date="2023-06-06T20:16:00Z"/>
          <w:rStyle w:val="ae"/>
          <w:b/>
          <w:sz w:val="24"/>
        </w:rPr>
      </w:pPr>
    </w:p>
    <w:p w14:paraId="63EACB85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51" w:author="오윤 권" w:date="2023-06-06T20:16:00Z"/>
          <w:rStyle w:val="ae"/>
          <w:b/>
          <w:sz w:val="24"/>
        </w:rPr>
      </w:pPr>
    </w:p>
    <w:p w14:paraId="16453FCA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52" w:author="오윤 권" w:date="2023-06-06T20:16:00Z"/>
          <w:rStyle w:val="ae"/>
          <w:b/>
          <w:sz w:val="24"/>
        </w:rPr>
      </w:pPr>
    </w:p>
    <w:p w14:paraId="3C418F1D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53" w:author="오윤 권" w:date="2023-06-06T20:16:00Z"/>
          <w:rStyle w:val="ae"/>
          <w:b/>
          <w:sz w:val="24"/>
        </w:rPr>
      </w:pPr>
    </w:p>
    <w:p w14:paraId="6285600F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54" w:author="오윤 권" w:date="2023-06-06T20:16:00Z"/>
          <w:rStyle w:val="ae"/>
          <w:b/>
          <w:sz w:val="24"/>
        </w:rPr>
      </w:pPr>
    </w:p>
    <w:p w14:paraId="3A0A482C" w14:textId="3A1C1604" w:rsidR="00DF0643" w:rsidRPr="00246FBF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3955" w:author="오윤 권" w:date="2023-06-06T20:12:00Z"/>
          <w:rFonts w:ascii="맑은 고딕" w:hAnsi="맑은 고딕" w:cs="돋움"/>
          <w:b/>
          <w:sz w:val="24"/>
        </w:rPr>
      </w:pPr>
      <w:ins w:id="3956" w:author="오윤 권" w:date="2023-06-06T20:12:00Z">
        <w:r w:rsidRPr="00246FBF">
          <w:rPr>
            <w:rStyle w:val="ae"/>
            <w:rFonts w:ascii="맑은 고딕" w:hAnsi="맑은 고딕"/>
            <w:b/>
            <w:sz w:val="24"/>
          </w:rPr>
          <w:t xml:space="preserve">UC018: </w:t>
        </w:r>
        <w:r w:rsidRPr="00246FBF">
          <w:rPr>
            <w:rFonts w:ascii="맑은 고딕" w:hAnsi="맑은 고딕" w:cs="돋움" w:hint="eastAsia"/>
            <w:b/>
            <w:sz w:val="24"/>
          </w:rPr>
          <w:t>작업 상태를 표시한다.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2250287C" w14:textId="77777777" w:rsidTr="006E5161">
        <w:trPr>
          <w:ins w:id="395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77FA0B8" w14:textId="77777777" w:rsidR="00DF0643" w:rsidRDefault="00DF0643" w:rsidP="006E5161">
            <w:pPr>
              <w:pStyle w:val="af"/>
              <w:rPr>
                <w:ins w:id="3958" w:author="오윤 권" w:date="2023-06-06T20:12:00Z"/>
                <w:rFonts w:ascii="맑은 고딕" w:eastAsia="맑은 고딕" w:hAnsi="맑은 고딕"/>
              </w:rPr>
            </w:pPr>
            <w:ins w:id="3959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3645796D" w14:textId="77777777" w:rsidR="00DF0643" w:rsidRDefault="00DF0643" w:rsidP="006E5161">
            <w:pPr>
              <w:rPr>
                <w:ins w:id="3960" w:author="오윤 권" w:date="2023-06-06T20:12:00Z"/>
                <w:rStyle w:val="ae"/>
                <w:rFonts w:ascii="맑은 고딕" w:hAnsi="맑은 고딕"/>
              </w:rPr>
            </w:pPr>
            <w:ins w:id="3961" w:author="오윤 권" w:date="2023-06-06T20:12:00Z">
              <w:r>
                <w:rPr>
                  <w:rFonts w:ascii="맑은 고딕" w:hAnsi="맑은 고딕"/>
                </w:rPr>
                <w:t>작성한 작업이 현재 완료상태인지 미완료 상태인지 설정할</w:t>
              </w:r>
              <w:r>
                <w:rPr>
                  <w:rFonts w:ascii="맑은 고딕" w:hAnsi="맑은 고딕" w:hint="eastAsia"/>
                </w:rPr>
                <w:t xml:space="preserve"> </w:t>
              </w:r>
              <w:r>
                <w:rPr>
                  <w:rFonts w:ascii="맑은 고딕" w:hAnsi="맑은 고딕"/>
                </w:rPr>
                <w:t>수</w:t>
              </w:r>
              <w:r>
                <w:rPr>
                  <w:rFonts w:ascii="맑은 고딕" w:hAnsi="맑은 고딕" w:hint="eastAsia"/>
                </w:rPr>
                <w:t xml:space="preserve"> </w:t>
              </w:r>
              <w:r>
                <w:rPr>
                  <w:rFonts w:ascii="맑은 고딕" w:hAnsi="맑은 고딕"/>
                </w:rPr>
                <w:t>있다.</w:t>
              </w:r>
            </w:ins>
          </w:p>
        </w:tc>
      </w:tr>
      <w:tr w:rsidR="00DF0643" w:rsidRPr="00B0767A" w14:paraId="189E5CD1" w14:textId="77777777" w:rsidTr="006E5161">
        <w:trPr>
          <w:ins w:id="396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82DE75F" w14:textId="77777777" w:rsidR="00DF0643" w:rsidRDefault="00DF0643" w:rsidP="006E5161">
            <w:pPr>
              <w:pStyle w:val="af"/>
              <w:rPr>
                <w:ins w:id="3963" w:author="오윤 권" w:date="2023-06-06T20:12:00Z"/>
                <w:rFonts w:ascii="맑은 고딕" w:eastAsia="맑은 고딕" w:hAnsi="맑은 고딕"/>
              </w:rPr>
            </w:pPr>
            <w:ins w:id="3964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4122EE9" w14:textId="77777777" w:rsidR="00DF0643" w:rsidRDefault="00DF0643" w:rsidP="006E5161">
            <w:pPr>
              <w:rPr>
                <w:ins w:id="3965" w:author="오윤 권" w:date="2023-06-06T20:12:00Z"/>
                <w:rStyle w:val="ae"/>
                <w:rFonts w:ascii="맑은 고딕" w:hAnsi="맑은 고딕"/>
              </w:rPr>
            </w:pPr>
            <w:ins w:id="3966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4B1E6FBA" w14:textId="77777777" w:rsidTr="006E5161">
        <w:trPr>
          <w:ins w:id="396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E5B6BEF" w14:textId="77777777" w:rsidR="00DF0643" w:rsidRDefault="00DF0643" w:rsidP="006E5161">
            <w:pPr>
              <w:pStyle w:val="af"/>
              <w:rPr>
                <w:ins w:id="3968" w:author="오윤 권" w:date="2023-06-06T20:12:00Z"/>
                <w:rFonts w:ascii="맑은 고딕" w:eastAsia="맑은 고딕" w:hAnsi="맑은 고딕"/>
              </w:rPr>
            </w:pPr>
            <w:ins w:id="3969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64487787" w14:textId="77777777" w:rsidR="00DF0643" w:rsidRDefault="00DF0643" w:rsidP="006E5161">
            <w:pPr>
              <w:rPr>
                <w:ins w:id="3970" w:author="오윤 권" w:date="2023-06-06T20:12:00Z"/>
                <w:rStyle w:val="ae"/>
                <w:rFonts w:ascii="맑은 고딕" w:hAnsi="맑은 고딕"/>
              </w:rPr>
            </w:pPr>
            <w:ins w:id="3971" w:author="오윤 권" w:date="2023-06-06T20:12:00Z">
              <w:r>
                <w:rPr>
                  <w:rFonts w:ascii="맑은 고딕" w:hAnsi="맑은 고딕"/>
                </w:rPr>
                <w:t>작성해놓은 작업이 있어야 한다.</w:t>
              </w:r>
            </w:ins>
          </w:p>
        </w:tc>
      </w:tr>
      <w:tr w:rsidR="00DF0643" w:rsidRPr="00B0767A" w14:paraId="65248130" w14:textId="77777777" w:rsidTr="006E5161">
        <w:trPr>
          <w:ins w:id="397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9B10BCF" w14:textId="77777777" w:rsidR="00DF0643" w:rsidRDefault="00DF0643" w:rsidP="006E5161">
            <w:pPr>
              <w:pStyle w:val="af"/>
              <w:rPr>
                <w:ins w:id="3973" w:author="오윤 권" w:date="2023-06-06T20:12:00Z"/>
                <w:rFonts w:ascii="맑은 고딕" w:eastAsia="맑은 고딕" w:hAnsi="맑은 고딕"/>
              </w:rPr>
            </w:pPr>
            <w:ins w:id="3974" w:author="오윤 권" w:date="2023-06-06T20:12:00Z">
              <w:r>
                <w:rPr>
                  <w:rFonts w:ascii="맑은 고딕" w:eastAsia="맑은 고딕" w:hAnsi="맑은 고딕" w:hint="eastAsia"/>
                </w:rPr>
                <w:lastRenderedPageBreak/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81EEADA" w14:textId="77777777" w:rsidR="00DF0643" w:rsidRDefault="00DF0643" w:rsidP="006E5161">
            <w:pPr>
              <w:rPr>
                <w:ins w:id="3975" w:author="오윤 권" w:date="2023-06-06T20:12:00Z"/>
                <w:rStyle w:val="ae"/>
                <w:rFonts w:ascii="맑은 고딕" w:hAnsi="맑은 고딕"/>
              </w:rPr>
            </w:pPr>
            <w:ins w:id="3976" w:author="오윤 권" w:date="2023-06-06T20:12:00Z">
              <w:r>
                <w:rPr>
                  <w:rFonts w:ascii="맑은 고딕" w:hAnsi="맑은 고딕"/>
                </w:rPr>
                <w:t>현재 완료상태인지 미완료 상태인지 체크 표시로 설정된다.</w:t>
              </w:r>
            </w:ins>
          </w:p>
        </w:tc>
      </w:tr>
      <w:tr w:rsidR="00DF0643" w:rsidRPr="00B0767A" w14:paraId="1E198D44" w14:textId="77777777" w:rsidTr="006E5161">
        <w:trPr>
          <w:ins w:id="3977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47D0007" w14:textId="77777777" w:rsidR="00DF0643" w:rsidRDefault="00DF0643" w:rsidP="006E5161">
            <w:pPr>
              <w:pStyle w:val="af"/>
              <w:rPr>
                <w:ins w:id="3978" w:author="오윤 권" w:date="2023-06-06T20:12:00Z"/>
                <w:rFonts w:ascii="맑은 고딕" w:eastAsia="맑은 고딕" w:hAnsi="맑은 고딕"/>
              </w:rPr>
            </w:pPr>
            <w:ins w:id="3979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A76F479" w14:textId="77777777" w:rsidR="00DF0643" w:rsidRDefault="00DF0643" w:rsidP="006E5161">
            <w:pPr>
              <w:pStyle w:val="af"/>
              <w:rPr>
                <w:ins w:id="398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98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08D76F7" w14:textId="77777777" w:rsidR="00DF0643" w:rsidRDefault="00DF0643" w:rsidP="006E5161">
            <w:pPr>
              <w:pStyle w:val="af"/>
              <w:jc w:val="both"/>
              <w:rPr>
                <w:ins w:id="398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98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사용자는 작업명 옆에 체크표시버튼을 클릭하여 체크표시를 생성한다.</w:t>
              </w:r>
            </w:ins>
          </w:p>
        </w:tc>
      </w:tr>
      <w:tr w:rsidR="00DF0643" w:rsidRPr="00B0767A" w14:paraId="78C644DA" w14:textId="77777777" w:rsidTr="006E5161">
        <w:trPr>
          <w:ins w:id="398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54D31A2" w14:textId="77777777" w:rsidR="00DF0643" w:rsidRDefault="00DF0643" w:rsidP="006E5161">
            <w:pPr>
              <w:jc w:val="center"/>
              <w:rPr>
                <w:ins w:id="3985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D75FC15" w14:textId="77777777" w:rsidR="00DF0643" w:rsidRDefault="00DF0643" w:rsidP="006E5161">
            <w:pPr>
              <w:rPr>
                <w:ins w:id="3986" w:author="오윤 권" w:date="2023-06-06T20:12:00Z"/>
                <w:rStyle w:val="ae"/>
                <w:rFonts w:ascii="맑은 고딕" w:hAnsi="맑은 고딕"/>
              </w:rPr>
            </w:pPr>
            <w:ins w:id="3987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2545825" w14:textId="77777777" w:rsidR="00DF0643" w:rsidRDefault="00DF0643" w:rsidP="006E5161">
            <w:pPr>
              <w:rPr>
                <w:ins w:id="3988" w:author="오윤 권" w:date="2023-06-06T20:12:00Z"/>
                <w:rStyle w:val="ae"/>
                <w:rFonts w:ascii="맑은 고딕" w:hAnsi="맑은 고딕"/>
              </w:rPr>
            </w:pPr>
            <w:ins w:id="3989" w:author="오윤 권" w:date="2023-06-06T20:12:00Z">
              <w:r>
                <w:rPr>
                  <w:rFonts w:ascii="맑은 고딕" w:hAnsi="맑은 고딕"/>
                </w:rPr>
                <w:t>시스템이 작업을 완료 상태로 구분한다.</w:t>
              </w:r>
            </w:ins>
          </w:p>
        </w:tc>
      </w:tr>
      <w:tr w:rsidR="00DF0643" w:rsidRPr="00B0767A" w14:paraId="52B39283" w14:textId="77777777" w:rsidTr="006E5161">
        <w:trPr>
          <w:ins w:id="3990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94C4EFD" w14:textId="77777777" w:rsidR="00DF0643" w:rsidRDefault="00DF0643" w:rsidP="006E5161">
            <w:pPr>
              <w:pStyle w:val="af"/>
              <w:rPr>
                <w:ins w:id="3991" w:author="오윤 권" w:date="2023-06-06T20:12:00Z"/>
                <w:rFonts w:ascii="맑은 고딕" w:eastAsia="맑은 고딕" w:hAnsi="맑은 고딕"/>
              </w:rPr>
            </w:pPr>
            <w:ins w:id="3992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F7F3121" w14:textId="77777777" w:rsidR="00DF0643" w:rsidRDefault="00DF0643" w:rsidP="006E5161">
            <w:pPr>
              <w:pStyle w:val="af"/>
              <w:rPr>
                <w:ins w:id="399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994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A01-1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D8C8413" w14:textId="77777777" w:rsidR="00DF0643" w:rsidRDefault="00DF0643" w:rsidP="006E5161">
            <w:pPr>
              <w:pStyle w:val="af"/>
              <w:rPr>
                <w:ins w:id="399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399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따로 체크버튼을 클릭하지않으면 작업을 미완료 상태로 구분한다.</w:t>
              </w:r>
            </w:ins>
          </w:p>
        </w:tc>
      </w:tr>
      <w:tr w:rsidR="00DF0643" w:rsidRPr="00B0767A" w14:paraId="7632BC2F" w14:textId="77777777" w:rsidTr="006E5161">
        <w:trPr>
          <w:ins w:id="399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E087B9D" w14:textId="77777777" w:rsidR="00DF0643" w:rsidRDefault="00DF0643" w:rsidP="006E5161">
            <w:pPr>
              <w:jc w:val="center"/>
              <w:rPr>
                <w:ins w:id="3998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67B0F93" w14:textId="77777777" w:rsidR="00DF0643" w:rsidRDefault="00DF0643" w:rsidP="006E5161">
            <w:pPr>
              <w:pStyle w:val="af"/>
              <w:rPr>
                <w:ins w:id="399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00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A01-2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A115691" w14:textId="77777777" w:rsidR="00DF0643" w:rsidRDefault="00DF0643" w:rsidP="006E5161">
            <w:pPr>
              <w:pStyle w:val="af"/>
              <w:rPr>
                <w:ins w:id="400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002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버튼을 두 번 누르면 체크표시가 해제된다.</w:t>
              </w:r>
            </w:ins>
          </w:p>
        </w:tc>
      </w:tr>
      <w:tr w:rsidR="00DF0643" w:rsidRPr="00B0767A" w14:paraId="4DCA94A7" w14:textId="77777777" w:rsidTr="006E5161">
        <w:trPr>
          <w:ins w:id="400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36A4A2B" w14:textId="77777777" w:rsidR="00DF0643" w:rsidRDefault="00DF0643" w:rsidP="006E5161">
            <w:pPr>
              <w:pStyle w:val="af"/>
              <w:rPr>
                <w:ins w:id="4004" w:author="오윤 권" w:date="2023-06-06T20:12:00Z"/>
                <w:rFonts w:ascii="맑은 고딕" w:eastAsia="맑은 고딕" w:hAnsi="맑은 고딕"/>
              </w:rPr>
            </w:pPr>
            <w:ins w:id="4005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</w:tcPr>
          <w:p w14:paraId="6FAC0718" w14:textId="77777777" w:rsidR="00DF0643" w:rsidRDefault="00DF0643" w:rsidP="006E5161">
            <w:pPr>
              <w:pStyle w:val="af"/>
              <w:rPr>
                <w:ins w:id="400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35991BC1" w14:textId="77777777" w:rsidR="00DF0643" w:rsidRDefault="00DF0643" w:rsidP="006E5161">
            <w:pPr>
              <w:pStyle w:val="af"/>
              <w:jc w:val="both"/>
              <w:rPr>
                <w:ins w:id="400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02A5984D" w14:textId="77777777" w:rsidTr="006E5161">
        <w:trPr>
          <w:ins w:id="400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FB5A6D4" w14:textId="77777777" w:rsidR="00DF0643" w:rsidRDefault="00DF0643" w:rsidP="006E5161">
            <w:pPr>
              <w:pStyle w:val="af"/>
              <w:rPr>
                <w:ins w:id="4009" w:author="오윤 권" w:date="2023-06-06T20:12:00Z"/>
                <w:rFonts w:ascii="맑은 고딕" w:eastAsia="맑은 고딕" w:hAnsi="맑은 고딕"/>
              </w:rPr>
            </w:pPr>
            <w:ins w:id="4010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26CDFCE4" w14:textId="77777777" w:rsidR="00DF0643" w:rsidRDefault="00DF0643" w:rsidP="006E5161">
            <w:pPr>
              <w:rPr>
                <w:ins w:id="4011" w:author="오윤 권" w:date="2023-06-06T20:12:00Z"/>
                <w:rStyle w:val="ae"/>
                <w:rFonts w:ascii="맑은 고딕" w:hAnsi="맑은 고딕"/>
              </w:rPr>
            </w:pPr>
            <w:ins w:id="4012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476B83A1" w14:textId="77777777" w:rsidR="00DF0643" w:rsidRDefault="00DF0643" w:rsidP="006E5161">
            <w:pPr>
              <w:rPr>
                <w:ins w:id="4013" w:author="오윤 권" w:date="2023-06-06T20:12:00Z"/>
                <w:rStyle w:val="ae"/>
                <w:rFonts w:ascii="맑은 고딕" w:hAnsi="맑은 고딕"/>
              </w:rPr>
            </w:pPr>
            <w:ins w:id="4014" w:author="오윤 권" w:date="2023-06-06T20:12:00Z">
              <w:r>
                <w:rPr>
                  <w:rFonts w:ascii="맑은 고딕" w:hAnsi="맑은 고딕"/>
                </w:rPr>
                <w:t xml:space="preserve">B01 → B02 </w:t>
              </w:r>
            </w:ins>
          </w:p>
        </w:tc>
      </w:tr>
      <w:tr w:rsidR="00DF0643" w:rsidRPr="00B0767A" w14:paraId="075975E5" w14:textId="77777777" w:rsidTr="006E5161">
        <w:trPr>
          <w:ins w:id="401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5D06929" w14:textId="77777777" w:rsidR="00DF0643" w:rsidRDefault="00DF0643" w:rsidP="006E5161">
            <w:pPr>
              <w:pStyle w:val="af"/>
              <w:rPr>
                <w:ins w:id="4016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475F23A9" w14:textId="77777777" w:rsidR="00DF0643" w:rsidRDefault="00DF0643" w:rsidP="006E5161">
            <w:pPr>
              <w:rPr>
                <w:ins w:id="4017" w:author="오윤 권" w:date="2023-06-06T20:12:00Z"/>
                <w:rStyle w:val="ae"/>
                <w:rFonts w:ascii="맑은 고딕" w:hAnsi="맑은 고딕"/>
              </w:rPr>
            </w:pPr>
            <w:ins w:id="4018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27E7EC1A" w14:textId="77777777" w:rsidR="00DF0643" w:rsidRDefault="00DF0643" w:rsidP="006E5161">
            <w:pPr>
              <w:rPr>
                <w:ins w:id="4019" w:author="오윤 권" w:date="2023-06-06T20:12:00Z"/>
                <w:rStyle w:val="ae"/>
                <w:rFonts w:ascii="맑은 고딕" w:hAnsi="맑은 고딕"/>
              </w:rPr>
            </w:pPr>
            <w:ins w:id="4020" w:author="오윤 권" w:date="2023-06-06T20:12:00Z">
              <w:r>
                <w:rPr>
                  <w:rFonts w:ascii="맑은 고딕" w:hAnsi="맑은 고딕"/>
                </w:rPr>
                <w:t>B01 → A01-1</w:t>
              </w:r>
            </w:ins>
          </w:p>
        </w:tc>
      </w:tr>
      <w:tr w:rsidR="00DF0643" w:rsidRPr="00B0767A" w14:paraId="295FC1BB" w14:textId="77777777" w:rsidTr="006E5161">
        <w:trPr>
          <w:ins w:id="402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E0C7A82" w14:textId="77777777" w:rsidR="00DF0643" w:rsidRDefault="00DF0643" w:rsidP="006E5161">
            <w:pPr>
              <w:pStyle w:val="af"/>
              <w:rPr>
                <w:ins w:id="4022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FC47611" w14:textId="77777777" w:rsidR="00DF0643" w:rsidRDefault="00DF0643" w:rsidP="006E5161">
            <w:pPr>
              <w:rPr>
                <w:ins w:id="4023" w:author="오윤 권" w:date="2023-06-06T20:12:00Z"/>
                <w:rStyle w:val="ae"/>
                <w:rFonts w:ascii="맑은 고딕" w:hAnsi="맑은 고딕"/>
              </w:rPr>
            </w:pPr>
            <w:ins w:id="4024" w:author="오윤 권" w:date="2023-06-06T20:12:00Z">
              <w:r>
                <w:rPr>
                  <w:rFonts w:ascii="맑은 고딕" w:hAnsi="맑은 고딕"/>
                </w:rPr>
                <w:t>SN003</w:t>
              </w:r>
            </w:ins>
          </w:p>
        </w:tc>
        <w:tc>
          <w:tcPr>
            <w:tcW w:w="6042" w:type="dxa"/>
            <w:vAlign w:val="center"/>
          </w:tcPr>
          <w:p w14:paraId="7EF21D6C" w14:textId="77777777" w:rsidR="00DF0643" w:rsidRDefault="00DF0643" w:rsidP="006E5161">
            <w:pPr>
              <w:rPr>
                <w:ins w:id="4025" w:author="오윤 권" w:date="2023-06-06T20:12:00Z"/>
                <w:rStyle w:val="ae"/>
                <w:rFonts w:ascii="맑은 고딕" w:hAnsi="맑은 고딕"/>
              </w:rPr>
            </w:pPr>
            <w:ins w:id="4026" w:author="오윤 권" w:date="2023-06-06T20:12:00Z">
              <w:r>
                <w:rPr>
                  <w:rFonts w:ascii="맑은 고딕" w:hAnsi="맑은 고딕"/>
                </w:rPr>
                <w:t>B01 → A01-2</w:t>
              </w:r>
            </w:ins>
          </w:p>
        </w:tc>
      </w:tr>
    </w:tbl>
    <w:p w14:paraId="5997E266" w14:textId="77777777" w:rsidR="00DF0643" w:rsidRDefault="00DF0643" w:rsidP="00DF0643">
      <w:pPr>
        <w:rPr>
          <w:ins w:id="4027" w:author="오윤 권" w:date="2023-06-06T20:12:00Z"/>
          <w:rFonts w:ascii="맑은 고딕" w:hAnsi="맑은 고딕"/>
        </w:rPr>
      </w:pPr>
    </w:p>
    <w:p w14:paraId="32D53720" w14:textId="77777777" w:rsidR="00DF0643" w:rsidRPr="00246FBF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028" w:author="오윤 권" w:date="2023-06-06T20:12:00Z"/>
          <w:rFonts w:ascii="맑은 고딕" w:hAnsi="맑은 고딕" w:cs="돋움"/>
          <w:b/>
          <w:sz w:val="24"/>
        </w:rPr>
      </w:pPr>
      <w:ins w:id="4029" w:author="오윤 권" w:date="2023-06-06T20:12:00Z">
        <w:r w:rsidRPr="00246FBF">
          <w:rPr>
            <w:rStyle w:val="ae"/>
            <w:rFonts w:ascii="맑은 고딕" w:hAnsi="맑은 고딕"/>
            <w:b/>
            <w:sz w:val="24"/>
          </w:rPr>
          <w:t xml:space="preserve">UC019: </w:t>
        </w:r>
        <w:r w:rsidRPr="00246FBF">
          <w:rPr>
            <w:rFonts w:ascii="맑은 고딕" w:hAnsi="맑은 고딕" w:cs="돋움" w:hint="eastAsia"/>
            <w:b/>
            <w:sz w:val="24"/>
          </w:rPr>
          <w:t>작업을 정렬한다.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5AB53475" w14:textId="77777777" w:rsidTr="006E5161">
        <w:trPr>
          <w:ins w:id="403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8B098D2" w14:textId="77777777" w:rsidR="00DF0643" w:rsidRDefault="00DF0643" w:rsidP="006E5161">
            <w:pPr>
              <w:pStyle w:val="af"/>
              <w:rPr>
                <w:ins w:id="4031" w:author="오윤 권" w:date="2023-06-06T20:12:00Z"/>
                <w:rFonts w:ascii="맑은 고딕" w:eastAsia="맑은 고딕" w:hAnsi="맑은 고딕"/>
              </w:rPr>
            </w:pPr>
            <w:ins w:id="4032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69E39417" w14:textId="77777777" w:rsidR="00DF0643" w:rsidRDefault="00DF0643" w:rsidP="006E5161">
            <w:pPr>
              <w:rPr>
                <w:ins w:id="4033" w:author="오윤 권" w:date="2023-06-06T20:12:00Z"/>
                <w:rStyle w:val="ae"/>
                <w:rFonts w:ascii="맑은 고딕" w:hAnsi="맑은 고딕"/>
              </w:rPr>
            </w:pPr>
            <w:ins w:id="4034" w:author="오윤 권" w:date="2023-06-06T20:12:00Z">
              <w:r>
                <w:rPr>
                  <w:rFonts w:ascii="맑은 고딕" w:hAnsi="맑은 고딕"/>
                </w:rPr>
                <w:t>작업상태(완료/미완료)를 기준으로 순서를 재배치 한다.</w:t>
              </w:r>
            </w:ins>
          </w:p>
        </w:tc>
      </w:tr>
      <w:tr w:rsidR="00DF0643" w:rsidRPr="00B0767A" w14:paraId="7DDB3ECA" w14:textId="77777777" w:rsidTr="006E5161">
        <w:trPr>
          <w:ins w:id="403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4AA613D" w14:textId="77777777" w:rsidR="00DF0643" w:rsidRDefault="00DF0643" w:rsidP="006E5161">
            <w:pPr>
              <w:pStyle w:val="af"/>
              <w:rPr>
                <w:ins w:id="4036" w:author="오윤 권" w:date="2023-06-06T20:12:00Z"/>
                <w:rFonts w:ascii="맑은 고딕" w:eastAsia="맑은 고딕" w:hAnsi="맑은 고딕"/>
              </w:rPr>
            </w:pPr>
            <w:ins w:id="4037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7616136" w14:textId="77777777" w:rsidR="00DF0643" w:rsidRDefault="00DF0643" w:rsidP="006E5161">
            <w:pPr>
              <w:rPr>
                <w:ins w:id="4038" w:author="오윤 권" w:date="2023-06-06T20:12:00Z"/>
                <w:rStyle w:val="ae"/>
                <w:rFonts w:ascii="맑은 고딕" w:hAnsi="맑은 고딕"/>
              </w:rPr>
            </w:pPr>
            <w:ins w:id="4039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1D2BD817" w14:textId="77777777" w:rsidTr="006E5161">
        <w:trPr>
          <w:ins w:id="404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F04B3FB" w14:textId="77777777" w:rsidR="00DF0643" w:rsidRDefault="00DF0643" w:rsidP="006E5161">
            <w:pPr>
              <w:pStyle w:val="af"/>
              <w:rPr>
                <w:ins w:id="4041" w:author="오윤 권" w:date="2023-06-06T20:12:00Z"/>
                <w:rFonts w:ascii="맑은 고딕" w:eastAsia="맑은 고딕" w:hAnsi="맑은 고딕"/>
              </w:rPr>
            </w:pPr>
            <w:ins w:id="4042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527993E7" w14:textId="77777777" w:rsidR="00DF0643" w:rsidRDefault="00DF0643" w:rsidP="006E5161">
            <w:pPr>
              <w:rPr>
                <w:ins w:id="4043" w:author="오윤 권" w:date="2023-06-06T20:12:00Z"/>
                <w:rStyle w:val="ae"/>
                <w:rFonts w:ascii="맑은 고딕" w:hAnsi="맑은 고딕"/>
              </w:rPr>
            </w:pPr>
            <w:ins w:id="4044" w:author="오윤 권" w:date="2023-06-06T20:12:00Z">
              <w:r>
                <w:rPr>
                  <w:rFonts w:ascii="맑은 고딕" w:hAnsi="맑은 고딕"/>
                </w:rPr>
                <w:t>작업들의 상태가 표시되어있어야 한다.</w:t>
              </w:r>
            </w:ins>
          </w:p>
        </w:tc>
      </w:tr>
      <w:tr w:rsidR="00DF0643" w:rsidRPr="00B0767A" w14:paraId="3A6E4358" w14:textId="77777777" w:rsidTr="006E5161">
        <w:trPr>
          <w:ins w:id="404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60DB5A9" w14:textId="77777777" w:rsidR="00DF0643" w:rsidRDefault="00DF0643" w:rsidP="006E5161">
            <w:pPr>
              <w:pStyle w:val="af"/>
              <w:rPr>
                <w:ins w:id="4046" w:author="오윤 권" w:date="2023-06-06T20:12:00Z"/>
                <w:rFonts w:ascii="맑은 고딕" w:eastAsia="맑은 고딕" w:hAnsi="맑은 고딕"/>
              </w:rPr>
            </w:pPr>
            <w:ins w:id="4047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6FEDCED" w14:textId="77777777" w:rsidR="00DF0643" w:rsidRDefault="00DF0643" w:rsidP="006E5161">
            <w:pPr>
              <w:rPr>
                <w:ins w:id="4048" w:author="오윤 권" w:date="2023-06-06T20:12:00Z"/>
                <w:rStyle w:val="ae"/>
                <w:rFonts w:ascii="맑은 고딕" w:hAnsi="맑은 고딕"/>
              </w:rPr>
            </w:pPr>
            <w:ins w:id="4049" w:author="오윤 권" w:date="2023-06-06T20:12:00Z">
              <w:r>
                <w:rPr>
                  <w:rFonts w:ascii="맑은 고딕" w:hAnsi="맑은 고딕"/>
                </w:rPr>
                <w:t>작업상태(완료/미완료)를 기준으로 순서를 재배치한다.</w:t>
              </w:r>
            </w:ins>
          </w:p>
        </w:tc>
      </w:tr>
      <w:tr w:rsidR="00DF0643" w:rsidRPr="00B0767A" w14:paraId="22D4332A" w14:textId="77777777" w:rsidTr="006E5161">
        <w:trPr>
          <w:ins w:id="4050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31A593E" w14:textId="77777777" w:rsidR="00DF0643" w:rsidRDefault="00DF0643" w:rsidP="006E5161">
            <w:pPr>
              <w:pStyle w:val="af"/>
              <w:rPr>
                <w:ins w:id="4051" w:author="오윤 권" w:date="2023-06-06T20:12:00Z"/>
                <w:rFonts w:ascii="맑은 고딕" w:eastAsia="맑은 고딕" w:hAnsi="맑은 고딕"/>
              </w:rPr>
            </w:pPr>
            <w:ins w:id="4052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4DE63F0" w14:textId="77777777" w:rsidR="00DF0643" w:rsidRDefault="00DF0643" w:rsidP="006E5161">
            <w:pPr>
              <w:pStyle w:val="af"/>
              <w:rPr>
                <w:ins w:id="405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054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2AC9B72" w14:textId="77777777" w:rsidR="00DF0643" w:rsidRDefault="00DF0643" w:rsidP="006E5161">
            <w:pPr>
              <w:pStyle w:val="af"/>
              <w:jc w:val="both"/>
              <w:rPr>
                <w:ins w:id="405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05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사용자는 정렬 버튼을 누른다. </w:t>
              </w:r>
            </w:ins>
          </w:p>
        </w:tc>
      </w:tr>
      <w:tr w:rsidR="00DF0643" w:rsidRPr="00B0767A" w14:paraId="204AC628" w14:textId="77777777" w:rsidTr="006E5161">
        <w:trPr>
          <w:ins w:id="405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1BBA86D" w14:textId="77777777" w:rsidR="00DF0643" w:rsidRDefault="00DF0643" w:rsidP="006E5161">
            <w:pPr>
              <w:jc w:val="center"/>
              <w:rPr>
                <w:ins w:id="4058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393317" w14:textId="77777777" w:rsidR="00DF0643" w:rsidRDefault="00DF0643" w:rsidP="006E5161">
            <w:pPr>
              <w:rPr>
                <w:ins w:id="4059" w:author="오윤 권" w:date="2023-06-06T20:12:00Z"/>
                <w:rStyle w:val="ae"/>
                <w:rFonts w:ascii="맑은 고딕" w:hAnsi="맑은 고딕"/>
              </w:rPr>
            </w:pPr>
            <w:ins w:id="4060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869DCDC" w14:textId="77777777" w:rsidR="00DF0643" w:rsidRDefault="00DF0643" w:rsidP="006E5161">
            <w:pPr>
              <w:rPr>
                <w:ins w:id="4061" w:author="오윤 권" w:date="2023-06-06T20:12:00Z"/>
                <w:rStyle w:val="ae"/>
                <w:rFonts w:ascii="맑은 고딕" w:hAnsi="맑은 고딕"/>
              </w:rPr>
            </w:pPr>
            <w:ins w:id="4062" w:author="오윤 권" w:date="2023-06-06T20:12:00Z">
              <w:r>
                <w:rPr>
                  <w:rFonts w:ascii="맑은 고딕" w:hAnsi="맑은 고딕"/>
                </w:rPr>
                <w:t>작업상태가 미완료인 작업을 우선으로 정렬한다.</w:t>
              </w:r>
            </w:ins>
          </w:p>
        </w:tc>
      </w:tr>
      <w:tr w:rsidR="00DF0643" w:rsidRPr="00B0767A" w14:paraId="57F3C918" w14:textId="77777777" w:rsidTr="006E5161">
        <w:trPr>
          <w:ins w:id="406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FA0A506" w14:textId="77777777" w:rsidR="00DF0643" w:rsidRDefault="00DF0643" w:rsidP="006E5161">
            <w:pPr>
              <w:jc w:val="center"/>
              <w:rPr>
                <w:ins w:id="4064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0E7D5BD" w14:textId="77777777" w:rsidR="00DF0643" w:rsidRDefault="00DF0643" w:rsidP="006E5161">
            <w:pPr>
              <w:rPr>
                <w:ins w:id="4065" w:author="오윤 권" w:date="2023-06-06T20:12:00Z"/>
                <w:rStyle w:val="ae"/>
                <w:rFonts w:ascii="맑은 고딕" w:hAnsi="맑은 고딕"/>
              </w:rPr>
            </w:pPr>
            <w:ins w:id="4066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8FF5F31" w14:textId="77777777" w:rsidR="00DF0643" w:rsidRDefault="00DF0643" w:rsidP="006E5161">
            <w:pPr>
              <w:rPr>
                <w:ins w:id="4067" w:author="오윤 권" w:date="2023-06-06T20:12:00Z"/>
                <w:rStyle w:val="ae"/>
                <w:rFonts w:ascii="맑은 고딕" w:hAnsi="맑은 고딕"/>
              </w:rPr>
            </w:pPr>
            <w:ins w:id="4068" w:author="오윤 권" w:date="2023-06-06T20:12:00Z">
              <w:r>
                <w:rPr>
                  <w:rFonts w:ascii="맑은 고딕" w:hAnsi="맑은 고딕"/>
                </w:rPr>
                <w:t>미완료인 작업에서 마감날짜가 가장 가까운 작업을 우선으로 정렬한다.</w:t>
              </w:r>
            </w:ins>
          </w:p>
        </w:tc>
      </w:tr>
      <w:tr w:rsidR="00DF0643" w:rsidRPr="00B0767A" w14:paraId="4C9A5F59" w14:textId="77777777" w:rsidTr="006E5161">
        <w:trPr>
          <w:ins w:id="406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E769169" w14:textId="77777777" w:rsidR="00DF0643" w:rsidRDefault="00DF0643" w:rsidP="006E5161">
            <w:pPr>
              <w:pStyle w:val="af"/>
              <w:rPr>
                <w:ins w:id="4070" w:author="오윤 권" w:date="2023-06-06T20:12:00Z"/>
                <w:rFonts w:ascii="맑은 고딕" w:eastAsia="맑은 고딕" w:hAnsi="맑은 고딕"/>
              </w:rPr>
            </w:pPr>
            <w:ins w:id="4071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65B52E00" w14:textId="77777777" w:rsidR="00DF0643" w:rsidRDefault="00DF0643" w:rsidP="006E5161">
            <w:pPr>
              <w:pStyle w:val="af"/>
              <w:rPr>
                <w:ins w:id="407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07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A01-1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72B2B36D" w14:textId="77777777" w:rsidR="00DF0643" w:rsidRDefault="00DF0643" w:rsidP="006E5161">
            <w:pPr>
              <w:pStyle w:val="af"/>
              <w:rPr>
                <w:ins w:id="407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07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정렬버튼을 두 번 클릭한 경우 원래상태(작성한 순서기준)으로 돌아간다,</w:t>
              </w:r>
            </w:ins>
          </w:p>
        </w:tc>
      </w:tr>
      <w:tr w:rsidR="00DF0643" w:rsidRPr="00B0767A" w14:paraId="627977CF" w14:textId="77777777" w:rsidTr="006E5161">
        <w:trPr>
          <w:ins w:id="407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948B1D2" w14:textId="77777777" w:rsidR="00DF0643" w:rsidRDefault="00DF0643" w:rsidP="006E5161">
            <w:pPr>
              <w:pStyle w:val="af"/>
              <w:rPr>
                <w:ins w:id="4077" w:author="오윤 권" w:date="2023-06-06T20:12:00Z"/>
                <w:rFonts w:ascii="맑은 고딕" w:eastAsia="맑은 고딕" w:hAnsi="맑은 고딕"/>
              </w:rPr>
            </w:pPr>
            <w:ins w:id="4078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4DAB2FC" w14:textId="77777777" w:rsidR="00DF0643" w:rsidRDefault="00DF0643" w:rsidP="006E5161">
            <w:pPr>
              <w:pStyle w:val="af"/>
              <w:rPr>
                <w:ins w:id="407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08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E02-1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5114463" w14:textId="77777777" w:rsidR="00DF0643" w:rsidRDefault="00DF0643" w:rsidP="006E5161">
            <w:pPr>
              <w:pStyle w:val="af"/>
              <w:jc w:val="both"/>
              <w:rPr>
                <w:ins w:id="408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082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작업상태가 표시된 작업이 존재하지않는 경우 “정렬 할 작업이 없습니다” 문구를 출력한다.</w:t>
              </w:r>
            </w:ins>
          </w:p>
        </w:tc>
      </w:tr>
      <w:tr w:rsidR="00DF0643" w:rsidRPr="00B0767A" w14:paraId="77174B65" w14:textId="77777777" w:rsidTr="006E5161">
        <w:trPr>
          <w:ins w:id="4083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8F624FA" w14:textId="77777777" w:rsidR="00DF0643" w:rsidRDefault="00DF0643" w:rsidP="006E5161">
            <w:pPr>
              <w:pStyle w:val="af"/>
              <w:rPr>
                <w:ins w:id="4084" w:author="오윤 권" w:date="2023-06-06T20:12:00Z"/>
                <w:rFonts w:ascii="맑은 고딕" w:eastAsia="맑은 고딕" w:hAnsi="맑은 고딕"/>
              </w:rPr>
            </w:pPr>
            <w:ins w:id="4085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45F5706C" w14:textId="77777777" w:rsidR="00DF0643" w:rsidRDefault="00DF0643" w:rsidP="006E5161">
            <w:pPr>
              <w:rPr>
                <w:ins w:id="4086" w:author="오윤 권" w:date="2023-06-06T20:12:00Z"/>
                <w:rStyle w:val="ae"/>
                <w:rFonts w:ascii="맑은 고딕" w:hAnsi="맑은 고딕"/>
              </w:rPr>
            </w:pPr>
            <w:ins w:id="4087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73E6C4C2" w14:textId="77777777" w:rsidR="00DF0643" w:rsidRDefault="00DF0643" w:rsidP="006E5161">
            <w:pPr>
              <w:rPr>
                <w:ins w:id="4088" w:author="오윤 권" w:date="2023-06-06T20:12:00Z"/>
                <w:rStyle w:val="ae"/>
                <w:rFonts w:ascii="맑은 고딕" w:hAnsi="맑은 고딕"/>
              </w:rPr>
            </w:pPr>
            <w:ins w:id="4089" w:author="오윤 권" w:date="2023-06-06T20:12:00Z">
              <w:r>
                <w:rPr>
                  <w:rFonts w:ascii="맑은 고딕" w:hAnsi="맑은 고딕"/>
                </w:rPr>
                <w:t xml:space="preserve">B01 → B02 → B03 </w:t>
              </w:r>
            </w:ins>
          </w:p>
        </w:tc>
      </w:tr>
      <w:tr w:rsidR="00DF0643" w:rsidRPr="00B0767A" w14:paraId="4AF90F4C" w14:textId="77777777" w:rsidTr="006E5161">
        <w:trPr>
          <w:ins w:id="409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3B46AE2" w14:textId="77777777" w:rsidR="00DF0643" w:rsidRDefault="00DF0643" w:rsidP="006E5161">
            <w:pPr>
              <w:pStyle w:val="af"/>
              <w:rPr>
                <w:ins w:id="4091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4B75506B" w14:textId="77777777" w:rsidR="00DF0643" w:rsidRDefault="00DF0643" w:rsidP="006E5161">
            <w:pPr>
              <w:rPr>
                <w:ins w:id="4092" w:author="오윤 권" w:date="2023-06-06T20:12:00Z"/>
                <w:rStyle w:val="ae"/>
                <w:rFonts w:ascii="맑은 고딕" w:hAnsi="맑은 고딕"/>
              </w:rPr>
            </w:pPr>
            <w:ins w:id="4093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6E9AFD6C" w14:textId="77777777" w:rsidR="00DF0643" w:rsidRDefault="00DF0643" w:rsidP="006E5161">
            <w:pPr>
              <w:rPr>
                <w:ins w:id="4094" w:author="오윤 권" w:date="2023-06-06T20:12:00Z"/>
                <w:rStyle w:val="ae"/>
                <w:rFonts w:ascii="맑은 고딕" w:hAnsi="맑은 고딕"/>
              </w:rPr>
            </w:pPr>
            <w:ins w:id="4095" w:author="오윤 권" w:date="2023-06-06T20:12:00Z">
              <w:r>
                <w:rPr>
                  <w:rFonts w:ascii="맑은 고딕" w:hAnsi="맑은 고딕"/>
                </w:rPr>
                <w:t>B01 → A01-1</w:t>
              </w:r>
            </w:ins>
          </w:p>
        </w:tc>
      </w:tr>
      <w:tr w:rsidR="00DF0643" w:rsidRPr="00B0767A" w14:paraId="2F2BFF66" w14:textId="77777777" w:rsidTr="006E5161">
        <w:trPr>
          <w:ins w:id="409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FCCA236" w14:textId="77777777" w:rsidR="00DF0643" w:rsidRDefault="00DF0643" w:rsidP="006E5161">
            <w:pPr>
              <w:pStyle w:val="af"/>
              <w:rPr>
                <w:ins w:id="4097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877D605" w14:textId="77777777" w:rsidR="00DF0643" w:rsidRDefault="00DF0643" w:rsidP="006E5161">
            <w:pPr>
              <w:rPr>
                <w:ins w:id="4098" w:author="오윤 권" w:date="2023-06-06T20:12:00Z"/>
                <w:rStyle w:val="ae"/>
                <w:rFonts w:ascii="맑은 고딕" w:hAnsi="맑은 고딕"/>
              </w:rPr>
            </w:pPr>
            <w:ins w:id="4099" w:author="오윤 권" w:date="2023-06-06T20:12:00Z">
              <w:r>
                <w:rPr>
                  <w:rFonts w:ascii="맑은 고딕" w:hAnsi="맑은 고딕"/>
                </w:rPr>
                <w:t>SN003</w:t>
              </w:r>
            </w:ins>
          </w:p>
        </w:tc>
        <w:tc>
          <w:tcPr>
            <w:tcW w:w="6042" w:type="dxa"/>
            <w:vAlign w:val="center"/>
          </w:tcPr>
          <w:p w14:paraId="285A66F1" w14:textId="77777777" w:rsidR="00DF0643" w:rsidRDefault="00DF0643" w:rsidP="006E5161">
            <w:pPr>
              <w:rPr>
                <w:ins w:id="4100" w:author="오윤 권" w:date="2023-06-06T20:12:00Z"/>
                <w:rStyle w:val="ae"/>
                <w:rFonts w:ascii="맑은 고딕" w:hAnsi="맑은 고딕"/>
              </w:rPr>
            </w:pPr>
            <w:ins w:id="4101" w:author="오윤 권" w:date="2023-06-06T20:12:00Z">
              <w:r>
                <w:rPr>
                  <w:rFonts w:ascii="맑은 고딕" w:hAnsi="맑은 고딕"/>
                </w:rPr>
                <w:t>B01 → B02 → E02-1</w:t>
              </w:r>
            </w:ins>
          </w:p>
        </w:tc>
      </w:tr>
    </w:tbl>
    <w:p w14:paraId="45F1A959" w14:textId="77777777" w:rsidR="00DF0643" w:rsidRDefault="00DF0643" w:rsidP="00DF0643">
      <w:pPr>
        <w:rPr>
          <w:ins w:id="4102" w:author="오윤 권" w:date="2023-06-06T20:12:00Z"/>
          <w:rFonts w:ascii="맑은 고딕" w:hAnsi="맑은 고딕"/>
        </w:rPr>
      </w:pPr>
    </w:p>
    <w:p w14:paraId="62FA8522" w14:textId="77777777" w:rsidR="00DF0643" w:rsidRDefault="00DF0643" w:rsidP="00DF0643">
      <w:pPr>
        <w:rPr>
          <w:ins w:id="4103" w:author="오윤 권" w:date="2023-06-06T20:12:00Z"/>
          <w:rFonts w:ascii="맑은 고딕" w:hAnsi="맑은 고딕"/>
        </w:rPr>
      </w:pPr>
    </w:p>
    <w:p w14:paraId="3FD26655" w14:textId="77777777" w:rsidR="00DF0643" w:rsidRDefault="00DF0643" w:rsidP="00DF0643">
      <w:pPr>
        <w:rPr>
          <w:ins w:id="4104" w:author="오윤 권" w:date="2023-06-06T20:12:00Z"/>
          <w:rFonts w:ascii="맑은 고딕" w:hAnsi="맑은 고딕"/>
        </w:rPr>
      </w:pPr>
    </w:p>
    <w:p w14:paraId="05ACA3D3" w14:textId="77777777" w:rsidR="00DF0643" w:rsidRPr="00246FBF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105" w:author="오윤 권" w:date="2023-06-06T20:12:00Z"/>
          <w:rFonts w:ascii="맑은 고딕" w:hAnsi="맑은 고딕" w:cs="돋움"/>
          <w:b/>
          <w:sz w:val="24"/>
        </w:rPr>
      </w:pPr>
      <w:ins w:id="4106" w:author="오윤 권" w:date="2023-06-06T20:12:00Z">
        <w:r w:rsidRPr="00246FBF">
          <w:rPr>
            <w:rStyle w:val="ae"/>
            <w:rFonts w:ascii="맑은 고딕" w:hAnsi="맑은 고딕"/>
            <w:b/>
            <w:sz w:val="24"/>
          </w:rPr>
          <w:t xml:space="preserve">UC020: </w:t>
        </w:r>
        <w:r w:rsidRPr="00246FBF">
          <w:rPr>
            <w:rStyle w:val="ae"/>
            <w:rFonts w:ascii="맑은 고딕" w:hAnsi="맑은 고딕" w:hint="eastAsia"/>
            <w:b/>
            <w:sz w:val="24"/>
          </w:rPr>
          <w:t xml:space="preserve">캘린더로 작업을 </w:t>
        </w:r>
        <w:r w:rsidRPr="00246FBF">
          <w:rPr>
            <w:rFonts w:ascii="맑은 고딕" w:hAnsi="맑은 고딕" w:cs="돋움" w:hint="eastAsia"/>
            <w:b/>
            <w:sz w:val="24"/>
          </w:rPr>
          <w:t>확인한다.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0F5070C4" w14:textId="77777777" w:rsidTr="006E5161">
        <w:trPr>
          <w:ins w:id="410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B157A11" w14:textId="77777777" w:rsidR="00DF0643" w:rsidRDefault="00DF0643" w:rsidP="006E5161">
            <w:pPr>
              <w:pStyle w:val="af"/>
              <w:rPr>
                <w:ins w:id="4108" w:author="오윤 권" w:date="2023-06-06T20:12:00Z"/>
                <w:rFonts w:ascii="맑은 고딕" w:eastAsia="맑은 고딕" w:hAnsi="맑은 고딕"/>
              </w:rPr>
            </w:pPr>
            <w:ins w:id="4109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11F8C2A8" w14:textId="77777777" w:rsidR="00DF0643" w:rsidRDefault="00DF0643" w:rsidP="006E5161">
            <w:pPr>
              <w:rPr>
                <w:ins w:id="4110" w:author="오윤 권" w:date="2023-06-06T20:12:00Z"/>
                <w:rStyle w:val="ae"/>
                <w:rFonts w:ascii="맑은 고딕" w:hAnsi="맑은 고딕"/>
              </w:rPr>
            </w:pPr>
            <w:ins w:id="4111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캘린더로 날짜 별로 해야 할 작업을 확인한다.</w:t>
              </w:r>
            </w:ins>
          </w:p>
        </w:tc>
      </w:tr>
      <w:tr w:rsidR="00DF0643" w:rsidRPr="00B0767A" w14:paraId="6E239C5C" w14:textId="77777777" w:rsidTr="006E5161">
        <w:trPr>
          <w:ins w:id="411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C02B87E" w14:textId="77777777" w:rsidR="00DF0643" w:rsidRDefault="00DF0643" w:rsidP="006E5161">
            <w:pPr>
              <w:pStyle w:val="af"/>
              <w:rPr>
                <w:ins w:id="4113" w:author="오윤 권" w:date="2023-06-06T20:12:00Z"/>
                <w:rFonts w:ascii="맑은 고딕" w:eastAsia="맑은 고딕" w:hAnsi="맑은 고딕"/>
              </w:rPr>
            </w:pPr>
            <w:ins w:id="4114" w:author="오윤 권" w:date="2023-06-06T20:12:00Z">
              <w:r>
                <w:rPr>
                  <w:rFonts w:ascii="맑은 고딕" w:eastAsia="맑은 고딕" w:hAnsi="맑은 고딕" w:hint="eastAsia"/>
                </w:rPr>
                <w:lastRenderedPageBreak/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2F6C7079" w14:textId="77777777" w:rsidR="00DF0643" w:rsidRDefault="00DF0643" w:rsidP="006E5161">
            <w:pPr>
              <w:rPr>
                <w:ins w:id="4115" w:author="오윤 권" w:date="2023-06-06T20:12:00Z"/>
                <w:rStyle w:val="ae"/>
                <w:rFonts w:ascii="맑은 고딕" w:hAnsi="맑은 고딕"/>
              </w:rPr>
            </w:pPr>
            <w:ins w:id="4116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5CD26CD0" w14:textId="77777777" w:rsidTr="006E5161">
        <w:trPr>
          <w:ins w:id="411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7325D6C" w14:textId="77777777" w:rsidR="00DF0643" w:rsidRDefault="00DF0643" w:rsidP="006E5161">
            <w:pPr>
              <w:pStyle w:val="af"/>
              <w:rPr>
                <w:ins w:id="4118" w:author="오윤 권" w:date="2023-06-06T20:12:00Z"/>
                <w:rFonts w:ascii="맑은 고딕" w:eastAsia="맑은 고딕" w:hAnsi="맑은 고딕"/>
              </w:rPr>
            </w:pPr>
            <w:ins w:id="4119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236D692" w14:textId="77777777" w:rsidR="00DF0643" w:rsidRDefault="00DF0643" w:rsidP="006E5161">
            <w:pPr>
              <w:rPr>
                <w:ins w:id="4120" w:author="오윤 권" w:date="2023-06-06T20:12:00Z"/>
                <w:rStyle w:val="ae"/>
                <w:rFonts w:ascii="맑은 고딕" w:hAnsi="맑은 고딕"/>
              </w:rPr>
            </w:pPr>
            <w:ins w:id="4121" w:author="오윤 권" w:date="2023-06-06T20:12:00Z">
              <w:r>
                <w:rPr>
                  <w:rFonts w:ascii="맑은 고딕" w:hAnsi="맑은 고딕" w:hint="eastAsia"/>
                </w:rPr>
                <w:t xml:space="preserve">사용자가 </w:t>
              </w:r>
              <w:r>
                <w:rPr>
                  <w:rFonts w:hint="eastAsia"/>
                </w:rPr>
                <w:t>작업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마감날짜를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선택한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상태여야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한다</w:t>
              </w:r>
              <w:r>
                <w:rPr>
                  <w:rFonts w:ascii="맑은 고딕" w:hAnsi="맑은 고딕"/>
                </w:rPr>
                <w:t>.</w:t>
              </w:r>
            </w:ins>
          </w:p>
        </w:tc>
      </w:tr>
      <w:tr w:rsidR="00DF0643" w:rsidRPr="00B0767A" w14:paraId="2F2DEF5A" w14:textId="77777777" w:rsidTr="006E5161">
        <w:trPr>
          <w:ins w:id="412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FA5563C" w14:textId="77777777" w:rsidR="00DF0643" w:rsidRDefault="00DF0643" w:rsidP="006E5161">
            <w:pPr>
              <w:pStyle w:val="af"/>
              <w:rPr>
                <w:ins w:id="4123" w:author="오윤 권" w:date="2023-06-06T20:12:00Z"/>
                <w:rFonts w:ascii="맑은 고딕" w:eastAsia="맑은 고딕" w:hAnsi="맑은 고딕"/>
              </w:rPr>
            </w:pPr>
            <w:ins w:id="4124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54E9FA23" w14:textId="77777777" w:rsidR="00DF0643" w:rsidRDefault="00DF0643" w:rsidP="006E5161">
            <w:pPr>
              <w:rPr>
                <w:ins w:id="4125" w:author="오윤 권" w:date="2023-06-06T20:12:00Z"/>
                <w:rStyle w:val="ae"/>
                <w:rFonts w:ascii="맑은 고딕" w:hAnsi="맑은 고딕"/>
              </w:rPr>
            </w:pPr>
            <w:ins w:id="4126" w:author="오윤 권" w:date="2023-06-06T20:12:00Z">
              <w:r>
                <w:rPr>
                  <w:rFonts w:hint="eastAsia"/>
                </w:rPr>
                <w:t>캘린더에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날짜별로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작업이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표시된다</w:t>
              </w:r>
              <w:r>
                <w:rPr>
                  <w:rFonts w:hint="eastAsia"/>
                </w:rPr>
                <w:t>.</w:t>
              </w:r>
            </w:ins>
          </w:p>
        </w:tc>
      </w:tr>
      <w:tr w:rsidR="00DF0643" w:rsidRPr="00B0767A" w14:paraId="2F25C63F" w14:textId="77777777" w:rsidTr="006E5161">
        <w:trPr>
          <w:ins w:id="4127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04412FC" w14:textId="77777777" w:rsidR="00DF0643" w:rsidRDefault="00DF0643" w:rsidP="006E5161">
            <w:pPr>
              <w:pStyle w:val="af"/>
              <w:rPr>
                <w:ins w:id="4128" w:author="오윤 권" w:date="2023-06-06T20:12:00Z"/>
                <w:rFonts w:ascii="맑은 고딕" w:eastAsia="맑은 고딕" w:hAnsi="맑은 고딕"/>
              </w:rPr>
            </w:pPr>
            <w:ins w:id="4129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E99055F" w14:textId="77777777" w:rsidR="00DF0643" w:rsidRDefault="00DF0643" w:rsidP="006E5161">
            <w:pPr>
              <w:pStyle w:val="af"/>
              <w:rPr>
                <w:ins w:id="413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13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F6FCD59" w14:textId="77777777" w:rsidR="00DF0643" w:rsidRDefault="00DF0643" w:rsidP="006E5161">
            <w:pPr>
              <w:pStyle w:val="af"/>
              <w:jc w:val="both"/>
              <w:rPr>
                <w:ins w:id="413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13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사용자는</w:t>
              </w:r>
              <w:r>
                <w:rPr>
                  <w:rFonts w:ascii="맑은 고딕" w:eastAsia="맑은 고딕" w:hAnsi="맑은 고딕" w:hint="eastAsia"/>
                  <w:b w:val="0"/>
                </w:rPr>
                <w:t xml:space="preserve"> 캘린더 버튼을 선택한다.</w:t>
              </w:r>
            </w:ins>
          </w:p>
        </w:tc>
      </w:tr>
      <w:tr w:rsidR="00DF0643" w:rsidRPr="00B0767A" w14:paraId="2FB6DAFE" w14:textId="77777777" w:rsidTr="006E5161">
        <w:trPr>
          <w:ins w:id="413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7331C8D" w14:textId="77777777" w:rsidR="00DF0643" w:rsidRDefault="00DF0643" w:rsidP="006E5161">
            <w:pPr>
              <w:jc w:val="center"/>
              <w:rPr>
                <w:ins w:id="4135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DB39DE" w14:textId="77777777" w:rsidR="00DF0643" w:rsidRDefault="00DF0643" w:rsidP="006E5161">
            <w:pPr>
              <w:rPr>
                <w:ins w:id="4136" w:author="오윤 권" w:date="2023-06-06T20:12:00Z"/>
                <w:rStyle w:val="ae"/>
                <w:rFonts w:ascii="맑은 고딕" w:hAnsi="맑은 고딕"/>
              </w:rPr>
            </w:pPr>
            <w:ins w:id="4137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B47E207" w14:textId="77777777" w:rsidR="00DF0643" w:rsidRDefault="00DF0643" w:rsidP="006E5161">
            <w:pPr>
              <w:rPr>
                <w:ins w:id="4138" w:author="오윤 권" w:date="2023-06-06T20:12:00Z"/>
                <w:rStyle w:val="ae"/>
                <w:rFonts w:ascii="맑은 고딕" w:hAnsi="맑은 고딕"/>
              </w:rPr>
            </w:pPr>
            <w:ins w:id="4139" w:author="오윤 권" w:date="2023-06-06T20:12:00Z">
              <w:r>
                <w:rPr>
                  <w:rFonts w:ascii="맑은 고딕" w:hAnsi="맑은 고딕" w:hint="eastAsia"/>
                </w:rPr>
                <w:t>시스템은 날짜별로 수행해야 하는 작업을 보여준다.</w:t>
              </w:r>
            </w:ins>
          </w:p>
        </w:tc>
      </w:tr>
      <w:tr w:rsidR="00DF0643" w:rsidRPr="00B0767A" w14:paraId="379F3F94" w14:textId="77777777" w:rsidTr="006E5161">
        <w:trPr>
          <w:ins w:id="414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4FC21CF" w14:textId="77777777" w:rsidR="00DF0643" w:rsidRDefault="00DF0643" w:rsidP="006E5161">
            <w:pPr>
              <w:jc w:val="center"/>
              <w:rPr>
                <w:ins w:id="4141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7A9CC61" w14:textId="77777777" w:rsidR="00DF0643" w:rsidRDefault="00DF0643" w:rsidP="006E5161">
            <w:pPr>
              <w:rPr>
                <w:ins w:id="4142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38127856" w14:textId="77777777" w:rsidR="00DF0643" w:rsidRDefault="00DF0643" w:rsidP="006E5161">
            <w:pPr>
              <w:rPr>
                <w:ins w:id="4143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5B7884AE" w14:textId="77777777" w:rsidTr="006E5161">
        <w:trPr>
          <w:ins w:id="414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356DD6A" w14:textId="77777777" w:rsidR="00DF0643" w:rsidRDefault="00DF0643" w:rsidP="006E5161">
            <w:pPr>
              <w:pStyle w:val="af"/>
              <w:rPr>
                <w:ins w:id="4145" w:author="오윤 권" w:date="2023-06-06T20:12:00Z"/>
                <w:rFonts w:ascii="맑은 고딕" w:eastAsia="맑은 고딕" w:hAnsi="맑은 고딕"/>
              </w:rPr>
            </w:pPr>
            <w:ins w:id="4146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667924BD" w14:textId="77777777" w:rsidR="00DF0643" w:rsidRDefault="00DF0643" w:rsidP="006E5161">
            <w:pPr>
              <w:pStyle w:val="af"/>
              <w:rPr>
                <w:ins w:id="414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508362F7" w14:textId="77777777" w:rsidR="00DF0643" w:rsidRDefault="00DF0643" w:rsidP="006E5161">
            <w:pPr>
              <w:pStyle w:val="af"/>
              <w:jc w:val="both"/>
              <w:rPr>
                <w:ins w:id="414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38FCE478" w14:textId="77777777" w:rsidTr="006E5161">
        <w:trPr>
          <w:ins w:id="4149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986F714" w14:textId="77777777" w:rsidR="00DF0643" w:rsidRDefault="00DF0643" w:rsidP="006E5161">
            <w:pPr>
              <w:pStyle w:val="af"/>
              <w:rPr>
                <w:ins w:id="4150" w:author="오윤 권" w:date="2023-06-06T20:12:00Z"/>
                <w:rFonts w:ascii="맑은 고딕" w:eastAsia="맑은 고딕" w:hAnsi="맑은 고딕"/>
              </w:rPr>
            </w:pPr>
            <w:ins w:id="4151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09C19B60" w14:textId="77777777" w:rsidR="00DF0643" w:rsidRDefault="00DF0643" w:rsidP="006E5161">
            <w:pPr>
              <w:rPr>
                <w:ins w:id="4152" w:author="오윤 권" w:date="2023-06-06T20:12:00Z"/>
                <w:rStyle w:val="ae"/>
                <w:rFonts w:ascii="맑은 고딕" w:hAnsi="맑은 고딕"/>
              </w:rPr>
            </w:pPr>
            <w:ins w:id="4153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637274EF" w14:textId="77777777" w:rsidR="00DF0643" w:rsidRDefault="00DF0643" w:rsidP="006E5161">
            <w:pPr>
              <w:rPr>
                <w:ins w:id="4154" w:author="오윤 권" w:date="2023-06-06T20:12:00Z"/>
                <w:rStyle w:val="ae"/>
                <w:rFonts w:ascii="맑은 고딕" w:hAnsi="맑은 고딕"/>
              </w:rPr>
            </w:pPr>
            <w:ins w:id="4155" w:author="오윤 권" w:date="2023-06-06T20:12:00Z">
              <w:r>
                <w:rPr>
                  <w:rFonts w:ascii="맑은 고딕" w:hAnsi="맑은 고딕"/>
                </w:rPr>
                <w:t xml:space="preserve">B01 → B02 </w:t>
              </w:r>
            </w:ins>
          </w:p>
        </w:tc>
      </w:tr>
      <w:tr w:rsidR="00DF0643" w:rsidRPr="00B0767A" w14:paraId="00F43DDE" w14:textId="77777777" w:rsidTr="006E5161">
        <w:trPr>
          <w:ins w:id="415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8D59BCB" w14:textId="77777777" w:rsidR="00DF0643" w:rsidRDefault="00DF0643" w:rsidP="006E5161">
            <w:pPr>
              <w:pStyle w:val="af"/>
              <w:rPr>
                <w:ins w:id="4157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5C6B089" w14:textId="77777777" w:rsidR="00DF0643" w:rsidRDefault="00DF0643" w:rsidP="006E5161">
            <w:pPr>
              <w:rPr>
                <w:ins w:id="4158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vAlign w:val="center"/>
          </w:tcPr>
          <w:p w14:paraId="026F3FEE" w14:textId="77777777" w:rsidR="00DF0643" w:rsidRDefault="00DF0643" w:rsidP="006E5161">
            <w:pPr>
              <w:rPr>
                <w:ins w:id="4159" w:author="오윤 권" w:date="2023-06-06T20:12:00Z"/>
                <w:rStyle w:val="ae"/>
                <w:rFonts w:ascii="맑은 고딕" w:hAnsi="맑은 고딕"/>
              </w:rPr>
            </w:pPr>
          </w:p>
        </w:tc>
      </w:tr>
    </w:tbl>
    <w:p w14:paraId="34F62E2A" w14:textId="77777777" w:rsidR="00DF0643" w:rsidRDefault="00DF0643" w:rsidP="00DF0643">
      <w:pPr>
        <w:rPr>
          <w:ins w:id="4160" w:author="오윤 권" w:date="2023-06-06T20:12:00Z"/>
          <w:rStyle w:val="ae"/>
          <w:rFonts w:ascii="맑은 고딕" w:hAnsi="맑은 고딕"/>
          <w:bCs/>
        </w:rPr>
      </w:pPr>
    </w:p>
    <w:p w14:paraId="6355DACA" w14:textId="77777777" w:rsidR="00DF0643" w:rsidRDefault="00DF0643" w:rsidP="00DF0643">
      <w:pPr>
        <w:rPr>
          <w:ins w:id="4161" w:author="오윤 권" w:date="2023-06-06T20:12:00Z"/>
          <w:rFonts w:ascii="맑은 고딕" w:hAnsi="맑은 고딕"/>
        </w:rPr>
      </w:pPr>
    </w:p>
    <w:p w14:paraId="6FB766C3" w14:textId="77777777" w:rsidR="00DF0643" w:rsidRPr="00246FBF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162" w:author="오윤 권" w:date="2023-06-06T20:12:00Z"/>
          <w:rFonts w:ascii="맑은 고딕" w:hAnsi="맑은 고딕" w:cs="돋움"/>
          <w:b/>
          <w:sz w:val="24"/>
        </w:rPr>
      </w:pPr>
      <w:ins w:id="4163" w:author="오윤 권" w:date="2023-06-06T20:12:00Z">
        <w:r w:rsidRPr="00246FBF">
          <w:rPr>
            <w:rStyle w:val="ae"/>
            <w:rFonts w:ascii="맑은 고딕" w:hAnsi="맑은 고딕"/>
            <w:b/>
            <w:sz w:val="24"/>
          </w:rPr>
          <w:t xml:space="preserve">UC021: </w:t>
        </w:r>
        <w:r w:rsidRPr="00246FBF">
          <w:rPr>
            <w:rFonts w:ascii="맑은 고딕" w:hAnsi="맑은 고딕" w:cs="돋움" w:hint="eastAsia"/>
            <w:b/>
            <w:sz w:val="24"/>
          </w:rPr>
          <w:t>검색한다.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0588A0F5" w14:textId="77777777" w:rsidTr="006E5161">
        <w:trPr>
          <w:ins w:id="416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9EE343C" w14:textId="77777777" w:rsidR="00DF0643" w:rsidRDefault="00DF0643" w:rsidP="006E5161">
            <w:pPr>
              <w:pStyle w:val="af"/>
              <w:rPr>
                <w:ins w:id="4165" w:author="오윤 권" w:date="2023-06-06T20:12:00Z"/>
                <w:rFonts w:ascii="맑은 고딕" w:eastAsia="맑은 고딕" w:hAnsi="맑은 고딕"/>
              </w:rPr>
            </w:pPr>
            <w:ins w:id="4166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7256C320" w14:textId="77777777" w:rsidR="00DF0643" w:rsidRDefault="00DF0643" w:rsidP="006E5161">
            <w:pPr>
              <w:rPr>
                <w:ins w:id="4167" w:author="오윤 권" w:date="2023-06-06T20:12:00Z"/>
                <w:rStyle w:val="ae"/>
                <w:rFonts w:ascii="맑은 고딕" w:hAnsi="맑은 고딕"/>
              </w:rPr>
            </w:pPr>
            <w:ins w:id="4168" w:author="오윤 권" w:date="2023-06-06T20:12:00Z">
              <w:r>
                <w:rPr>
                  <w:rFonts w:ascii="맑은 고딕" w:hAnsi="맑은 고딕"/>
                </w:rPr>
                <w:t>단어를 입력하여 해당 단어가 포함되어</w:t>
              </w:r>
              <w:r>
                <w:rPr>
                  <w:rFonts w:ascii="맑은 고딕" w:hAnsi="맑은 고딕" w:hint="eastAsia"/>
                </w:rPr>
                <w:t xml:space="preserve"> </w:t>
              </w:r>
              <w:r>
                <w:rPr>
                  <w:rFonts w:ascii="맑은 고딕" w:hAnsi="맑은 고딕"/>
                </w:rPr>
                <w:t>있는 작업들을 조회한</w:t>
              </w:r>
              <w:r>
                <w:rPr>
                  <w:rFonts w:ascii="맑은 고딕" w:hAnsi="맑은 고딕" w:cs="바탕" w:hint="eastAsia"/>
                </w:rPr>
                <w:t>다</w:t>
              </w:r>
            </w:ins>
          </w:p>
        </w:tc>
      </w:tr>
      <w:tr w:rsidR="00DF0643" w:rsidRPr="00B0767A" w14:paraId="5FE30874" w14:textId="77777777" w:rsidTr="006E5161">
        <w:trPr>
          <w:ins w:id="416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5939412" w14:textId="77777777" w:rsidR="00DF0643" w:rsidRDefault="00DF0643" w:rsidP="006E5161">
            <w:pPr>
              <w:pStyle w:val="af"/>
              <w:rPr>
                <w:ins w:id="4170" w:author="오윤 권" w:date="2023-06-06T20:12:00Z"/>
                <w:rFonts w:ascii="맑은 고딕" w:eastAsia="맑은 고딕" w:hAnsi="맑은 고딕"/>
              </w:rPr>
            </w:pPr>
            <w:ins w:id="4171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69A451CD" w14:textId="77777777" w:rsidR="00DF0643" w:rsidRDefault="00DF0643" w:rsidP="006E5161">
            <w:pPr>
              <w:rPr>
                <w:ins w:id="4172" w:author="오윤 권" w:date="2023-06-06T20:12:00Z"/>
                <w:rStyle w:val="ae"/>
                <w:rFonts w:ascii="맑은 고딕" w:hAnsi="맑은 고딕"/>
              </w:rPr>
            </w:pPr>
            <w:ins w:id="4173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4E60F0E6" w14:textId="77777777" w:rsidTr="006E5161">
        <w:trPr>
          <w:ins w:id="417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3C821F5" w14:textId="77777777" w:rsidR="00DF0643" w:rsidRDefault="00DF0643" w:rsidP="006E5161">
            <w:pPr>
              <w:pStyle w:val="af"/>
              <w:rPr>
                <w:ins w:id="4175" w:author="오윤 권" w:date="2023-06-06T20:12:00Z"/>
                <w:rFonts w:ascii="맑은 고딕" w:eastAsia="맑은 고딕" w:hAnsi="맑은 고딕"/>
              </w:rPr>
            </w:pPr>
            <w:ins w:id="4176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FCB8959" w14:textId="77777777" w:rsidR="00DF0643" w:rsidRDefault="00DF0643" w:rsidP="006E5161">
            <w:pPr>
              <w:rPr>
                <w:ins w:id="4177" w:author="오윤 권" w:date="2023-06-06T20:12:00Z"/>
                <w:rStyle w:val="ae"/>
                <w:rFonts w:ascii="맑은 고딕" w:hAnsi="맑은 고딕"/>
              </w:rPr>
            </w:pPr>
            <w:ins w:id="4178" w:author="오윤 권" w:date="2023-06-06T20:12:00Z">
              <w:r>
                <w:rPr>
                  <w:rFonts w:ascii="맑은 고딕" w:hAnsi="맑은 고딕"/>
                </w:rPr>
                <w:t>사용자가 작성해놓은 작업이 존재해야 하며 사용자가 검색하고 싶은 단어를 입력해야한다.</w:t>
              </w:r>
            </w:ins>
          </w:p>
        </w:tc>
      </w:tr>
      <w:tr w:rsidR="00DF0643" w:rsidRPr="00B0767A" w14:paraId="04E289E8" w14:textId="77777777" w:rsidTr="006E5161">
        <w:trPr>
          <w:ins w:id="417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8069206" w14:textId="77777777" w:rsidR="00DF0643" w:rsidRDefault="00DF0643" w:rsidP="006E5161">
            <w:pPr>
              <w:pStyle w:val="af"/>
              <w:rPr>
                <w:ins w:id="4180" w:author="오윤 권" w:date="2023-06-06T20:12:00Z"/>
                <w:rFonts w:ascii="맑은 고딕" w:eastAsia="맑은 고딕" w:hAnsi="맑은 고딕"/>
              </w:rPr>
            </w:pPr>
            <w:ins w:id="4181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2F1CF4A7" w14:textId="77777777" w:rsidR="00DF0643" w:rsidRDefault="00DF0643" w:rsidP="006E5161">
            <w:pPr>
              <w:rPr>
                <w:ins w:id="4182" w:author="오윤 권" w:date="2023-06-06T20:12:00Z"/>
                <w:rStyle w:val="ae"/>
                <w:rFonts w:ascii="맑은 고딕" w:hAnsi="맑은 고딕"/>
              </w:rPr>
            </w:pPr>
            <w:ins w:id="4183" w:author="오윤 권" w:date="2023-06-06T20:12:00Z">
              <w:r>
                <w:rPr>
                  <w:rFonts w:ascii="맑은 고딕" w:hAnsi="맑은 고딕"/>
                </w:rPr>
                <w:t>사용자가 입력한 단어가 포함되어있는 작업들을 조회한다</w:t>
              </w:r>
            </w:ins>
          </w:p>
        </w:tc>
      </w:tr>
      <w:tr w:rsidR="00DF0643" w:rsidRPr="00B0767A" w14:paraId="1F0F7467" w14:textId="77777777" w:rsidTr="006E5161">
        <w:trPr>
          <w:ins w:id="4184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1D13797" w14:textId="77777777" w:rsidR="00DF0643" w:rsidRDefault="00DF0643" w:rsidP="006E5161">
            <w:pPr>
              <w:pStyle w:val="af"/>
              <w:rPr>
                <w:ins w:id="4185" w:author="오윤 권" w:date="2023-06-06T20:12:00Z"/>
                <w:rFonts w:ascii="맑은 고딕" w:eastAsia="맑은 고딕" w:hAnsi="맑은 고딕"/>
              </w:rPr>
            </w:pPr>
            <w:ins w:id="4186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24E5912" w14:textId="77777777" w:rsidR="00DF0643" w:rsidRDefault="00DF0643" w:rsidP="006E5161">
            <w:pPr>
              <w:pStyle w:val="af"/>
              <w:rPr>
                <w:ins w:id="418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188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2BBF0BE" w14:textId="77777777" w:rsidR="00DF0643" w:rsidRDefault="00DF0643" w:rsidP="006E5161">
            <w:pPr>
              <w:pStyle w:val="af"/>
              <w:jc w:val="both"/>
              <w:rPr>
                <w:ins w:id="418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19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사용자는 검색버튼을 클릭하고 단어를 입력한다.</w:t>
              </w:r>
            </w:ins>
          </w:p>
        </w:tc>
      </w:tr>
      <w:tr w:rsidR="00DF0643" w:rsidRPr="00B0767A" w14:paraId="3C82B1FC" w14:textId="77777777" w:rsidTr="006E5161">
        <w:trPr>
          <w:ins w:id="419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EF162EB" w14:textId="77777777" w:rsidR="00DF0643" w:rsidRDefault="00DF0643" w:rsidP="006E5161">
            <w:pPr>
              <w:jc w:val="center"/>
              <w:rPr>
                <w:ins w:id="4192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6CA07E" w14:textId="77777777" w:rsidR="00DF0643" w:rsidRDefault="00DF0643" w:rsidP="006E5161">
            <w:pPr>
              <w:rPr>
                <w:ins w:id="4193" w:author="오윤 권" w:date="2023-06-06T20:12:00Z"/>
                <w:rStyle w:val="ae"/>
                <w:rFonts w:ascii="맑은 고딕" w:hAnsi="맑은 고딕"/>
              </w:rPr>
            </w:pPr>
            <w:ins w:id="4194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B55FAC8" w14:textId="77777777" w:rsidR="00DF0643" w:rsidRDefault="00DF0643" w:rsidP="006E5161">
            <w:pPr>
              <w:rPr>
                <w:ins w:id="4195" w:author="오윤 권" w:date="2023-06-06T20:12:00Z"/>
                <w:rStyle w:val="ae"/>
                <w:rFonts w:ascii="맑은 고딕" w:hAnsi="맑은 고딕"/>
              </w:rPr>
            </w:pPr>
            <w:ins w:id="4196" w:author="오윤 권" w:date="2023-06-06T20:12:00Z">
              <w:r>
                <w:rPr>
                  <w:rFonts w:ascii="맑은 고딕" w:hAnsi="맑은 고딕"/>
                </w:rPr>
                <w:t>사용자가 작성한 작업 중에서 해당 단어가 포함되어있는 작업들을 출력한다.</w:t>
              </w:r>
            </w:ins>
          </w:p>
        </w:tc>
      </w:tr>
      <w:tr w:rsidR="00DF0643" w:rsidRPr="00B0767A" w14:paraId="77A601AB" w14:textId="77777777" w:rsidTr="006E5161">
        <w:trPr>
          <w:ins w:id="419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CF2D687" w14:textId="77777777" w:rsidR="00DF0643" w:rsidRDefault="00DF0643" w:rsidP="006E5161">
            <w:pPr>
              <w:jc w:val="center"/>
              <w:rPr>
                <w:ins w:id="4198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1CEBE9" w14:textId="77777777" w:rsidR="00DF0643" w:rsidRDefault="00DF0643" w:rsidP="006E5161">
            <w:pPr>
              <w:rPr>
                <w:ins w:id="4199" w:author="오윤 권" w:date="2023-06-06T20:12:00Z"/>
                <w:rStyle w:val="ae"/>
                <w:rFonts w:ascii="맑은 고딕" w:hAnsi="맑은 고딕"/>
              </w:rPr>
            </w:pPr>
            <w:ins w:id="4200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F930EA7" w14:textId="77777777" w:rsidR="00DF0643" w:rsidRDefault="00DF0643" w:rsidP="006E5161">
            <w:pPr>
              <w:rPr>
                <w:ins w:id="4201" w:author="오윤 권" w:date="2023-06-06T20:12:00Z"/>
                <w:rStyle w:val="ae"/>
                <w:rFonts w:ascii="맑은 고딕" w:hAnsi="맑은 고딕"/>
              </w:rPr>
            </w:pPr>
            <w:ins w:id="4202" w:author="오윤 권" w:date="2023-06-06T20:12:00Z">
              <w:r>
                <w:rPr>
                  <w:rFonts w:ascii="맑은 고딕" w:hAnsi="맑은 고딕"/>
                </w:rPr>
                <w:t>검색 결과로 나온 작업들중 검색 단어가 포함되어 있는 작업에는 그 단어 부분에 강조표시가 된다.</w:t>
              </w:r>
            </w:ins>
          </w:p>
        </w:tc>
      </w:tr>
      <w:tr w:rsidR="00DF0643" w:rsidRPr="00B0767A" w14:paraId="2024A0DB" w14:textId="77777777" w:rsidTr="006E5161">
        <w:trPr>
          <w:ins w:id="420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69AF7A1" w14:textId="77777777" w:rsidR="00DF0643" w:rsidRDefault="00DF0643" w:rsidP="006E5161">
            <w:pPr>
              <w:pStyle w:val="af"/>
              <w:rPr>
                <w:ins w:id="4204" w:author="오윤 권" w:date="2023-06-06T20:12:00Z"/>
                <w:rFonts w:ascii="맑은 고딕" w:eastAsia="맑은 고딕" w:hAnsi="맑은 고딕"/>
              </w:rPr>
            </w:pPr>
            <w:ins w:id="4205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721AB4BA" w14:textId="77777777" w:rsidR="00DF0643" w:rsidRDefault="00DF0643" w:rsidP="006E5161">
            <w:pPr>
              <w:pStyle w:val="af"/>
              <w:rPr>
                <w:ins w:id="420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207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E01-1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5942A3A" w14:textId="77777777" w:rsidR="00DF0643" w:rsidRDefault="00DF0643" w:rsidP="006E5161">
            <w:pPr>
              <w:pStyle w:val="af"/>
              <w:jc w:val="both"/>
              <w:rPr>
                <w:ins w:id="420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209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검색 결과에 해당 단어가 포함되어 있는 작업이 없다면, 검색한 단어가 없다는 메시지를 출력한다.</w:t>
              </w:r>
            </w:ins>
          </w:p>
        </w:tc>
      </w:tr>
      <w:tr w:rsidR="00DF0643" w:rsidRPr="00B0767A" w14:paraId="5D02AAF3" w14:textId="77777777" w:rsidTr="006E5161">
        <w:trPr>
          <w:ins w:id="4210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83BA45C" w14:textId="77777777" w:rsidR="00DF0643" w:rsidRDefault="00DF0643" w:rsidP="006E5161">
            <w:pPr>
              <w:pStyle w:val="af"/>
              <w:rPr>
                <w:ins w:id="4211" w:author="오윤 권" w:date="2023-06-06T20:12:00Z"/>
                <w:rFonts w:ascii="맑은 고딕" w:eastAsia="맑은 고딕" w:hAnsi="맑은 고딕"/>
              </w:rPr>
            </w:pPr>
            <w:ins w:id="4212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631D3D1A" w14:textId="77777777" w:rsidR="00DF0643" w:rsidRDefault="00DF0643" w:rsidP="006E5161">
            <w:pPr>
              <w:rPr>
                <w:ins w:id="4213" w:author="오윤 권" w:date="2023-06-06T20:12:00Z"/>
                <w:rStyle w:val="ae"/>
                <w:rFonts w:ascii="맑은 고딕" w:hAnsi="맑은 고딕"/>
              </w:rPr>
            </w:pPr>
            <w:ins w:id="4214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73BE0CEC" w14:textId="77777777" w:rsidR="00DF0643" w:rsidRDefault="00DF0643" w:rsidP="006E5161">
            <w:pPr>
              <w:rPr>
                <w:ins w:id="4215" w:author="오윤 권" w:date="2023-06-06T20:12:00Z"/>
                <w:rStyle w:val="ae"/>
                <w:rFonts w:ascii="맑은 고딕" w:hAnsi="맑은 고딕"/>
              </w:rPr>
            </w:pPr>
            <w:ins w:id="4216" w:author="오윤 권" w:date="2023-06-06T20:12:00Z">
              <w:r>
                <w:rPr>
                  <w:rFonts w:ascii="맑은 고딕" w:hAnsi="맑은 고딕"/>
                </w:rPr>
                <w:t>B01 → B02 → B03</w:t>
              </w:r>
            </w:ins>
          </w:p>
        </w:tc>
      </w:tr>
      <w:tr w:rsidR="00DF0643" w:rsidRPr="00B0767A" w14:paraId="3401BA0A" w14:textId="77777777" w:rsidTr="006E5161">
        <w:trPr>
          <w:ins w:id="421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A6517CD" w14:textId="77777777" w:rsidR="00DF0643" w:rsidRDefault="00DF0643" w:rsidP="006E5161">
            <w:pPr>
              <w:pStyle w:val="af"/>
              <w:rPr>
                <w:ins w:id="4218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234EE00D" w14:textId="77777777" w:rsidR="00DF0643" w:rsidRDefault="00DF0643" w:rsidP="006E5161">
            <w:pPr>
              <w:rPr>
                <w:ins w:id="4219" w:author="오윤 권" w:date="2023-06-06T20:12:00Z"/>
                <w:rStyle w:val="ae"/>
                <w:rFonts w:ascii="맑은 고딕" w:hAnsi="맑은 고딕"/>
              </w:rPr>
            </w:pPr>
            <w:ins w:id="4220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23F61EA1" w14:textId="77777777" w:rsidR="00DF0643" w:rsidRDefault="00DF0643" w:rsidP="006E5161">
            <w:pPr>
              <w:rPr>
                <w:ins w:id="4221" w:author="오윤 권" w:date="2023-06-06T20:12:00Z"/>
                <w:rStyle w:val="ae"/>
                <w:rFonts w:ascii="맑은 고딕" w:hAnsi="맑은 고딕"/>
              </w:rPr>
            </w:pPr>
            <w:ins w:id="4222" w:author="오윤 권" w:date="2023-06-06T20:12:00Z">
              <w:r>
                <w:rPr>
                  <w:rFonts w:ascii="맑은 고딕" w:hAnsi="맑은 고딕"/>
                </w:rPr>
                <w:t>B01 → E01-1</w:t>
              </w:r>
            </w:ins>
          </w:p>
        </w:tc>
      </w:tr>
    </w:tbl>
    <w:p w14:paraId="414AEA46" w14:textId="77777777" w:rsidR="00DF0643" w:rsidRDefault="00DF0643" w:rsidP="00DF0643">
      <w:pPr>
        <w:rPr>
          <w:ins w:id="4223" w:author="오윤 권" w:date="2023-06-06T20:12:00Z"/>
          <w:rStyle w:val="ae"/>
          <w:bCs/>
        </w:rPr>
      </w:pPr>
    </w:p>
    <w:p w14:paraId="720A54B2" w14:textId="77777777" w:rsidR="00DF0643" w:rsidRDefault="00DF0643" w:rsidP="00DF0643">
      <w:pPr>
        <w:rPr>
          <w:ins w:id="4224" w:author="오윤 권" w:date="2023-06-06T20:12:00Z"/>
          <w:rStyle w:val="ae"/>
          <w:bCs/>
        </w:rPr>
      </w:pPr>
    </w:p>
    <w:p w14:paraId="116025A1" w14:textId="77777777" w:rsidR="00DF0643" w:rsidRDefault="00DF0643" w:rsidP="00DF0643">
      <w:pPr>
        <w:rPr>
          <w:ins w:id="4225" w:author="오윤 권" w:date="2023-06-06T20:12:00Z"/>
          <w:rFonts w:ascii="맑은 고딕" w:hAnsi="맑은 고딕"/>
        </w:rPr>
      </w:pPr>
    </w:p>
    <w:p w14:paraId="309059CC" w14:textId="77777777" w:rsidR="00DF0643" w:rsidRPr="00E9078A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226" w:author="오윤 권" w:date="2023-06-06T20:12:00Z"/>
          <w:rFonts w:ascii="맑은 고딕" w:hAnsi="맑은 고딕" w:cs="돋움"/>
          <w:b/>
          <w:sz w:val="24"/>
        </w:rPr>
      </w:pPr>
      <w:ins w:id="4227" w:author="오윤 권" w:date="2023-06-06T20:12:00Z">
        <w:r w:rsidRPr="00E9078A">
          <w:rPr>
            <w:rStyle w:val="ae"/>
            <w:rFonts w:ascii="맑은 고딕" w:hAnsi="맑은 고딕" w:hint="eastAsia"/>
            <w:b/>
            <w:sz w:val="24"/>
          </w:rPr>
          <w:t>U</w:t>
        </w:r>
        <w:r w:rsidRPr="00E9078A">
          <w:rPr>
            <w:rStyle w:val="ae"/>
            <w:rFonts w:ascii="맑은 고딕" w:hAnsi="맑은 고딕"/>
            <w:b/>
            <w:sz w:val="24"/>
          </w:rPr>
          <w:t xml:space="preserve">C022 </w:t>
        </w:r>
        <w:r w:rsidRPr="00E9078A">
          <w:rPr>
            <w:rStyle w:val="ae"/>
            <w:rFonts w:ascii="맑은 고딕" w:hAnsi="맑은 고딕" w:hint="eastAsia"/>
            <w:b/>
            <w:sz w:val="24"/>
          </w:rPr>
          <w:t>회원정보를 관리한다.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7F53A4CA" w14:textId="77777777" w:rsidTr="006E5161">
        <w:trPr>
          <w:ins w:id="422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CD1A574" w14:textId="77777777" w:rsidR="00DF0643" w:rsidRDefault="00DF0643" w:rsidP="006E5161">
            <w:pPr>
              <w:pStyle w:val="af"/>
              <w:rPr>
                <w:ins w:id="4229" w:author="오윤 권" w:date="2023-06-06T20:12:00Z"/>
                <w:rFonts w:ascii="맑은 고딕" w:eastAsia="맑은 고딕" w:hAnsi="맑은 고딕"/>
              </w:rPr>
            </w:pPr>
            <w:ins w:id="4230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01C50B6A" w14:textId="77777777" w:rsidR="00DF0643" w:rsidRDefault="00DF0643" w:rsidP="006E5161">
            <w:pPr>
              <w:rPr>
                <w:ins w:id="4231" w:author="오윤 권" w:date="2023-06-06T20:12:00Z"/>
                <w:rStyle w:val="ae"/>
                <w:rFonts w:ascii="맑은 고딕" w:hAnsi="맑은 고딕"/>
              </w:rPr>
            </w:pPr>
            <w:ins w:id="4232" w:author="오윤 권" w:date="2023-06-06T20:12:00Z">
              <w:r>
                <w:rPr>
                  <w:rFonts w:ascii="맑은 고딕" w:hAnsi="맑은 고딕"/>
                </w:rPr>
                <w:t>회원정보 저장하고 수정한다.</w:t>
              </w:r>
            </w:ins>
          </w:p>
        </w:tc>
      </w:tr>
      <w:tr w:rsidR="00DF0643" w:rsidRPr="00B0767A" w14:paraId="7640979A" w14:textId="77777777" w:rsidTr="006E5161">
        <w:trPr>
          <w:ins w:id="423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6E5DDEF" w14:textId="77777777" w:rsidR="00DF0643" w:rsidRDefault="00DF0643" w:rsidP="006E5161">
            <w:pPr>
              <w:pStyle w:val="af"/>
              <w:rPr>
                <w:ins w:id="4234" w:author="오윤 권" w:date="2023-06-06T20:12:00Z"/>
                <w:rFonts w:ascii="맑은 고딕" w:eastAsia="맑은 고딕" w:hAnsi="맑은 고딕"/>
              </w:rPr>
            </w:pPr>
            <w:ins w:id="4235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7B7FF0AA" w14:textId="77777777" w:rsidR="00DF0643" w:rsidRDefault="00DF0643" w:rsidP="006E5161">
            <w:pPr>
              <w:rPr>
                <w:ins w:id="4236" w:author="오윤 권" w:date="2023-06-06T20:12:00Z"/>
                <w:rStyle w:val="ae"/>
                <w:rFonts w:ascii="맑은 고딕" w:hAnsi="맑은 고딕"/>
              </w:rPr>
            </w:pPr>
            <w:ins w:id="4237" w:author="오윤 권" w:date="2023-06-06T20:12:00Z">
              <w:r>
                <w:rPr>
                  <w:rFonts w:ascii="맑은 고딕" w:hAnsi="맑은 고딕"/>
                </w:rPr>
                <w:t>관리자</w:t>
              </w:r>
            </w:ins>
          </w:p>
        </w:tc>
      </w:tr>
      <w:tr w:rsidR="00DF0643" w:rsidRPr="00B0767A" w14:paraId="7C81AF60" w14:textId="77777777" w:rsidTr="006E5161">
        <w:trPr>
          <w:ins w:id="423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704D3E0" w14:textId="77777777" w:rsidR="00DF0643" w:rsidRDefault="00DF0643" w:rsidP="006E5161">
            <w:pPr>
              <w:pStyle w:val="af"/>
              <w:rPr>
                <w:ins w:id="4239" w:author="오윤 권" w:date="2023-06-06T20:12:00Z"/>
                <w:rFonts w:ascii="맑은 고딕" w:eastAsia="맑은 고딕" w:hAnsi="맑은 고딕"/>
              </w:rPr>
            </w:pPr>
            <w:ins w:id="4240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7F41059F" w14:textId="77777777" w:rsidR="00DF0643" w:rsidRDefault="00DF0643" w:rsidP="006E5161">
            <w:pPr>
              <w:rPr>
                <w:ins w:id="4241" w:author="오윤 권" w:date="2023-06-06T20:12:00Z"/>
                <w:rStyle w:val="ae"/>
                <w:rFonts w:ascii="맑은 고딕" w:hAnsi="맑은 고딕"/>
              </w:rPr>
            </w:pPr>
            <w:ins w:id="4242" w:author="오윤 권" w:date="2023-06-06T20:12:00Z">
              <w:r>
                <w:rPr>
                  <w:rFonts w:ascii="맑은 고딕" w:hAnsi="맑은 고딕"/>
                </w:rPr>
                <w:t>관리자 로그인을 한 상태여야 한다.</w:t>
              </w:r>
            </w:ins>
          </w:p>
        </w:tc>
      </w:tr>
      <w:tr w:rsidR="00DF0643" w:rsidRPr="00B0767A" w14:paraId="402AAC43" w14:textId="77777777" w:rsidTr="006E5161">
        <w:trPr>
          <w:ins w:id="424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631F794" w14:textId="77777777" w:rsidR="00DF0643" w:rsidRDefault="00DF0643" w:rsidP="006E5161">
            <w:pPr>
              <w:pStyle w:val="af"/>
              <w:rPr>
                <w:ins w:id="4244" w:author="오윤 권" w:date="2023-06-06T20:12:00Z"/>
                <w:rFonts w:ascii="맑은 고딕" w:eastAsia="맑은 고딕" w:hAnsi="맑은 고딕"/>
              </w:rPr>
            </w:pPr>
            <w:ins w:id="4245" w:author="오윤 권" w:date="2023-06-06T20:12:00Z">
              <w:r>
                <w:rPr>
                  <w:rFonts w:ascii="맑은 고딕" w:eastAsia="맑은 고딕" w:hAnsi="맑은 고딕" w:hint="eastAsia"/>
                </w:rPr>
                <w:lastRenderedPageBreak/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5F3AC6E" w14:textId="77777777" w:rsidR="00DF0643" w:rsidRDefault="00DF0643" w:rsidP="006E5161">
            <w:pPr>
              <w:rPr>
                <w:ins w:id="4246" w:author="오윤 권" w:date="2023-06-06T20:12:00Z"/>
                <w:rStyle w:val="ae"/>
                <w:rFonts w:ascii="맑은 고딕" w:hAnsi="맑은 고딕"/>
              </w:rPr>
            </w:pPr>
            <w:ins w:id="4247" w:author="오윤 권" w:date="2023-06-06T20:12:00Z">
              <w:r>
                <w:rPr>
                  <w:rFonts w:ascii="맑은 고딕" w:hAnsi="맑은 고딕"/>
                </w:rPr>
                <w:t>사용자의 작업 성향을 제안한다.</w:t>
              </w:r>
            </w:ins>
          </w:p>
        </w:tc>
      </w:tr>
      <w:tr w:rsidR="00DF0643" w:rsidRPr="00B0767A" w14:paraId="1D0D9632" w14:textId="77777777" w:rsidTr="006E5161">
        <w:trPr>
          <w:ins w:id="424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01F57F0" w14:textId="77777777" w:rsidR="00DF0643" w:rsidRDefault="00DF0643" w:rsidP="006E5161">
            <w:pPr>
              <w:pStyle w:val="af"/>
              <w:rPr>
                <w:ins w:id="4249" w:author="오윤 권" w:date="2023-06-06T20:12:00Z"/>
                <w:rFonts w:ascii="맑은 고딕" w:eastAsia="맑은 고딕" w:hAnsi="맑은 고딕"/>
              </w:rPr>
            </w:pPr>
            <w:ins w:id="4250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D7D649D" w14:textId="77777777" w:rsidR="00DF0643" w:rsidRDefault="00DF0643" w:rsidP="006E5161">
            <w:pPr>
              <w:pStyle w:val="af"/>
              <w:rPr>
                <w:ins w:id="425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252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E898705" w14:textId="77777777" w:rsidR="00DF0643" w:rsidRDefault="00DF0643" w:rsidP="006E5161">
            <w:pPr>
              <w:pStyle w:val="af"/>
              <w:jc w:val="both"/>
              <w:rPr>
                <w:ins w:id="425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254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사용자로부터 작업 성향 분석을 요청</w:t>
              </w:r>
              <w:r>
                <w:rPr>
                  <w:rFonts w:ascii="맑은 고딕" w:eastAsia="맑은 고딕" w:hAnsi="맑은 고딕" w:hint="eastAsia"/>
                  <w:b w:val="0"/>
                </w:rPr>
                <w:t xml:space="preserve"> </w:t>
              </w:r>
              <w:r>
                <w:rPr>
                  <w:rFonts w:ascii="맑은 고딕" w:eastAsia="맑은 고딕" w:hAnsi="맑은 고딕"/>
                  <w:b w:val="0"/>
                </w:rPr>
                <w:t>받는다.</w:t>
              </w:r>
            </w:ins>
          </w:p>
        </w:tc>
      </w:tr>
      <w:tr w:rsidR="00DF0643" w:rsidRPr="00B0767A" w14:paraId="7F74F5A2" w14:textId="77777777" w:rsidTr="006E5161">
        <w:trPr>
          <w:ins w:id="425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D47CBAA" w14:textId="77777777" w:rsidR="00DF0643" w:rsidRDefault="00DF0643" w:rsidP="006E5161">
            <w:pPr>
              <w:jc w:val="center"/>
              <w:rPr>
                <w:ins w:id="4256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65D07E2" w14:textId="77777777" w:rsidR="00DF0643" w:rsidRDefault="00DF0643" w:rsidP="006E5161">
            <w:pPr>
              <w:rPr>
                <w:ins w:id="4257" w:author="오윤 권" w:date="2023-06-06T20:12:00Z"/>
                <w:rStyle w:val="ae"/>
                <w:rFonts w:ascii="맑은 고딕" w:hAnsi="맑은 고딕"/>
              </w:rPr>
            </w:pPr>
            <w:ins w:id="4258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A043BC0" w14:textId="77777777" w:rsidR="00DF0643" w:rsidRDefault="00DF0643" w:rsidP="006E5161">
            <w:pPr>
              <w:rPr>
                <w:ins w:id="4259" w:author="오윤 권" w:date="2023-06-06T20:12:00Z"/>
                <w:rStyle w:val="ae"/>
                <w:rFonts w:ascii="맑은 고딕" w:hAnsi="맑은 고딕"/>
              </w:rPr>
            </w:pPr>
            <w:ins w:id="4260" w:author="오윤 권" w:date="2023-06-06T20:12:00Z">
              <w:r>
                <w:rPr>
                  <w:rFonts w:ascii="맑은 고딕" w:hAnsi="맑은 고딕"/>
                </w:rPr>
                <w:t>사용자의 작업 정보와 개인정보를 가지고 온다.</w:t>
              </w:r>
            </w:ins>
          </w:p>
        </w:tc>
      </w:tr>
      <w:tr w:rsidR="00DF0643" w:rsidRPr="00B0767A" w14:paraId="5D323CFD" w14:textId="77777777" w:rsidTr="006E5161">
        <w:trPr>
          <w:ins w:id="426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5005398" w14:textId="77777777" w:rsidR="00DF0643" w:rsidRDefault="00DF0643" w:rsidP="006E5161">
            <w:pPr>
              <w:jc w:val="center"/>
              <w:rPr>
                <w:ins w:id="4262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893BEEB" w14:textId="77777777" w:rsidR="00DF0643" w:rsidRDefault="00DF0643" w:rsidP="006E5161">
            <w:pPr>
              <w:rPr>
                <w:ins w:id="4263" w:author="오윤 권" w:date="2023-06-06T20:12:00Z"/>
                <w:rStyle w:val="ae"/>
                <w:rFonts w:ascii="맑은 고딕" w:hAnsi="맑은 고딕"/>
              </w:rPr>
            </w:pPr>
            <w:ins w:id="4264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71008E7" w14:textId="77777777" w:rsidR="00DF0643" w:rsidRDefault="00DF0643" w:rsidP="006E5161">
            <w:pPr>
              <w:rPr>
                <w:ins w:id="4265" w:author="오윤 권" w:date="2023-06-06T20:12:00Z"/>
                <w:rStyle w:val="ae"/>
                <w:rFonts w:ascii="맑은 고딕" w:hAnsi="맑은 고딕"/>
              </w:rPr>
            </w:pPr>
            <w:ins w:id="4266" w:author="오윤 권" w:date="2023-06-06T20:12:00Z">
              <w:r>
                <w:rPr>
                  <w:rFonts w:ascii="맑은 고딕" w:hAnsi="맑은 고딕"/>
                </w:rPr>
                <w:t>사용자의 작업 성향을 분석한다.</w:t>
              </w:r>
            </w:ins>
          </w:p>
        </w:tc>
      </w:tr>
      <w:tr w:rsidR="00DF0643" w:rsidRPr="00B0767A" w14:paraId="00B80EBE" w14:textId="77777777" w:rsidTr="006E5161">
        <w:trPr>
          <w:ins w:id="426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B5AA327" w14:textId="77777777" w:rsidR="00DF0643" w:rsidRDefault="00DF0643" w:rsidP="006E5161">
            <w:pPr>
              <w:jc w:val="center"/>
              <w:rPr>
                <w:ins w:id="4268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F3208EE" w14:textId="77777777" w:rsidR="00DF0643" w:rsidRDefault="00DF0643" w:rsidP="006E5161">
            <w:pPr>
              <w:rPr>
                <w:ins w:id="4269" w:author="오윤 권" w:date="2023-06-06T20:12:00Z"/>
                <w:rStyle w:val="ae"/>
                <w:rFonts w:ascii="맑은 고딕" w:hAnsi="맑은 고딕"/>
              </w:rPr>
            </w:pPr>
            <w:ins w:id="4270" w:author="오윤 권" w:date="2023-06-06T20:12:00Z">
              <w:r>
                <w:rPr>
                  <w:rFonts w:ascii="맑은 고딕" w:hAnsi="맑은 고딕"/>
                </w:rPr>
                <w:t>B04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D8D4C62" w14:textId="77777777" w:rsidR="00DF0643" w:rsidRDefault="00DF0643" w:rsidP="006E5161">
            <w:pPr>
              <w:rPr>
                <w:ins w:id="4271" w:author="오윤 권" w:date="2023-06-06T20:12:00Z"/>
                <w:rStyle w:val="ae"/>
                <w:rFonts w:ascii="맑은 고딕" w:hAnsi="맑은 고딕"/>
              </w:rPr>
            </w:pPr>
            <w:ins w:id="4272" w:author="오윤 권" w:date="2023-06-06T20:12:00Z">
              <w:r>
                <w:rPr>
                  <w:rFonts w:ascii="맑은 고딕" w:hAnsi="맑은 고딕"/>
                </w:rPr>
                <w:t>사용자의 작업 성향을 데이터베이스에 저장한다.</w:t>
              </w:r>
            </w:ins>
          </w:p>
        </w:tc>
      </w:tr>
      <w:tr w:rsidR="00DF0643" w:rsidRPr="00B0767A" w14:paraId="75B5AA67" w14:textId="77777777" w:rsidTr="006E5161">
        <w:trPr>
          <w:ins w:id="427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01A38E9" w14:textId="77777777" w:rsidR="00DF0643" w:rsidRDefault="00DF0643" w:rsidP="006E5161">
            <w:pPr>
              <w:jc w:val="center"/>
              <w:rPr>
                <w:ins w:id="4274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060AB9" w14:textId="77777777" w:rsidR="00DF0643" w:rsidRDefault="00DF0643" w:rsidP="006E5161">
            <w:pPr>
              <w:rPr>
                <w:ins w:id="4275" w:author="오윤 권" w:date="2023-06-06T20:12:00Z"/>
                <w:rStyle w:val="ae"/>
                <w:rFonts w:ascii="맑은 고딕" w:hAnsi="맑은 고딕"/>
              </w:rPr>
            </w:pPr>
            <w:ins w:id="4276" w:author="오윤 권" w:date="2023-06-06T20:12:00Z">
              <w:r>
                <w:rPr>
                  <w:rFonts w:ascii="맑은 고딕" w:hAnsi="맑은 고딕"/>
                </w:rPr>
                <w:t>B05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77D65CDE" w14:textId="77777777" w:rsidR="00DF0643" w:rsidRDefault="00DF0643" w:rsidP="006E5161">
            <w:pPr>
              <w:rPr>
                <w:ins w:id="4277" w:author="오윤 권" w:date="2023-06-06T20:12:00Z"/>
                <w:rStyle w:val="ae"/>
                <w:rFonts w:ascii="맑은 고딕" w:hAnsi="맑은 고딕"/>
              </w:rPr>
            </w:pPr>
            <w:ins w:id="4278" w:author="오윤 권" w:date="2023-06-06T20:12:00Z">
              <w:r>
                <w:rPr>
                  <w:rFonts w:ascii="맑은 고딕" w:hAnsi="맑은 고딕"/>
                </w:rPr>
                <w:t>사용자에게 ‘작업 성향 분석이 완료되었습니다.’ 라는 알림을 전송한다.</w:t>
              </w:r>
            </w:ins>
          </w:p>
        </w:tc>
      </w:tr>
      <w:tr w:rsidR="00DF0643" w:rsidRPr="00B0767A" w14:paraId="039BC70A" w14:textId="77777777" w:rsidTr="006E5161">
        <w:trPr>
          <w:ins w:id="427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5573810" w14:textId="77777777" w:rsidR="00DF0643" w:rsidRDefault="00DF0643" w:rsidP="006E5161">
            <w:pPr>
              <w:pStyle w:val="af"/>
              <w:rPr>
                <w:ins w:id="4280" w:author="오윤 권" w:date="2023-06-06T20:12:00Z"/>
                <w:rFonts w:ascii="맑은 고딕" w:eastAsia="맑은 고딕" w:hAnsi="맑은 고딕"/>
              </w:rPr>
            </w:pPr>
            <w:ins w:id="4281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E0EA764" w14:textId="77777777" w:rsidR="00DF0643" w:rsidRDefault="00DF0643" w:rsidP="006E5161">
            <w:pPr>
              <w:pStyle w:val="af"/>
              <w:rPr>
                <w:ins w:id="428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28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338582E" w14:textId="77777777" w:rsidR="00DF0643" w:rsidRDefault="00DF0643" w:rsidP="006E5161">
            <w:pPr>
              <w:pStyle w:val="af"/>
              <w:rPr>
                <w:ins w:id="428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28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사용자의 작업 성향 데이터가 부족한 경우 ‘사용자의 작업 성향 데이터가 부족합니다. 데이터를 생성해주세요.’ 문구를 사용자에게 전송한다.</w:t>
              </w:r>
            </w:ins>
          </w:p>
        </w:tc>
      </w:tr>
      <w:tr w:rsidR="00DF0643" w:rsidRPr="00B0767A" w14:paraId="3B4027FE" w14:textId="77777777" w:rsidTr="006E5161">
        <w:trPr>
          <w:ins w:id="428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A2F7472" w14:textId="77777777" w:rsidR="00DF0643" w:rsidRDefault="00DF0643" w:rsidP="006E5161">
            <w:pPr>
              <w:pStyle w:val="af"/>
              <w:rPr>
                <w:ins w:id="4287" w:author="오윤 권" w:date="2023-06-06T20:12:00Z"/>
                <w:rFonts w:ascii="맑은 고딕" w:eastAsia="맑은 고딕" w:hAnsi="맑은 고딕"/>
              </w:rPr>
            </w:pPr>
            <w:ins w:id="4288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992FA87" w14:textId="77777777" w:rsidR="00DF0643" w:rsidRPr="00E9078A" w:rsidRDefault="00DF0643" w:rsidP="006E5161">
            <w:pPr>
              <w:pStyle w:val="af"/>
              <w:jc w:val="both"/>
              <w:rPr>
                <w:ins w:id="4289" w:author="오윤 권" w:date="2023-06-06T20:12:00Z"/>
                <w:rStyle w:val="ae"/>
                <w:rFonts w:ascii="맑은 고딕" w:eastAsia="맑은 고딕" w:hAnsi="맑은 고딕" w:cs="Times New Roman"/>
                <w:b w:val="0"/>
                <w:bCs/>
                <w:szCs w:val="24"/>
              </w:rPr>
            </w:pPr>
            <w:ins w:id="4290" w:author="오윤 권" w:date="2023-06-06T20:12:00Z">
              <w:r w:rsidRPr="00E9078A">
                <w:rPr>
                  <w:rFonts w:ascii="맑은 고딕" w:hAnsi="맑은 고딕"/>
                  <w:b w:val="0"/>
                  <w:bCs/>
                </w:rPr>
                <w:t>E01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76A1E0F6" w14:textId="77777777" w:rsidR="00DF0643" w:rsidRPr="00E9078A" w:rsidRDefault="00DF0643" w:rsidP="006E5161">
            <w:pPr>
              <w:pStyle w:val="af"/>
              <w:jc w:val="both"/>
              <w:rPr>
                <w:ins w:id="4291" w:author="오윤 권" w:date="2023-06-06T20:12:00Z"/>
                <w:rStyle w:val="ae"/>
                <w:rFonts w:ascii="맑은 고딕" w:eastAsia="맑은 고딕" w:hAnsi="맑은 고딕" w:cs="Times New Roman"/>
                <w:b w:val="0"/>
                <w:bCs/>
                <w:szCs w:val="24"/>
              </w:rPr>
            </w:pPr>
            <w:ins w:id="4292" w:author="오윤 권" w:date="2023-06-06T20:12:00Z">
              <w:r w:rsidRPr="00E9078A">
                <w:rPr>
                  <w:rFonts w:ascii="맑은 고딕" w:hAnsi="맑은 고딕"/>
                  <w:b w:val="0"/>
                  <w:bCs/>
                </w:rPr>
                <w:t>사용자의</w:t>
              </w:r>
              <w:r w:rsidRPr="00E9078A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E9078A">
                <w:rPr>
                  <w:rFonts w:ascii="맑은 고딕" w:hAnsi="맑은 고딕"/>
                  <w:b w:val="0"/>
                  <w:bCs/>
                </w:rPr>
                <w:t>데이터베이스를</w:t>
              </w:r>
              <w:r w:rsidRPr="00E9078A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E9078A">
                <w:rPr>
                  <w:rFonts w:ascii="맑은 고딕" w:hAnsi="맑은 고딕"/>
                  <w:b w:val="0"/>
                  <w:bCs/>
                </w:rPr>
                <w:t>가져오는데</w:t>
              </w:r>
              <w:r w:rsidRPr="00E9078A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E9078A">
                <w:rPr>
                  <w:rFonts w:ascii="맑은 고딕" w:hAnsi="맑은 고딕"/>
                  <w:b w:val="0"/>
                  <w:bCs/>
                </w:rPr>
                <w:t>오류가</w:t>
              </w:r>
              <w:r w:rsidRPr="00E9078A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E9078A">
                <w:rPr>
                  <w:rFonts w:ascii="맑은 고딕" w:hAnsi="맑은 고딕"/>
                  <w:b w:val="0"/>
                  <w:bCs/>
                </w:rPr>
                <w:t>발생하면</w:t>
              </w:r>
              <w:r w:rsidRPr="00E9078A">
                <w:rPr>
                  <w:rFonts w:ascii="맑은 고딕" w:hAnsi="맑은 고딕"/>
                  <w:b w:val="0"/>
                  <w:bCs/>
                </w:rPr>
                <w:t xml:space="preserve"> ‘</w:t>
              </w:r>
              <w:r w:rsidRPr="00E9078A">
                <w:rPr>
                  <w:rFonts w:ascii="맑은 고딕" w:hAnsi="맑은 고딕"/>
                  <w:b w:val="0"/>
                  <w:bCs/>
                </w:rPr>
                <w:t>다시</w:t>
              </w:r>
              <w:r w:rsidRPr="00E9078A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E9078A">
                <w:rPr>
                  <w:rFonts w:ascii="맑은 고딕" w:hAnsi="맑은 고딕"/>
                  <w:b w:val="0"/>
                  <w:bCs/>
                </w:rPr>
                <w:t>시도해주세요</w:t>
              </w:r>
              <w:r w:rsidRPr="00E9078A">
                <w:rPr>
                  <w:rFonts w:ascii="맑은 고딕" w:hAnsi="맑은 고딕"/>
                  <w:b w:val="0"/>
                  <w:bCs/>
                </w:rPr>
                <w:t>.’</w:t>
              </w:r>
              <w:r w:rsidRPr="00E9078A">
                <w:rPr>
                  <w:rFonts w:ascii="맑은 고딕" w:hAnsi="맑은 고딕"/>
                  <w:b w:val="0"/>
                  <w:bCs/>
                </w:rPr>
                <w:t>문구를</w:t>
              </w:r>
              <w:r w:rsidRPr="00E9078A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E9078A">
                <w:rPr>
                  <w:rFonts w:ascii="맑은 고딕" w:hAnsi="맑은 고딕"/>
                  <w:b w:val="0"/>
                  <w:bCs/>
                </w:rPr>
                <w:t>사용자에게</w:t>
              </w:r>
              <w:r w:rsidRPr="00E9078A">
                <w:rPr>
                  <w:rFonts w:ascii="맑은 고딕" w:hAnsi="맑은 고딕"/>
                  <w:b w:val="0"/>
                  <w:bCs/>
                </w:rPr>
                <w:t xml:space="preserve"> </w:t>
              </w:r>
              <w:r w:rsidRPr="00E9078A">
                <w:rPr>
                  <w:rFonts w:ascii="맑은 고딕" w:hAnsi="맑은 고딕"/>
                  <w:b w:val="0"/>
                  <w:bCs/>
                </w:rPr>
                <w:t>전송한다</w:t>
              </w:r>
              <w:r w:rsidRPr="00E9078A">
                <w:rPr>
                  <w:rFonts w:ascii="맑은 고딕" w:hAnsi="맑은 고딕"/>
                  <w:b w:val="0"/>
                  <w:bCs/>
                </w:rPr>
                <w:t>.</w:t>
              </w:r>
            </w:ins>
          </w:p>
        </w:tc>
      </w:tr>
      <w:tr w:rsidR="00DF0643" w:rsidRPr="00B0767A" w14:paraId="122656D4" w14:textId="77777777" w:rsidTr="006E5161">
        <w:trPr>
          <w:ins w:id="4293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74B0109" w14:textId="77777777" w:rsidR="00DF0643" w:rsidRDefault="00DF0643" w:rsidP="006E5161">
            <w:pPr>
              <w:pStyle w:val="af"/>
              <w:rPr>
                <w:ins w:id="4294" w:author="오윤 권" w:date="2023-06-06T20:12:00Z"/>
                <w:rFonts w:ascii="맑은 고딕" w:eastAsia="맑은 고딕" w:hAnsi="맑은 고딕"/>
              </w:rPr>
            </w:pPr>
            <w:ins w:id="4295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03736DDF" w14:textId="77777777" w:rsidR="00DF0643" w:rsidRDefault="00DF0643" w:rsidP="006E5161">
            <w:pPr>
              <w:rPr>
                <w:ins w:id="4296" w:author="오윤 권" w:date="2023-06-06T20:12:00Z"/>
                <w:rStyle w:val="ae"/>
                <w:rFonts w:ascii="맑은 고딕" w:hAnsi="맑은 고딕"/>
              </w:rPr>
            </w:pPr>
            <w:ins w:id="4297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7E4AAEF1" w14:textId="77777777" w:rsidR="00DF0643" w:rsidRDefault="00DF0643" w:rsidP="006E5161">
            <w:pPr>
              <w:rPr>
                <w:ins w:id="4298" w:author="오윤 권" w:date="2023-06-06T20:12:00Z"/>
                <w:rStyle w:val="ae"/>
                <w:rFonts w:ascii="맑은 고딕" w:hAnsi="맑은 고딕"/>
              </w:rPr>
            </w:pPr>
            <w:ins w:id="4299" w:author="오윤 권" w:date="2023-06-06T20:12:00Z">
              <w:r>
                <w:rPr>
                  <w:rFonts w:ascii="맑은 고딕" w:hAnsi="맑은 고딕"/>
                </w:rPr>
                <w:t>B01 → B02 → B03 → B04 → B05</w:t>
              </w:r>
            </w:ins>
          </w:p>
        </w:tc>
      </w:tr>
      <w:tr w:rsidR="00DF0643" w:rsidRPr="00B0767A" w14:paraId="5DB3D464" w14:textId="77777777" w:rsidTr="006E5161">
        <w:trPr>
          <w:ins w:id="430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3DDBF7B" w14:textId="77777777" w:rsidR="00DF0643" w:rsidRDefault="00DF0643" w:rsidP="006E5161">
            <w:pPr>
              <w:pStyle w:val="af"/>
              <w:rPr>
                <w:ins w:id="4301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4D07C1ED" w14:textId="77777777" w:rsidR="00DF0643" w:rsidRDefault="00DF0643" w:rsidP="006E5161">
            <w:pPr>
              <w:rPr>
                <w:ins w:id="4302" w:author="오윤 권" w:date="2023-06-06T20:12:00Z"/>
                <w:rStyle w:val="ae"/>
                <w:rFonts w:ascii="맑은 고딕" w:hAnsi="맑은 고딕"/>
              </w:rPr>
            </w:pPr>
            <w:ins w:id="4303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3DA77EAF" w14:textId="77777777" w:rsidR="00DF0643" w:rsidRDefault="00DF0643" w:rsidP="006E5161">
            <w:pPr>
              <w:rPr>
                <w:ins w:id="4304" w:author="오윤 권" w:date="2023-06-06T20:12:00Z"/>
                <w:rStyle w:val="ae"/>
                <w:rFonts w:ascii="맑은 고딕" w:hAnsi="맑은 고딕"/>
              </w:rPr>
            </w:pPr>
            <w:ins w:id="4305" w:author="오윤 권" w:date="2023-06-06T20:12:00Z">
              <w:r>
                <w:rPr>
                  <w:rFonts w:ascii="맑은 고딕" w:hAnsi="맑은 고딕"/>
                </w:rPr>
                <w:t>B01 → A01 → B01</w:t>
              </w:r>
            </w:ins>
          </w:p>
        </w:tc>
      </w:tr>
      <w:tr w:rsidR="00DF0643" w:rsidRPr="00B0767A" w14:paraId="12CA1684" w14:textId="77777777" w:rsidTr="006E5161">
        <w:trPr>
          <w:ins w:id="430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6E7F1D8" w14:textId="77777777" w:rsidR="00DF0643" w:rsidRDefault="00DF0643" w:rsidP="006E5161">
            <w:pPr>
              <w:pStyle w:val="af"/>
              <w:rPr>
                <w:ins w:id="4307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B35CC6E" w14:textId="77777777" w:rsidR="00DF0643" w:rsidRDefault="00DF0643" w:rsidP="006E5161">
            <w:pPr>
              <w:rPr>
                <w:ins w:id="4308" w:author="오윤 권" w:date="2023-06-06T20:12:00Z"/>
                <w:rStyle w:val="ae"/>
                <w:rFonts w:ascii="맑은 고딕" w:hAnsi="맑은 고딕"/>
              </w:rPr>
            </w:pPr>
            <w:ins w:id="4309" w:author="오윤 권" w:date="2023-06-06T20:12:00Z">
              <w:r>
                <w:rPr>
                  <w:rFonts w:ascii="맑은 고딕" w:hAnsi="맑은 고딕"/>
                </w:rPr>
                <w:t>SN003</w:t>
              </w:r>
            </w:ins>
          </w:p>
        </w:tc>
        <w:tc>
          <w:tcPr>
            <w:tcW w:w="6042" w:type="dxa"/>
            <w:vAlign w:val="center"/>
          </w:tcPr>
          <w:p w14:paraId="79F04D15" w14:textId="77777777" w:rsidR="00DF0643" w:rsidRDefault="00DF0643" w:rsidP="006E5161">
            <w:pPr>
              <w:rPr>
                <w:ins w:id="4310" w:author="오윤 권" w:date="2023-06-06T20:12:00Z"/>
                <w:rStyle w:val="ae"/>
                <w:rFonts w:ascii="맑은 고딕" w:hAnsi="맑은 고딕"/>
              </w:rPr>
            </w:pPr>
            <w:ins w:id="4311" w:author="오윤 권" w:date="2023-06-06T20:12:00Z">
              <w:r>
                <w:rPr>
                  <w:rFonts w:ascii="맑은 고딕" w:hAnsi="맑은 고딕"/>
                </w:rPr>
                <w:t>B01 → E01</w:t>
              </w:r>
            </w:ins>
          </w:p>
        </w:tc>
      </w:tr>
    </w:tbl>
    <w:p w14:paraId="6DCE9167" w14:textId="77777777" w:rsidR="00DF0643" w:rsidRDefault="00DF0643" w:rsidP="00DF0643">
      <w:pPr>
        <w:rPr>
          <w:ins w:id="4312" w:author="오윤 권" w:date="2023-06-06T20:12:00Z"/>
          <w:rFonts w:ascii="맑은 고딕" w:hAnsi="맑은 고딕"/>
        </w:rPr>
      </w:pPr>
    </w:p>
    <w:p w14:paraId="28AD1940" w14:textId="77777777" w:rsidR="00DF0643" w:rsidRDefault="00DF0643" w:rsidP="00DF0643">
      <w:pPr>
        <w:rPr>
          <w:ins w:id="4313" w:author="오윤 권" w:date="2023-06-06T20:12:00Z"/>
          <w:rFonts w:ascii="맑은 고딕" w:hAnsi="맑은 고딕"/>
        </w:rPr>
      </w:pPr>
    </w:p>
    <w:p w14:paraId="13AE7768" w14:textId="77777777" w:rsidR="00DF0643" w:rsidRPr="00E9078A" w:rsidRDefault="00DF0643" w:rsidP="00DF0643">
      <w:pPr>
        <w:rPr>
          <w:ins w:id="4314" w:author="오윤 권" w:date="2023-06-06T20:12:00Z"/>
          <w:rFonts w:ascii="맑은 고딕" w:hAnsi="맑은 고딕"/>
          <w:sz w:val="24"/>
        </w:rPr>
      </w:pPr>
    </w:p>
    <w:p w14:paraId="27278B6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15" w:author="오윤 권" w:date="2023-06-06T20:12:00Z"/>
          <w:rStyle w:val="ae"/>
          <w:rFonts w:ascii="맑은 고딕" w:hAnsi="맑은 고딕"/>
          <w:b/>
          <w:sz w:val="24"/>
        </w:rPr>
      </w:pPr>
    </w:p>
    <w:p w14:paraId="331ABD5D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16" w:author="오윤 권" w:date="2023-06-06T20:12:00Z"/>
          <w:rStyle w:val="ae"/>
          <w:rFonts w:ascii="맑은 고딕" w:hAnsi="맑은 고딕"/>
          <w:b/>
          <w:sz w:val="24"/>
        </w:rPr>
      </w:pPr>
    </w:p>
    <w:p w14:paraId="75A2399A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17" w:author="오윤 권" w:date="2023-06-06T20:17:00Z"/>
          <w:rStyle w:val="ae"/>
          <w:rFonts w:ascii="맑은 고딕" w:hAnsi="맑은 고딕"/>
          <w:b/>
          <w:sz w:val="24"/>
        </w:rPr>
      </w:pPr>
    </w:p>
    <w:p w14:paraId="78F5BE3B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18" w:author="오윤 권" w:date="2023-06-06T20:17:00Z"/>
          <w:rStyle w:val="ae"/>
          <w:b/>
          <w:sz w:val="24"/>
        </w:rPr>
      </w:pPr>
    </w:p>
    <w:p w14:paraId="5449A6B7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19" w:author="오윤 권" w:date="2023-06-06T20:17:00Z"/>
          <w:rStyle w:val="ae"/>
          <w:b/>
          <w:sz w:val="24"/>
        </w:rPr>
      </w:pPr>
    </w:p>
    <w:p w14:paraId="5AD8FB73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20" w:author="오윤 권" w:date="2023-06-06T20:18:00Z"/>
          <w:rStyle w:val="ae"/>
          <w:b/>
          <w:sz w:val="24"/>
        </w:rPr>
      </w:pPr>
    </w:p>
    <w:p w14:paraId="6EEA064E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21" w:author="오윤 권" w:date="2023-06-06T20:18:00Z"/>
          <w:rStyle w:val="ae"/>
          <w:b/>
          <w:sz w:val="24"/>
        </w:rPr>
      </w:pPr>
    </w:p>
    <w:p w14:paraId="0C33BCAE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22" w:author="오윤 권" w:date="2023-06-06T20:18:00Z"/>
          <w:rStyle w:val="ae"/>
          <w:b/>
          <w:sz w:val="24"/>
        </w:rPr>
      </w:pPr>
    </w:p>
    <w:p w14:paraId="23DF6A4F" w14:textId="218BD33E" w:rsidR="00DF0643" w:rsidRPr="00E9078A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323" w:author="오윤 권" w:date="2023-06-06T20:12:00Z"/>
          <w:rFonts w:ascii="맑은 고딕" w:hAnsi="맑은 고딕" w:cs="돋움"/>
          <w:b/>
          <w:sz w:val="24"/>
        </w:rPr>
      </w:pPr>
      <w:ins w:id="4324" w:author="오윤 권" w:date="2023-06-06T20:12:00Z">
        <w:r w:rsidRPr="00E9078A">
          <w:rPr>
            <w:rStyle w:val="ae"/>
            <w:rFonts w:ascii="맑은 고딕" w:hAnsi="맑은 고딕"/>
            <w:b/>
            <w:sz w:val="24"/>
          </w:rPr>
          <w:t xml:space="preserve">UC023: </w:t>
        </w:r>
        <w:r w:rsidRPr="00E9078A">
          <w:rPr>
            <w:rFonts w:ascii="맑은 고딕" w:hAnsi="맑은 고딕" w:cs="돋움" w:hint="eastAsia"/>
            <w:b/>
            <w:sz w:val="24"/>
          </w:rPr>
          <w:t>작업 기록을 분석한다</w:t>
        </w:r>
        <w:r w:rsidRPr="00E9078A">
          <w:rPr>
            <w:rFonts w:ascii="맑은 고딕" w:hAnsi="맑은 고딕" w:cs="돋움"/>
            <w:b/>
            <w:sz w:val="24"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26E0B238" w14:textId="77777777" w:rsidTr="006E5161">
        <w:trPr>
          <w:ins w:id="432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CFE2427" w14:textId="77777777" w:rsidR="00DF0643" w:rsidRDefault="00DF0643" w:rsidP="006E5161">
            <w:pPr>
              <w:pStyle w:val="af"/>
              <w:rPr>
                <w:ins w:id="4326" w:author="오윤 권" w:date="2023-06-06T20:12:00Z"/>
                <w:rFonts w:ascii="맑은 고딕" w:eastAsia="맑은 고딕" w:hAnsi="맑은 고딕"/>
              </w:rPr>
            </w:pPr>
            <w:ins w:id="4327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4CBDC2A3" w14:textId="77777777" w:rsidR="00DF0643" w:rsidRDefault="00DF0643" w:rsidP="006E5161">
            <w:pPr>
              <w:rPr>
                <w:ins w:id="4328" w:author="오윤 권" w:date="2023-06-06T20:12:00Z"/>
                <w:rStyle w:val="ae"/>
                <w:rFonts w:ascii="맑은 고딕" w:hAnsi="맑은 고딕"/>
              </w:rPr>
            </w:pPr>
            <w:ins w:id="4329" w:author="오윤 권" w:date="2023-06-06T20:12:00Z">
              <w:r>
                <w:rPr>
                  <w:rFonts w:ascii="맑은 고딕" w:hAnsi="맑은 고딕"/>
                </w:rPr>
                <w:t>회원의 작업완료기간 및 완료시간을 비교하고 분석하여 회원에 작업 스타일을 파악한다.</w:t>
              </w:r>
            </w:ins>
          </w:p>
        </w:tc>
      </w:tr>
      <w:tr w:rsidR="00DF0643" w:rsidRPr="00B0767A" w14:paraId="68E7E8B9" w14:textId="77777777" w:rsidTr="006E5161">
        <w:trPr>
          <w:ins w:id="433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521E15E" w14:textId="77777777" w:rsidR="00DF0643" w:rsidRDefault="00DF0643" w:rsidP="006E5161">
            <w:pPr>
              <w:pStyle w:val="af"/>
              <w:rPr>
                <w:ins w:id="4331" w:author="오윤 권" w:date="2023-06-06T20:12:00Z"/>
                <w:rFonts w:ascii="맑은 고딕" w:eastAsia="맑은 고딕" w:hAnsi="맑은 고딕"/>
              </w:rPr>
            </w:pPr>
            <w:ins w:id="4332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FCF9084" w14:textId="77777777" w:rsidR="00DF0643" w:rsidRDefault="00DF0643" w:rsidP="006E5161">
            <w:pPr>
              <w:rPr>
                <w:ins w:id="4333" w:author="오윤 권" w:date="2023-06-06T20:12:00Z"/>
                <w:rStyle w:val="ae"/>
                <w:rFonts w:ascii="맑은 고딕" w:hAnsi="맑은 고딕"/>
              </w:rPr>
            </w:pPr>
            <w:ins w:id="4334" w:author="오윤 권" w:date="2023-06-06T20:12:00Z">
              <w:r>
                <w:rPr>
                  <w:rFonts w:ascii="맑은 고딕" w:hAnsi="맑은 고딕"/>
                </w:rPr>
                <w:t>관리자</w:t>
              </w:r>
            </w:ins>
          </w:p>
        </w:tc>
      </w:tr>
      <w:tr w:rsidR="00DF0643" w:rsidRPr="00B0767A" w14:paraId="56DAA407" w14:textId="77777777" w:rsidTr="006E5161">
        <w:trPr>
          <w:ins w:id="433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3D7FA12" w14:textId="77777777" w:rsidR="00DF0643" w:rsidRDefault="00DF0643" w:rsidP="006E5161">
            <w:pPr>
              <w:pStyle w:val="af"/>
              <w:rPr>
                <w:ins w:id="4336" w:author="오윤 권" w:date="2023-06-06T20:12:00Z"/>
                <w:rFonts w:ascii="맑은 고딕" w:eastAsia="맑은 고딕" w:hAnsi="맑은 고딕"/>
              </w:rPr>
            </w:pPr>
            <w:ins w:id="4337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2FA1377E" w14:textId="77777777" w:rsidR="00DF0643" w:rsidRDefault="00DF0643" w:rsidP="006E5161">
            <w:pPr>
              <w:rPr>
                <w:ins w:id="4338" w:author="오윤 권" w:date="2023-06-06T20:12:00Z"/>
                <w:rStyle w:val="ae"/>
                <w:rFonts w:ascii="맑은 고딕" w:hAnsi="맑은 고딕"/>
              </w:rPr>
            </w:pPr>
            <w:ins w:id="4339" w:author="오윤 권" w:date="2023-06-06T20:12:00Z">
              <w:r>
                <w:rPr>
                  <w:rFonts w:ascii="맑은 고딕" w:hAnsi="맑은 고딕"/>
                </w:rPr>
                <w:t>관리자 로그인을 한 상태여야 한다.</w:t>
              </w:r>
            </w:ins>
          </w:p>
        </w:tc>
      </w:tr>
      <w:tr w:rsidR="00DF0643" w:rsidRPr="00B0767A" w14:paraId="1496C262" w14:textId="77777777" w:rsidTr="006E5161">
        <w:trPr>
          <w:ins w:id="434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CD396C8" w14:textId="77777777" w:rsidR="00DF0643" w:rsidRDefault="00DF0643" w:rsidP="006E5161">
            <w:pPr>
              <w:pStyle w:val="af"/>
              <w:rPr>
                <w:ins w:id="4341" w:author="오윤 권" w:date="2023-06-06T20:12:00Z"/>
                <w:rFonts w:ascii="맑은 고딕" w:eastAsia="맑은 고딕" w:hAnsi="맑은 고딕"/>
              </w:rPr>
            </w:pPr>
            <w:ins w:id="4342" w:author="오윤 권" w:date="2023-06-06T20:12:00Z">
              <w:r>
                <w:rPr>
                  <w:rFonts w:ascii="맑은 고딕" w:eastAsia="맑은 고딕" w:hAnsi="맑은 고딕" w:hint="eastAsia"/>
                </w:rPr>
                <w:lastRenderedPageBreak/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7C4C4241" w14:textId="77777777" w:rsidR="00DF0643" w:rsidRDefault="00DF0643" w:rsidP="006E5161">
            <w:pPr>
              <w:rPr>
                <w:ins w:id="4343" w:author="오윤 권" w:date="2023-06-06T20:12:00Z"/>
                <w:rStyle w:val="ae"/>
                <w:rFonts w:ascii="맑은 고딕" w:hAnsi="맑은 고딕"/>
              </w:rPr>
            </w:pPr>
            <w:ins w:id="4344" w:author="오윤 권" w:date="2023-06-06T20:12:00Z">
              <w:r>
                <w:rPr>
                  <w:rFonts w:ascii="맑은 고딕" w:hAnsi="맑은 고딕"/>
                </w:rPr>
                <w:t>회원의 작업기록을 분석하여 알린다.</w:t>
              </w:r>
            </w:ins>
          </w:p>
        </w:tc>
      </w:tr>
      <w:tr w:rsidR="00DF0643" w:rsidRPr="00B0767A" w14:paraId="3491D619" w14:textId="77777777" w:rsidTr="006E5161">
        <w:trPr>
          <w:ins w:id="4345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6ABEC5C" w14:textId="77777777" w:rsidR="00DF0643" w:rsidRDefault="00DF0643" w:rsidP="006E5161">
            <w:pPr>
              <w:pStyle w:val="af"/>
              <w:rPr>
                <w:ins w:id="4346" w:author="오윤 권" w:date="2023-06-06T20:12:00Z"/>
                <w:rFonts w:ascii="맑은 고딕" w:eastAsia="맑은 고딕" w:hAnsi="맑은 고딕"/>
              </w:rPr>
            </w:pPr>
            <w:ins w:id="4347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3C977F8E" w14:textId="77777777" w:rsidR="00DF0643" w:rsidRDefault="00DF0643" w:rsidP="006E5161">
            <w:pPr>
              <w:pStyle w:val="af"/>
              <w:rPr>
                <w:ins w:id="434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349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B05476D" w14:textId="77777777" w:rsidR="00DF0643" w:rsidRDefault="00DF0643" w:rsidP="006E5161">
            <w:pPr>
              <w:pStyle w:val="af"/>
              <w:jc w:val="both"/>
              <w:rPr>
                <w:ins w:id="435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35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사용자의 작업정보를 가져온다.</w:t>
              </w:r>
            </w:ins>
          </w:p>
        </w:tc>
      </w:tr>
      <w:tr w:rsidR="00DF0643" w:rsidRPr="00B0767A" w14:paraId="3E8CCE2D" w14:textId="77777777" w:rsidTr="006E5161">
        <w:trPr>
          <w:ins w:id="435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9CF4B15" w14:textId="77777777" w:rsidR="00DF0643" w:rsidRDefault="00DF0643" w:rsidP="006E5161">
            <w:pPr>
              <w:jc w:val="center"/>
              <w:rPr>
                <w:ins w:id="4353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08041D8" w14:textId="77777777" w:rsidR="00DF0643" w:rsidRDefault="00DF0643" w:rsidP="006E5161">
            <w:pPr>
              <w:rPr>
                <w:ins w:id="4354" w:author="오윤 권" w:date="2023-06-06T20:12:00Z"/>
                <w:rStyle w:val="ae"/>
                <w:rFonts w:ascii="맑은 고딕" w:hAnsi="맑은 고딕"/>
              </w:rPr>
            </w:pPr>
            <w:ins w:id="4355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36AAD72" w14:textId="77777777" w:rsidR="00DF0643" w:rsidRDefault="00DF0643" w:rsidP="006E5161">
            <w:pPr>
              <w:rPr>
                <w:ins w:id="4356" w:author="오윤 권" w:date="2023-06-06T20:12:00Z"/>
                <w:rStyle w:val="ae"/>
                <w:rFonts w:ascii="맑은 고딕" w:hAnsi="맑은 고딕"/>
              </w:rPr>
            </w:pPr>
            <w:ins w:id="4357" w:author="오윤 권" w:date="2023-06-06T20:12:00Z">
              <w:r>
                <w:rPr>
                  <w:rFonts w:ascii="맑은 고딕" w:hAnsi="맑은 고딕"/>
                </w:rPr>
                <w:t>작업분석 버튼을 선택한다.</w:t>
              </w:r>
            </w:ins>
          </w:p>
        </w:tc>
      </w:tr>
      <w:tr w:rsidR="00DF0643" w:rsidRPr="00B0767A" w14:paraId="1AB457F1" w14:textId="77777777" w:rsidTr="006E5161">
        <w:trPr>
          <w:ins w:id="435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ACE5888" w14:textId="77777777" w:rsidR="00DF0643" w:rsidRDefault="00DF0643" w:rsidP="006E5161">
            <w:pPr>
              <w:jc w:val="center"/>
              <w:rPr>
                <w:ins w:id="4359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9273E7D" w14:textId="77777777" w:rsidR="00DF0643" w:rsidRDefault="00DF0643" w:rsidP="006E5161">
            <w:pPr>
              <w:rPr>
                <w:ins w:id="4360" w:author="오윤 권" w:date="2023-06-06T20:12:00Z"/>
                <w:rFonts w:ascii="맑은 고딕" w:hAnsi="맑은 고딕"/>
              </w:rPr>
            </w:pPr>
            <w:ins w:id="4361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194F62A" w14:textId="77777777" w:rsidR="00DF0643" w:rsidRDefault="00DF0643" w:rsidP="006E5161">
            <w:pPr>
              <w:rPr>
                <w:ins w:id="4362" w:author="오윤 권" w:date="2023-06-06T20:12:00Z"/>
                <w:rFonts w:ascii="맑은 고딕" w:hAnsi="맑은 고딕"/>
              </w:rPr>
            </w:pPr>
            <w:ins w:id="4363" w:author="오윤 권" w:date="2023-06-06T20:12:00Z">
              <w:r>
                <w:rPr>
                  <w:rFonts w:ascii="맑은 고딕" w:hAnsi="맑은 고딕"/>
                </w:rPr>
                <w:t>화면은 ‘사용자의 작업기록을 저장하시겠습니까?’ 문구를 출력한다.</w:t>
              </w:r>
            </w:ins>
          </w:p>
        </w:tc>
      </w:tr>
      <w:tr w:rsidR="00DF0643" w:rsidRPr="00B0767A" w14:paraId="6C2DD090" w14:textId="77777777" w:rsidTr="006E5161">
        <w:trPr>
          <w:ins w:id="436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39E7240" w14:textId="77777777" w:rsidR="00DF0643" w:rsidRDefault="00DF0643" w:rsidP="006E5161">
            <w:pPr>
              <w:jc w:val="center"/>
              <w:rPr>
                <w:ins w:id="4365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091AF7B" w14:textId="77777777" w:rsidR="00DF0643" w:rsidRDefault="00DF0643" w:rsidP="006E5161">
            <w:pPr>
              <w:rPr>
                <w:ins w:id="4366" w:author="오윤 권" w:date="2023-06-06T20:12:00Z"/>
                <w:rFonts w:ascii="맑은 고딕" w:hAnsi="맑은 고딕"/>
              </w:rPr>
            </w:pPr>
            <w:ins w:id="4367" w:author="오윤 권" w:date="2023-06-06T20:12:00Z">
              <w:r>
                <w:rPr>
                  <w:rFonts w:ascii="맑은 고딕" w:hAnsi="맑은 고딕"/>
                </w:rPr>
                <w:t>B04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005DE4C" w14:textId="77777777" w:rsidR="00DF0643" w:rsidRDefault="00DF0643" w:rsidP="006E5161">
            <w:pPr>
              <w:rPr>
                <w:ins w:id="4368" w:author="오윤 권" w:date="2023-06-06T20:12:00Z"/>
                <w:rFonts w:ascii="맑은 고딕" w:hAnsi="맑은 고딕"/>
              </w:rPr>
            </w:pPr>
            <w:ins w:id="4369" w:author="오윤 권" w:date="2023-06-06T20:12:00Z">
              <w:r>
                <w:rPr>
                  <w:rFonts w:ascii="맑은 고딕" w:hAnsi="맑은 고딕"/>
                </w:rPr>
                <w:t>사용자의 작업 기록을 데이터베이스에 저장한다.</w:t>
              </w:r>
            </w:ins>
          </w:p>
        </w:tc>
      </w:tr>
      <w:tr w:rsidR="00DF0643" w:rsidRPr="00B0767A" w14:paraId="2E671761" w14:textId="77777777" w:rsidTr="006E5161">
        <w:trPr>
          <w:ins w:id="4370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4A7250A" w14:textId="77777777" w:rsidR="00DF0643" w:rsidRDefault="00DF0643" w:rsidP="006E5161">
            <w:pPr>
              <w:pStyle w:val="af"/>
              <w:rPr>
                <w:ins w:id="4371" w:author="오윤 권" w:date="2023-06-06T20:12:00Z"/>
                <w:rFonts w:ascii="맑은 고딕" w:eastAsia="맑은 고딕" w:hAnsi="맑은 고딕"/>
              </w:rPr>
            </w:pPr>
            <w:ins w:id="4372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B44CCE0" w14:textId="77777777" w:rsidR="00DF0643" w:rsidRDefault="00DF0643" w:rsidP="006E5161">
            <w:pPr>
              <w:pStyle w:val="af"/>
              <w:rPr>
                <w:ins w:id="437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374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974517D" w14:textId="77777777" w:rsidR="00DF0643" w:rsidRDefault="00DF0643" w:rsidP="006E5161">
            <w:pPr>
              <w:pStyle w:val="af"/>
              <w:rPr>
                <w:ins w:id="437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37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‘아니오’를 선택한 경우 작업기록은 저장되지 않으며 B02로 돌아간다.</w:t>
              </w:r>
            </w:ins>
          </w:p>
        </w:tc>
      </w:tr>
      <w:tr w:rsidR="00DF0643" w:rsidRPr="00B0767A" w14:paraId="29822302" w14:textId="77777777" w:rsidTr="006E5161">
        <w:trPr>
          <w:ins w:id="437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3F8BE74" w14:textId="77777777" w:rsidR="00DF0643" w:rsidRDefault="00DF0643" w:rsidP="006E5161">
            <w:pPr>
              <w:pStyle w:val="af"/>
              <w:rPr>
                <w:ins w:id="4378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8AF364B" w14:textId="77777777" w:rsidR="00DF0643" w:rsidRDefault="00DF0643" w:rsidP="006E5161">
            <w:pPr>
              <w:rPr>
                <w:ins w:id="4379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34C2A008" w14:textId="77777777" w:rsidR="00DF0643" w:rsidRDefault="00DF0643" w:rsidP="006E5161">
            <w:pPr>
              <w:rPr>
                <w:ins w:id="4380" w:author="오윤 권" w:date="2023-06-06T20:12:00Z"/>
                <w:rStyle w:val="ae"/>
                <w:rFonts w:ascii="맑은 고딕" w:hAnsi="맑은 고딕"/>
              </w:rPr>
            </w:pPr>
            <w:ins w:id="4381" w:author="오윤 권" w:date="2023-06-06T20:12:00Z">
              <w:r>
                <w:rPr>
                  <w:rFonts w:ascii="맑은 고딕" w:hAnsi="맑은 고딕"/>
                </w:rPr>
                <w:t>.</w:t>
              </w:r>
            </w:ins>
          </w:p>
        </w:tc>
      </w:tr>
      <w:tr w:rsidR="00DF0643" w:rsidRPr="00B0767A" w14:paraId="654E5D29" w14:textId="77777777" w:rsidTr="006E5161">
        <w:trPr>
          <w:ins w:id="438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085BDE0" w14:textId="77777777" w:rsidR="00DF0643" w:rsidRDefault="00DF0643" w:rsidP="006E5161">
            <w:pPr>
              <w:pStyle w:val="af"/>
              <w:rPr>
                <w:ins w:id="4383" w:author="오윤 권" w:date="2023-06-06T20:12:00Z"/>
                <w:rFonts w:ascii="맑은 고딕" w:eastAsia="맑은 고딕" w:hAnsi="맑은 고딕"/>
              </w:rPr>
            </w:pPr>
            <w:ins w:id="4384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25D1EC0E" w14:textId="77777777" w:rsidR="00DF0643" w:rsidRDefault="00DF0643" w:rsidP="006E5161">
            <w:pPr>
              <w:rPr>
                <w:ins w:id="4385" w:author="오윤 권" w:date="2023-06-06T20:12:00Z"/>
                <w:rStyle w:val="ae"/>
                <w:rFonts w:ascii="맑은 고딕" w:hAnsi="맑은 고딕"/>
              </w:rPr>
            </w:pPr>
            <w:ins w:id="4386" w:author="오윤 권" w:date="2023-06-06T20:12:00Z">
              <w:r>
                <w:t>SN001</w:t>
              </w:r>
            </w:ins>
          </w:p>
        </w:tc>
        <w:tc>
          <w:tcPr>
            <w:tcW w:w="6042" w:type="dxa"/>
            <w:vAlign w:val="center"/>
          </w:tcPr>
          <w:p w14:paraId="015998FA" w14:textId="77777777" w:rsidR="00DF0643" w:rsidRDefault="00DF0643" w:rsidP="006E5161">
            <w:pPr>
              <w:rPr>
                <w:ins w:id="4387" w:author="오윤 권" w:date="2023-06-06T20:12:00Z"/>
                <w:rStyle w:val="ae"/>
                <w:rFonts w:ascii="맑은 고딕" w:hAnsi="맑은 고딕"/>
              </w:rPr>
            </w:pPr>
            <w:ins w:id="4388" w:author="오윤 권" w:date="2023-06-06T20:12:00Z">
              <w:r>
                <w:t xml:space="preserve">B01 </w:t>
              </w:r>
              <w:r>
                <w:t>→</w:t>
              </w:r>
              <w:r>
                <w:t xml:space="preserve"> B02 </w:t>
              </w:r>
            </w:ins>
          </w:p>
        </w:tc>
      </w:tr>
      <w:tr w:rsidR="00DF0643" w:rsidRPr="00B0767A" w14:paraId="478E002F" w14:textId="77777777" w:rsidTr="006E5161">
        <w:trPr>
          <w:ins w:id="438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A58E825" w14:textId="77777777" w:rsidR="00DF0643" w:rsidRDefault="00DF0643" w:rsidP="006E5161">
            <w:pPr>
              <w:pStyle w:val="af"/>
              <w:rPr>
                <w:ins w:id="4390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FCE8C8A" w14:textId="77777777" w:rsidR="00DF0643" w:rsidRDefault="00DF0643" w:rsidP="006E5161">
            <w:pPr>
              <w:rPr>
                <w:ins w:id="4391" w:author="오윤 권" w:date="2023-06-06T20:12:00Z"/>
                <w:rStyle w:val="ae"/>
                <w:rFonts w:ascii="맑은 고딕" w:hAnsi="맑은 고딕"/>
              </w:rPr>
            </w:pPr>
            <w:ins w:id="4392" w:author="오윤 권" w:date="2023-06-06T20:12:00Z">
              <w:r>
                <w:t>SN002</w:t>
              </w:r>
            </w:ins>
          </w:p>
        </w:tc>
        <w:tc>
          <w:tcPr>
            <w:tcW w:w="6042" w:type="dxa"/>
            <w:vAlign w:val="center"/>
          </w:tcPr>
          <w:p w14:paraId="01F24D59" w14:textId="77777777" w:rsidR="00DF0643" w:rsidRDefault="00DF0643" w:rsidP="006E5161">
            <w:pPr>
              <w:rPr>
                <w:ins w:id="4393" w:author="오윤 권" w:date="2023-06-06T20:12:00Z"/>
                <w:rStyle w:val="ae"/>
                <w:rFonts w:ascii="맑은 고딕" w:hAnsi="맑은 고딕"/>
              </w:rPr>
            </w:pPr>
            <w:ins w:id="4394" w:author="오윤 권" w:date="2023-06-06T20:12:00Z">
              <w:r>
                <w:t xml:space="preserve">B01 </w:t>
              </w:r>
              <w:r>
                <w:t>→</w:t>
              </w:r>
              <w:r>
                <w:t xml:space="preserve"> B02 </w:t>
              </w:r>
              <w:r>
                <w:t>→</w:t>
              </w:r>
              <w:r>
                <w:t xml:space="preserve"> A02-1 </w:t>
              </w:r>
              <w:r>
                <w:t>→</w:t>
              </w:r>
              <w:r>
                <w:t xml:space="preserve"> B02</w:t>
              </w:r>
            </w:ins>
          </w:p>
        </w:tc>
      </w:tr>
      <w:tr w:rsidR="00DF0643" w:rsidRPr="00B0767A" w14:paraId="2E396D37" w14:textId="77777777" w:rsidTr="006E5161">
        <w:trPr>
          <w:ins w:id="439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DA9F567" w14:textId="77777777" w:rsidR="00DF0643" w:rsidRDefault="00DF0643" w:rsidP="006E5161">
            <w:pPr>
              <w:pStyle w:val="af"/>
              <w:rPr>
                <w:ins w:id="4396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6C38313B" w14:textId="77777777" w:rsidR="00DF0643" w:rsidRDefault="00DF0643" w:rsidP="006E5161">
            <w:pPr>
              <w:rPr>
                <w:ins w:id="4397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vAlign w:val="center"/>
          </w:tcPr>
          <w:p w14:paraId="42C582D8" w14:textId="77777777" w:rsidR="00DF0643" w:rsidRDefault="00DF0643" w:rsidP="006E5161">
            <w:pPr>
              <w:rPr>
                <w:ins w:id="4398" w:author="오윤 권" w:date="2023-06-06T20:12:00Z"/>
                <w:rStyle w:val="ae"/>
                <w:rFonts w:ascii="맑은 고딕" w:hAnsi="맑은 고딕"/>
              </w:rPr>
            </w:pPr>
          </w:p>
        </w:tc>
      </w:tr>
    </w:tbl>
    <w:p w14:paraId="6C1F9B2A" w14:textId="77777777" w:rsidR="00DF0643" w:rsidRDefault="00DF0643" w:rsidP="00DF0643">
      <w:pPr>
        <w:rPr>
          <w:ins w:id="4399" w:author="오윤 권" w:date="2023-06-06T20:12:00Z"/>
          <w:rFonts w:ascii="맑은 고딕" w:hAnsi="맑은 고딕"/>
        </w:rPr>
      </w:pPr>
    </w:p>
    <w:p w14:paraId="13907F57" w14:textId="77777777" w:rsidR="00DF0643" w:rsidRPr="00E9078A" w:rsidRDefault="00DF0643" w:rsidP="00DF0643">
      <w:pPr>
        <w:rPr>
          <w:ins w:id="4400" w:author="오윤 권" w:date="2023-06-06T20:12:00Z"/>
          <w:rFonts w:ascii="맑은 고딕" w:hAnsi="맑은 고딕"/>
          <w:b/>
          <w:sz w:val="24"/>
        </w:rPr>
      </w:pPr>
    </w:p>
    <w:p w14:paraId="5984A14D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1" w:author="오윤 권" w:date="2023-06-06T20:18:00Z"/>
          <w:rStyle w:val="ae"/>
          <w:rFonts w:ascii="맑은 고딕" w:hAnsi="맑은 고딕"/>
          <w:b/>
          <w:sz w:val="24"/>
        </w:rPr>
      </w:pPr>
    </w:p>
    <w:p w14:paraId="65FB4EBF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2" w:author="오윤 권" w:date="2023-06-06T20:18:00Z"/>
          <w:rStyle w:val="ae"/>
          <w:b/>
          <w:sz w:val="24"/>
        </w:rPr>
      </w:pPr>
    </w:p>
    <w:p w14:paraId="7383365F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3" w:author="오윤 권" w:date="2023-06-06T20:18:00Z"/>
          <w:rStyle w:val="ae"/>
          <w:b/>
          <w:sz w:val="24"/>
        </w:rPr>
      </w:pPr>
    </w:p>
    <w:p w14:paraId="561E1B2A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4" w:author="오윤 권" w:date="2023-06-06T20:18:00Z"/>
          <w:rStyle w:val="ae"/>
          <w:b/>
          <w:sz w:val="24"/>
        </w:rPr>
      </w:pPr>
    </w:p>
    <w:p w14:paraId="4420DFBF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5" w:author="오윤 권" w:date="2023-06-06T20:18:00Z"/>
          <w:rStyle w:val="ae"/>
          <w:b/>
          <w:sz w:val="24"/>
        </w:rPr>
      </w:pPr>
    </w:p>
    <w:p w14:paraId="453DE6DA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6" w:author="오윤 권" w:date="2023-06-06T20:18:00Z"/>
          <w:rStyle w:val="ae"/>
          <w:b/>
          <w:sz w:val="24"/>
        </w:rPr>
      </w:pPr>
    </w:p>
    <w:p w14:paraId="2D93D3EE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7" w:author="오윤 권" w:date="2023-06-06T20:18:00Z"/>
          <w:rStyle w:val="ae"/>
          <w:b/>
          <w:sz w:val="24"/>
        </w:rPr>
      </w:pPr>
    </w:p>
    <w:p w14:paraId="059B780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8" w:author="오윤 권" w:date="2023-06-06T20:18:00Z"/>
          <w:rStyle w:val="ae"/>
          <w:b/>
          <w:sz w:val="24"/>
        </w:rPr>
      </w:pPr>
    </w:p>
    <w:p w14:paraId="0FDC1E14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09" w:author="오윤 권" w:date="2023-06-06T20:18:00Z"/>
          <w:rStyle w:val="ae"/>
          <w:b/>
          <w:sz w:val="24"/>
        </w:rPr>
      </w:pPr>
    </w:p>
    <w:p w14:paraId="1EF74388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10" w:author="오윤 권" w:date="2023-06-06T20:18:00Z"/>
          <w:rStyle w:val="ae"/>
          <w:b/>
          <w:sz w:val="24"/>
        </w:rPr>
      </w:pPr>
    </w:p>
    <w:p w14:paraId="3958282E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11" w:author="오윤 권" w:date="2023-06-06T20:18:00Z"/>
          <w:rStyle w:val="ae"/>
          <w:b/>
          <w:sz w:val="24"/>
        </w:rPr>
      </w:pPr>
    </w:p>
    <w:p w14:paraId="506FE15B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12" w:author="오윤 권" w:date="2023-06-06T20:18:00Z"/>
          <w:rStyle w:val="ae"/>
          <w:b/>
          <w:sz w:val="24"/>
        </w:rPr>
      </w:pPr>
    </w:p>
    <w:p w14:paraId="3C5CE393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13" w:author="오윤 권" w:date="2023-06-06T20:18:00Z"/>
          <w:rStyle w:val="ae"/>
          <w:b/>
          <w:sz w:val="24"/>
        </w:rPr>
      </w:pPr>
    </w:p>
    <w:p w14:paraId="2971E16E" w14:textId="075AAAF3" w:rsidR="00DF0643" w:rsidRPr="00E9078A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14" w:author="오윤 권" w:date="2023-06-06T20:12:00Z"/>
          <w:rFonts w:ascii="맑은 고딕" w:hAnsi="맑은 고딕" w:cs="돋움"/>
          <w:b/>
          <w:sz w:val="24"/>
        </w:rPr>
      </w:pPr>
      <w:ins w:id="4415" w:author="오윤 권" w:date="2023-06-06T20:12:00Z">
        <w:r w:rsidRPr="00E9078A">
          <w:rPr>
            <w:rStyle w:val="ae"/>
            <w:rFonts w:ascii="맑은 고딕" w:hAnsi="맑은 고딕"/>
            <w:b/>
            <w:sz w:val="24"/>
          </w:rPr>
          <w:t xml:space="preserve">UC024: </w:t>
        </w:r>
        <w:r w:rsidRPr="00E9078A">
          <w:rPr>
            <w:rStyle w:val="ae"/>
            <w:rFonts w:ascii="맑은 고딕" w:hAnsi="맑은 고딕" w:hint="eastAsia"/>
            <w:b/>
            <w:sz w:val="24"/>
          </w:rPr>
          <w:t>친구를 추가한다.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0523A7AA" w14:textId="77777777" w:rsidTr="006E5161">
        <w:trPr>
          <w:ins w:id="441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0E214FA" w14:textId="77777777" w:rsidR="00DF0643" w:rsidRDefault="00DF0643" w:rsidP="006E5161">
            <w:pPr>
              <w:pStyle w:val="af"/>
              <w:ind w:left="1" w:hanging="3"/>
              <w:rPr>
                <w:ins w:id="4417" w:author="오윤 권" w:date="2023-06-06T20:12:00Z"/>
                <w:rFonts w:ascii="맑은 고딕" w:eastAsia="맑은 고딕" w:hAnsi="맑은 고딕"/>
              </w:rPr>
            </w:pPr>
            <w:ins w:id="4418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4C4B7065" w14:textId="77777777" w:rsidR="00DF0643" w:rsidRDefault="00DF0643" w:rsidP="006E5161">
            <w:pPr>
              <w:ind w:hanging="2"/>
              <w:rPr>
                <w:ins w:id="4419" w:author="오윤 권" w:date="2023-06-06T20:12:00Z"/>
                <w:rStyle w:val="ae"/>
                <w:rFonts w:ascii="맑은 고딕" w:hAnsi="맑은 고딕"/>
              </w:rPr>
            </w:pPr>
            <w:ins w:id="4420" w:author="오윤 권" w:date="2023-06-06T20:12:00Z">
              <w:r>
                <w:rPr>
                  <w:rFonts w:ascii="맑은 고딕" w:hAnsi="맑은 고딕"/>
                </w:rPr>
                <w:t>다른 사용자와 공동으로 작업하</w:t>
              </w:r>
              <w:r>
                <w:rPr>
                  <w:rFonts w:ascii="맑은 고딕" w:hAnsi="맑은 고딕" w:hint="eastAsia"/>
                </w:rPr>
                <w:t>고 친구의 작업에 댓글을 쓰는 기능을 수행하기 위해</w:t>
              </w:r>
              <w:r>
                <w:rPr>
                  <w:rFonts w:ascii="맑은 고딕" w:hAnsi="맑은 고딕"/>
                </w:rPr>
                <w:t xml:space="preserve"> </w:t>
              </w:r>
              <w:r>
                <w:rPr>
                  <w:rFonts w:ascii="맑은 고딕" w:hAnsi="맑은 고딕" w:hint="eastAsia"/>
                </w:rPr>
                <w:t>친구를</w:t>
              </w:r>
              <w:r>
                <w:rPr>
                  <w:rFonts w:ascii="맑은 고딕" w:hAnsi="맑은 고딕"/>
                </w:rPr>
                <w:t xml:space="preserve"> </w:t>
              </w:r>
              <w:r>
                <w:rPr>
                  <w:rFonts w:ascii="맑은 고딕" w:hAnsi="맑은 고딕" w:hint="eastAsia"/>
                </w:rPr>
                <w:t>추가한</w:t>
              </w:r>
              <w:r>
                <w:rPr>
                  <w:rFonts w:ascii="맑은 고딕" w:hAnsi="맑은 고딕"/>
                </w:rPr>
                <w:t>다.</w:t>
              </w:r>
            </w:ins>
          </w:p>
        </w:tc>
      </w:tr>
      <w:tr w:rsidR="00DF0643" w:rsidRPr="00B0767A" w14:paraId="0C617D14" w14:textId="77777777" w:rsidTr="006E5161">
        <w:trPr>
          <w:ins w:id="442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3E3D77C" w14:textId="77777777" w:rsidR="00DF0643" w:rsidRDefault="00DF0643" w:rsidP="006E5161">
            <w:pPr>
              <w:pStyle w:val="af"/>
              <w:ind w:left="1" w:hanging="3"/>
              <w:rPr>
                <w:ins w:id="4422" w:author="오윤 권" w:date="2023-06-06T20:12:00Z"/>
                <w:rFonts w:ascii="맑은 고딕" w:eastAsia="맑은 고딕" w:hAnsi="맑은 고딕"/>
              </w:rPr>
            </w:pPr>
            <w:ins w:id="4423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16CE88C4" w14:textId="77777777" w:rsidR="00DF0643" w:rsidRDefault="00DF0643" w:rsidP="006E5161">
            <w:pPr>
              <w:ind w:hanging="2"/>
              <w:rPr>
                <w:ins w:id="4424" w:author="오윤 권" w:date="2023-06-06T20:12:00Z"/>
                <w:rStyle w:val="ae"/>
                <w:rFonts w:ascii="맑은 고딕" w:hAnsi="맑은 고딕"/>
              </w:rPr>
            </w:pPr>
            <w:ins w:id="4425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6AE0977C" w14:textId="77777777" w:rsidTr="006E5161">
        <w:trPr>
          <w:ins w:id="442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30832BF" w14:textId="77777777" w:rsidR="00DF0643" w:rsidRDefault="00DF0643" w:rsidP="006E5161">
            <w:pPr>
              <w:pStyle w:val="af"/>
              <w:ind w:left="1" w:hanging="3"/>
              <w:rPr>
                <w:ins w:id="4427" w:author="오윤 권" w:date="2023-06-06T20:12:00Z"/>
                <w:rFonts w:ascii="맑은 고딕" w:eastAsia="맑은 고딕" w:hAnsi="맑은 고딕"/>
              </w:rPr>
            </w:pPr>
            <w:ins w:id="4428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3C8F91FE" w14:textId="77777777" w:rsidR="00DF0643" w:rsidRDefault="00DF0643" w:rsidP="006E5161">
            <w:pPr>
              <w:ind w:hanging="2"/>
              <w:rPr>
                <w:ins w:id="4429" w:author="오윤 권" w:date="2023-06-06T20:12:00Z"/>
                <w:rStyle w:val="ae"/>
                <w:rFonts w:ascii="맑은 고딕" w:hAnsi="맑은 고딕"/>
              </w:rPr>
            </w:pPr>
            <w:ins w:id="4430" w:author="오윤 권" w:date="2023-06-06T20:12:00Z">
              <w:r>
                <w:rPr>
                  <w:rFonts w:ascii="맑은 고딕" w:hAnsi="맑은 고딕"/>
                </w:rPr>
                <w:t>로그인이 되어 있어야 한다.</w:t>
              </w:r>
            </w:ins>
          </w:p>
        </w:tc>
      </w:tr>
      <w:tr w:rsidR="00DF0643" w:rsidRPr="00B0767A" w14:paraId="5C06480D" w14:textId="77777777" w:rsidTr="006E5161">
        <w:trPr>
          <w:ins w:id="443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520648F" w14:textId="77777777" w:rsidR="00DF0643" w:rsidRDefault="00DF0643" w:rsidP="006E5161">
            <w:pPr>
              <w:pStyle w:val="af"/>
              <w:ind w:left="1" w:hanging="3"/>
              <w:rPr>
                <w:ins w:id="4432" w:author="오윤 권" w:date="2023-06-06T20:12:00Z"/>
                <w:rFonts w:ascii="맑은 고딕" w:eastAsia="맑은 고딕" w:hAnsi="맑은 고딕"/>
              </w:rPr>
            </w:pPr>
            <w:ins w:id="4433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6BEAD2D" w14:textId="77777777" w:rsidR="00DF0643" w:rsidRDefault="00DF0643" w:rsidP="006E5161">
            <w:pPr>
              <w:ind w:hanging="2"/>
              <w:rPr>
                <w:ins w:id="4434" w:author="오윤 권" w:date="2023-06-06T20:12:00Z"/>
                <w:rStyle w:val="ae"/>
                <w:rFonts w:ascii="맑은 고딕" w:hAnsi="맑은 고딕"/>
              </w:rPr>
            </w:pPr>
            <w:ins w:id="4435" w:author="오윤 권" w:date="2023-06-06T20:12:00Z">
              <w:r>
                <w:rPr>
                  <w:rFonts w:ascii="맑은 고딕" w:hAnsi="맑은 고딕" w:hint="eastAsia"/>
                </w:rPr>
                <w:t xml:space="preserve">친구추가 </w:t>
              </w:r>
              <w:r>
                <w:rPr>
                  <w:rFonts w:ascii="맑은 고딕" w:hAnsi="맑은 고딕"/>
                </w:rPr>
                <w:t xml:space="preserve">된 다른 사용자의 작업을 확인하거나 공동으로 작업을 할 수 </w:t>
              </w:r>
              <w:r>
                <w:rPr>
                  <w:rFonts w:ascii="맑은 고딕" w:hAnsi="맑은 고딕"/>
                </w:rPr>
                <w:lastRenderedPageBreak/>
                <w:t>있고 댓글을 작성할 수 있다.</w:t>
              </w:r>
            </w:ins>
          </w:p>
        </w:tc>
      </w:tr>
      <w:tr w:rsidR="00DF0643" w:rsidRPr="00B0767A" w14:paraId="6033294E" w14:textId="77777777" w:rsidTr="006E5161">
        <w:trPr>
          <w:ins w:id="4436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806F71B" w14:textId="77777777" w:rsidR="00DF0643" w:rsidRDefault="00DF0643" w:rsidP="006E5161">
            <w:pPr>
              <w:pStyle w:val="af"/>
              <w:ind w:left="1" w:hanging="3"/>
              <w:rPr>
                <w:ins w:id="4437" w:author="오윤 권" w:date="2023-06-06T20:12:00Z"/>
                <w:rFonts w:ascii="맑은 고딕" w:eastAsia="맑은 고딕" w:hAnsi="맑은 고딕"/>
              </w:rPr>
            </w:pPr>
            <w:ins w:id="4438" w:author="오윤 권" w:date="2023-06-06T20:12:00Z">
              <w:r>
                <w:rPr>
                  <w:rFonts w:ascii="맑은 고딕" w:eastAsia="맑은 고딕" w:hAnsi="맑은 고딕" w:hint="eastAsia"/>
                </w:rPr>
                <w:lastRenderedPageBreak/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3E42C596" w14:textId="77777777" w:rsidR="00DF0643" w:rsidRDefault="00DF0643" w:rsidP="006E5161">
            <w:pPr>
              <w:pStyle w:val="af"/>
              <w:ind w:left="1" w:hanging="3"/>
              <w:rPr>
                <w:ins w:id="443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44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2A2F239" w14:textId="77777777" w:rsidR="00DF0643" w:rsidRDefault="00DF0643" w:rsidP="006E5161">
            <w:pPr>
              <w:pStyle w:val="af"/>
              <w:ind w:left="1" w:hanging="3"/>
              <w:jc w:val="both"/>
              <w:rPr>
                <w:ins w:id="444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442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사용자는 다른 사용자에게 </w:t>
              </w:r>
              <w:r>
                <w:rPr>
                  <w:rFonts w:ascii="맑은 고딕" w:eastAsia="맑은 고딕" w:hAnsi="맑은 고딕" w:hint="eastAsia"/>
                  <w:b w:val="0"/>
                </w:rPr>
                <w:t>친구추가</w:t>
              </w:r>
              <w:r>
                <w:rPr>
                  <w:rFonts w:ascii="맑은 고딕" w:eastAsia="맑은 고딕" w:hAnsi="맑은 고딕"/>
                  <w:b w:val="0"/>
                </w:rPr>
                <w:t xml:space="preserve"> 요청을 한다 </w:t>
              </w:r>
            </w:ins>
          </w:p>
        </w:tc>
      </w:tr>
      <w:tr w:rsidR="00DF0643" w:rsidRPr="00B0767A" w14:paraId="280FA4AE" w14:textId="77777777" w:rsidTr="006E5161">
        <w:trPr>
          <w:ins w:id="444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5C482CF" w14:textId="77777777" w:rsidR="00DF0643" w:rsidRDefault="00DF0643" w:rsidP="006E5161">
            <w:pPr>
              <w:ind w:hanging="2"/>
              <w:jc w:val="center"/>
              <w:rPr>
                <w:ins w:id="4444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DB0122" w14:textId="77777777" w:rsidR="00DF0643" w:rsidRDefault="00DF0643" w:rsidP="006E5161">
            <w:pPr>
              <w:ind w:hanging="2"/>
              <w:rPr>
                <w:ins w:id="4445" w:author="오윤 권" w:date="2023-06-06T20:12:00Z"/>
                <w:rStyle w:val="ae"/>
                <w:rFonts w:ascii="맑은 고딕" w:hAnsi="맑은 고딕"/>
              </w:rPr>
            </w:pPr>
            <w:ins w:id="4446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2C76F90" w14:textId="77777777" w:rsidR="00DF0643" w:rsidRDefault="00DF0643" w:rsidP="006E5161">
            <w:pPr>
              <w:ind w:hanging="2"/>
              <w:rPr>
                <w:ins w:id="4447" w:author="오윤 권" w:date="2023-06-06T20:12:00Z"/>
                <w:rStyle w:val="ae"/>
                <w:rFonts w:ascii="맑은 고딕" w:hAnsi="맑은 고딕"/>
              </w:rPr>
            </w:pPr>
            <w:ins w:id="4448" w:author="오윤 권" w:date="2023-06-06T20:12:00Z">
              <w:r>
                <w:rPr>
                  <w:rFonts w:ascii="맑은 고딕" w:hAnsi="맑은 고딕"/>
                </w:rPr>
                <w:t xml:space="preserve">시스템은 요청을 받은 사용자에게 </w:t>
              </w:r>
              <w:r>
                <w:rPr>
                  <w:rFonts w:ascii="맑은 고딕" w:hAnsi="맑은 고딕" w:hint="eastAsia"/>
                </w:rPr>
                <w:t>친구추가</w:t>
              </w:r>
              <w:r>
                <w:rPr>
                  <w:rFonts w:ascii="맑은 고딕" w:hAnsi="맑은 고딕"/>
                </w:rPr>
                <w:t xml:space="preserve"> 수락 여부를 요구한다.</w:t>
              </w:r>
            </w:ins>
          </w:p>
        </w:tc>
      </w:tr>
      <w:tr w:rsidR="00DF0643" w:rsidRPr="00B0767A" w14:paraId="358AE031" w14:textId="77777777" w:rsidTr="006E5161">
        <w:trPr>
          <w:ins w:id="444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B2D77FB" w14:textId="77777777" w:rsidR="00DF0643" w:rsidRDefault="00DF0643" w:rsidP="006E5161">
            <w:pPr>
              <w:ind w:hanging="2"/>
              <w:jc w:val="center"/>
              <w:rPr>
                <w:ins w:id="4450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60D10C" w14:textId="77777777" w:rsidR="00DF0643" w:rsidRDefault="00DF0643" w:rsidP="006E5161">
            <w:pPr>
              <w:ind w:hanging="2"/>
              <w:rPr>
                <w:ins w:id="4451" w:author="오윤 권" w:date="2023-06-06T20:12:00Z"/>
                <w:rStyle w:val="ae"/>
                <w:rFonts w:ascii="맑은 고딕" w:hAnsi="맑은 고딕"/>
              </w:rPr>
            </w:pPr>
            <w:ins w:id="4452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F406C64" w14:textId="77777777" w:rsidR="00DF0643" w:rsidRDefault="00DF0643" w:rsidP="006E5161">
            <w:pPr>
              <w:ind w:hanging="2"/>
              <w:rPr>
                <w:ins w:id="4453" w:author="오윤 권" w:date="2023-06-06T20:12:00Z"/>
                <w:rStyle w:val="ae"/>
                <w:rFonts w:ascii="맑은 고딕" w:hAnsi="맑은 고딕"/>
              </w:rPr>
            </w:pPr>
            <w:ins w:id="4454" w:author="오윤 권" w:date="2023-06-06T20:12:00Z">
              <w:r>
                <w:rPr>
                  <w:rFonts w:ascii="맑은 고딕" w:hAnsi="맑은 고딕"/>
                </w:rPr>
                <w:t xml:space="preserve">요청을 받은 사용자가 수락할 경우에 </w:t>
              </w:r>
              <w:r>
                <w:rPr>
                  <w:rFonts w:ascii="맑은 고딕" w:hAnsi="맑은 고딕" w:hint="eastAsia"/>
                </w:rPr>
                <w:t>친구추가된다.</w:t>
              </w:r>
              <w:r>
                <w:rPr>
                  <w:rFonts w:ascii="맑은 고딕" w:hAnsi="맑은 고딕"/>
                </w:rPr>
                <w:t>.</w:t>
              </w:r>
            </w:ins>
          </w:p>
        </w:tc>
      </w:tr>
      <w:tr w:rsidR="00DF0643" w:rsidRPr="00B0767A" w14:paraId="68FC4DAE" w14:textId="77777777" w:rsidTr="006E5161">
        <w:trPr>
          <w:ins w:id="4455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BC7838E" w14:textId="77777777" w:rsidR="00DF0643" w:rsidRDefault="00DF0643" w:rsidP="006E5161">
            <w:pPr>
              <w:pStyle w:val="af"/>
              <w:ind w:left="1" w:hanging="3"/>
              <w:rPr>
                <w:ins w:id="4456" w:author="오윤 권" w:date="2023-06-06T20:12:00Z"/>
                <w:rFonts w:ascii="맑은 고딕" w:eastAsia="맑은 고딕" w:hAnsi="맑은 고딕"/>
              </w:rPr>
            </w:pPr>
            <w:ins w:id="4457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00EAA91" w14:textId="77777777" w:rsidR="00DF0643" w:rsidRDefault="00DF0643" w:rsidP="006E5161">
            <w:pPr>
              <w:pStyle w:val="af"/>
              <w:ind w:left="1" w:hanging="3"/>
              <w:rPr>
                <w:ins w:id="445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459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DB23731" w14:textId="77777777" w:rsidR="00DF0643" w:rsidRDefault="00DF0643" w:rsidP="006E5161">
            <w:pPr>
              <w:pStyle w:val="af"/>
              <w:ind w:left="1" w:hanging="3"/>
              <w:rPr>
                <w:ins w:id="446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46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요청을 받은 사용자가 거절할 경우에 요청한 사용자에게, 요청을 받은 사용자가 거절했다는 메시지를 출력한다.</w:t>
              </w:r>
            </w:ins>
          </w:p>
        </w:tc>
      </w:tr>
      <w:tr w:rsidR="00DF0643" w:rsidRPr="00B0767A" w14:paraId="7DBDBE50" w14:textId="77777777" w:rsidTr="006E5161">
        <w:trPr>
          <w:ins w:id="446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23D0838" w14:textId="77777777" w:rsidR="00DF0643" w:rsidRDefault="00DF0643" w:rsidP="006E5161">
            <w:pPr>
              <w:ind w:hanging="2"/>
              <w:jc w:val="center"/>
              <w:rPr>
                <w:ins w:id="4463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A71176B" w14:textId="77777777" w:rsidR="00DF0643" w:rsidRDefault="00DF0643" w:rsidP="006E5161">
            <w:pPr>
              <w:pStyle w:val="af"/>
              <w:ind w:left="1" w:hanging="3"/>
              <w:rPr>
                <w:ins w:id="446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0F9C643A" w14:textId="77777777" w:rsidR="00DF0643" w:rsidRDefault="00DF0643" w:rsidP="006E5161">
            <w:pPr>
              <w:pStyle w:val="af"/>
              <w:ind w:left="1" w:hanging="3"/>
              <w:rPr>
                <w:ins w:id="446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01A25E2C" w14:textId="77777777" w:rsidTr="006E5161">
        <w:trPr>
          <w:ins w:id="4466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33AFA92" w14:textId="77777777" w:rsidR="00DF0643" w:rsidRDefault="00DF0643" w:rsidP="006E5161">
            <w:pPr>
              <w:pStyle w:val="af"/>
              <w:ind w:left="1" w:hanging="3"/>
              <w:rPr>
                <w:ins w:id="4467" w:author="오윤 권" w:date="2023-06-06T20:12:00Z"/>
                <w:rFonts w:ascii="맑은 고딕" w:eastAsia="맑은 고딕" w:hAnsi="맑은 고딕"/>
              </w:rPr>
            </w:pPr>
            <w:ins w:id="4468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38ABA874" w14:textId="77777777" w:rsidR="00DF0643" w:rsidRDefault="00DF0643" w:rsidP="006E5161">
            <w:pPr>
              <w:pStyle w:val="af"/>
              <w:ind w:left="1" w:hanging="3"/>
              <w:rPr>
                <w:ins w:id="446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47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E01-1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C6A35E5" w14:textId="77777777" w:rsidR="00DF0643" w:rsidRDefault="00DF0643" w:rsidP="006E5161">
            <w:pPr>
              <w:pStyle w:val="af"/>
              <w:ind w:left="1" w:hanging="3"/>
              <w:jc w:val="both"/>
              <w:rPr>
                <w:ins w:id="447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472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요청을 받아야 할 사용자의 정보가 없다면 요청한 사용자에게, 존재하지 않는 사용자라는 메시지를 출력한다.</w:t>
              </w:r>
            </w:ins>
          </w:p>
        </w:tc>
      </w:tr>
      <w:tr w:rsidR="00DF0643" w:rsidRPr="00B0767A" w14:paraId="4BE1E22D" w14:textId="77777777" w:rsidTr="006E5161">
        <w:trPr>
          <w:ins w:id="447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D037881" w14:textId="77777777" w:rsidR="00DF0643" w:rsidRDefault="00DF0643" w:rsidP="006E5161">
            <w:pPr>
              <w:pStyle w:val="af"/>
              <w:ind w:left="1" w:hanging="3"/>
              <w:rPr>
                <w:ins w:id="4474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932C163" w14:textId="77777777" w:rsidR="00DF0643" w:rsidRDefault="00DF0643" w:rsidP="006E5161">
            <w:pPr>
              <w:ind w:hanging="2"/>
              <w:rPr>
                <w:ins w:id="4475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</w:tcPr>
          <w:p w14:paraId="4B31ADB5" w14:textId="77777777" w:rsidR="00DF0643" w:rsidRDefault="00DF0643" w:rsidP="006E5161">
            <w:pPr>
              <w:ind w:hanging="2"/>
              <w:rPr>
                <w:ins w:id="4476" w:author="오윤 권" w:date="2023-06-06T20:12:00Z"/>
                <w:rStyle w:val="ae"/>
                <w:rFonts w:ascii="맑은 고딕" w:hAnsi="맑은 고딕"/>
              </w:rPr>
            </w:pPr>
            <w:ins w:id="4477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..</w:t>
              </w:r>
            </w:ins>
          </w:p>
        </w:tc>
      </w:tr>
      <w:tr w:rsidR="00DF0643" w:rsidRPr="00B0767A" w14:paraId="311B618B" w14:textId="77777777" w:rsidTr="006E5161">
        <w:trPr>
          <w:ins w:id="447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3AEC7FE" w14:textId="77777777" w:rsidR="00DF0643" w:rsidRDefault="00DF0643" w:rsidP="006E5161">
            <w:pPr>
              <w:pStyle w:val="af"/>
              <w:ind w:left="1" w:hanging="3"/>
              <w:rPr>
                <w:ins w:id="4479" w:author="오윤 권" w:date="2023-06-06T20:12:00Z"/>
                <w:rFonts w:ascii="맑은 고딕" w:eastAsia="맑은 고딕" w:hAnsi="맑은 고딕"/>
              </w:rPr>
            </w:pPr>
            <w:ins w:id="4480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533B277A" w14:textId="77777777" w:rsidR="00DF0643" w:rsidRDefault="00DF0643" w:rsidP="006E5161">
            <w:pPr>
              <w:ind w:hanging="2"/>
              <w:rPr>
                <w:ins w:id="4481" w:author="오윤 권" w:date="2023-06-06T20:12:00Z"/>
                <w:rStyle w:val="ae"/>
                <w:rFonts w:ascii="맑은 고딕" w:hAnsi="맑은 고딕"/>
              </w:rPr>
            </w:pPr>
            <w:ins w:id="4482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1F6642BF" w14:textId="77777777" w:rsidR="00DF0643" w:rsidRDefault="00DF0643" w:rsidP="006E5161">
            <w:pPr>
              <w:ind w:hanging="2"/>
              <w:rPr>
                <w:ins w:id="4483" w:author="오윤 권" w:date="2023-06-06T20:12:00Z"/>
                <w:rStyle w:val="ae"/>
                <w:rFonts w:ascii="맑은 고딕" w:hAnsi="맑은 고딕"/>
              </w:rPr>
            </w:pPr>
            <w:ins w:id="4484" w:author="오윤 권" w:date="2023-06-06T20:12:00Z">
              <w:r>
                <w:rPr>
                  <w:rFonts w:ascii="맑은 고딕" w:hAnsi="맑은 고딕"/>
                </w:rPr>
                <w:t xml:space="preserve">B01 → B02 → B03 </w:t>
              </w:r>
            </w:ins>
          </w:p>
        </w:tc>
      </w:tr>
      <w:tr w:rsidR="00DF0643" w:rsidRPr="00B0767A" w14:paraId="1B1342F9" w14:textId="77777777" w:rsidTr="006E5161">
        <w:trPr>
          <w:ins w:id="448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279E844" w14:textId="77777777" w:rsidR="00DF0643" w:rsidRDefault="00DF0643" w:rsidP="006E5161">
            <w:pPr>
              <w:pStyle w:val="af"/>
              <w:ind w:left="1" w:hanging="3"/>
              <w:rPr>
                <w:ins w:id="4486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9D03938" w14:textId="77777777" w:rsidR="00DF0643" w:rsidRDefault="00DF0643" w:rsidP="006E5161">
            <w:pPr>
              <w:ind w:hanging="2"/>
              <w:rPr>
                <w:ins w:id="4487" w:author="오윤 권" w:date="2023-06-06T20:12:00Z"/>
                <w:rStyle w:val="ae"/>
                <w:rFonts w:ascii="맑은 고딕" w:hAnsi="맑은 고딕"/>
              </w:rPr>
            </w:pPr>
            <w:ins w:id="4488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642FDBE1" w14:textId="77777777" w:rsidR="00DF0643" w:rsidRDefault="00DF0643" w:rsidP="006E5161">
            <w:pPr>
              <w:ind w:hanging="2"/>
              <w:rPr>
                <w:ins w:id="4489" w:author="오윤 권" w:date="2023-06-06T20:12:00Z"/>
                <w:rStyle w:val="ae"/>
                <w:rFonts w:ascii="맑은 고딕" w:hAnsi="맑은 고딕"/>
              </w:rPr>
            </w:pPr>
            <w:ins w:id="4490" w:author="오윤 권" w:date="2023-06-06T20:12:00Z">
              <w:r>
                <w:rPr>
                  <w:rFonts w:ascii="맑은 고딕" w:hAnsi="맑은 고딕"/>
                </w:rPr>
                <w:t>B01 → B02 → A02-1</w:t>
              </w:r>
            </w:ins>
          </w:p>
        </w:tc>
      </w:tr>
      <w:tr w:rsidR="00DF0643" w:rsidRPr="00B0767A" w14:paraId="0BEF99E6" w14:textId="77777777" w:rsidTr="006E5161">
        <w:trPr>
          <w:ins w:id="449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CFD0414" w14:textId="77777777" w:rsidR="00DF0643" w:rsidRDefault="00DF0643" w:rsidP="006E5161">
            <w:pPr>
              <w:pStyle w:val="af"/>
              <w:ind w:left="1" w:hanging="3"/>
              <w:rPr>
                <w:ins w:id="4492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219240E5" w14:textId="77777777" w:rsidR="00DF0643" w:rsidRDefault="00DF0643" w:rsidP="006E5161">
            <w:pPr>
              <w:ind w:hanging="2"/>
              <w:rPr>
                <w:ins w:id="4493" w:author="오윤 권" w:date="2023-06-06T20:12:00Z"/>
                <w:rStyle w:val="ae"/>
                <w:rFonts w:ascii="맑은 고딕" w:hAnsi="맑은 고딕"/>
              </w:rPr>
            </w:pPr>
            <w:ins w:id="4494" w:author="오윤 권" w:date="2023-06-06T20:12:00Z">
              <w:r>
                <w:rPr>
                  <w:rFonts w:ascii="맑은 고딕" w:hAnsi="맑은 고딕"/>
                </w:rPr>
                <w:t>SN003</w:t>
              </w:r>
            </w:ins>
          </w:p>
        </w:tc>
        <w:tc>
          <w:tcPr>
            <w:tcW w:w="6042" w:type="dxa"/>
            <w:vAlign w:val="center"/>
          </w:tcPr>
          <w:p w14:paraId="02D04B91" w14:textId="77777777" w:rsidR="00DF0643" w:rsidRDefault="00DF0643" w:rsidP="006E5161">
            <w:pPr>
              <w:ind w:hanging="2"/>
              <w:rPr>
                <w:ins w:id="4495" w:author="오윤 권" w:date="2023-06-06T20:12:00Z"/>
                <w:rStyle w:val="ae"/>
                <w:rFonts w:ascii="맑은 고딕" w:hAnsi="맑은 고딕"/>
              </w:rPr>
            </w:pPr>
            <w:ins w:id="4496" w:author="오윤 권" w:date="2023-06-06T20:12:00Z">
              <w:r>
                <w:rPr>
                  <w:rFonts w:ascii="맑은 고딕" w:hAnsi="맑은 고딕"/>
                </w:rPr>
                <w:t>B01 → E01-1</w:t>
              </w:r>
            </w:ins>
          </w:p>
        </w:tc>
      </w:tr>
    </w:tbl>
    <w:p w14:paraId="01EFC415" w14:textId="77777777" w:rsidR="00DF0643" w:rsidRDefault="00DF0643" w:rsidP="00DF0643">
      <w:pPr>
        <w:ind w:hanging="2"/>
        <w:rPr>
          <w:ins w:id="4497" w:author="오윤 권" w:date="2023-06-06T20:12:00Z"/>
          <w:rFonts w:ascii="맑은 고딕" w:hAnsi="맑은 고딕"/>
        </w:rPr>
      </w:pPr>
    </w:p>
    <w:p w14:paraId="66421496" w14:textId="77777777" w:rsidR="00DF0643" w:rsidRDefault="00DF0643" w:rsidP="00DF0643">
      <w:pPr>
        <w:rPr>
          <w:ins w:id="4498" w:author="오윤 권" w:date="2023-06-06T20:12:00Z"/>
          <w:rFonts w:ascii="맑은 고딕" w:hAnsi="맑은 고딕"/>
        </w:rPr>
      </w:pPr>
    </w:p>
    <w:p w14:paraId="5396E81E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499" w:author="오윤 권" w:date="2023-06-06T20:18:00Z"/>
          <w:rStyle w:val="ae"/>
          <w:rFonts w:ascii="맑은 고딕" w:hAnsi="맑은 고딕"/>
          <w:b/>
          <w:sz w:val="24"/>
        </w:rPr>
      </w:pPr>
    </w:p>
    <w:p w14:paraId="26448498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0" w:author="오윤 권" w:date="2023-06-06T20:18:00Z"/>
          <w:rStyle w:val="ae"/>
          <w:b/>
          <w:sz w:val="24"/>
        </w:rPr>
      </w:pPr>
    </w:p>
    <w:p w14:paraId="599166E3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1" w:author="오윤 권" w:date="2023-06-06T20:18:00Z"/>
          <w:rStyle w:val="ae"/>
          <w:b/>
          <w:sz w:val="24"/>
        </w:rPr>
      </w:pPr>
    </w:p>
    <w:p w14:paraId="347C0A2A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2" w:author="오윤 권" w:date="2023-06-06T20:18:00Z"/>
          <w:rStyle w:val="ae"/>
          <w:b/>
          <w:sz w:val="24"/>
        </w:rPr>
      </w:pPr>
    </w:p>
    <w:p w14:paraId="07C7561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3" w:author="오윤 권" w:date="2023-06-06T20:18:00Z"/>
          <w:rStyle w:val="ae"/>
          <w:b/>
          <w:sz w:val="24"/>
        </w:rPr>
      </w:pPr>
    </w:p>
    <w:p w14:paraId="248B7003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4" w:author="오윤 권" w:date="2023-06-06T20:18:00Z"/>
          <w:rStyle w:val="ae"/>
          <w:b/>
          <w:sz w:val="24"/>
        </w:rPr>
      </w:pPr>
    </w:p>
    <w:p w14:paraId="724FF8A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5" w:author="오윤 권" w:date="2023-06-06T20:18:00Z"/>
          <w:rStyle w:val="ae"/>
          <w:b/>
          <w:sz w:val="24"/>
        </w:rPr>
      </w:pPr>
    </w:p>
    <w:p w14:paraId="4E65231D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6" w:author="오윤 권" w:date="2023-06-06T20:18:00Z"/>
          <w:rStyle w:val="ae"/>
          <w:b/>
          <w:sz w:val="24"/>
        </w:rPr>
      </w:pPr>
    </w:p>
    <w:p w14:paraId="557B68B0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7" w:author="오윤 권" w:date="2023-06-06T20:18:00Z"/>
          <w:rStyle w:val="ae"/>
          <w:b/>
          <w:sz w:val="24"/>
        </w:rPr>
      </w:pPr>
    </w:p>
    <w:p w14:paraId="1E02B028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8" w:author="오윤 권" w:date="2023-06-06T20:18:00Z"/>
          <w:rStyle w:val="ae"/>
          <w:b/>
          <w:sz w:val="24"/>
        </w:rPr>
      </w:pPr>
    </w:p>
    <w:p w14:paraId="116B3354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09" w:author="오윤 권" w:date="2023-06-06T20:18:00Z"/>
          <w:rStyle w:val="ae"/>
          <w:b/>
          <w:sz w:val="24"/>
        </w:rPr>
      </w:pPr>
    </w:p>
    <w:p w14:paraId="101CAD92" w14:textId="6E06AEC2" w:rsidR="00DF0643" w:rsidRPr="00E9078A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10" w:author="오윤 권" w:date="2023-06-06T20:12:00Z"/>
          <w:rFonts w:ascii="맑은 고딕" w:hAnsi="맑은 고딕" w:cs="돋움"/>
          <w:b/>
          <w:sz w:val="24"/>
        </w:rPr>
      </w:pPr>
      <w:ins w:id="4511" w:author="오윤 권" w:date="2023-06-06T20:12:00Z">
        <w:r w:rsidRPr="00E9078A">
          <w:rPr>
            <w:rStyle w:val="ae"/>
            <w:rFonts w:ascii="맑은 고딕" w:hAnsi="맑은 고딕"/>
            <w:b/>
            <w:sz w:val="24"/>
          </w:rPr>
          <w:t xml:space="preserve">UC025: </w:t>
        </w:r>
        <w:r w:rsidRPr="00E9078A">
          <w:rPr>
            <w:rStyle w:val="ae"/>
            <w:rFonts w:ascii="맑은 고딕" w:hAnsi="맑은 고딕" w:hint="eastAsia"/>
            <w:b/>
            <w:sz w:val="24"/>
          </w:rPr>
          <w:t>친구를 삭제한다.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6AA0AE63" w14:textId="77777777" w:rsidTr="006E5161">
        <w:trPr>
          <w:ins w:id="451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73B6CEB" w14:textId="77777777" w:rsidR="00DF0643" w:rsidRDefault="00DF0643" w:rsidP="006E5161">
            <w:pPr>
              <w:pStyle w:val="af"/>
              <w:ind w:left="1" w:hanging="3"/>
              <w:rPr>
                <w:ins w:id="4513" w:author="오윤 권" w:date="2023-06-06T20:12:00Z"/>
                <w:rFonts w:ascii="맑은 고딕" w:eastAsia="맑은 고딕" w:hAnsi="맑은 고딕"/>
              </w:rPr>
            </w:pPr>
            <w:ins w:id="4514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7DCE33A8" w14:textId="77777777" w:rsidR="00DF0643" w:rsidRDefault="00DF0643" w:rsidP="006E5161">
            <w:pPr>
              <w:rPr>
                <w:ins w:id="4515" w:author="오윤 권" w:date="2023-06-06T20:12:00Z"/>
                <w:rStyle w:val="ae"/>
                <w:rFonts w:ascii="맑은 고딕" w:hAnsi="맑은 고딕"/>
              </w:rPr>
            </w:pPr>
            <w:ins w:id="4516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친구목록에</w:t>
              </w:r>
              <w:r>
                <w:rPr>
                  <w:rStyle w:val="ae"/>
                  <w:rFonts w:ascii="맑은 고딕" w:hAnsi="맑은 고딕"/>
                </w:rPr>
                <w:t xml:space="preserve"> </w:t>
              </w:r>
              <w:r>
                <w:rPr>
                  <w:rStyle w:val="ae"/>
                  <w:rFonts w:ascii="맑은 고딕" w:hAnsi="맑은 고딕" w:hint="eastAsia"/>
                </w:rPr>
                <w:t>있는 친구를 삭제한다.</w:t>
              </w:r>
            </w:ins>
          </w:p>
        </w:tc>
      </w:tr>
      <w:tr w:rsidR="00DF0643" w:rsidRPr="00B0767A" w14:paraId="42999AD9" w14:textId="77777777" w:rsidTr="006E5161">
        <w:trPr>
          <w:ins w:id="451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14EFDA2" w14:textId="77777777" w:rsidR="00DF0643" w:rsidRDefault="00DF0643" w:rsidP="006E5161">
            <w:pPr>
              <w:pStyle w:val="af"/>
              <w:ind w:left="1" w:hanging="3"/>
              <w:rPr>
                <w:ins w:id="4518" w:author="오윤 권" w:date="2023-06-06T20:12:00Z"/>
                <w:rFonts w:ascii="맑은 고딕" w:eastAsia="맑은 고딕" w:hAnsi="맑은 고딕"/>
              </w:rPr>
            </w:pPr>
            <w:ins w:id="4519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3E64F862" w14:textId="77777777" w:rsidR="00DF0643" w:rsidRDefault="00DF0643" w:rsidP="006E5161">
            <w:pPr>
              <w:ind w:hanging="2"/>
              <w:rPr>
                <w:ins w:id="4520" w:author="오윤 권" w:date="2023-06-06T20:12:00Z"/>
                <w:rStyle w:val="ae"/>
                <w:rFonts w:ascii="맑은 고딕" w:hAnsi="맑은 고딕"/>
              </w:rPr>
            </w:pPr>
            <w:ins w:id="4521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633518F6" w14:textId="77777777" w:rsidTr="006E5161">
        <w:trPr>
          <w:ins w:id="452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9D6491B" w14:textId="77777777" w:rsidR="00DF0643" w:rsidRDefault="00DF0643" w:rsidP="006E5161">
            <w:pPr>
              <w:pStyle w:val="af"/>
              <w:ind w:left="1" w:hanging="3"/>
              <w:rPr>
                <w:ins w:id="4523" w:author="오윤 권" w:date="2023-06-06T20:12:00Z"/>
                <w:rFonts w:ascii="맑은 고딕" w:eastAsia="맑은 고딕" w:hAnsi="맑은 고딕"/>
              </w:rPr>
            </w:pPr>
            <w:ins w:id="4524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CBF5538" w14:textId="77777777" w:rsidR="00DF0643" w:rsidRDefault="00DF0643" w:rsidP="006E5161">
            <w:pPr>
              <w:rPr>
                <w:ins w:id="4525" w:author="오윤 권" w:date="2023-06-06T20:12:00Z"/>
                <w:rStyle w:val="ae"/>
                <w:rFonts w:ascii="맑은 고딕" w:hAnsi="맑은 고딕"/>
              </w:rPr>
            </w:pPr>
            <w:ins w:id="4526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사용자와 친구인 상태여야 한다.</w:t>
              </w:r>
            </w:ins>
          </w:p>
        </w:tc>
      </w:tr>
      <w:tr w:rsidR="00DF0643" w:rsidRPr="00B0767A" w14:paraId="1C928EB1" w14:textId="77777777" w:rsidTr="006E5161">
        <w:trPr>
          <w:ins w:id="452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70B8A7C" w14:textId="77777777" w:rsidR="00DF0643" w:rsidRDefault="00DF0643" w:rsidP="006E5161">
            <w:pPr>
              <w:pStyle w:val="af"/>
              <w:ind w:left="1" w:hanging="3"/>
              <w:rPr>
                <w:ins w:id="4528" w:author="오윤 권" w:date="2023-06-06T20:12:00Z"/>
                <w:rFonts w:ascii="맑은 고딕" w:eastAsia="맑은 고딕" w:hAnsi="맑은 고딕"/>
              </w:rPr>
            </w:pPr>
            <w:ins w:id="4529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60CC66D9" w14:textId="77777777" w:rsidR="00DF0643" w:rsidRDefault="00DF0643" w:rsidP="006E5161">
            <w:pPr>
              <w:rPr>
                <w:ins w:id="4530" w:author="오윤 권" w:date="2023-06-06T20:12:00Z"/>
                <w:rStyle w:val="ae"/>
                <w:rFonts w:ascii="맑은 고딕" w:hAnsi="맑은 고딕"/>
              </w:rPr>
            </w:pPr>
            <w:ins w:id="4531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친구 삭제가 되고 친구의 작업에 댓글을 쓸 수 없으며 함께 공동작업을 진행 할 수 없다.</w:t>
              </w:r>
            </w:ins>
          </w:p>
        </w:tc>
      </w:tr>
      <w:tr w:rsidR="00DF0643" w:rsidRPr="00B0767A" w14:paraId="2A562CA5" w14:textId="77777777" w:rsidTr="006E5161">
        <w:trPr>
          <w:ins w:id="4532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D78D971" w14:textId="77777777" w:rsidR="00DF0643" w:rsidRDefault="00DF0643" w:rsidP="006E5161">
            <w:pPr>
              <w:pStyle w:val="af"/>
              <w:ind w:left="1" w:hanging="3"/>
              <w:rPr>
                <w:ins w:id="4533" w:author="오윤 권" w:date="2023-06-06T20:12:00Z"/>
                <w:rFonts w:ascii="맑은 고딕" w:eastAsia="맑은 고딕" w:hAnsi="맑은 고딕"/>
              </w:rPr>
            </w:pPr>
            <w:ins w:id="4534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603AA648" w14:textId="77777777" w:rsidR="00DF0643" w:rsidRDefault="00DF0643" w:rsidP="006E5161">
            <w:pPr>
              <w:pStyle w:val="af"/>
              <w:ind w:left="1" w:hanging="3"/>
              <w:rPr>
                <w:ins w:id="453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53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509F704" w14:textId="77777777" w:rsidR="00DF0643" w:rsidRDefault="00DF0643" w:rsidP="006E5161">
            <w:pPr>
              <w:pStyle w:val="af"/>
              <w:ind w:left="1" w:hanging="3"/>
              <w:jc w:val="both"/>
              <w:rPr>
                <w:ins w:id="453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538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사용자가 </w:t>
              </w:r>
              <w:r>
                <w:rPr>
                  <w:rFonts w:ascii="맑은 고딕" w:eastAsia="맑은 고딕" w:hAnsi="맑은 고딕" w:hint="eastAsia"/>
                  <w:b w:val="0"/>
                </w:rPr>
                <w:t>친구삭제</w:t>
              </w:r>
              <w:r>
                <w:rPr>
                  <w:rFonts w:ascii="맑은 고딕" w:eastAsia="맑은 고딕" w:hAnsi="맑은 고딕"/>
                  <w:b w:val="0"/>
                </w:rPr>
                <w:t xml:space="preserve"> 버튼을 클릭한다.</w:t>
              </w:r>
            </w:ins>
          </w:p>
        </w:tc>
      </w:tr>
      <w:tr w:rsidR="00DF0643" w:rsidRPr="00B0767A" w14:paraId="425DC4D0" w14:textId="77777777" w:rsidTr="006E5161">
        <w:trPr>
          <w:ins w:id="453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6FB87C3" w14:textId="77777777" w:rsidR="00DF0643" w:rsidRDefault="00DF0643" w:rsidP="006E5161">
            <w:pPr>
              <w:ind w:hanging="2"/>
              <w:jc w:val="center"/>
              <w:rPr>
                <w:ins w:id="4540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A942B2B" w14:textId="77777777" w:rsidR="00DF0643" w:rsidRDefault="00DF0643" w:rsidP="006E5161">
            <w:pPr>
              <w:ind w:hanging="2"/>
              <w:rPr>
                <w:ins w:id="4541" w:author="오윤 권" w:date="2023-06-06T20:12:00Z"/>
                <w:rStyle w:val="ae"/>
                <w:rFonts w:ascii="맑은 고딕" w:hAnsi="맑은 고딕"/>
              </w:rPr>
            </w:pPr>
            <w:ins w:id="4542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148D69A" w14:textId="77777777" w:rsidR="00DF0643" w:rsidRDefault="00DF0643" w:rsidP="006E5161">
            <w:pPr>
              <w:ind w:hanging="2"/>
              <w:rPr>
                <w:ins w:id="4543" w:author="오윤 권" w:date="2023-06-06T20:12:00Z"/>
                <w:rStyle w:val="ae"/>
                <w:rFonts w:ascii="맑은 고딕" w:hAnsi="맑은 고딕"/>
              </w:rPr>
            </w:pPr>
            <w:ins w:id="4544" w:author="오윤 권" w:date="2023-06-06T20:12:00Z">
              <w:r>
                <w:rPr>
                  <w:rFonts w:ascii="맑은 고딕" w:hAnsi="맑은 고딕"/>
                </w:rPr>
                <w:t>화면에 ‘</w:t>
              </w:r>
              <w:r>
                <w:rPr>
                  <w:rFonts w:ascii="맑은 고딕" w:hAnsi="맑은 고딕" w:hint="eastAsia"/>
                </w:rPr>
                <w:t>친구삭제</w:t>
              </w:r>
              <w:r>
                <w:rPr>
                  <w:rFonts w:ascii="맑은 고딕" w:hAnsi="맑은 고딕"/>
                </w:rPr>
                <w:t xml:space="preserve"> 하시겠습니까?’라는 문구를 출력한다.</w:t>
              </w:r>
            </w:ins>
          </w:p>
        </w:tc>
      </w:tr>
      <w:tr w:rsidR="00DF0643" w:rsidRPr="00B0767A" w14:paraId="5A646A0A" w14:textId="77777777" w:rsidTr="006E5161">
        <w:trPr>
          <w:ins w:id="454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2542480" w14:textId="77777777" w:rsidR="00DF0643" w:rsidRDefault="00DF0643" w:rsidP="006E5161">
            <w:pPr>
              <w:ind w:hanging="2"/>
              <w:jc w:val="center"/>
              <w:rPr>
                <w:ins w:id="4546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108FA2D" w14:textId="77777777" w:rsidR="00DF0643" w:rsidRDefault="00DF0643" w:rsidP="006E5161">
            <w:pPr>
              <w:ind w:hanging="2"/>
              <w:rPr>
                <w:ins w:id="4547" w:author="오윤 권" w:date="2023-06-06T20:12:00Z"/>
                <w:rStyle w:val="ae"/>
                <w:rFonts w:ascii="맑은 고딕" w:hAnsi="맑은 고딕"/>
              </w:rPr>
            </w:pPr>
            <w:ins w:id="4548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0724241" w14:textId="77777777" w:rsidR="00DF0643" w:rsidRDefault="00DF0643" w:rsidP="006E5161">
            <w:pPr>
              <w:ind w:hanging="2"/>
              <w:rPr>
                <w:ins w:id="4549" w:author="오윤 권" w:date="2023-06-06T20:12:00Z"/>
                <w:rStyle w:val="ae"/>
                <w:rFonts w:ascii="맑은 고딕" w:hAnsi="맑은 고딕"/>
              </w:rPr>
            </w:pPr>
            <w:ins w:id="4550" w:author="오윤 권" w:date="2023-06-06T20:12:00Z">
              <w:r>
                <w:rPr>
                  <w:rFonts w:ascii="맑은 고딕" w:hAnsi="맑은 고딕"/>
                </w:rPr>
                <w:t>화면에 ‘예’ ,’아니오’라는 문구를 출력한다.</w:t>
              </w:r>
            </w:ins>
          </w:p>
        </w:tc>
      </w:tr>
      <w:tr w:rsidR="00DF0643" w:rsidRPr="00B0767A" w14:paraId="0CFA3650" w14:textId="77777777" w:rsidTr="006E5161">
        <w:trPr>
          <w:ins w:id="455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944E4D6" w14:textId="77777777" w:rsidR="00DF0643" w:rsidRDefault="00DF0643" w:rsidP="006E5161">
            <w:pPr>
              <w:ind w:hanging="2"/>
              <w:jc w:val="center"/>
              <w:rPr>
                <w:ins w:id="4552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30BD277" w14:textId="77777777" w:rsidR="00DF0643" w:rsidRDefault="00DF0643" w:rsidP="006E5161">
            <w:pPr>
              <w:ind w:hanging="2"/>
              <w:rPr>
                <w:ins w:id="4553" w:author="오윤 권" w:date="2023-06-06T20:12:00Z"/>
                <w:rStyle w:val="ae"/>
                <w:rFonts w:ascii="맑은 고딕" w:hAnsi="맑은 고딕"/>
              </w:rPr>
            </w:pPr>
            <w:ins w:id="4554" w:author="오윤 권" w:date="2023-06-06T20:12:00Z">
              <w:r>
                <w:rPr>
                  <w:rFonts w:ascii="맑은 고딕" w:hAnsi="맑은 고딕"/>
                </w:rPr>
                <w:t>B04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795E836" w14:textId="77777777" w:rsidR="00DF0643" w:rsidRDefault="00DF0643" w:rsidP="006E5161">
            <w:pPr>
              <w:ind w:hanging="2"/>
              <w:rPr>
                <w:ins w:id="4555" w:author="오윤 권" w:date="2023-06-06T20:12:00Z"/>
                <w:rStyle w:val="ae"/>
                <w:rFonts w:ascii="맑은 고딕" w:hAnsi="맑은 고딕"/>
              </w:rPr>
            </w:pPr>
            <w:ins w:id="4556" w:author="오윤 권" w:date="2023-06-06T20:12:00Z">
              <w:r>
                <w:rPr>
                  <w:rFonts w:ascii="맑은 고딕" w:hAnsi="맑은 고딕"/>
                </w:rPr>
                <w:t xml:space="preserve">사용자가 예를 선택하면 </w:t>
              </w:r>
              <w:r>
                <w:rPr>
                  <w:rFonts w:ascii="맑은 고딕" w:hAnsi="맑은 고딕" w:hint="eastAsia"/>
                </w:rPr>
                <w:t xml:space="preserve">친구는 삭제되며 </w:t>
              </w:r>
              <w:r>
                <w:rPr>
                  <w:rFonts w:ascii="맑은 고딕" w:hAnsi="맑은 고딕"/>
                </w:rPr>
                <w:t>B01로 되돌아간다.</w:t>
              </w:r>
            </w:ins>
          </w:p>
        </w:tc>
      </w:tr>
      <w:tr w:rsidR="00DF0643" w:rsidRPr="00B0767A" w14:paraId="307AD497" w14:textId="77777777" w:rsidTr="006E5161">
        <w:trPr>
          <w:ins w:id="455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602549B" w14:textId="77777777" w:rsidR="00DF0643" w:rsidRDefault="00DF0643" w:rsidP="006E5161">
            <w:pPr>
              <w:pStyle w:val="af"/>
              <w:ind w:left="1" w:hanging="3"/>
              <w:rPr>
                <w:ins w:id="4558" w:author="오윤 권" w:date="2023-06-06T20:12:00Z"/>
                <w:rFonts w:ascii="맑은 고딕" w:eastAsia="맑은 고딕" w:hAnsi="맑은 고딕"/>
              </w:rPr>
            </w:pPr>
            <w:ins w:id="4559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274AB54" w14:textId="77777777" w:rsidR="00DF0643" w:rsidRDefault="00DF0643" w:rsidP="006E5161">
            <w:pPr>
              <w:pStyle w:val="af"/>
              <w:ind w:left="1" w:hanging="3"/>
              <w:rPr>
                <w:ins w:id="456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56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0DD9A71" w14:textId="77777777" w:rsidR="00DF0643" w:rsidRDefault="00DF0643" w:rsidP="006E5161">
            <w:pPr>
              <w:pStyle w:val="af"/>
              <w:ind w:left="1" w:hanging="3"/>
              <w:rPr>
                <w:ins w:id="456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56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 아니오를 선택한 경우</w:t>
              </w:r>
              <w:r>
                <w:rPr>
                  <w:rFonts w:ascii="맑은 고딕" w:eastAsia="맑은 고딕" w:hAnsi="맑은 고딕" w:hint="eastAsia"/>
                  <w:b w:val="0"/>
                </w:rPr>
                <w:t xml:space="preserve"> 친구는 삭제되지 않으며 </w:t>
              </w:r>
              <w:r>
                <w:rPr>
                  <w:rFonts w:ascii="맑은 고딕" w:eastAsia="맑은 고딕" w:hAnsi="맑은 고딕"/>
                  <w:b w:val="0"/>
                </w:rPr>
                <w:t>B01</w:t>
              </w:r>
              <w:r>
                <w:rPr>
                  <w:rFonts w:ascii="맑은 고딕" w:eastAsia="맑은 고딕" w:hAnsi="맑은 고딕" w:hint="eastAsia"/>
                  <w:b w:val="0"/>
                </w:rPr>
                <w:t>로 돌아간다.</w:t>
              </w:r>
            </w:ins>
          </w:p>
        </w:tc>
      </w:tr>
      <w:tr w:rsidR="00DF0643" w:rsidRPr="00B0767A" w14:paraId="25B92E68" w14:textId="77777777" w:rsidTr="006E5161">
        <w:trPr>
          <w:ins w:id="456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33A8223" w14:textId="77777777" w:rsidR="00DF0643" w:rsidRDefault="00DF0643" w:rsidP="006E5161">
            <w:pPr>
              <w:pStyle w:val="af"/>
              <w:ind w:left="1" w:hanging="3"/>
              <w:rPr>
                <w:ins w:id="4565" w:author="오윤 권" w:date="2023-06-06T20:12:00Z"/>
                <w:rFonts w:ascii="맑은 고딕" w:eastAsia="맑은 고딕" w:hAnsi="맑은 고딕"/>
              </w:rPr>
            </w:pPr>
            <w:ins w:id="4566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69F7E64" w14:textId="77777777" w:rsidR="00DF0643" w:rsidRDefault="00DF0643" w:rsidP="006E5161">
            <w:pPr>
              <w:pStyle w:val="af"/>
              <w:ind w:left="1" w:hanging="3"/>
              <w:rPr>
                <w:ins w:id="456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4FC0779A" w14:textId="77777777" w:rsidR="00DF0643" w:rsidRDefault="00DF0643" w:rsidP="006E5161">
            <w:pPr>
              <w:pStyle w:val="af"/>
              <w:jc w:val="both"/>
              <w:rPr>
                <w:ins w:id="456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32A69279" w14:textId="77777777" w:rsidTr="006E5161">
        <w:trPr>
          <w:ins w:id="4569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C360EFE" w14:textId="77777777" w:rsidR="00DF0643" w:rsidRDefault="00DF0643" w:rsidP="006E5161">
            <w:pPr>
              <w:pStyle w:val="af"/>
              <w:ind w:left="1" w:hanging="3"/>
              <w:rPr>
                <w:ins w:id="4570" w:author="오윤 권" w:date="2023-06-06T20:12:00Z"/>
                <w:rFonts w:ascii="맑은 고딕" w:eastAsia="맑은 고딕" w:hAnsi="맑은 고딕"/>
              </w:rPr>
            </w:pPr>
            <w:ins w:id="4571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50E9FD7D" w14:textId="77777777" w:rsidR="00DF0643" w:rsidRDefault="00DF0643" w:rsidP="006E5161">
            <w:pPr>
              <w:ind w:hanging="2"/>
              <w:rPr>
                <w:ins w:id="4572" w:author="오윤 권" w:date="2023-06-06T20:12:00Z"/>
                <w:rStyle w:val="ae"/>
                <w:rFonts w:ascii="맑은 고딕" w:hAnsi="맑은 고딕"/>
              </w:rPr>
            </w:pPr>
            <w:ins w:id="4573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3BAE8EBC" w14:textId="77777777" w:rsidR="00DF0643" w:rsidRDefault="00DF0643" w:rsidP="006E5161">
            <w:pPr>
              <w:ind w:hanging="2"/>
              <w:rPr>
                <w:ins w:id="4574" w:author="오윤 권" w:date="2023-06-06T20:12:00Z"/>
                <w:rStyle w:val="ae"/>
                <w:rFonts w:ascii="맑은 고딕" w:hAnsi="맑은 고딕"/>
              </w:rPr>
            </w:pPr>
            <w:ins w:id="4575" w:author="오윤 권" w:date="2023-06-06T20:12:00Z">
              <w:r>
                <w:rPr>
                  <w:rFonts w:ascii="맑은 고딕" w:hAnsi="맑은 고딕"/>
                </w:rPr>
                <w:t xml:space="preserve">B01 → B02 → B03 → B04 </w:t>
              </w:r>
            </w:ins>
          </w:p>
        </w:tc>
      </w:tr>
      <w:tr w:rsidR="00DF0643" w:rsidRPr="00B0767A" w14:paraId="09FF55AD" w14:textId="77777777" w:rsidTr="006E5161">
        <w:trPr>
          <w:ins w:id="457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B4DED12" w14:textId="77777777" w:rsidR="00DF0643" w:rsidRDefault="00DF0643" w:rsidP="006E5161">
            <w:pPr>
              <w:pStyle w:val="af"/>
              <w:ind w:left="1" w:hanging="3"/>
              <w:rPr>
                <w:ins w:id="4577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378C9F76" w14:textId="77777777" w:rsidR="00DF0643" w:rsidRDefault="00DF0643" w:rsidP="006E5161">
            <w:pPr>
              <w:ind w:hanging="2"/>
              <w:rPr>
                <w:ins w:id="4578" w:author="오윤 권" w:date="2023-06-06T20:12:00Z"/>
                <w:rStyle w:val="ae"/>
                <w:rFonts w:ascii="맑은 고딕" w:hAnsi="맑은 고딕"/>
              </w:rPr>
            </w:pPr>
            <w:ins w:id="4579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28CE3621" w14:textId="77777777" w:rsidR="00DF0643" w:rsidRDefault="00DF0643" w:rsidP="006E5161">
            <w:pPr>
              <w:ind w:hanging="2"/>
              <w:rPr>
                <w:ins w:id="4580" w:author="오윤 권" w:date="2023-06-06T20:12:00Z"/>
                <w:rStyle w:val="ae"/>
                <w:rFonts w:ascii="맑은 고딕" w:hAnsi="맑은 고딕"/>
              </w:rPr>
            </w:pPr>
            <w:ins w:id="4581" w:author="오윤 권" w:date="2023-06-06T20:12:00Z">
              <w:r>
                <w:rPr>
                  <w:rFonts w:ascii="맑은 고딕" w:hAnsi="맑은 고딕"/>
                </w:rPr>
                <w:t>B01 → B02 → A02-1</w:t>
              </w:r>
            </w:ins>
          </w:p>
        </w:tc>
      </w:tr>
      <w:tr w:rsidR="00DF0643" w:rsidRPr="00B0767A" w14:paraId="1AEBB298" w14:textId="77777777" w:rsidTr="006E5161">
        <w:trPr>
          <w:ins w:id="458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3867E7A" w14:textId="77777777" w:rsidR="00DF0643" w:rsidRDefault="00DF0643" w:rsidP="006E5161">
            <w:pPr>
              <w:pStyle w:val="af"/>
              <w:ind w:left="1" w:hanging="3"/>
              <w:rPr>
                <w:ins w:id="4583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9AEE3BC" w14:textId="77777777" w:rsidR="00DF0643" w:rsidRDefault="00DF0643" w:rsidP="006E5161">
            <w:pPr>
              <w:rPr>
                <w:ins w:id="4584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vAlign w:val="center"/>
          </w:tcPr>
          <w:p w14:paraId="4563A632" w14:textId="77777777" w:rsidR="00DF0643" w:rsidRDefault="00DF0643" w:rsidP="006E5161">
            <w:pPr>
              <w:rPr>
                <w:ins w:id="4585" w:author="오윤 권" w:date="2023-06-06T20:12:00Z"/>
                <w:rStyle w:val="ae"/>
                <w:rFonts w:ascii="맑은 고딕" w:hAnsi="맑은 고딕"/>
              </w:rPr>
            </w:pPr>
          </w:p>
        </w:tc>
      </w:tr>
    </w:tbl>
    <w:p w14:paraId="5F2F304F" w14:textId="77777777" w:rsidR="00DF0643" w:rsidRDefault="00DF0643" w:rsidP="00DF0643">
      <w:pPr>
        <w:ind w:hanging="2"/>
        <w:rPr>
          <w:ins w:id="4586" w:author="오윤 권" w:date="2023-06-06T20:12:00Z"/>
          <w:rFonts w:ascii="맑은 고딕" w:hAnsi="맑은 고딕"/>
        </w:rPr>
      </w:pPr>
    </w:p>
    <w:p w14:paraId="305D1E4B" w14:textId="77777777" w:rsidR="00DF0643" w:rsidRDefault="00DF0643" w:rsidP="00DF0643">
      <w:pPr>
        <w:ind w:hanging="2"/>
        <w:rPr>
          <w:ins w:id="4587" w:author="오윤 권" w:date="2023-06-06T20:12:00Z"/>
          <w:rFonts w:ascii="맑은 고딕" w:hAnsi="맑은 고딕"/>
        </w:rPr>
      </w:pPr>
    </w:p>
    <w:p w14:paraId="7AB97352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88" w:author="오윤 권" w:date="2023-06-06T20:18:00Z"/>
          <w:rStyle w:val="ae"/>
          <w:rFonts w:ascii="맑은 고딕" w:hAnsi="맑은 고딕"/>
          <w:b/>
          <w:sz w:val="24"/>
        </w:rPr>
      </w:pPr>
    </w:p>
    <w:p w14:paraId="44D2080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89" w:author="오윤 권" w:date="2023-06-06T20:18:00Z"/>
          <w:rStyle w:val="ae"/>
          <w:b/>
          <w:sz w:val="24"/>
        </w:rPr>
      </w:pPr>
    </w:p>
    <w:p w14:paraId="701927FB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0" w:author="오윤 권" w:date="2023-06-06T20:18:00Z"/>
          <w:rStyle w:val="ae"/>
          <w:b/>
          <w:sz w:val="24"/>
        </w:rPr>
      </w:pPr>
    </w:p>
    <w:p w14:paraId="2A04A194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1" w:author="오윤 권" w:date="2023-06-06T20:18:00Z"/>
          <w:rStyle w:val="ae"/>
          <w:b/>
          <w:sz w:val="24"/>
        </w:rPr>
      </w:pPr>
    </w:p>
    <w:p w14:paraId="2FBAB340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2" w:author="오윤 권" w:date="2023-06-06T20:18:00Z"/>
          <w:rStyle w:val="ae"/>
          <w:b/>
          <w:sz w:val="24"/>
        </w:rPr>
      </w:pPr>
    </w:p>
    <w:p w14:paraId="23B23C6B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3" w:author="오윤 권" w:date="2023-06-06T20:18:00Z"/>
          <w:rStyle w:val="ae"/>
          <w:b/>
          <w:sz w:val="24"/>
        </w:rPr>
      </w:pPr>
    </w:p>
    <w:p w14:paraId="1B789B72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4" w:author="오윤 권" w:date="2023-06-06T20:18:00Z"/>
          <w:rStyle w:val="ae"/>
          <w:b/>
          <w:sz w:val="24"/>
        </w:rPr>
      </w:pPr>
    </w:p>
    <w:p w14:paraId="214A3D95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5" w:author="오윤 권" w:date="2023-06-06T20:18:00Z"/>
          <w:rStyle w:val="ae"/>
          <w:b/>
          <w:sz w:val="24"/>
        </w:rPr>
      </w:pPr>
    </w:p>
    <w:p w14:paraId="54AECAC7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6" w:author="오윤 권" w:date="2023-06-06T20:18:00Z"/>
          <w:rStyle w:val="ae"/>
          <w:b/>
          <w:sz w:val="24"/>
        </w:rPr>
      </w:pPr>
    </w:p>
    <w:p w14:paraId="0FF16393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7" w:author="오윤 권" w:date="2023-06-06T20:18:00Z"/>
          <w:rStyle w:val="ae"/>
          <w:b/>
          <w:sz w:val="24"/>
        </w:rPr>
      </w:pPr>
    </w:p>
    <w:p w14:paraId="3810FEE0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8" w:author="오윤 권" w:date="2023-06-06T20:18:00Z"/>
          <w:rStyle w:val="ae"/>
          <w:b/>
          <w:sz w:val="24"/>
        </w:rPr>
      </w:pPr>
    </w:p>
    <w:p w14:paraId="6E7581E5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599" w:author="오윤 권" w:date="2023-06-06T20:18:00Z"/>
          <w:rStyle w:val="ae"/>
          <w:b/>
          <w:sz w:val="24"/>
        </w:rPr>
      </w:pPr>
    </w:p>
    <w:p w14:paraId="3A6A2F18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00" w:author="오윤 권" w:date="2023-06-06T20:18:00Z"/>
          <w:rStyle w:val="ae"/>
          <w:b/>
          <w:sz w:val="24"/>
        </w:rPr>
      </w:pPr>
    </w:p>
    <w:p w14:paraId="34502E2A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01" w:author="오윤 권" w:date="2023-06-06T20:18:00Z"/>
          <w:rStyle w:val="ae"/>
          <w:b/>
          <w:sz w:val="24"/>
        </w:rPr>
      </w:pPr>
    </w:p>
    <w:p w14:paraId="5F1F833E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02" w:author="오윤 권" w:date="2023-06-06T20:18:00Z"/>
          <w:rStyle w:val="ae"/>
          <w:b/>
          <w:sz w:val="24"/>
        </w:rPr>
      </w:pPr>
    </w:p>
    <w:p w14:paraId="0C3A1A16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03" w:author="오윤 권" w:date="2023-06-06T20:18:00Z"/>
          <w:rStyle w:val="ae"/>
          <w:b/>
          <w:sz w:val="24"/>
        </w:rPr>
      </w:pPr>
    </w:p>
    <w:p w14:paraId="7F5FE3AE" w14:textId="3CD32B8A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04" w:author="오윤 권" w:date="2023-06-06T20:12:00Z"/>
          <w:rFonts w:ascii="맑은 고딕" w:hAnsi="맑은 고딕" w:cs="돋움"/>
          <w:szCs w:val="20"/>
        </w:rPr>
      </w:pPr>
      <w:ins w:id="4605" w:author="오윤 권" w:date="2023-06-06T20:12:00Z">
        <w:r w:rsidRPr="00E9078A">
          <w:rPr>
            <w:rStyle w:val="ae"/>
            <w:rFonts w:ascii="맑은 고딕" w:hAnsi="맑은 고딕"/>
            <w:b/>
            <w:sz w:val="24"/>
          </w:rPr>
          <w:t xml:space="preserve">UC026: </w:t>
        </w:r>
        <w:r w:rsidRPr="00E9078A">
          <w:rPr>
            <w:rStyle w:val="ae"/>
            <w:rFonts w:ascii="맑은 고딕" w:hAnsi="맑은 고딕" w:hint="eastAsia"/>
            <w:b/>
            <w:sz w:val="24"/>
          </w:rPr>
          <w:t>부적절한 컨텐츠를 삭제한다</w:t>
        </w:r>
        <w:r>
          <w:rPr>
            <w:rStyle w:val="ae"/>
            <w:rFonts w:ascii="맑은 고딕" w:hAnsi="맑은 고딕" w:hint="eastAsia"/>
            <w:bCs/>
          </w:rPr>
          <w:t>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13DD082A" w14:textId="77777777" w:rsidTr="006E5161">
        <w:trPr>
          <w:ins w:id="460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CAE9282" w14:textId="77777777" w:rsidR="00DF0643" w:rsidRDefault="00DF0643" w:rsidP="006E5161">
            <w:pPr>
              <w:pStyle w:val="af"/>
              <w:ind w:left="1" w:hanging="3"/>
              <w:rPr>
                <w:ins w:id="4607" w:author="오윤 권" w:date="2023-06-06T20:12:00Z"/>
                <w:rFonts w:ascii="맑은 고딕" w:eastAsia="맑은 고딕" w:hAnsi="맑은 고딕"/>
              </w:rPr>
            </w:pPr>
            <w:ins w:id="4608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70374849" w14:textId="77777777" w:rsidR="00DF0643" w:rsidRDefault="00DF0643" w:rsidP="006E5161">
            <w:pPr>
              <w:rPr>
                <w:ins w:id="4609" w:author="오윤 권" w:date="2023-06-06T20:12:00Z"/>
                <w:rStyle w:val="ae"/>
                <w:rFonts w:ascii="맑은 고딕" w:hAnsi="맑은 고딕"/>
              </w:rPr>
            </w:pPr>
            <w:ins w:id="4610" w:author="오윤 권" w:date="2023-06-06T20:12:00Z">
              <w:r>
                <w:rPr>
                  <w:rFonts w:hint="eastAsia"/>
                </w:rPr>
                <w:t>관리자는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사용자의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작업에서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부적절한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내용이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있을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경우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삭제할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있으며</w:t>
              </w:r>
              <w:r>
                <w:rPr>
                  <w:rFonts w:hint="eastAsia"/>
                </w:rPr>
                <w:t>,</w:t>
              </w:r>
              <w:r>
                <w:t xml:space="preserve"> </w:t>
              </w:r>
              <w:r>
                <w:rPr>
                  <w:rFonts w:hint="eastAsia"/>
                </w:rPr>
                <w:t>부적절한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댓글도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삭제한다</w:t>
              </w:r>
              <w:r>
                <w:rPr>
                  <w:rFonts w:hint="eastAsia"/>
                </w:rPr>
                <w:t>.</w:t>
              </w:r>
            </w:ins>
          </w:p>
        </w:tc>
      </w:tr>
      <w:tr w:rsidR="00DF0643" w:rsidRPr="00B0767A" w14:paraId="04F5D630" w14:textId="77777777" w:rsidTr="006E5161">
        <w:trPr>
          <w:ins w:id="461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18EFF9D" w14:textId="77777777" w:rsidR="00DF0643" w:rsidRDefault="00DF0643" w:rsidP="006E5161">
            <w:pPr>
              <w:pStyle w:val="af"/>
              <w:ind w:left="1" w:hanging="3"/>
              <w:rPr>
                <w:ins w:id="4612" w:author="오윤 권" w:date="2023-06-06T20:12:00Z"/>
                <w:rFonts w:ascii="맑은 고딕" w:eastAsia="맑은 고딕" w:hAnsi="맑은 고딕"/>
              </w:rPr>
            </w:pPr>
            <w:ins w:id="4613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5F0E109" w14:textId="77777777" w:rsidR="00DF0643" w:rsidRDefault="00DF0643" w:rsidP="006E5161">
            <w:pPr>
              <w:rPr>
                <w:ins w:id="4614" w:author="오윤 권" w:date="2023-06-06T20:12:00Z"/>
                <w:rStyle w:val="ae"/>
                <w:rFonts w:ascii="맑은 고딕" w:hAnsi="맑은 고딕"/>
              </w:rPr>
            </w:pPr>
            <w:ins w:id="4615" w:author="오윤 권" w:date="2023-06-06T20:12:00Z">
              <w:r>
                <w:rPr>
                  <w:rFonts w:hint="eastAsia"/>
                </w:rPr>
                <w:t>관리자</w:t>
              </w:r>
            </w:ins>
          </w:p>
        </w:tc>
      </w:tr>
      <w:tr w:rsidR="00DF0643" w:rsidRPr="00B0767A" w14:paraId="548065FD" w14:textId="77777777" w:rsidTr="006E5161">
        <w:trPr>
          <w:ins w:id="461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626A097" w14:textId="77777777" w:rsidR="00DF0643" w:rsidRDefault="00DF0643" w:rsidP="006E5161">
            <w:pPr>
              <w:pStyle w:val="af"/>
              <w:ind w:left="1" w:hanging="3"/>
              <w:rPr>
                <w:ins w:id="4617" w:author="오윤 권" w:date="2023-06-06T20:12:00Z"/>
                <w:rFonts w:ascii="맑은 고딕" w:eastAsia="맑은 고딕" w:hAnsi="맑은 고딕"/>
              </w:rPr>
            </w:pPr>
            <w:ins w:id="4618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72EBA0B0" w14:textId="77777777" w:rsidR="00DF0643" w:rsidRDefault="00DF0643" w:rsidP="006E5161">
            <w:pPr>
              <w:ind w:hanging="2"/>
              <w:rPr>
                <w:ins w:id="4619" w:author="오윤 권" w:date="2023-06-06T20:12:00Z"/>
                <w:rStyle w:val="ae"/>
                <w:rFonts w:ascii="맑은 고딕" w:hAnsi="맑은 고딕"/>
              </w:rPr>
            </w:pPr>
            <w:ins w:id="4620" w:author="오윤 권" w:date="2023-06-06T20:12:00Z">
              <w:r>
                <w:rPr>
                  <w:rFonts w:ascii="맑은 고딕" w:hAnsi="맑은 고딕" w:hint="eastAsia"/>
                </w:rPr>
                <w:t xml:space="preserve">관리자 로그인이 </w:t>
              </w:r>
              <w:r>
                <w:rPr>
                  <w:rFonts w:ascii="맑은 고딕" w:hAnsi="맑은 고딕"/>
                </w:rPr>
                <w:t>되어있는 상태여야 한다.</w:t>
              </w:r>
            </w:ins>
          </w:p>
        </w:tc>
      </w:tr>
      <w:tr w:rsidR="00DF0643" w:rsidRPr="00B0767A" w14:paraId="0BFB5953" w14:textId="77777777" w:rsidTr="006E5161">
        <w:trPr>
          <w:ins w:id="462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CD58408" w14:textId="77777777" w:rsidR="00DF0643" w:rsidRDefault="00DF0643" w:rsidP="006E5161">
            <w:pPr>
              <w:pStyle w:val="af"/>
              <w:ind w:left="1" w:hanging="3"/>
              <w:rPr>
                <w:ins w:id="4622" w:author="오윤 권" w:date="2023-06-06T20:12:00Z"/>
                <w:rFonts w:ascii="맑은 고딕" w:eastAsia="맑은 고딕" w:hAnsi="맑은 고딕"/>
              </w:rPr>
            </w:pPr>
            <w:ins w:id="4623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637210B" w14:textId="77777777" w:rsidR="00DF0643" w:rsidRDefault="00DF0643" w:rsidP="006E5161">
            <w:pPr>
              <w:rPr>
                <w:ins w:id="4624" w:author="오윤 권" w:date="2023-06-06T20:12:00Z"/>
                <w:rStyle w:val="ae"/>
                <w:rFonts w:ascii="맑은 고딕" w:hAnsi="맑은 고딕"/>
              </w:rPr>
            </w:pPr>
            <w:ins w:id="4625" w:author="오윤 권" w:date="2023-06-06T20:12:00Z">
              <w:r>
                <w:rPr>
                  <w:rFonts w:hint="eastAsia"/>
                </w:rPr>
                <w:t>부적절하다고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판단된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컨텐츠의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경우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삭제된다</w:t>
              </w:r>
              <w:r>
                <w:rPr>
                  <w:rFonts w:hint="eastAsia"/>
                </w:rPr>
                <w:t>.</w:t>
              </w:r>
            </w:ins>
          </w:p>
        </w:tc>
      </w:tr>
      <w:tr w:rsidR="00DF0643" w:rsidRPr="00B0767A" w14:paraId="67D08E81" w14:textId="77777777" w:rsidTr="006E5161">
        <w:trPr>
          <w:ins w:id="4626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49E6CB7" w14:textId="77777777" w:rsidR="00DF0643" w:rsidRDefault="00DF0643" w:rsidP="006E5161">
            <w:pPr>
              <w:pStyle w:val="af"/>
              <w:ind w:left="1" w:hanging="3"/>
              <w:rPr>
                <w:ins w:id="4627" w:author="오윤 권" w:date="2023-06-06T20:12:00Z"/>
                <w:rFonts w:ascii="맑은 고딕" w:eastAsia="맑은 고딕" w:hAnsi="맑은 고딕"/>
              </w:rPr>
            </w:pPr>
            <w:ins w:id="4628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CBD7EBA" w14:textId="77777777" w:rsidR="00DF0643" w:rsidRDefault="00DF0643" w:rsidP="006E5161">
            <w:pPr>
              <w:pStyle w:val="af"/>
              <w:ind w:left="1" w:hanging="3"/>
              <w:rPr>
                <w:ins w:id="462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630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CB35BAB" w14:textId="77777777" w:rsidR="00DF0643" w:rsidRDefault="00DF0643" w:rsidP="006E5161">
            <w:pPr>
              <w:pStyle w:val="af"/>
              <w:jc w:val="both"/>
              <w:rPr>
                <w:ins w:id="463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632" w:author="오윤 권" w:date="2023-06-06T20:12:00Z">
              <w:r>
                <w:rPr>
                  <w:rFonts w:ascii="맑은 고딕" w:eastAsia="맑은 고딕" w:hAnsi="맑은 고딕" w:hint="eastAsia"/>
                  <w:b w:val="0"/>
                </w:rPr>
                <w:t>관리자는</w:t>
              </w:r>
              <w:r>
                <w:rPr>
                  <w:rFonts w:ascii="맑은 고딕" w:eastAsia="맑은 고딕" w:hAnsi="맑은 고딕"/>
                  <w:b w:val="0"/>
                </w:rPr>
                <w:t xml:space="preserve"> </w:t>
              </w:r>
              <w:r>
                <w:rPr>
                  <w:rFonts w:ascii="맑은 고딕" w:eastAsia="맑은 고딕" w:hAnsi="맑은 고딕" w:hint="eastAsia"/>
                  <w:b w:val="0"/>
                </w:rPr>
                <w:t>부적절하다고 판단된 경우 삭제</w:t>
              </w:r>
              <w:r>
                <w:rPr>
                  <w:rFonts w:ascii="맑은 고딕" w:eastAsia="맑은 고딕" w:hAnsi="맑은 고딕"/>
                  <w:b w:val="0"/>
                </w:rPr>
                <w:t>버튼을 선택한다.</w:t>
              </w:r>
            </w:ins>
          </w:p>
        </w:tc>
      </w:tr>
      <w:tr w:rsidR="00DF0643" w:rsidRPr="00B0767A" w14:paraId="5CED5AD7" w14:textId="77777777" w:rsidTr="006E5161">
        <w:trPr>
          <w:ins w:id="463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6F7CD78" w14:textId="77777777" w:rsidR="00DF0643" w:rsidRDefault="00DF0643" w:rsidP="006E5161">
            <w:pPr>
              <w:ind w:hanging="2"/>
              <w:jc w:val="center"/>
              <w:rPr>
                <w:ins w:id="4634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B924FEF" w14:textId="77777777" w:rsidR="00DF0643" w:rsidRDefault="00DF0643" w:rsidP="006E5161">
            <w:pPr>
              <w:ind w:hanging="2"/>
              <w:rPr>
                <w:ins w:id="4635" w:author="오윤 권" w:date="2023-06-06T20:12:00Z"/>
                <w:rStyle w:val="ae"/>
                <w:rFonts w:ascii="맑은 고딕" w:hAnsi="맑은 고딕"/>
              </w:rPr>
            </w:pPr>
            <w:ins w:id="4636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27114769" w14:textId="77777777" w:rsidR="00DF0643" w:rsidRDefault="00DF0643" w:rsidP="006E5161">
            <w:pPr>
              <w:ind w:hanging="2"/>
              <w:rPr>
                <w:ins w:id="4637" w:author="오윤 권" w:date="2023-06-06T20:12:00Z"/>
                <w:rStyle w:val="ae"/>
                <w:rFonts w:ascii="맑은 고딕" w:hAnsi="맑은 고딕"/>
              </w:rPr>
            </w:pPr>
            <w:ins w:id="4638" w:author="오윤 권" w:date="2023-06-06T20:12:00Z">
              <w:r>
                <w:rPr>
                  <w:rFonts w:ascii="맑은 고딕" w:hAnsi="맑은 고딕"/>
                </w:rPr>
                <w:t>화면에 ‘</w:t>
              </w:r>
              <w:r>
                <w:rPr>
                  <w:rFonts w:ascii="맑은 고딕" w:hAnsi="맑은 고딕" w:hint="eastAsia"/>
                </w:rPr>
                <w:t>삭제</w:t>
              </w:r>
              <w:r>
                <w:rPr>
                  <w:rFonts w:ascii="맑은 고딕" w:hAnsi="맑은 고딕"/>
                </w:rPr>
                <w:t>하시겠습니까? ’라는 문구를 출력한다.</w:t>
              </w:r>
            </w:ins>
          </w:p>
        </w:tc>
      </w:tr>
      <w:tr w:rsidR="00DF0643" w:rsidRPr="00B0767A" w14:paraId="1E20E42E" w14:textId="77777777" w:rsidTr="006E5161">
        <w:trPr>
          <w:ins w:id="4639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8C2BFD3" w14:textId="77777777" w:rsidR="00DF0643" w:rsidRDefault="00DF0643" w:rsidP="006E5161">
            <w:pPr>
              <w:ind w:hanging="2"/>
              <w:jc w:val="center"/>
              <w:rPr>
                <w:ins w:id="4640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45D3B4" w14:textId="77777777" w:rsidR="00DF0643" w:rsidRDefault="00DF0643" w:rsidP="006E5161">
            <w:pPr>
              <w:ind w:hanging="2"/>
              <w:rPr>
                <w:ins w:id="4641" w:author="오윤 권" w:date="2023-06-06T20:12:00Z"/>
                <w:rStyle w:val="ae"/>
                <w:rFonts w:ascii="맑은 고딕" w:hAnsi="맑은 고딕"/>
              </w:rPr>
            </w:pPr>
            <w:ins w:id="4642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BD74FE5" w14:textId="77777777" w:rsidR="00DF0643" w:rsidRDefault="00DF0643" w:rsidP="006E5161">
            <w:pPr>
              <w:ind w:hanging="2"/>
              <w:rPr>
                <w:ins w:id="4643" w:author="오윤 권" w:date="2023-06-06T20:12:00Z"/>
                <w:rStyle w:val="ae"/>
                <w:rFonts w:ascii="맑은 고딕" w:hAnsi="맑은 고딕"/>
              </w:rPr>
            </w:pPr>
            <w:ins w:id="4644" w:author="오윤 권" w:date="2023-06-06T20:12:00Z">
              <w:r>
                <w:rPr>
                  <w:rFonts w:ascii="맑은 고딕" w:hAnsi="맑은 고딕"/>
                </w:rPr>
                <w:t>화면에 ‘예’ ,’아니오’라는 문구를 출력한다.</w:t>
              </w:r>
            </w:ins>
          </w:p>
        </w:tc>
      </w:tr>
      <w:tr w:rsidR="00DF0643" w:rsidRPr="00B0767A" w14:paraId="0B8DB57B" w14:textId="77777777" w:rsidTr="006E5161">
        <w:trPr>
          <w:ins w:id="464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EDE76F9" w14:textId="77777777" w:rsidR="00DF0643" w:rsidRDefault="00DF0643" w:rsidP="006E5161">
            <w:pPr>
              <w:ind w:hanging="2"/>
              <w:jc w:val="center"/>
              <w:rPr>
                <w:ins w:id="4646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872C7C" w14:textId="77777777" w:rsidR="00DF0643" w:rsidRDefault="00DF0643" w:rsidP="006E5161">
            <w:pPr>
              <w:ind w:hanging="2"/>
              <w:rPr>
                <w:ins w:id="4647" w:author="오윤 권" w:date="2023-06-06T20:12:00Z"/>
                <w:rStyle w:val="ae"/>
                <w:rFonts w:ascii="맑은 고딕" w:hAnsi="맑은 고딕"/>
              </w:rPr>
            </w:pPr>
            <w:ins w:id="4648" w:author="오윤 권" w:date="2023-06-06T20:12:00Z">
              <w:r>
                <w:rPr>
                  <w:rFonts w:ascii="맑은 고딕" w:hAnsi="맑은 고딕"/>
                </w:rPr>
                <w:t>B04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7C27EF7" w14:textId="77777777" w:rsidR="00DF0643" w:rsidRDefault="00DF0643" w:rsidP="006E5161">
            <w:pPr>
              <w:ind w:hanging="2"/>
              <w:rPr>
                <w:ins w:id="4649" w:author="오윤 권" w:date="2023-06-06T20:12:00Z"/>
                <w:rStyle w:val="ae"/>
                <w:rFonts w:ascii="맑은 고딕" w:hAnsi="맑은 고딕"/>
              </w:rPr>
            </w:pPr>
            <w:ins w:id="4650" w:author="오윤 권" w:date="2023-06-06T20:12:00Z">
              <w:r>
                <w:rPr>
                  <w:rFonts w:ascii="맑은 고딕" w:hAnsi="맑은 고딕"/>
                </w:rPr>
                <w:t>사용자는 ‘예’버튼을 선택한다.</w:t>
              </w:r>
            </w:ins>
          </w:p>
        </w:tc>
      </w:tr>
      <w:tr w:rsidR="00DF0643" w:rsidRPr="00B0767A" w14:paraId="272FA816" w14:textId="77777777" w:rsidTr="006E5161">
        <w:trPr>
          <w:ins w:id="465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677EACD" w14:textId="77777777" w:rsidR="00DF0643" w:rsidRDefault="00DF0643" w:rsidP="006E5161">
            <w:pPr>
              <w:ind w:hanging="2"/>
              <w:jc w:val="center"/>
              <w:rPr>
                <w:ins w:id="4652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177A060" w14:textId="77777777" w:rsidR="00DF0643" w:rsidRDefault="00DF0643" w:rsidP="006E5161">
            <w:pPr>
              <w:ind w:hanging="2"/>
              <w:rPr>
                <w:ins w:id="4653" w:author="오윤 권" w:date="2023-06-06T20:12:00Z"/>
                <w:rStyle w:val="ae"/>
                <w:rFonts w:ascii="맑은 고딕" w:hAnsi="맑은 고딕"/>
              </w:rPr>
            </w:pPr>
            <w:ins w:id="4654" w:author="오윤 권" w:date="2023-06-06T20:12:00Z">
              <w:r>
                <w:rPr>
                  <w:rFonts w:ascii="맑은 고딕" w:hAnsi="맑은 고딕"/>
                </w:rPr>
                <w:t>B05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75505DE9" w14:textId="77777777" w:rsidR="00DF0643" w:rsidRDefault="00DF0643" w:rsidP="006E5161">
            <w:pPr>
              <w:rPr>
                <w:ins w:id="4655" w:author="오윤 권" w:date="2023-06-06T20:12:00Z"/>
                <w:rStyle w:val="ae"/>
                <w:rFonts w:ascii="맑은 고딕" w:hAnsi="맑은 고딕"/>
              </w:rPr>
            </w:pPr>
            <w:ins w:id="4656" w:author="오윤 권" w:date="2023-06-06T20:12:00Z">
              <w:r>
                <w:rPr>
                  <w:rFonts w:ascii="맑은 고딕" w:hAnsi="맑은 고딕" w:hint="eastAsia"/>
                </w:rPr>
                <w:t xml:space="preserve">부적절한 컨텐츠는 </w:t>
              </w:r>
              <w:r>
                <w:rPr>
                  <w:rFonts w:ascii="맑은 고딕" w:hAnsi="맑은 고딕"/>
                </w:rPr>
                <w:t>삭제</w:t>
              </w:r>
              <w:r>
                <w:rPr>
                  <w:rFonts w:ascii="맑은 고딕" w:hAnsi="맑은 고딕" w:hint="eastAsia"/>
                </w:rPr>
                <w:t>된</w:t>
              </w:r>
              <w:r>
                <w:rPr>
                  <w:rFonts w:ascii="맑은 고딕" w:hAnsi="맑은 고딕"/>
                </w:rPr>
                <w:t>다.</w:t>
              </w:r>
            </w:ins>
          </w:p>
        </w:tc>
      </w:tr>
      <w:tr w:rsidR="00DF0643" w:rsidRPr="00B0767A" w14:paraId="0536FD56" w14:textId="77777777" w:rsidTr="006E5161">
        <w:trPr>
          <w:ins w:id="465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A5011F5" w14:textId="77777777" w:rsidR="00DF0643" w:rsidRDefault="00DF0643" w:rsidP="006E5161">
            <w:pPr>
              <w:ind w:hanging="2"/>
              <w:jc w:val="center"/>
              <w:rPr>
                <w:ins w:id="4658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CDC62A" w14:textId="77777777" w:rsidR="00DF0643" w:rsidRDefault="00DF0643" w:rsidP="006E5161">
            <w:pPr>
              <w:ind w:hanging="2"/>
              <w:rPr>
                <w:ins w:id="4659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1D37EACA" w14:textId="77777777" w:rsidR="00DF0643" w:rsidRDefault="00DF0643" w:rsidP="006E5161">
            <w:pPr>
              <w:ind w:hanging="2"/>
              <w:rPr>
                <w:ins w:id="4660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4561637C" w14:textId="77777777" w:rsidTr="006E5161">
        <w:trPr>
          <w:ins w:id="466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9A17754" w14:textId="77777777" w:rsidR="00DF0643" w:rsidRDefault="00DF0643" w:rsidP="006E5161">
            <w:pPr>
              <w:pStyle w:val="af"/>
              <w:ind w:left="1" w:hanging="3"/>
              <w:rPr>
                <w:ins w:id="4662" w:author="오윤 권" w:date="2023-06-06T20:12:00Z"/>
                <w:rFonts w:ascii="맑은 고딕" w:eastAsia="맑은 고딕" w:hAnsi="맑은 고딕"/>
              </w:rPr>
            </w:pPr>
            <w:ins w:id="4663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326B9600" w14:textId="77777777" w:rsidR="00DF0643" w:rsidRDefault="00DF0643" w:rsidP="006E5161">
            <w:pPr>
              <w:pStyle w:val="af"/>
              <w:ind w:left="1" w:hanging="3"/>
              <w:rPr>
                <w:ins w:id="466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66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A03-1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4665896" w14:textId="77777777" w:rsidR="00DF0643" w:rsidRDefault="00DF0643" w:rsidP="006E5161">
            <w:pPr>
              <w:pStyle w:val="af"/>
              <w:ind w:left="-2"/>
              <w:jc w:val="both"/>
              <w:rPr>
                <w:ins w:id="466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667" w:author="오윤 권" w:date="2023-06-06T20:12:00Z">
              <w:r>
                <w:rPr>
                  <w:rFonts w:ascii="맑은 고딕" w:eastAsia="맑은 고딕" w:hAnsi="맑은 고딕" w:hint="eastAsia"/>
                  <w:b w:val="0"/>
                </w:rPr>
                <w:t>관리자</w:t>
              </w:r>
              <w:r>
                <w:rPr>
                  <w:rFonts w:ascii="맑은 고딕" w:eastAsia="맑은 고딕" w:hAnsi="맑은 고딕"/>
                  <w:b w:val="0"/>
                </w:rPr>
                <w:t xml:space="preserve">가 아니오를 선택한 경우 </w:t>
              </w:r>
              <w:r>
                <w:rPr>
                  <w:rFonts w:ascii="맑은 고딕" w:eastAsia="맑은 고딕" w:hAnsi="맑은 고딕" w:hint="eastAsia"/>
                  <w:b w:val="0"/>
                </w:rPr>
                <w:t xml:space="preserve">컨텐츠는 삭제되지 않으며 </w:t>
              </w:r>
              <w:r>
                <w:rPr>
                  <w:rFonts w:ascii="맑은 고딕" w:eastAsia="맑은 고딕" w:hAnsi="맑은 고딕"/>
                  <w:b w:val="0"/>
                </w:rPr>
                <w:t>본래의 페이지로 되돌아간다.</w:t>
              </w:r>
            </w:ins>
          </w:p>
        </w:tc>
      </w:tr>
      <w:tr w:rsidR="00DF0643" w:rsidRPr="00B0767A" w14:paraId="17BDC81D" w14:textId="77777777" w:rsidTr="006E5161">
        <w:trPr>
          <w:ins w:id="466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4326297" w14:textId="77777777" w:rsidR="00DF0643" w:rsidRDefault="00DF0643" w:rsidP="006E5161">
            <w:pPr>
              <w:pStyle w:val="af"/>
              <w:ind w:left="1" w:hanging="3"/>
              <w:rPr>
                <w:ins w:id="4669" w:author="오윤 권" w:date="2023-06-06T20:12:00Z"/>
                <w:rFonts w:ascii="맑은 고딕" w:eastAsia="맑은 고딕" w:hAnsi="맑은 고딕"/>
              </w:rPr>
            </w:pPr>
            <w:ins w:id="4670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5BFD0CD3" w14:textId="77777777" w:rsidR="00DF0643" w:rsidRDefault="00DF0643" w:rsidP="006E5161">
            <w:pPr>
              <w:pStyle w:val="af"/>
              <w:jc w:val="both"/>
              <w:rPr>
                <w:ins w:id="467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15E1EFEB" w14:textId="77777777" w:rsidR="00DF0643" w:rsidRDefault="00DF0643" w:rsidP="006E5161">
            <w:pPr>
              <w:pStyle w:val="af"/>
              <w:ind w:left="1" w:hanging="3"/>
              <w:jc w:val="both"/>
              <w:rPr>
                <w:ins w:id="467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6551DD7C" w14:textId="77777777" w:rsidTr="006E5161">
        <w:trPr>
          <w:ins w:id="4673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6B2CDC9" w14:textId="77777777" w:rsidR="00DF0643" w:rsidRDefault="00DF0643" w:rsidP="006E5161">
            <w:pPr>
              <w:pStyle w:val="af"/>
              <w:ind w:left="1" w:hanging="3"/>
              <w:rPr>
                <w:ins w:id="4674" w:author="오윤 권" w:date="2023-06-06T20:12:00Z"/>
                <w:rFonts w:ascii="맑은 고딕" w:eastAsia="맑은 고딕" w:hAnsi="맑은 고딕"/>
              </w:rPr>
            </w:pPr>
            <w:ins w:id="4675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748D7C45" w14:textId="77777777" w:rsidR="00DF0643" w:rsidRDefault="00DF0643" w:rsidP="006E5161">
            <w:pPr>
              <w:ind w:hanging="2"/>
              <w:rPr>
                <w:ins w:id="4676" w:author="오윤 권" w:date="2023-06-06T20:12:00Z"/>
                <w:rStyle w:val="ae"/>
                <w:rFonts w:ascii="맑은 고딕" w:hAnsi="맑은 고딕"/>
              </w:rPr>
            </w:pPr>
            <w:ins w:id="4677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72E5649D" w14:textId="77777777" w:rsidR="00DF0643" w:rsidRDefault="00DF0643" w:rsidP="006E5161">
            <w:pPr>
              <w:ind w:hanging="2"/>
              <w:rPr>
                <w:ins w:id="4678" w:author="오윤 권" w:date="2023-06-06T20:12:00Z"/>
                <w:rStyle w:val="ae"/>
                <w:rFonts w:ascii="맑은 고딕" w:hAnsi="맑은 고딕"/>
              </w:rPr>
            </w:pPr>
            <w:ins w:id="4679" w:author="오윤 권" w:date="2023-06-06T20:12:00Z">
              <w:r>
                <w:rPr>
                  <w:rFonts w:ascii="맑은 고딕" w:hAnsi="맑은 고딕"/>
                </w:rPr>
                <w:t xml:space="preserve">B01 → B02 → B03 → B04 → B05 </w:t>
              </w:r>
            </w:ins>
          </w:p>
        </w:tc>
      </w:tr>
      <w:tr w:rsidR="00DF0643" w:rsidRPr="00B0767A" w14:paraId="4FA363C6" w14:textId="77777777" w:rsidTr="006E5161">
        <w:trPr>
          <w:ins w:id="468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10AAC108" w14:textId="77777777" w:rsidR="00DF0643" w:rsidRDefault="00DF0643" w:rsidP="006E5161">
            <w:pPr>
              <w:pStyle w:val="af"/>
              <w:ind w:left="1" w:hanging="3"/>
              <w:rPr>
                <w:ins w:id="4681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01BC015D" w14:textId="77777777" w:rsidR="00DF0643" w:rsidRDefault="00DF0643" w:rsidP="006E5161">
            <w:pPr>
              <w:ind w:hanging="2"/>
              <w:rPr>
                <w:ins w:id="4682" w:author="오윤 권" w:date="2023-06-06T20:12:00Z"/>
                <w:rStyle w:val="ae"/>
                <w:rFonts w:ascii="맑은 고딕" w:hAnsi="맑은 고딕"/>
              </w:rPr>
            </w:pPr>
            <w:ins w:id="4683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248CFBC4" w14:textId="77777777" w:rsidR="00DF0643" w:rsidRDefault="00DF0643" w:rsidP="006E5161">
            <w:pPr>
              <w:ind w:hanging="2"/>
              <w:rPr>
                <w:ins w:id="4684" w:author="오윤 권" w:date="2023-06-06T20:12:00Z"/>
                <w:rStyle w:val="ae"/>
                <w:rFonts w:ascii="맑은 고딕" w:hAnsi="맑은 고딕"/>
              </w:rPr>
            </w:pPr>
            <w:ins w:id="4685" w:author="오윤 권" w:date="2023-06-06T20:12:00Z">
              <w:r>
                <w:rPr>
                  <w:rFonts w:ascii="맑은 고딕" w:hAnsi="맑은 고딕"/>
                </w:rPr>
                <w:t>B01 → B02 → A03-1</w:t>
              </w:r>
            </w:ins>
          </w:p>
        </w:tc>
      </w:tr>
      <w:tr w:rsidR="00DF0643" w:rsidRPr="00B0767A" w14:paraId="6D2CE6E4" w14:textId="77777777" w:rsidTr="006E5161">
        <w:trPr>
          <w:ins w:id="468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A377E0B" w14:textId="77777777" w:rsidR="00DF0643" w:rsidRDefault="00DF0643" w:rsidP="006E5161">
            <w:pPr>
              <w:pStyle w:val="af"/>
              <w:ind w:left="1" w:hanging="3"/>
              <w:rPr>
                <w:ins w:id="4687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4DEB410A" w14:textId="77777777" w:rsidR="00DF0643" w:rsidRDefault="00DF0643" w:rsidP="006E5161">
            <w:pPr>
              <w:ind w:hanging="2"/>
              <w:rPr>
                <w:ins w:id="4688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vAlign w:val="center"/>
          </w:tcPr>
          <w:p w14:paraId="552AFCB1" w14:textId="77777777" w:rsidR="00DF0643" w:rsidRDefault="00DF0643" w:rsidP="006E5161">
            <w:pPr>
              <w:rPr>
                <w:ins w:id="4689" w:author="오윤 권" w:date="2023-06-06T20:12:00Z"/>
                <w:rStyle w:val="ae"/>
                <w:rFonts w:ascii="맑은 고딕" w:hAnsi="맑은 고딕"/>
              </w:rPr>
            </w:pPr>
          </w:p>
        </w:tc>
      </w:tr>
    </w:tbl>
    <w:p w14:paraId="6EA2BBCD" w14:textId="77777777" w:rsidR="00DF0643" w:rsidRDefault="00DF0643" w:rsidP="00DF0643">
      <w:pPr>
        <w:ind w:hanging="2"/>
        <w:rPr>
          <w:ins w:id="4690" w:author="오윤 권" w:date="2023-06-06T20:12:00Z"/>
          <w:rFonts w:ascii="맑은 고딕" w:hAnsi="맑은 고딕"/>
        </w:rPr>
      </w:pPr>
    </w:p>
    <w:p w14:paraId="740B94CA" w14:textId="77777777" w:rsidR="00DF0643" w:rsidRDefault="00DF0643" w:rsidP="00DF0643">
      <w:pPr>
        <w:rPr>
          <w:ins w:id="4691" w:author="오윤 권" w:date="2023-06-06T20:12:00Z"/>
          <w:rFonts w:ascii="맑은 고딕" w:hAnsi="맑은 고딕"/>
        </w:rPr>
      </w:pPr>
    </w:p>
    <w:p w14:paraId="7B5E758F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92" w:author="오윤 권" w:date="2023-06-06T20:18:00Z"/>
          <w:rStyle w:val="ae"/>
          <w:rFonts w:ascii="맑은 고딕" w:hAnsi="맑은 고딕"/>
          <w:b/>
          <w:sz w:val="24"/>
        </w:rPr>
      </w:pPr>
    </w:p>
    <w:p w14:paraId="74995DC3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93" w:author="오윤 권" w:date="2023-06-06T20:18:00Z"/>
          <w:rStyle w:val="ae"/>
          <w:b/>
          <w:sz w:val="24"/>
        </w:rPr>
      </w:pPr>
    </w:p>
    <w:p w14:paraId="63CF15B2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94" w:author="오윤 권" w:date="2023-06-06T20:18:00Z"/>
          <w:rStyle w:val="ae"/>
          <w:b/>
          <w:sz w:val="24"/>
        </w:rPr>
      </w:pPr>
    </w:p>
    <w:p w14:paraId="41A92F56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95" w:author="오윤 권" w:date="2023-06-06T20:18:00Z"/>
          <w:rStyle w:val="ae"/>
          <w:b/>
          <w:sz w:val="24"/>
        </w:rPr>
      </w:pPr>
    </w:p>
    <w:p w14:paraId="4CEF1C91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96" w:author="오윤 권" w:date="2023-06-06T20:18:00Z"/>
          <w:rStyle w:val="ae"/>
          <w:b/>
          <w:sz w:val="24"/>
        </w:rPr>
      </w:pPr>
    </w:p>
    <w:p w14:paraId="6C7BB4D6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97" w:author="오윤 권" w:date="2023-06-06T20:18:00Z"/>
          <w:rStyle w:val="ae"/>
          <w:b/>
          <w:sz w:val="24"/>
        </w:rPr>
      </w:pPr>
    </w:p>
    <w:p w14:paraId="782EB5D4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98" w:author="오윤 권" w:date="2023-06-06T20:18:00Z"/>
          <w:rStyle w:val="ae"/>
          <w:b/>
          <w:sz w:val="24"/>
        </w:rPr>
      </w:pPr>
    </w:p>
    <w:p w14:paraId="00969EAE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699" w:author="오윤 권" w:date="2023-06-06T20:18:00Z"/>
          <w:rStyle w:val="ae"/>
          <w:b/>
          <w:sz w:val="24"/>
        </w:rPr>
      </w:pPr>
    </w:p>
    <w:p w14:paraId="46AE34E9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700" w:author="오윤 권" w:date="2023-06-06T20:18:00Z"/>
          <w:rStyle w:val="ae"/>
          <w:b/>
          <w:sz w:val="24"/>
        </w:rPr>
      </w:pPr>
    </w:p>
    <w:p w14:paraId="011DB379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701" w:author="오윤 권" w:date="2023-06-06T20:18:00Z"/>
          <w:rStyle w:val="ae"/>
          <w:b/>
          <w:sz w:val="24"/>
        </w:rPr>
      </w:pPr>
    </w:p>
    <w:p w14:paraId="62C6673D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702" w:author="오윤 권" w:date="2023-06-06T20:18:00Z"/>
          <w:rStyle w:val="ae"/>
          <w:b/>
          <w:sz w:val="24"/>
        </w:rPr>
      </w:pPr>
    </w:p>
    <w:p w14:paraId="18506280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703" w:author="오윤 권" w:date="2023-06-06T20:18:00Z"/>
          <w:rStyle w:val="ae"/>
          <w:b/>
          <w:sz w:val="24"/>
        </w:rPr>
      </w:pPr>
    </w:p>
    <w:p w14:paraId="46BBC7B8" w14:textId="77777777" w:rsidR="00DF0643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704" w:author="오윤 권" w:date="2023-06-06T20:18:00Z"/>
          <w:rStyle w:val="ae"/>
          <w:b/>
          <w:sz w:val="24"/>
        </w:rPr>
      </w:pPr>
    </w:p>
    <w:p w14:paraId="7B580A2E" w14:textId="3DD8F1A9" w:rsidR="00DF0643" w:rsidRPr="00E9078A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705" w:author="오윤 권" w:date="2023-06-06T20:12:00Z"/>
          <w:rFonts w:ascii="맑은 고딕" w:hAnsi="맑은 고딕" w:cs="돋움"/>
          <w:b/>
          <w:sz w:val="24"/>
        </w:rPr>
      </w:pPr>
      <w:ins w:id="4706" w:author="오윤 권" w:date="2023-06-06T20:12:00Z">
        <w:r w:rsidRPr="00E9078A">
          <w:rPr>
            <w:rStyle w:val="ae"/>
            <w:rFonts w:ascii="맑은 고딕" w:hAnsi="맑은 고딕"/>
            <w:b/>
            <w:sz w:val="24"/>
          </w:rPr>
          <w:t>UC02</w:t>
        </w:r>
        <w:r>
          <w:rPr>
            <w:rStyle w:val="ae"/>
            <w:rFonts w:ascii="맑은 고딕" w:hAnsi="맑은 고딕"/>
            <w:b/>
            <w:sz w:val="24"/>
          </w:rPr>
          <w:t>7</w:t>
        </w:r>
        <w:r w:rsidRPr="00E9078A">
          <w:rPr>
            <w:rStyle w:val="ae"/>
            <w:rFonts w:ascii="맑은 고딕" w:hAnsi="맑은 고딕"/>
            <w:b/>
            <w:sz w:val="24"/>
          </w:rPr>
          <w:t xml:space="preserve">: </w:t>
        </w:r>
        <w:r>
          <w:rPr>
            <w:rStyle w:val="ae"/>
            <w:rFonts w:ascii="맑은 고딕" w:hAnsi="맑은 고딕" w:hint="eastAsia"/>
            <w:b/>
            <w:sz w:val="24"/>
          </w:rPr>
          <w:t>폴더를 조회한다.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7DB066FC" w14:textId="77777777" w:rsidTr="006E5161">
        <w:trPr>
          <w:ins w:id="470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B8B9033" w14:textId="77777777" w:rsidR="00DF0643" w:rsidRDefault="00DF0643" w:rsidP="006E5161">
            <w:pPr>
              <w:pStyle w:val="af"/>
              <w:ind w:left="1" w:hanging="3"/>
              <w:rPr>
                <w:ins w:id="4708" w:author="오윤 권" w:date="2023-06-06T20:12:00Z"/>
                <w:rFonts w:ascii="맑은 고딕" w:eastAsia="맑은 고딕" w:hAnsi="맑은 고딕"/>
              </w:rPr>
            </w:pPr>
            <w:ins w:id="4709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342800B8" w14:textId="77777777" w:rsidR="00DF0643" w:rsidRDefault="00DF0643" w:rsidP="006E5161">
            <w:pPr>
              <w:rPr>
                <w:ins w:id="4710" w:author="오윤 권" w:date="2023-06-06T20:12:00Z"/>
                <w:rStyle w:val="ae"/>
                <w:rFonts w:ascii="맑은 고딕" w:hAnsi="맑은 고딕"/>
              </w:rPr>
            </w:pPr>
            <w:ins w:id="4711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사용자가 만든 폴더를 조회한다.</w:t>
              </w:r>
            </w:ins>
          </w:p>
        </w:tc>
      </w:tr>
      <w:tr w:rsidR="00DF0643" w:rsidRPr="00B0767A" w14:paraId="6D23036C" w14:textId="77777777" w:rsidTr="006E5161">
        <w:trPr>
          <w:ins w:id="471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36BD112" w14:textId="77777777" w:rsidR="00DF0643" w:rsidRDefault="00DF0643" w:rsidP="006E5161">
            <w:pPr>
              <w:pStyle w:val="af"/>
              <w:ind w:left="1" w:hanging="3"/>
              <w:rPr>
                <w:ins w:id="4713" w:author="오윤 권" w:date="2023-06-06T20:12:00Z"/>
                <w:rFonts w:ascii="맑은 고딕" w:eastAsia="맑은 고딕" w:hAnsi="맑은 고딕"/>
              </w:rPr>
            </w:pPr>
            <w:ins w:id="4714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A40A5BD" w14:textId="77777777" w:rsidR="00DF0643" w:rsidRDefault="00DF0643" w:rsidP="006E5161">
            <w:pPr>
              <w:ind w:hanging="2"/>
              <w:rPr>
                <w:ins w:id="4715" w:author="오윤 권" w:date="2023-06-06T20:12:00Z"/>
                <w:rStyle w:val="ae"/>
                <w:rFonts w:ascii="맑은 고딕" w:hAnsi="맑은 고딕"/>
              </w:rPr>
            </w:pPr>
            <w:ins w:id="4716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3BB1885B" w14:textId="77777777" w:rsidTr="006E5161">
        <w:trPr>
          <w:ins w:id="4717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347362D" w14:textId="77777777" w:rsidR="00DF0643" w:rsidRDefault="00DF0643" w:rsidP="006E5161">
            <w:pPr>
              <w:pStyle w:val="af"/>
              <w:ind w:left="1" w:hanging="3"/>
              <w:rPr>
                <w:ins w:id="4718" w:author="오윤 권" w:date="2023-06-06T20:12:00Z"/>
                <w:rFonts w:ascii="맑은 고딕" w:eastAsia="맑은 고딕" w:hAnsi="맑은 고딕"/>
              </w:rPr>
            </w:pPr>
            <w:ins w:id="4719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DF64494" w14:textId="77777777" w:rsidR="00DF0643" w:rsidRDefault="00DF0643" w:rsidP="006E5161">
            <w:pPr>
              <w:rPr>
                <w:ins w:id="4720" w:author="오윤 권" w:date="2023-06-06T20:12:00Z"/>
                <w:rStyle w:val="ae"/>
                <w:rFonts w:ascii="맑은 고딕" w:hAnsi="맑은 고딕"/>
              </w:rPr>
            </w:pPr>
            <w:ins w:id="4721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폴더가 생성된 상태여야 한다.</w:t>
              </w:r>
            </w:ins>
          </w:p>
        </w:tc>
      </w:tr>
      <w:tr w:rsidR="00DF0643" w:rsidRPr="00B0767A" w14:paraId="7011B2EF" w14:textId="77777777" w:rsidTr="006E5161">
        <w:trPr>
          <w:ins w:id="472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4C8D371" w14:textId="77777777" w:rsidR="00DF0643" w:rsidRDefault="00DF0643" w:rsidP="006E5161">
            <w:pPr>
              <w:pStyle w:val="af"/>
              <w:ind w:left="1" w:hanging="3"/>
              <w:rPr>
                <w:ins w:id="4723" w:author="오윤 권" w:date="2023-06-06T20:12:00Z"/>
                <w:rFonts w:ascii="맑은 고딕" w:eastAsia="맑은 고딕" w:hAnsi="맑은 고딕"/>
              </w:rPr>
            </w:pPr>
            <w:ins w:id="4724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7645B5C" w14:textId="77777777" w:rsidR="00DF0643" w:rsidRDefault="00DF0643" w:rsidP="006E5161">
            <w:pPr>
              <w:rPr>
                <w:ins w:id="4725" w:author="오윤 권" w:date="2023-06-06T20:12:00Z"/>
                <w:rStyle w:val="ae"/>
                <w:rFonts w:ascii="맑은 고딕" w:hAnsi="맑은 고딕"/>
              </w:rPr>
            </w:pPr>
            <w:ins w:id="4726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작업폴더가 화면에 출력된다.</w:t>
              </w:r>
            </w:ins>
          </w:p>
        </w:tc>
      </w:tr>
      <w:tr w:rsidR="00DF0643" w:rsidRPr="00B0767A" w14:paraId="1950A87B" w14:textId="77777777" w:rsidTr="006E5161">
        <w:trPr>
          <w:ins w:id="4727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20A64D8" w14:textId="77777777" w:rsidR="00DF0643" w:rsidRDefault="00DF0643" w:rsidP="006E5161">
            <w:pPr>
              <w:pStyle w:val="af"/>
              <w:ind w:left="1" w:hanging="3"/>
              <w:rPr>
                <w:ins w:id="4728" w:author="오윤 권" w:date="2023-06-06T20:12:00Z"/>
                <w:rFonts w:ascii="맑은 고딕" w:eastAsia="맑은 고딕" w:hAnsi="맑은 고딕"/>
              </w:rPr>
            </w:pPr>
            <w:ins w:id="4729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13CBB393" w14:textId="77777777" w:rsidR="00DF0643" w:rsidRDefault="00DF0643" w:rsidP="006E5161">
            <w:pPr>
              <w:pStyle w:val="af"/>
              <w:ind w:left="1" w:hanging="3"/>
              <w:rPr>
                <w:ins w:id="473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73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08B4C0AF" w14:textId="77777777" w:rsidR="00DF0643" w:rsidRDefault="00DF0643" w:rsidP="006E5161">
            <w:pPr>
              <w:pStyle w:val="af"/>
              <w:ind w:left="1" w:hanging="3"/>
              <w:jc w:val="both"/>
              <w:rPr>
                <w:ins w:id="473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73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</w:t>
              </w:r>
              <w:r>
                <w:rPr>
                  <w:rFonts w:ascii="맑은 고딕" w:eastAsia="맑은 고딕" w:hAnsi="맑은 고딕" w:hint="eastAsia"/>
                  <w:b w:val="0"/>
                </w:rPr>
                <w:t>는 홈화면으로 이동한다.</w:t>
              </w:r>
            </w:ins>
          </w:p>
        </w:tc>
      </w:tr>
      <w:tr w:rsidR="00DF0643" w:rsidRPr="00B0767A" w14:paraId="0C9E7FCE" w14:textId="77777777" w:rsidTr="006E5161">
        <w:trPr>
          <w:ins w:id="473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65C4549" w14:textId="77777777" w:rsidR="00DF0643" w:rsidRDefault="00DF0643" w:rsidP="006E5161">
            <w:pPr>
              <w:ind w:hanging="2"/>
              <w:jc w:val="center"/>
              <w:rPr>
                <w:ins w:id="4735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DAC9C0" w14:textId="77777777" w:rsidR="00DF0643" w:rsidRDefault="00DF0643" w:rsidP="006E5161">
            <w:pPr>
              <w:ind w:hanging="2"/>
              <w:rPr>
                <w:ins w:id="4736" w:author="오윤 권" w:date="2023-06-06T20:12:00Z"/>
                <w:rStyle w:val="ae"/>
                <w:rFonts w:ascii="맑은 고딕" w:hAnsi="맑은 고딕"/>
              </w:rPr>
            </w:pPr>
            <w:ins w:id="4737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507AA87C" w14:textId="77777777" w:rsidR="00DF0643" w:rsidRPr="00A46B56" w:rsidRDefault="00DF0643" w:rsidP="006E5161">
            <w:pPr>
              <w:ind w:hanging="2"/>
              <w:rPr>
                <w:ins w:id="4738" w:author="오윤 권" w:date="2023-06-06T20:12:00Z"/>
                <w:rStyle w:val="ae"/>
                <w:rFonts w:ascii="맑은 고딕" w:hAnsi="맑은 고딕"/>
              </w:rPr>
            </w:pPr>
            <w:ins w:id="4739" w:author="오윤 권" w:date="2023-06-06T20:12:00Z">
              <w:r>
                <w:rPr>
                  <w:rFonts w:hint="eastAsia"/>
                </w:rPr>
                <w:t>홈화면에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생성순서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별로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폴더들이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출력된다</w:t>
              </w:r>
              <w:r>
                <w:rPr>
                  <w:rFonts w:hint="eastAsia"/>
                </w:rPr>
                <w:t>.</w:t>
              </w:r>
            </w:ins>
          </w:p>
        </w:tc>
      </w:tr>
      <w:tr w:rsidR="00DF0643" w:rsidRPr="00B0767A" w14:paraId="5A2CCFEE" w14:textId="77777777" w:rsidTr="006E5161">
        <w:trPr>
          <w:ins w:id="4740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799C4BF" w14:textId="77777777" w:rsidR="00DF0643" w:rsidRDefault="00DF0643" w:rsidP="006E5161">
            <w:pPr>
              <w:ind w:hanging="2"/>
              <w:jc w:val="center"/>
              <w:rPr>
                <w:ins w:id="4741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1DB518" w14:textId="77777777" w:rsidR="00DF0643" w:rsidRDefault="00DF0643" w:rsidP="006E5161">
            <w:pPr>
              <w:ind w:hanging="2"/>
              <w:rPr>
                <w:ins w:id="4742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0BB92E2B" w14:textId="77777777" w:rsidR="00DF0643" w:rsidRDefault="00DF0643" w:rsidP="006E5161">
            <w:pPr>
              <w:rPr>
                <w:ins w:id="4743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371CE321" w14:textId="77777777" w:rsidTr="006E5161">
        <w:trPr>
          <w:ins w:id="474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431D307" w14:textId="77777777" w:rsidR="00DF0643" w:rsidRDefault="00DF0643" w:rsidP="006E5161">
            <w:pPr>
              <w:ind w:hanging="2"/>
              <w:jc w:val="center"/>
              <w:rPr>
                <w:ins w:id="4745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7966CC" w14:textId="77777777" w:rsidR="00DF0643" w:rsidRDefault="00DF0643" w:rsidP="006E5161">
            <w:pPr>
              <w:ind w:hanging="2"/>
              <w:rPr>
                <w:ins w:id="4746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7A695CDF" w14:textId="77777777" w:rsidR="00DF0643" w:rsidRDefault="00DF0643" w:rsidP="006E5161">
            <w:pPr>
              <w:rPr>
                <w:ins w:id="4747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085587AE" w14:textId="77777777" w:rsidTr="006E5161">
        <w:trPr>
          <w:ins w:id="4748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A42363D" w14:textId="77777777" w:rsidR="00DF0643" w:rsidRDefault="00DF0643" w:rsidP="006E5161">
            <w:pPr>
              <w:pStyle w:val="af"/>
              <w:ind w:left="1" w:hanging="3"/>
              <w:rPr>
                <w:ins w:id="4749" w:author="오윤 권" w:date="2023-06-06T20:12:00Z"/>
                <w:rFonts w:ascii="맑은 고딕" w:eastAsia="맑은 고딕" w:hAnsi="맑은 고딕"/>
              </w:rPr>
            </w:pPr>
            <w:ins w:id="4750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0927A66B" w14:textId="77777777" w:rsidR="00DF0643" w:rsidRDefault="00DF0643" w:rsidP="006E5161">
            <w:pPr>
              <w:pStyle w:val="af"/>
              <w:ind w:left="1" w:hanging="3"/>
              <w:rPr>
                <w:ins w:id="475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51280BB2" w14:textId="77777777" w:rsidR="00DF0643" w:rsidRDefault="00DF0643" w:rsidP="006E5161">
            <w:pPr>
              <w:pStyle w:val="af"/>
              <w:ind w:left="1" w:hanging="3"/>
              <w:rPr>
                <w:ins w:id="475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1FB599B8" w14:textId="77777777" w:rsidTr="006E5161">
        <w:trPr>
          <w:ins w:id="475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442D3C9" w14:textId="77777777" w:rsidR="00DF0643" w:rsidRDefault="00DF0643" w:rsidP="006E5161">
            <w:pPr>
              <w:pStyle w:val="af"/>
              <w:ind w:left="1" w:hanging="3"/>
              <w:rPr>
                <w:ins w:id="4754" w:author="오윤 권" w:date="2023-06-06T20:12:00Z"/>
                <w:rFonts w:ascii="맑은 고딕" w:eastAsia="맑은 고딕" w:hAnsi="맑은 고딕"/>
              </w:rPr>
            </w:pPr>
            <w:ins w:id="4755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2C39AFE" w14:textId="77777777" w:rsidR="00DF0643" w:rsidRPr="00A46B56" w:rsidRDefault="00DF0643" w:rsidP="006E5161">
            <w:pPr>
              <w:pStyle w:val="af"/>
              <w:ind w:left="1" w:hanging="3"/>
              <w:rPr>
                <w:ins w:id="475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757" w:author="오윤 권" w:date="2023-06-06T20:12:00Z">
              <w:r w:rsidRPr="00A46B56">
                <w:rPr>
                  <w:rStyle w:val="ae"/>
                  <w:rFonts w:ascii="맑은 고딕" w:eastAsia="맑은 고딕" w:hAnsi="맑은 고딕" w:cs="Times New Roman" w:hint="eastAsia"/>
                  <w:b w:val="0"/>
                  <w:szCs w:val="24"/>
                </w:rPr>
                <w:t>E</w:t>
              </w:r>
              <w:r w:rsidRPr="00A46B56">
                <w:rPr>
                  <w:rStyle w:val="ae"/>
                  <w:rFonts w:eastAsia="맑은 고딕"/>
                  <w:b w:val="0"/>
                  <w:szCs w:val="24"/>
                </w:rPr>
                <w:t>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51DB500" w14:textId="77777777" w:rsidR="00DF0643" w:rsidRDefault="00DF0643" w:rsidP="006E5161">
            <w:pPr>
              <w:pStyle w:val="af"/>
              <w:jc w:val="both"/>
              <w:rPr>
                <w:ins w:id="475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759" w:author="오윤 권" w:date="2023-06-06T20:12:00Z">
              <w:r>
                <w:rPr>
                  <w:rStyle w:val="ae"/>
                  <w:rFonts w:ascii="맑은 고딕" w:eastAsia="맑은 고딕" w:hAnsi="맑은 고딕" w:cs="Times New Roman" w:hint="eastAsia"/>
                  <w:b w:val="0"/>
                  <w:szCs w:val="24"/>
                </w:rPr>
                <w:t xml:space="preserve">생성된 폴더가 없는 경우 </w:t>
              </w:r>
              <w:r>
                <w:rPr>
                  <w:rStyle w:val="ae"/>
                  <w:rFonts w:ascii="맑은 고딕" w:eastAsia="맑은 고딕" w:hAnsi="맑은 고딕" w:cs="Times New Roman"/>
                  <w:b w:val="0"/>
                  <w:szCs w:val="24"/>
                </w:rPr>
                <w:t>“</w:t>
              </w:r>
              <w:r>
                <w:rPr>
                  <w:rStyle w:val="ae"/>
                  <w:rFonts w:ascii="맑은 고딕" w:eastAsia="맑은 고딕" w:hAnsi="맑은 고딕" w:cs="Times New Roman" w:hint="eastAsia"/>
                  <w:b w:val="0"/>
                  <w:szCs w:val="24"/>
                </w:rPr>
                <w:t>생성된 폴더가 없습니다.</w:t>
              </w:r>
              <w:r>
                <w:rPr>
                  <w:rStyle w:val="ae"/>
                  <w:rFonts w:ascii="맑은 고딕" w:eastAsia="맑은 고딕" w:hAnsi="맑은 고딕" w:cs="Times New Roman"/>
                  <w:b w:val="0"/>
                  <w:szCs w:val="24"/>
                </w:rPr>
                <w:t xml:space="preserve">” </w:t>
              </w:r>
              <w:r>
                <w:rPr>
                  <w:rStyle w:val="ae"/>
                  <w:rFonts w:ascii="맑은 고딕" w:eastAsia="맑은 고딕" w:hAnsi="맑은 고딕" w:cs="Times New Roman" w:hint="eastAsia"/>
                  <w:b w:val="0"/>
                  <w:szCs w:val="24"/>
                </w:rPr>
                <w:t>라는 메세지를 출력한다.</w:t>
              </w:r>
            </w:ins>
          </w:p>
        </w:tc>
      </w:tr>
      <w:tr w:rsidR="00DF0643" w:rsidRPr="00B0767A" w14:paraId="1FD79AB1" w14:textId="77777777" w:rsidTr="006E5161">
        <w:trPr>
          <w:ins w:id="4760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4D6DDB8" w14:textId="77777777" w:rsidR="00DF0643" w:rsidRDefault="00DF0643" w:rsidP="006E5161">
            <w:pPr>
              <w:pStyle w:val="af"/>
              <w:ind w:left="1" w:hanging="3"/>
              <w:rPr>
                <w:ins w:id="4761" w:author="오윤 권" w:date="2023-06-06T20:12:00Z"/>
                <w:rFonts w:ascii="맑은 고딕" w:eastAsia="맑은 고딕" w:hAnsi="맑은 고딕"/>
              </w:rPr>
            </w:pPr>
            <w:ins w:id="4762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1204A653" w14:textId="77777777" w:rsidR="00DF0643" w:rsidRDefault="00DF0643" w:rsidP="006E5161">
            <w:pPr>
              <w:ind w:hanging="2"/>
              <w:rPr>
                <w:ins w:id="4763" w:author="오윤 권" w:date="2023-06-06T20:12:00Z"/>
                <w:rStyle w:val="ae"/>
                <w:rFonts w:ascii="맑은 고딕" w:hAnsi="맑은 고딕"/>
              </w:rPr>
            </w:pPr>
            <w:ins w:id="4764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576D86C2" w14:textId="77777777" w:rsidR="00DF0643" w:rsidRDefault="00DF0643" w:rsidP="006E5161">
            <w:pPr>
              <w:ind w:hanging="2"/>
              <w:rPr>
                <w:ins w:id="4765" w:author="오윤 권" w:date="2023-06-06T20:12:00Z"/>
                <w:rStyle w:val="ae"/>
                <w:rFonts w:ascii="맑은 고딕" w:hAnsi="맑은 고딕"/>
              </w:rPr>
            </w:pPr>
            <w:ins w:id="4766" w:author="오윤 권" w:date="2023-06-06T20:12:00Z">
              <w:r>
                <w:rPr>
                  <w:rFonts w:ascii="맑은 고딕" w:hAnsi="맑은 고딕"/>
                </w:rPr>
                <w:t xml:space="preserve">B01 → B02 </w:t>
              </w:r>
            </w:ins>
          </w:p>
        </w:tc>
      </w:tr>
      <w:tr w:rsidR="00DF0643" w:rsidRPr="00B0767A" w14:paraId="0A3416AD" w14:textId="77777777" w:rsidTr="006E5161">
        <w:trPr>
          <w:ins w:id="476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D564674" w14:textId="77777777" w:rsidR="00DF0643" w:rsidRDefault="00DF0643" w:rsidP="006E5161">
            <w:pPr>
              <w:pStyle w:val="af"/>
              <w:ind w:left="1" w:hanging="3"/>
              <w:rPr>
                <w:ins w:id="4768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61D994EC" w14:textId="77777777" w:rsidR="00DF0643" w:rsidRDefault="00DF0643" w:rsidP="006E5161">
            <w:pPr>
              <w:ind w:hanging="2"/>
              <w:rPr>
                <w:ins w:id="4769" w:author="오윤 권" w:date="2023-06-06T20:12:00Z"/>
                <w:rStyle w:val="ae"/>
                <w:rFonts w:ascii="맑은 고딕" w:hAnsi="맑은 고딕"/>
              </w:rPr>
            </w:pPr>
            <w:ins w:id="4770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73331831" w14:textId="77777777" w:rsidR="00DF0643" w:rsidRDefault="00DF0643" w:rsidP="006E5161">
            <w:pPr>
              <w:ind w:hanging="2"/>
              <w:rPr>
                <w:ins w:id="4771" w:author="오윤 권" w:date="2023-06-06T20:12:00Z"/>
                <w:rStyle w:val="ae"/>
                <w:rFonts w:ascii="맑은 고딕" w:hAnsi="맑은 고딕"/>
              </w:rPr>
            </w:pPr>
            <w:ins w:id="4772" w:author="오윤 권" w:date="2023-06-06T20:12:00Z">
              <w:r>
                <w:rPr>
                  <w:rFonts w:ascii="맑은 고딕" w:hAnsi="맑은 고딕"/>
                </w:rPr>
                <w:t xml:space="preserve">B01 →  E02 </w:t>
              </w:r>
            </w:ins>
          </w:p>
        </w:tc>
      </w:tr>
      <w:tr w:rsidR="00DF0643" w:rsidRPr="00B0767A" w14:paraId="4DD0A65B" w14:textId="77777777" w:rsidTr="006E5161">
        <w:trPr>
          <w:ins w:id="4773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0B569C87" w14:textId="77777777" w:rsidR="00DF0643" w:rsidRDefault="00DF0643" w:rsidP="006E5161">
            <w:pPr>
              <w:pStyle w:val="af"/>
              <w:ind w:left="1" w:hanging="3"/>
              <w:rPr>
                <w:ins w:id="4774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14BFAAEE" w14:textId="77777777" w:rsidR="00DF0643" w:rsidRDefault="00DF0643" w:rsidP="006E5161">
            <w:pPr>
              <w:rPr>
                <w:ins w:id="4775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vAlign w:val="center"/>
          </w:tcPr>
          <w:p w14:paraId="180D35AB" w14:textId="77777777" w:rsidR="00DF0643" w:rsidRDefault="00DF0643" w:rsidP="006E5161">
            <w:pPr>
              <w:rPr>
                <w:ins w:id="4776" w:author="오윤 권" w:date="2023-06-06T20:12:00Z"/>
                <w:rStyle w:val="ae"/>
                <w:rFonts w:ascii="맑은 고딕" w:hAnsi="맑은 고딕"/>
              </w:rPr>
            </w:pPr>
          </w:p>
        </w:tc>
      </w:tr>
    </w:tbl>
    <w:p w14:paraId="588AC49A" w14:textId="77777777" w:rsidR="00DF0643" w:rsidRDefault="00DF0643" w:rsidP="00DF0643">
      <w:pPr>
        <w:rPr>
          <w:ins w:id="4777" w:author="오윤 권" w:date="2023-06-06T20:12:00Z"/>
          <w:rFonts w:ascii="맑은 고딕" w:hAnsi="맑은 고딕"/>
        </w:rPr>
      </w:pPr>
    </w:p>
    <w:p w14:paraId="4FA0D6CC" w14:textId="7DD7135F" w:rsidR="00DF0643" w:rsidRPr="00E9078A" w:rsidRDefault="00DF0643">
      <w:pPr>
        <w:pBdr>
          <w:top w:val="nil"/>
          <w:left w:val="nil"/>
          <w:bottom w:val="nil"/>
          <w:right w:val="nil"/>
          <w:between w:val="nil"/>
        </w:pBdr>
        <w:rPr>
          <w:ins w:id="4778" w:author="오윤 권" w:date="2023-06-06T20:12:00Z"/>
          <w:rFonts w:ascii="맑은 고딕" w:hAnsi="맑은 고딕" w:cs="돋움"/>
          <w:b/>
          <w:sz w:val="24"/>
        </w:rPr>
        <w:pPrChange w:id="4779" w:author="오윤 권" w:date="2023-06-06T20:18:00Z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</w:pPr>
        </w:pPrChange>
      </w:pPr>
      <w:ins w:id="4780" w:author="오윤 권" w:date="2023-06-06T20:12:00Z">
        <w:r w:rsidRPr="00E9078A">
          <w:rPr>
            <w:rStyle w:val="ae"/>
            <w:rFonts w:ascii="맑은 고딕" w:hAnsi="맑은 고딕"/>
            <w:b/>
            <w:sz w:val="24"/>
          </w:rPr>
          <w:t>UC02</w:t>
        </w:r>
        <w:r>
          <w:rPr>
            <w:rStyle w:val="ae"/>
            <w:rFonts w:ascii="맑은 고딕" w:hAnsi="맑은 고딕"/>
            <w:b/>
            <w:sz w:val="24"/>
          </w:rPr>
          <w:t>8</w:t>
        </w:r>
        <w:r w:rsidRPr="00E9078A">
          <w:rPr>
            <w:rStyle w:val="ae"/>
            <w:rFonts w:ascii="맑은 고딕" w:hAnsi="맑은 고딕"/>
            <w:b/>
            <w:sz w:val="24"/>
          </w:rPr>
          <w:t xml:space="preserve">: </w:t>
        </w:r>
        <w:r>
          <w:rPr>
            <w:rStyle w:val="ae"/>
            <w:rFonts w:ascii="맑은 고딕" w:hAnsi="맑은 고딕" w:hint="eastAsia"/>
            <w:b/>
            <w:sz w:val="24"/>
          </w:rPr>
          <w:t>작업을 상세 조회한다.</w:t>
        </w:r>
      </w:ins>
    </w:p>
    <w:tbl>
      <w:tblPr>
        <w:tblW w:w="8589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87"/>
        <w:gridCol w:w="6042"/>
        <w:gridCol w:w="10"/>
      </w:tblGrid>
      <w:tr w:rsidR="00DF0643" w:rsidRPr="00B0767A" w14:paraId="00CBA033" w14:textId="77777777" w:rsidTr="006E5161">
        <w:trPr>
          <w:ins w:id="478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85D241A" w14:textId="77777777" w:rsidR="00DF0643" w:rsidRDefault="00DF0643" w:rsidP="006E5161">
            <w:pPr>
              <w:pStyle w:val="af"/>
              <w:ind w:left="1" w:hanging="3"/>
              <w:rPr>
                <w:ins w:id="4782" w:author="오윤 권" w:date="2023-06-06T20:12:00Z"/>
                <w:rFonts w:ascii="맑은 고딕" w:eastAsia="맑은 고딕" w:hAnsi="맑은 고딕"/>
              </w:rPr>
            </w:pPr>
            <w:ins w:id="4783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7039" w:type="dxa"/>
            <w:gridSpan w:val="3"/>
          </w:tcPr>
          <w:p w14:paraId="583EEB09" w14:textId="77777777" w:rsidR="00DF0643" w:rsidRDefault="00DF0643" w:rsidP="006E5161">
            <w:pPr>
              <w:rPr>
                <w:ins w:id="4784" w:author="오윤 권" w:date="2023-06-06T20:12:00Z"/>
                <w:rStyle w:val="ae"/>
                <w:rFonts w:ascii="맑은 고딕" w:hAnsi="맑은 고딕"/>
              </w:rPr>
            </w:pPr>
            <w:ins w:id="4785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사용자는 홈화면에 등록된 폴더의 작업을 상세조회한다.</w:t>
              </w:r>
            </w:ins>
          </w:p>
        </w:tc>
      </w:tr>
      <w:tr w:rsidR="00DF0643" w:rsidRPr="00B0767A" w14:paraId="0D6BE7C6" w14:textId="77777777" w:rsidTr="006E5161">
        <w:trPr>
          <w:ins w:id="478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ECD7588" w14:textId="77777777" w:rsidR="00DF0643" w:rsidRDefault="00DF0643" w:rsidP="006E5161">
            <w:pPr>
              <w:pStyle w:val="af"/>
              <w:ind w:left="1" w:hanging="3"/>
              <w:rPr>
                <w:ins w:id="4787" w:author="오윤 권" w:date="2023-06-06T20:12:00Z"/>
                <w:rFonts w:ascii="맑은 고딕" w:eastAsia="맑은 고딕" w:hAnsi="맑은 고딕"/>
              </w:rPr>
            </w:pPr>
            <w:ins w:id="4788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7039" w:type="dxa"/>
            <w:gridSpan w:val="3"/>
            <w:vAlign w:val="center"/>
          </w:tcPr>
          <w:p w14:paraId="4B22B44E" w14:textId="77777777" w:rsidR="00DF0643" w:rsidRDefault="00DF0643" w:rsidP="006E5161">
            <w:pPr>
              <w:ind w:hanging="2"/>
              <w:rPr>
                <w:ins w:id="4789" w:author="오윤 권" w:date="2023-06-06T20:12:00Z"/>
                <w:rStyle w:val="ae"/>
                <w:rFonts w:ascii="맑은 고딕" w:hAnsi="맑은 고딕"/>
              </w:rPr>
            </w:pPr>
            <w:ins w:id="4790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45530C46" w14:textId="77777777" w:rsidTr="006E5161">
        <w:trPr>
          <w:ins w:id="4791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7FA74109" w14:textId="77777777" w:rsidR="00DF0643" w:rsidRDefault="00DF0643" w:rsidP="006E5161">
            <w:pPr>
              <w:pStyle w:val="af"/>
              <w:ind w:left="1" w:hanging="3"/>
              <w:rPr>
                <w:ins w:id="4792" w:author="오윤 권" w:date="2023-06-06T20:12:00Z"/>
                <w:rFonts w:ascii="맑은 고딕" w:eastAsia="맑은 고딕" w:hAnsi="맑은 고딕"/>
              </w:rPr>
            </w:pPr>
            <w:ins w:id="4793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7039" w:type="dxa"/>
            <w:gridSpan w:val="3"/>
            <w:vAlign w:val="center"/>
          </w:tcPr>
          <w:p w14:paraId="4E76F99E" w14:textId="77777777" w:rsidR="00DF0643" w:rsidRDefault="00DF0643" w:rsidP="006E5161">
            <w:pPr>
              <w:rPr>
                <w:ins w:id="4794" w:author="오윤 권" w:date="2023-06-06T20:12:00Z"/>
                <w:rStyle w:val="ae"/>
                <w:rFonts w:ascii="맑은 고딕" w:hAnsi="맑은 고딕"/>
              </w:rPr>
            </w:pPr>
            <w:ins w:id="4795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작업이 추가된 상태여야 한다.</w:t>
              </w:r>
            </w:ins>
          </w:p>
        </w:tc>
      </w:tr>
      <w:tr w:rsidR="00DF0643" w:rsidRPr="00B0767A" w14:paraId="09EDDC30" w14:textId="77777777" w:rsidTr="006E5161">
        <w:trPr>
          <w:ins w:id="479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E0AA629" w14:textId="77777777" w:rsidR="00DF0643" w:rsidRDefault="00DF0643" w:rsidP="006E5161">
            <w:pPr>
              <w:pStyle w:val="af"/>
              <w:ind w:left="1" w:hanging="3"/>
              <w:rPr>
                <w:ins w:id="4797" w:author="오윤 권" w:date="2023-06-06T20:12:00Z"/>
                <w:rFonts w:ascii="맑은 고딕" w:eastAsia="맑은 고딕" w:hAnsi="맑은 고딕"/>
              </w:rPr>
            </w:pPr>
            <w:ins w:id="4798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7039" w:type="dxa"/>
            <w:gridSpan w:val="3"/>
            <w:vAlign w:val="center"/>
          </w:tcPr>
          <w:p w14:paraId="1995265F" w14:textId="77777777" w:rsidR="00DF0643" w:rsidRDefault="00DF0643" w:rsidP="006E5161">
            <w:pPr>
              <w:rPr>
                <w:ins w:id="4799" w:author="오윤 권" w:date="2023-06-06T20:12:00Z"/>
                <w:rStyle w:val="ae"/>
                <w:rFonts w:ascii="맑은 고딕" w:hAnsi="맑은 고딕"/>
              </w:rPr>
            </w:pPr>
            <w:ins w:id="4800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작업의 내용,</w:t>
              </w:r>
              <w:r>
                <w:rPr>
                  <w:rStyle w:val="ae"/>
                  <w:rFonts w:ascii="맑은 고딕" w:hAnsi="맑은 고딕"/>
                </w:rPr>
                <w:t xml:space="preserve"> </w:t>
              </w:r>
              <w:r>
                <w:rPr>
                  <w:rStyle w:val="ae"/>
                  <w:rFonts w:ascii="맑은 고딕" w:hAnsi="맑은 고딕" w:hint="eastAsia"/>
                </w:rPr>
                <w:t>마감날짜 등이 화면에 출력된다.</w:t>
              </w:r>
            </w:ins>
          </w:p>
        </w:tc>
      </w:tr>
      <w:tr w:rsidR="00DF0643" w:rsidRPr="00B0767A" w14:paraId="48303F07" w14:textId="77777777" w:rsidTr="006E5161">
        <w:trPr>
          <w:gridAfter w:val="1"/>
          <w:wAfter w:w="10" w:type="dxa"/>
          <w:ins w:id="4801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524D078" w14:textId="77777777" w:rsidR="00DF0643" w:rsidRDefault="00DF0643" w:rsidP="006E5161">
            <w:pPr>
              <w:pStyle w:val="af"/>
              <w:ind w:left="1" w:hanging="3"/>
              <w:rPr>
                <w:ins w:id="4802" w:author="오윤 권" w:date="2023-06-06T20:12:00Z"/>
                <w:rFonts w:ascii="맑은 고딕" w:eastAsia="맑은 고딕" w:hAnsi="맑은 고딕"/>
              </w:rPr>
            </w:pPr>
            <w:ins w:id="4803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87" w:type="dxa"/>
            <w:shd w:val="clear" w:color="auto" w:fill="auto"/>
            <w:vAlign w:val="center"/>
          </w:tcPr>
          <w:p w14:paraId="705E3374" w14:textId="77777777" w:rsidR="00DF0643" w:rsidRDefault="00DF0643" w:rsidP="006E5161">
            <w:pPr>
              <w:pStyle w:val="af"/>
              <w:ind w:left="1" w:hanging="3"/>
              <w:rPr>
                <w:ins w:id="4804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805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8E8DB41" w14:textId="77777777" w:rsidR="00DF0643" w:rsidRDefault="00DF0643" w:rsidP="006E5161">
            <w:pPr>
              <w:pStyle w:val="af"/>
              <w:ind w:left="1" w:hanging="3"/>
              <w:jc w:val="both"/>
              <w:rPr>
                <w:ins w:id="480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807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사용자가</w:t>
              </w:r>
              <w:r>
                <w:rPr>
                  <w:rFonts w:ascii="맑은 고딕" w:eastAsia="맑은 고딕" w:hAnsi="맑은 고딕" w:hint="eastAsia"/>
                  <w:b w:val="0"/>
                </w:rPr>
                <w:t xml:space="preserve"> 상세조회하고 싶은</w:t>
              </w:r>
              <w:r>
                <w:rPr>
                  <w:rFonts w:ascii="맑은 고딕" w:eastAsia="맑은 고딕" w:hAnsi="맑은 고딕"/>
                  <w:b w:val="0"/>
                </w:rPr>
                <w:t xml:space="preserve"> </w:t>
              </w:r>
              <w:r>
                <w:rPr>
                  <w:rFonts w:ascii="맑은 고딕" w:eastAsia="맑은 고딕" w:hAnsi="맑은 고딕" w:hint="eastAsia"/>
                  <w:b w:val="0"/>
                </w:rPr>
                <w:t>작업을 클릭</w:t>
              </w:r>
              <w:r>
                <w:rPr>
                  <w:rFonts w:ascii="맑은 고딕" w:eastAsia="맑은 고딕" w:hAnsi="맑은 고딕"/>
                  <w:b w:val="0"/>
                </w:rPr>
                <w:t>한다.</w:t>
              </w:r>
            </w:ins>
          </w:p>
        </w:tc>
      </w:tr>
      <w:tr w:rsidR="00DF0643" w:rsidRPr="00B0767A" w14:paraId="55B3304D" w14:textId="77777777" w:rsidTr="006E5161">
        <w:trPr>
          <w:gridAfter w:val="1"/>
          <w:wAfter w:w="10" w:type="dxa"/>
          <w:ins w:id="480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7DEED764" w14:textId="77777777" w:rsidR="00DF0643" w:rsidRDefault="00DF0643" w:rsidP="006E5161">
            <w:pPr>
              <w:ind w:hanging="2"/>
              <w:jc w:val="center"/>
              <w:rPr>
                <w:ins w:id="4809" w:author="오윤 권" w:date="2023-06-06T20:12:00Z"/>
                <w:rFonts w:ascii="맑은 고딕" w:hAnsi="맑은 고딕"/>
              </w:rPr>
            </w:pPr>
          </w:p>
        </w:tc>
        <w:tc>
          <w:tcPr>
            <w:tcW w:w="987" w:type="dxa"/>
            <w:shd w:val="clear" w:color="auto" w:fill="auto"/>
            <w:vAlign w:val="center"/>
          </w:tcPr>
          <w:p w14:paraId="4ECA0E17" w14:textId="77777777" w:rsidR="00DF0643" w:rsidRDefault="00DF0643" w:rsidP="006E5161">
            <w:pPr>
              <w:ind w:hanging="2"/>
              <w:rPr>
                <w:ins w:id="4810" w:author="오윤 권" w:date="2023-06-06T20:12:00Z"/>
                <w:rStyle w:val="ae"/>
                <w:rFonts w:ascii="맑은 고딕" w:hAnsi="맑은 고딕"/>
              </w:rPr>
            </w:pPr>
            <w:ins w:id="4811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88B5E73" w14:textId="77777777" w:rsidR="00DF0643" w:rsidRDefault="00DF0643" w:rsidP="006E5161">
            <w:pPr>
              <w:rPr>
                <w:ins w:id="4812" w:author="오윤 권" w:date="2023-06-06T20:12:00Z"/>
                <w:rStyle w:val="ae"/>
                <w:rFonts w:ascii="맑은 고딕" w:hAnsi="맑은 고딕"/>
              </w:rPr>
            </w:pPr>
            <w:ins w:id="4813" w:author="오윤 권" w:date="2023-06-06T20:12:00Z">
              <w:r>
                <w:rPr>
                  <w:rFonts w:ascii="맑은 고딕" w:hAnsi="맑은 고딕" w:hint="eastAsia"/>
                </w:rPr>
                <w:t xml:space="preserve">화면에 작업 내용이 </w:t>
              </w:r>
              <w:r>
                <w:rPr>
                  <w:rFonts w:ascii="맑은 고딕" w:hAnsi="맑은 고딕"/>
                </w:rPr>
                <w:t>출력한다.</w:t>
              </w:r>
            </w:ins>
          </w:p>
        </w:tc>
      </w:tr>
      <w:tr w:rsidR="00DF0643" w:rsidRPr="00B0767A" w14:paraId="5E85840C" w14:textId="77777777" w:rsidTr="006E5161">
        <w:trPr>
          <w:gridAfter w:val="1"/>
          <w:wAfter w:w="10" w:type="dxa"/>
          <w:ins w:id="4814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650E199" w14:textId="77777777" w:rsidR="00DF0643" w:rsidRDefault="00DF0643" w:rsidP="006E5161">
            <w:pPr>
              <w:ind w:hanging="2"/>
              <w:jc w:val="center"/>
              <w:rPr>
                <w:ins w:id="4815" w:author="오윤 권" w:date="2023-06-06T20:12:00Z"/>
                <w:rFonts w:ascii="맑은 고딕" w:hAnsi="맑은 고딕"/>
              </w:rPr>
            </w:pPr>
          </w:p>
        </w:tc>
        <w:tc>
          <w:tcPr>
            <w:tcW w:w="987" w:type="dxa"/>
            <w:shd w:val="clear" w:color="auto" w:fill="auto"/>
            <w:vAlign w:val="center"/>
          </w:tcPr>
          <w:p w14:paraId="77EB8C6F" w14:textId="77777777" w:rsidR="00DF0643" w:rsidRDefault="00DF0643" w:rsidP="006E5161">
            <w:pPr>
              <w:rPr>
                <w:ins w:id="4816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22778712" w14:textId="77777777" w:rsidR="00DF0643" w:rsidRDefault="00DF0643" w:rsidP="006E5161">
            <w:pPr>
              <w:rPr>
                <w:ins w:id="4817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11D3DEB1" w14:textId="77777777" w:rsidTr="006E5161">
        <w:trPr>
          <w:gridAfter w:val="1"/>
          <w:wAfter w:w="10" w:type="dxa"/>
          <w:ins w:id="481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3279747" w14:textId="77777777" w:rsidR="00DF0643" w:rsidRDefault="00DF0643" w:rsidP="006E5161">
            <w:pPr>
              <w:ind w:hanging="2"/>
              <w:jc w:val="center"/>
              <w:rPr>
                <w:ins w:id="4819" w:author="오윤 권" w:date="2023-06-06T20:12:00Z"/>
                <w:rFonts w:ascii="맑은 고딕" w:hAnsi="맑은 고딕"/>
              </w:rPr>
            </w:pPr>
          </w:p>
        </w:tc>
        <w:tc>
          <w:tcPr>
            <w:tcW w:w="987" w:type="dxa"/>
            <w:shd w:val="clear" w:color="auto" w:fill="auto"/>
            <w:vAlign w:val="center"/>
          </w:tcPr>
          <w:p w14:paraId="60E34D3E" w14:textId="77777777" w:rsidR="00DF0643" w:rsidRDefault="00DF0643" w:rsidP="006E5161">
            <w:pPr>
              <w:rPr>
                <w:ins w:id="4820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0B17242F" w14:textId="77777777" w:rsidR="00DF0643" w:rsidRDefault="00DF0643" w:rsidP="006E5161">
            <w:pPr>
              <w:rPr>
                <w:ins w:id="4821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69E23896" w14:textId="77777777" w:rsidTr="006E5161">
        <w:trPr>
          <w:gridAfter w:val="1"/>
          <w:wAfter w:w="10" w:type="dxa"/>
          <w:ins w:id="482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0812E7F3" w14:textId="77777777" w:rsidR="00DF0643" w:rsidRDefault="00DF0643" w:rsidP="006E5161">
            <w:pPr>
              <w:pStyle w:val="af"/>
              <w:ind w:left="1" w:hanging="3"/>
              <w:rPr>
                <w:ins w:id="4823" w:author="오윤 권" w:date="2023-06-06T20:12:00Z"/>
                <w:rFonts w:ascii="맑은 고딕" w:eastAsia="맑은 고딕" w:hAnsi="맑은 고딕"/>
              </w:rPr>
            </w:pPr>
            <w:ins w:id="4824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87" w:type="dxa"/>
            <w:shd w:val="clear" w:color="auto" w:fill="auto"/>
            <w:vAlign w:val="center"/>
          </w:tcPr>
          <w:p w14:paraId="5858F8DE" w14:textId="77777777" w:rsidR="00DF0643" w:rsidRDefault="00DF0643" w:rsidP="006E5161">
            <w:pPr>
              <w:pStyle w:val="af"/>
              <w:ind w:left="1" w:hanging="3"/>
              <w:rPr>
                <w:ins w:id="482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82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A01-1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8504133" w14:textId="77777777" w:rsidR="00DF0643" w:rsidRPr="00FE06FD" w:rsidRDefault="00DF0643" w:rsidP="006E5161">
            <w:pPr>
              <w:pStyle w:val="af"/>
              <w:ind w:left="1" w:hanging="3"/>
              <w:rPr>
                <w:ins w:id="482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828" w:author="오윤 권" w:date="2023-06-06T20:12:00Z">
              <w:r>
                <w:rPr>
                  <w:rFonts w:hint="eastAsia"/>
                </w:rPr>
                <w:t xml:space="preserve">작업이 존재하지 않는 경우 </w:t>
              </w:r>
              <w:r>
                <w:t>“</w:t>
              </w:r>
              <w:r>
                <w:rPr>
                  <w:rFonts w:hint="eastAsia"/>
                </w:rPr>
                <w:t>작성된 작업이 존재하지 않습니다.</w:t>
              </w:r>
              <w:r>
                <w:t xml:space="preserve">” </w:t>
              </w:r>
              <w:r>
                <w:rPr>
                  <w:rFonts w:hint="eastAsia"/>
                </w:rPr>
                <w:t>메시지를 출력한다.</w:t>
              </w:r>
            </w:ins>
          </w:p>
        </w:tc>
      </w:tr>
      <w:tr w:rsidR="00DF0643" w:rsidRPr="00B0767A" w14:paraId="0EB7925A" w14:textId="77777777" w:rsidTr="006E5161">
        <w:trPr>
          <w:gridAfter w:val="1"/>
          <w:wAfter w:w="10" w:type="dxa"/>
          <w:ins w:id="482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26A1C463" w14:textId="77777777" w:rsidR="00DF0643" w:rsidRDefault="00DF0643" w:rsidP="006E5161">
            <w:pPr>
              <w:pStyle w:val="af"/>
              <w:ind w:left="1" w:hanging="3"/>
              <w:rPr>
                <w:ins w:id="4830" w:author="오윤 권" w:date="2023-06-06T20:12:00Z"/>
                <w:rFonts w:ascii="맑은 고딕" w:eastAsia="맑은 고딕" w:hAnsi="맑은 고딕"/>
              </w:rPr>
            </w:pPr>
            <w:ins w:id="4831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87" w:type="dxa"/>
            <w:shd w:val="clear" w:color="auto" w:fill="auto"/>
            <w:vAlign w:val="center"/>
          </w:tcPr>
          <w:p w14:paraId="26F7C10A" w14:textId="77777777" w:rsidR="00DF0643" w:rsidRDefault="00DF0643" w:rsidP="006E5161">
            <w:pPr>
              <w:pStyle w:val="af"/>
              <w:ind w:left="1" w:hanging="3"/>
              <w:rPr>
                <w:ins w:id="483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09B56385" w14:textId="77777777" w:rsidR="00DF0643" w:rsidRDefault="00DF0643" w:rsidP="006E5161">
            <w:pPr>
              <w:pStyle w:val="af"/>
              <w:jc w:val="both"/>
              <w:rPr>
                <w:ins w:id="483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4F895FB2" w14:textId="77777777" w:rsidTr="006E5161">
        <w:trPr>
          <w:gridAfter w:val="1"/>
          <w:wAfter w:w="10" w:type="dxa"/>
          <w:ins w:id="4834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376408B" w14:textId="77777777" w:rsidR="00DF0643" w:rsidRDefault="00DF0643" w:rsidP="006E5161">
            <w:pPr>
              <w:pStyle w:val="af"/>
              <w:ind w:left="1" w:hanging="3"/>
              <w:rPr>
                <w:ins w:id="4835" w:author="오윤 권" w:date="2023-06-06T20:12:00Z"/>
                <w:rFonts w:ascii="맑은 고딕" w:eastAsia="맑은 고딕" w:hAnsi="맑은 고딕"/>
              </w:rPr>
            </w:pPr>
            <w:ins w:id="4836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87" w:type="dxa"/>
            <w:vAlign w:val="center"/>
          </w:tcPr>
          <w:p w14:paraId="5A96D0AA" w14:textId="77777777" w:rsidR="00DF0643" w:rsidRDefault="00DF0643" w:rsidP="006E5161">
            <w:pPr>
              <w:ind w:hanging="2"/>
              <w:rPr>
                <w:ins w:id="4837" w:author="오윤 권" w:date="2023-06-06T20:12:00Z"/>
                <w:rStyle w:val="ae"/>
                <w:rFonts w:ascii="맑은 고딕" w:hAnsi="맑은 고딕"/>
              </w:rPr>
            </w:pPr>
            <w:ins w:id="4838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66CFDE20" w14:textId="77777777" w:rsidR="00DF0643" w:rsidRDefault="00DF0643" w:rsidP="006E5161">
            <w:pPr>
              <w:ind w:hanging="2"/>
              <w:rPr>
                <w:ins w:id="4839" w:author="오윤 권" w:date="2023-06-06T20:12:00Z"/>
                <w:rStyle w:val="ae"/>
                <w:rFonts w:ascii="맑은 고딕" w:hAnsi="맑은 고딕"/>
              </w:rPr>
            </w:pPr>
            <w:ins w:id="4840" w:author="오윤 권" w:date="2023-06-06T20:12:00Z">
              <w:r>
                <w:rPr>
                  <w:rFonts w:ascii="맑은 고딕" w:hAnsi="맑은 고딕"/>
                </w:rPr>
                <w:t xml:space="preserve">B01 → B02  </w:t>
              </w:r>
            </w:ins>
          </w:p>
        </w:tc>
      </w:tr>
      <w:tr w:rsidR="00DF0643" w:rsidRPr="00B0767A" w14:paraId="1CCAF17B" w14:textId="77777777" w:rsidTr="006E5161">
        <w:trPr>
          <w:gridAfter w:val="1"/>
          <w:wAfter w:w="10" w:type="dxa"/>
          <w:ins w:id="484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42902FC" w14:textId="77777777" w:rsidR="00DF0643" w:rsidRDefault="00DF0643" w:rsidP="006E5161">
            <w:pPr>
              <w:pStyle w:val="af"/>
              <w:ind w:left="1" w:hanging="3"/>
              <w:rPr>
                <w:ins w:id="4842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87" w:type="dxa"/>
            <w:vAlign w:val="center"/>
          </w:tcPr>
          <w:p w14:paraId="146456CA" w14:textId="77777777" w:rsidR="00DF0643" w:rsidRDefault="00DF0643" w:rsidP="006E5161">
            <w:pPr>
              <w:ind w:hanging="2"/>
              <w:rPr>
                <w:ins w:id="4843" w:author="오윤 권" w:date="2023-06-06T20:12:00Z"/>
                <w:rStyle w:val="ae"/>
                <w:rFonts w:ascii="맑은 고딕" w:hAnsi="맑은 고딕"/>
              </w:rPr>
            </w:pPr>
            <w:ins w:id="4844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686243AB" w14:textId="77777777" w:rsidR="00DF0643" w:rsidRDefault="00DF0643" w:rsidP="006E5161">
            <w:pPr>
              <w:ind w:hanging="2"/>
              <w:rPr>
                <w:ins w:id="4845" w:author="오윤 권" w:date="2023-06-06T20:12:00Z"/>
                <w:rStyle w:val="ae"/>
                <w:rFonts w:ascii="맑은 고딕" w:hAnsi="맑은 고딕"/>
              </w:rPr>
            </w:pPr>
            <w:ins w:id="4846" w:author="오윤 권" w:date="2023-06-06T20:12:00Z">
              <w:r>
                <w:rPr>
                  <w:rFonts w:ascii="맑은 고딕" w:hAnsi="맑은 고딕"/>
                </w:rPr>
                <w:t>B01 → A01-1</w:t>
              </w:r>
            </w:ins>
          </w:p>
        </w:tc>
      </w:tr>
      <w:tr w:rsidR="00DF0643" w:rsidRPr="00B0767A" w14:paraId="2268FFAE" w14:textId="77777777" w:rsidTr="006E5161">
        <w:trPr>
          <w:gridAfter w:val="1"/>
          <w:wAfter w:w="10" w:type="dxa"/>
          <w:ins w:id="484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309EC6EA" w14:textId="77777777" w:rsidR="00DF0643" w:rsidRDefault="00DF0643" w:rsidP="006E5161">
            <w:pPr>
              <w:pStyle w:val="af"/>
              <w:ind w:left="1" w:hanging="3"/>
              <w:rPr>
                <w:ins w:id="4848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87" w:type="dxa"/>
            <w:vAlign w:val="center"/>
          </w:tcPr>
          <w:p w14:paraId="5641C092" w14:textId="77777777" w:rsidR="00DF0643" w:rsidRDefault="00DF0643" w:rsidP="006E5161">
            <w:pPr>
              <w:rPr>
                <w:ins w:id="4849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vAlign w:val="center"/>
          </w:tcPr>
          <w:p w14:paraId="33857868" w14:textId="77777777" w:rsidR="00DF0643" w:rsidRDefault="00DF0643" w:rsidP="006E5161">
            <w:pPr>
              <w:rPr>
                <w:ins w:id="4850" w:author="오윤 권" w:date="2023-06-06T20:12:00Z"/>
                <w:rStyle w:val="ae"/>
                <w:rFonts w:ascii="맑은 고딕" w:hAnsi="맑은 고딕"/>
              </w:rPr>
            </w:pPr>
          </w:p>
        </w:tc>
      </w:tr>
    </w:tbl>
    <w:p w14:paraId="31257E25" w14:textId="77777777" w:rsidR="00DF0643" w:rsidRDefault="00DF0643" w:rsidP="00DF0643">
      <w:pPr>
        <w:rPr>
          <w:ins w:id="4851" w:author="오윤 권" w:date="2023-06-06T20:12:00Z"/>
          <w:rFonts w:ascii="맑은 고딕" w:hAnsi="맑은 고딕"/>
        </w:rPr>
      </w:pPr>
    </w:p>
    <w:p w14:paraId="0665134F" w14:textId="77777777" w:rsidR="00DF0643" w:rsidRDefault="00DF0643" w:rsidP="00DF0643">
      <w:pPr>
        <w:rPr>
          <w:ins w:id="4852" w:author="오윤 권" w:date="2023-06-06T20:12:00Z"/>
          <w:rFonts w:ascii="맑은 고딕" w:hAnsi="맑은 고딕"/>
        </w:rPr>
      </w:pPr>
    </w:p>
    <w:p w14:paraId="6EA26436" w14:textId="77777777" w:rsidR="00DF0643" w:rsidRPr="00E9078A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853" w:author="오윤 권" w:date="2023-06-06T20:12:00Z"/>
          <w:rFonts w:ascii="맑은 고딕" w:hAnsi="맑은 고딕" w:cs="돋움"/>
          <w:b/>
          <w:sz w:val="24"/>
        </w:rPr>
      </w:pPr>
      <w:ins w:id="4854" w:author="오윤 권" w:date="2023-06-06T20:12:00Z">
        <w:r w:rsidRPr="00E9078A">
          <w:rPr>
            <w:rStyle w:val="ae"/>
            <w:rFonts w:ascii="맑은 고딕" w:hAnsi="맑은 고딕"/>
            <w:b/>
            <w:sz w:val="24"/>
          </w:rPr>
          <w:t>UC02</w:t>
        </w:r>
        <w:r>
          <w:rPr>
            <w:rStyle w:val="ae"/>
            <w:rFonts w:ascii="맑은 고딕" w:hAnsi="맑은 고딕"/>
            <w:b/>
            <w:sz w:val="24"/>
          </w:rPr>
          <w:t>9</w:t>
        </w:r>
        <w:r w:rsidRPr="00E9078A">
          <w:rPr>
            <w:rStyle w:val="ae"/>
            <w:rFonts w:ascii="맑은 고딕" w:hAnsi="맑은 고딕"/>
            <w:b/>
            <w:sz w:val="24"/>
          </w:rPr>
          <w:t xml:space="preserve">: </w:t>
        </w:r>
        <w:r w:rsidRPr="00E9078A">
          <w:rPr>
            <w:rStyle w:val="ae"/>
            <w:rFonts w:ascii="맑은 고딕" w:hAnsi="맑은 고딕" w:hint="eastAsia"/>
            <w:b/>
            <w:sz w:val="24"/>
          </w:rPr>
          <w:t>친구</w:t>
        </w:r>
        <w:r>
          <w:rPr>
            <w:rStyle w:val="ae"/>
            <w:rFonts w:ascii="맑은 고딕" w:hAnsi="맑은 고딕" w:hint="eastAsia"/>
            <w:b/>
            <w:sz w:val="24"/>
          </w:rPr>
          <w:t xml:space="preserve"> 목록을 조회한다.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114C4646" w14:textId="77777777" w:rsidTr="006E5161">
        <w:trPr>
          <w:ins w:id="485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6EB5364" w14:textId="77777777" w:rsidR="00DF0643" w:rsidRDefault="00DF0643" w:rsidP="006E5161">
            <w:pPr>
              <w:pStyle w:val="af"/>
              <w:ind w:left="1" w:hanging="3"/>
              <w:rPr>
                <w:ins w:id="4856" w:author="오윤 권" w:date="2023-06-06T20:12:00Z"/>
                <w:rFonts w:ascii="맑은 고딕" w:eastAsia="맑은 고딕" w:hAnsi="맑은 고딕"/>
              </w:rPr>
            </w:pPr>
            <w:ins w:id="4857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6CEB1332" w14:textId="77777777" w:rsidR="00DF0643" w:rsidRDefault="00DF0643" w:rsidP="006E5161">
            <w:pPr>
              <w:rPr>
                <w:ins w:id="4858" w:author="오윤 권" w:date="2023-06-06T20:12:00Z"/>
                <w:rStyle w:val="ae"/>
                <w:rFonts w:ascii="맑은 고딕" w:hAnsi="맑은 고딕"/>
              </w:rPr>
            </w:pPr>
            <w:ins w:id="4859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친구목록에</w:t>
              </w:r>
              <w:r>
                <w:rPr>
                  <w:rStyle w:val="ae"/>
                  <w:rFonts w:ascii="맑은 고딕" w:hAnsi="맑은 고딕"/>
                </w:rPr>
                <w:t xml:space="preserve"> </w:t>
              </w:r>
              <w:r>
                <w:rPr>
                  <w:rStyle w:val="ae"/>
                  <w:rFonts w:ascii="맑은 고딕" w:hAnsi="맑은 고딕" w:hint="eastAsia"/>
                </w:rPr>
                <w:t>있는 친구를 조회한다.</w:t>
              </w:r>
            </w:ins>
          </w:p>
        </w:tc>
      </w:tr>
      <w:tr w:rsidR="00DF0643" w:rsidRPr="00B0767A" w14:paraId="77A0A249" w14:textId="77777777" w:rsidTr="006E5161">
        <w:trPr>
          <w:ins w:id="486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630AE7E" w14:textId="77777777" w:rsidR="00DF0643" w:rsidRDefault="00DF0643" w:rsidP="006E5161">
            <w:pPr>
              <w:pStyle w:val="af"/>
              <w:ind w:left="1" w:hanging="3"/>
              <w:rPr>
                <w:ins w:id="4861" w:author="오윤 권" w:date="2023-06-06T20:12:00Z"/>
                <w:rFonts w:ascii="맑은 고딕" w:eastAsia="맑은 고딕" w:hAnsi="맑은 고딕"/>
              </w:rPr>
            </w:pPr>
            <w:ins w:id="4862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4A2E10F" w14:textId="77777777" w:rsidR="00DF0643" w:rsidRDefault="00DF0643" w:rsidP="006E5161">
            <w:pPr>
              <w:ind w:hanging="2"/>
              <w:rPr>
                <w:ins w:id="4863" w:author="오윤 권" w:date="2023-06-06T20:12:00Z"/>
                <w:rStyle w:val="ae"/>
                <w:rFonts w:ascii="맑은 고딕" w:hAnsi="맑은 고딕"/>
              </w:rPr>
            </w:pPr>
            <w:ins w:id="4864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79D7CE53" w14:textId="77777777" w:rsidTr="006E5161">
        <w:trPr>
          <w:ins w:id="4865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87EC04E" w14:textId="77777777" w:rsidR="00DF0643" w:rsidRDefault="00DF0643" w:rsidP="006E5161">
            <w:pPr>
              <w:pStyle w:val="af"/>
              <w:ind w:left="1" w:hanging="3"/>
              <w:rPr>
                <w:ins w:id="4866" w:author="오윤 권" w:date="2023-06-06T20:12:00Z"/>
                <w:rFonts w:ascii="맑은 고딕" w:eastAsia="맑은 고딕" w:hAnsi="맑은 고딕"/>
              </w:rPr>
            </w:pPr>
            <w:ins w:id="4867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61A45EDA" w14:textId="77777777" w:rsidR="00DF0643" w:rsidRDefault="00DF0643" w:rsidP="006E5161">
            <w:pPr>
              <w:rPr>
                <w:ins w:id="4868" w:author="오윤 권" w:date="2023-06-06T20:12:00Z"/>
                <w:rStyle w:val="ae"/>
                <w:rFonts w:ascii="맑은 고딕" w:hAnsi="맑은 고딕"/>
              </w:rPr>
            </w:pPr>
            <w:ins w:id="4869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사용자와 친구인 상태여야 한다.</w:t>
              </w:r>
            </w:ins>
          </w:p>
        </w:tc>
      </w:tr>
      <w:tr w:rsidR="00DF0643" w:rsidRPr="00B0767A" w14:paraId="2AD80A27" w14:textId="77777777" w:rsidTr="006E5161">
        <w:trPr>
          <w:ins w:id="4870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67132D07" w14:textId="77777777" w:rsidR="00DF0643" w:rsidRDefault="00DF0643" w:rsidP="006E5161">
            <w:pPr>
              <w:pStyle w:val="af"/>
              <w:ind w:left="1" w:hanging="3"/>
              <w:rPr>
                <w:ins w:id="4871" w:author="오윤 권" w:date="2023-06-06T20:12:00Z"/>
                <w:rFonts w:ascii="맑은 고딕" w:eastAsia="맑은 고딕" w:hAnsi="맑은 고딕"/>
              </w:rPr>
            </w:pPr>
            <w:ins w:id="4872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65B34E84" w14:textId="77777777" w:rsidR="00DF0643" w:rsidRDefault="00DF0643" w:rsidP="006E5161">
            <w:pPr>
              <w:rPr>
                <w:ins w:id="4873" w:author="오윤 권" w:date="2023-06-06T20:12:00Z"/>
                <w:rStyle w:val="ae"/>
                <w:rFonts w:ascii="맑은 고딕" w:hAnsi="맑은 고딕"/>
              </w:rPr>
            </w:pPr>
            <w:ins w:id="4874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사용자와 친구추가한 사용자가 화면에 출력된다.</w:t>
              </w:r>
              <w:r>
                <w:rPr>
                  <w:rStyle w:val="ae"/>
                  <w:rFonts w:ascii="맑은 고딕" w:hAnsi="맑은 고딕"/>
                </w:rPr>
                <w:t xml:space="preserve"> </w:t>
              </w:r>
            </w:ins>
          </w:p>
        </w:tc>
      </w:tr>
      <w:tr w:rsidR="00DF0643" w:rsidRPr="00B0767A" w14:paraId="3E2665D5" w14:textId="77777777" w:rsidTr="006E5161">
        <w:trPr>
          <w:ins w:id="4875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D0A38BC" w14:textId="77777777" w:rsidR="00DF0643" w:rsidRDefault="00DF0643" w:rsidP="006E5161">
            <w:pPr>
              <w:pStyle w:val="af"/>
              <w:ind w:left="1" w:hanging="3"/>
              <w:rPr>
                <w:ins w:id="4876" w:author="오윤 권" w:date="2023-06-06T20:12:00Z"/>
                <w:rFonts w:ascii="맑은 고딕" w:eastAsia="맑은 고딕" w:hAnsi="맑은 고딕"/>
              </w:rPr>
            </w:pPr>
            <w:ins w:id="4877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4C2F5179" w14:textId="77777777" w:rsidR="00DF0643" w:rsidRDefault="00DF0643" w:rsidP="006E5161">
            <w:pPr>
              <w:pStyle w:val="af"/>
              <w:ind w:left="1" w:hanging="3"/>
              <w:rPr>
                <w:ins w:id="4878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879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E556C3E" w14:textId="77777777" w:rsidR="00DF0643" w:rsidRDefault="00DF0643" w:rsidP="006E5161">
            <w:pPr>
              <w:pStyle w:val="af"/>
              <w:ind w:left="1" w:hanging="3"/>
              <w:jc w:val="both"/>
              <w:rPr>
                <w:ins w:id="4880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881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 xml:space="preserve">사용자가 </w:t>
              </w:r>
              <w:r>
                <w:rPr>
                  <w:rFonts w:ascii="맑은 고딕" w:eastAsia="맑은 고딕" w:hAnsi="맑은 고딕" w:hint="eastAsia"/>
                  <w:b w:val="0"/>
                </w:rPr>
                <w:t>마이페이지에서 친구목록 버튼을 클릭한다.</w:t>
              </w:r>
              <w:r>
                <w:rPr>
                  <w:rFonts w:ascii="맑은 고딕" w:eastAsia="맑은 고딕" w:hAnsi="맑은 고딕"/>
                  <w:b w:val="0"/>
                </w:rPr>
                <w:t xml:space="preserve"> </w:t>
              </w:r>
            </w:ins>
          </w:p>
        </w:tc>
      </w:tr>
      <w:tr w:rsidR="00DF0643" w:rsidRPr="00B0767A" w14:paraId="246BCF90" w14:textId="77777777" w:rsidTr="006E5161">
        <w:trPr>
          <w:ins w:id="488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21D7804" w14:textId="77777777" w:rsidR="00DF0643" w:rsidRDefault="00DF0643" w:rsidP="006E5161">
            <w:pPr>
              <w:ind w:hanging="2"/>
              <w:jc w:val="center"/>
              <w:rPr>
                <w:ins w:id="4883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F9210EA" w14:textId="77777777" w:rsidR="00DF0643" w:rsidRDefault="00DF0643" w:rsidP="006E5161">
            <w:pPr>
              <w:ind w:hanging="2"/>
              <w:rPr>
                <w:ins w:id="4884" w:author="오윤 권" w:date="2023-06-06T20:12:00Z"/>
                <w:rStyle w:val="ae"/>
                <w:rFonts w:ascii="맑은 고딕" w:hAnsi="맑은 고딕"/>
              </w:rPr>
            </w:pPr>
            <w:ins w:id="4885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19FA438" w14:textId="77777777" w:rsidR="00DF0643" w:rsidRDefault="00DF0643" w:rsidP="006E5161">
            <w:pPr>
              <w:ind w:hanging="2"/>
              <w:rPr>
                <w:ins w:id="4886" w:author="오윤 권" w:date="2023-06-06T20:12:00Z"/>
                <w:rStyle w:val="ae"/>
                <w:rFonts w:ascii="맑은 고딕" w:hAnsi="맑은 고딕"/>
              </w:rPr>
            </w:pPr>
            <w:ins w:id="4887" w:author="오윤 권" w:date="2023-06-06T20:12:00Z">
              <w:r>
                <w:rPr>
                  <w:rFonts w:ascii="맑은 고딕" w:hAnsi="맑은 고딕"/>
                </w:rPr>
                <w:t xml:space="preserve">화면에 </w:t>
              </w:r>
              <w:r>
                <w:rPr>
                  <w:rFonts w:ascii="맑은 고딕" w:hAnsi="맑은 고딕" w:hint="eastAsia"/>
                </w:rPr>
                <w:t xml:space="preserve">사용자와 친구 추가된 친구목록을 </w:t>
              </w:r>
              <w:r>
                <w:rPr>
                  <w:rFonts w:ascii="맑은 고딕" w:hAnsi="맑은 고딕"/>
                </w:rPr>
                <w:t>출력한다.</w:t>
              </w:r>
            </w:ins>
          </w:p>
        </w:tc>
      </w:tr>
      <w:tr w:rsidR="00DF0643" w:rsidRPr="00B0767A" w14:paraId="1B4E5E28" w14:textId="77777777" w:rsidTr="006E5161">
        <w:trPr>
          <w:ins w:id="488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7068B45" w14:textId="77777777" w:rsidR="00DF0643" w:rsidRDefault="00DF0643" w:rsidP="006E5161">
            <w:pPr>
              <w:ind w:hanging="2"/>
              <w:jc w:val="center"/>
              <w:rPr>
                <w:ins w:id="4889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119CC9B" w14:textId="77777777" w:rsidR="00DF0643" w:rsidRDefault="00DF0643" w:rsidP="006E5161">
            <w:pPr>
              <w:ind w:hanging="2"/>
              <w:rPr>
                <w:ins w:id="4890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45CB176C" w14:textId="77777777" w:rsidR="00DF0643" w:rsidRDefault="00DF0643" w:rsidP="006E5161">
            <w:pPr>
              <w:rPr>
                <w:ins w:id="4891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3DD5310F" w14:textId="77777777" w:rsidTr="006E5161">
        <w:trPr>
          <w:ins w:id="489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287EE8CB" w14:textId="77777777" w:rsidR="00DF0643" w:rsidRDefault="00DF0643" w:rsidP="006E5161">
            <w:pPr>
              <w:ind w:hanging="2"/>
              <w:jc w:val="center"/>
              <w:rPr>
                <w:ins w:id="4893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7B5796E" w14:textId="77777777" w:rsidR="00DF0643" w:rsidRPr="00FE06FD" w:rsidRDefault="00DF0643" w:rsidP="006E5161">
            <w:pPr>
              <w:ind w:hanging="2"/>
              <w:rPr>
                <w:ins w:id="4894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780047F3" w14:textId="77777777" w:rsidR="00DF0643" w:rsidRPr="00FE06FD" w:rsidRDefault="00DF0643" w:rsidP="006E5161">
            <w:pPr>
              <w:rPr>
                <w:ins w:id="4895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51B7D258" w14:textId="77777777" w:rsidTr="006E5161">
        <w:trPr>
          <w:ins w:id="4896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6C7E8FD" w14:textId="77777777" w:rsidR="00DF0643" w:rsidRDefault="00DF0643" w:rsidP="006E5161">
            <w:pPr>
              <w:pStyle w:val="af"/>
              <w:ind w:left="1" w:hanging="3"/>
              <w:rPr>
                <w:ins w:id="4897" w:author="오윤 권" w:date="2023-06-06T20:12:00Z"/>
                <w:rFonts w:ascii="맑은 고딕" w:eastAsia="맑은 고딕" w:hAnsi="맑은 고딕"/>
              </w:rPr>
            </w:pPr>
            <w:ins w:id="4898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E41F1E6" w14:textId="77777777" w:rsidR="00DF0643" w:rsidRPr="00FE06FD" w:rsidRDefault="00DF0643" w:rsidP="006E5161">
            <w:pPr>
              <w:pStyle w:val="af"/>
              <w:ind w:left="1" w:hanging="3"/>
              <w:rPr>
                <w:ins w:id="4899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900" w:author="오윤 권" w:date="2023-06-06T20:12:00Z">
              <w:r w:rsidRPr="00FE06FD">
                <w:rPr>
                  <w:rFonts w:ascii="맑은 고딕" w:eastAsia="맑은 고딕" w:hAnsi="맑은 고딕"/>
                  <w:b w:val="0"/>
                </w:rPr>
                <w:t>A02-1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32E9E30A" w14:textId="77777777" w:rsidR="00DF0643" w:rsidRPr="00FE06FD" w:rsidRDefault="00DF0643" w:rsidP="006E5161">
            <w:pPr>
              <w:pStyle w:val="af"/>
              <w:ind w:left="1" w:hanging="3"/>
              <w:rPr>
                <w:ins w:id="4901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902" w:author="오윤 권" w:date="2023-06-06T20:12:00Z">
              <w:r w:rsidRPr="00FE06FD">
                <w:rPr>
                  <w:rFonts w:hint="eastAsia"/>
                  <w:b w:val="0"/>
                </w:rPr>
                <w:t xml:space="preserve">친구 추가된 친구가 존재하지 않는 경우 </w:t>
              </w:r>
              <w:r w:rsidRPr="00FE06FD">
                <w:rPr>
                  <w:b w:val="0"/>
                </w:rPr>
                <w:t>“</w:t>
              </w:r>
              <w:r w:rsidRPr="00FE06FD">
                <w:rPr>
                  <w:rFonts w:hint="eastAsia"/>
                  <w:b w:val="0"/>
                </w:rPr>
                <w:t>추가된 친구가 존재하지 않습니다.</w:t>
              </w:r>
              <w:r w:rsidRPr="00FE06FD">
                <w:rPr>
                  <w:b w:val="0"/>
                </w:rPr>
                <w:t xml:space="preserve">” </w:t>
              </w:r>
              <w:r w:rsidRPr="00FE06FD">
                <w:rPr>
                  <w:rFonts w:hint="eastAsia"/>
                  <w:b w:val="0"/>
                </w:rPr>
                <w:t>라는 메시지를 출력한다.</w:t>
              </w:r>
            </w:ins>
          </w:p>
        </w:tc>
      </w:tr>
      <w:tr w:rsidR="00DF0643" w:rsidRPr="00B0767A" w14:paraId="159B38B6" w14:textId="77777777" w:rsidTr="006E5161">
        <w:trPr>
          <w:ins w:id="4903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40D6066" w14:textId="77777777" w:rsidR="00DF0643" w:rsidRDefault="00DF0643" w:rsidP="006E5161">
            <w:pPr>
              <w:pStyle w:val="af"/>
              <w:ind w:left="1" w:hanging="3"/>
              <w:rPr>
                <w:ins w:id="4904" w:author="오윤 권" w:date="2023-06-06T20:12:00Z"/>
                <w:rFonts w:ascii="맑은 고딕" w:eastAsia="맑은 고딕" w:hAnsi="맑은 고딕"/>
              </w:rPr>
            </w:pPr>
            <w:ins w:id="4905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6037E825" w14:textId="77777777" w:rsidR="00DF0643" w:rsidRDefault="00DF0643" w:rsidP="006E5161">
            <w:pPr>
              <w:pStyle w:val="af"/>
              <w:ind w:left="1" w:hanging="3"/>
              <w:rPr>
                <w:ins w:id="4906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5BD1AB08" w14:textId="77777777" w:rsidR="00DF0643" w:rsidRDefault="00DF0643" w:rsidP="006E5161">
            <w:pPr>
              <w:pStyle w:val="af"/>
              <w:jc w:val="both"/>
              <w:rPr>
                <w:ins w:id="490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6CB42935" w14:textId="77777777" w:rsidTr="006E5161">
        <w:trPr>
          <w:ins w:id="4908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EDB59AF" w14:textId="77777777" w:rsidR="00DF0643" w:rsidRDefault="00DF0643" w:rsidP="006E5161">
            <w:pPr>
              <w:pStyle w:val="af"/>
              <w:ind w:left="1" w:hanging="3"/>
              <w:rPr>
                <w:ins w:id="4909" w:author="오윤 권" w:date="2023-06-06T20:12:00Z"/>
                <w:rFonts w:ascii="맑은 고딕" w:eastAsia="맑은 고딕" w:hAnsi="맑은 고딕"/>
              </w:rPr>
            </w:pPr>
            <w:ins w:id="4910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400C77EC" w14:textId="77777777" w:rsidR="00DF0643" w:rsidRDefault="00DF0643" w:rsidP="006E5161">
            <w:pPr>
              <w:ind w:hanging="2"/>
              <w:rPr>
                <w:ins w:id="4911" w:author="오윤 권" w:date="2023-06-06T20:12:00Z"/>
                <w:rStyle w:val="ae"/>
                <w:rFonts w:ascii="맑은 고딕" w:hAnsi="맑은 고딕"/>
              </w:rPr>
            </w:pPr>
            <w:ins w:id="4912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3961818F" w14:textId="77777777" w:rsidR="00DF0643" w:rsidRDefault="00DF0643" w:rsidP="006E5161">
            <w:pPr>
              <w:ind w:hanging="2"/>
              <w:rPr>
                <w:ins w:id="4913" w:author="오윤 권" w:date="2023-06-06T20:12:00Z"/>
                <w:rStyle w:val="ae"/>
                <w:rFonts w:ascii="맑은 고딕" w:hAnsi="맑은 고딕"/>
              </w:rPr>
            </w:pPr>
            <w:ins w:id="4914" w:author="오윤 권" w:date="2023-06-06T20:12:00Z">
              <w:r>
                <w:rPr>
                  <w:rFonts w:ascii="맑은 고딕" w:hAnsi="맑은 고딕"/>
                </w:rPr>
                <w:t xml:space="preserve">B01 → B02 </w:t>
              </w:r>
            </w:ins>
          </w:p>
        </w:tc>
      </w:tr>
      <w:tr w:rsidR="00DF0643" w:rsidRPr="00B0767A" w14:paraId="3DCBAA46" w14:textId="77777777" w:rsidTr="006E5161">
        <w:trPr>
          <w:ins w:id="4915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69DC36C" w14:textId="77777777" w:rsidR="00DF0643" w:rsidRDefault="00DF0643" w:rsidP="006E5161">
            <w:pPr>
              <w:pStyle w:val="af"/>
              <w:ind w:left="1" w:hanging="3"/>
              <w:rPr>
                <w:ins w:id="4916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D5EF919" w14:textId="77777777" w:rsidR="00DF0643" w:rsidRDefault="00DF0643" w:rsidP="006E5161">
            <w:pPr>
              <w:ind w:hanging="2"/>
              <w:rPr>
                <w:ins w:id="4917" w:author="오윤 권" w:date="2023-06-06T20:12:00Z"/>
                <w:rStyle w:val="ae"/>
                <w:rFonts w:ascii="맑은 고딕" w:hAnsi="맑은 고딕"/>
              </w:rPr>
            </w:pPr>
            <w:ins w:id="4918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3F871F61" w14:textId="77777777" w:rsidR="00DF0643" w:rsidRDefault="00DF0643" w:rsidP="006E5161">
            <w:pPr>
              <w:ind w:hanging="2"/>
              <w:rPr>
                <w:ins w:id="4919" w:author="오윤 권" w:date="2023-06-06T20:12:00Z"/>
                <w:rStyle w:val="ae"/>
                <w:rFonts w:ascii="맑은 고딕" w:hAnsi="맑은 고딕"/>
              </w:rPr>
            </w:pPr>
            <w:ins w:id="4920" w:author="오윤 권" w:date="2023-06-06T20:12:00Z">
              <w:r>
                <w:rPr>
                  <w:rFonts w:ascii="맑은 고딕" w:hAnsi="맑은 고딕"/>
                </w:rPr>
                <w:t>B01 → A02-1</w:t>
              </w:r>
            </w:ins>
          </w:p>
        </w:tc>
      </w:tr>
      <w:tr w:rsidR="00DF0643" w:rsidRPr="00B0767A" w14:paraId="23180DB1" w14:textId="77777777" w:rsidTr="006E5161">
        <w:trPr>
          <w:ins w:id="492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95017B2" w14:textId="77777777" w:rsidR="00DF0643" w:rsidRDefault="00DF0643" w:rsidP="006E5161">
            <w:pPr>
              <w:pStyle w:val="af"/>
              <w:ind w:left="1" w:hanging="3"/>
              <w:rPr>
                <w:ins w:id="4922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20A9E075" w14:textId="77777777" w:rsidR="00DF0643" w:rsidRDefault="00DF0643" w:rsidP="006E5161">
            <w:pPr>
              <w:rPr>
                <w:ins w:id="4923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vAlign w:val="center"/>
          </w:tcPr>
          <w:p w14:paraId="3014A559" w14:textId="77777777" w:rsidR="00DF0643" w:rsidRDefault="00DF0643" w:rsidP="006E5161">
            <w:pPr>
              <w:rPr>
                <w:ins w:id="4924" w:author="오윤 권" w:date="2023-06-06T20:12:00Z"/>
                <w:rStyle w:val="ae"/>
                <w:rFonts w:ascii="맑은 고딕" w:hAnsi="맑은 고딕"/>
              </w:rPr>
            </w:pPr>
          </w:p>
        </w:tc>
      </w:tr>
    </w:tbl>
    <w:p w14:paraId="6CD20847" w14:textId="77777777" w:rsidR="00DF0643" w:rsidRDefault="00DF0643" w:rsidP="00DF0643">
      <w:pPr>
        <w:rPr>
          <w:ins w:id="4925" w:author="오윤 권" w:date="2023-06-06T20:12:00Z"/>
          <w:rFonts w:ascii="맑은 고딕" w:hAnsi="맑은 고딕"/>
        </w:rPr>
      </w:pPr>
    </w:p>
    <w:p w14:paraId="509488D9" w14:textId="77777777" w:rsidR="00DF0643" w:rsidRDefault="00DF0643" w:rsidP="00DF0643">
      <w:pPr>
        <w:rPr>
          <w:ins w:id="4926" w:author="오윤 권" w:date="2023-06-06T20:12:00Z"/>
          <w:rFonts w:ascii="맑은 고딕" w:hAnsi="맑은 고딕"/>
        </w:rPr>
      </w:pPr>
    </w:p>
    <w:p w14:paraId="6D52CCD0" w14:textId="77777777" w:rsidR="00DF0643" w:rsidRPr="00E9078A" w:rsidRDefault="00DF0643" w:rsidP="00DF0643">
      <w:pPr>
        <w:pBdr>
          <w:top w:val="nil"/>
          <w:left w:val="nil"/>
          <w:bottom w:val="nil"/>
          <w:right w:val="nil"/>
          <w:between w:val="nil"/>
        </w:pBdr>
        <w:ind w:hanging="2"/>
        <w:rPr>
          <w:ins w:id="4927" w:author="오윤 권" w:date="2023-06-06T20:12:00Z"/>
          <w:rFonts w:ascii="맑은 고딕" w:hAnsi="맑은 고딕" w:cs="돋움"/>
          <w:b/>
          <w:sz w:val="24"/>
        </w:rPr>
      </w:pPr>
      <w:ins w:id="4928" w:author="오윤 권" w:date="2023-06-06T20:12:00Z">
        <w:r w:rsidRPr="00E9078A">
          <w:rPr>
            <w:rStyle w:val="ae"/>
            <w:rFonts w:ascii="맑은 고딕" w:hAnsi="맑은 고딕"/>
            <w:b/>
            <w:sz w:val="24"/>
          </w:rPr>
          <w:t>UC0</w:t>
        </w:r>
        <w:r>
          <w:rPr>
            <w:rStyle w:val="ae"/>
            <w:rFonts w:ascii="맑은 고딕" w:hAnsi="맑은 고딕"/>
            <w:b/>
            <w:sz w:val="24"/>
          </w:rPr>
          <w:t>30</w:t>
        </w:r>
        <w:r w:rsidRPr="00E9078A">
          <w:rPr>
            <w:rStyle w:val="ae"/>
            <w:rFonts w:ascii="맑은 고딕" w:hAnsi="맑은 고딕"/>
            <w:b/>
            <w:sz w:val="24"/>
          </w:rPr>
          <w:t xml:space="preserve">: </w:t>
        </w:r>
        <w:r>
          <w:rPr>
            <w:rStyle w:val="ae"/>
            <w:rFonts w:ascii="맑은 고딕" w:hAnsi="맑은 고딕" w:hint="eastAsia"/>
            <w:b/>
            <w:sz w:val="24"/>
          </w:rPr>
          <w:t>댓글을 조회한다.</w:t>
        </w:r>
      </w:ins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F0643" w:rsidRPr="00B0767A" w14:paraId="02372D97" w14:textId="77777777" w:rsidTr="006E5161">
        <w:trPr>
          <w:ins w:id="492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C883B8E" w14:textId="77777777" w:rsidR="00DF0643" w:rsidRDefault="00DF0643" w:rsidP="006E5161">
            <w:pPr>
              <w:pStyle w:val="af"/>
              <w:ind w:left="1" w:hanging="3"/>
              <w:rPr>
                <w:ins w:id="4930" w:author="오윤 권" w:date="2023-06-06T20:12:00Z"/>
                <w:rFonts w:ascii="맑은 고딕" w:eastAsia="맑은 고딕" w:hAnsi="맑은 고딕"/>
              </w:rPr>
            </w:pPr>
            <w:ins w:id="4931" w:author="오윤 권" w:date="2023-06-06T20:12:00Z">
              <w:r>
                <w:rPr>
                  <w:rFonts w:ascii="맑은 고딕" w:eastAsia="맑은 고딕" w:hAnsi="맑은 고딕" w:hint="eastAsia"/>
                </w:rPr>
                <w:t>설명</w:t>
              </w:r>
            </w:ins>
          </w:p>
        </w:tc>
        <w:tc>
          <w:tcPr>
            <w:tcW w:w="6974" w:type="dxa"/>
            <w:gridSpan w:val="2"/>
          </w:tcPr>
          <w:p w14:paraId="316170F5" w14:textId="77777777" w:rsidR="00DF0643" w:rsidRDefault="00DF0643" w:rsidP="006E5161">
            <w:pPr>
              <w:rPr>
                <w:ins w:id="4932" w:author="오윤 권" w:date="2023-06-06T20:12:00Z"/>
                <w:rStyle w:val="ae"/>
                <w:rFonts w:ascii="맑은 고딕" w:hAnsi="맑은 고딕"/>
              </w:rPr>
            </w:pPr>
            <w:ins w:id="4933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사용자는 본인의 작업에 친구들이 작성한 댓글을 조회한다.</w:t>
              </w:r>
            </w:ins>
          </w:p>
        </w:tc>
      </w:tr>
      <w:tr w:rsidR="00DF0643" w:rsidRPr="00B0767A" w14:paraId="4E55D2B6" w14:textId="77777777" w:rsidTr="006E5161">
        <w:trPr>
          <w:ins w:id="493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19DCB161" w14:textId="77777777" w:rsidR="00DF0643" w:rsidRDefault="00DF0643" w:rsidP="006E5161">
            <w:pPr>
              <w:pStyle w:val="af"/>
              <w:ind w:left="1" w:hanging="3"/>
              <w:rPr>
                <w:ins w:id="4935" w:author="오윤 권" w:date="2023-06-06T20:12:00Z"/>
                <w:rFonts w:ascii="맑은 고딕" w:eastAsia="맑은 고딕" w:hAnsi="맑은 고딕"/>
              </w:rPr>
            </w:pPr>
            <w:ins w:id="4936" w:author="오윤 권" w:date="2023-06-06T20:12:00Z">
              <w:r>
                <w:rPr>
                  <w:rFonts w:ascii="맑은 고딕" w:eastAsia="맑은 고딕" w:hAnsi="맑은 고딕" w:hint="eastAsia"/>
                </w:rPr>
                <w:t>관련 액터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428DA092" w14:textId="77777777" w:rsidR="00DF0643" w:rsidRDefault="00DF0643" w:rsidP="006E5161">
            <w:pPr>
              <w:ind w:hanging="2"/>
              <w:rPr>
                <w:ins w:id="4937" w:author="오윤 권" w:date="2023-06-06T20:12:00Z"/>
                <w:rStyle w:val="ae"/>
                <w:rFonts w:ascii="맑은 고딕" w:hAnsi="맑은 고딕"/>
              </w:rPr>
            </w:pPr>
            <w:ins w:id="4938" w:author="오윤 권" w:date="2023-06-06T20:12:00Z">
              <w:r>
                <w:rPr>
                  <w:rFonts w:ascii="맑은 고딕" w:hAnsi="맑은 고딕"/>
                </w:rPr>
                <w:t>사용자</w:t>
              </w:r>
            </w:ins>
          </w:p>
        </w:tc>
      </w:tr>
      <w:tr w:rsidR="00DF0643" w:rsidRPr="00B0767A" w14:paraId="7CCF23E4" w14:textId="77777777" w:rsidTr="006E5161">
        <w:trPr>
          <w:ins w:id="493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4D816982" w14:textId="77777777" w:rsidR="00DF0643" w:rsidRDefault="00DF0643" w:rsidP="006E5161">
            <w:pPr>
              <w:pStyle w:val="af"/>
              <w:ind w:left="1" w:hanging="3"/>
              <w:rPr>
                <w:ins w:id="4940" w:author="오윤 권" w:date="2023-06-06T20:12:00Z"/>
                <w:rFonts w:ascii="맑은 고딕" w:eastAsia="맑은 고딕" w:hAnsi="맑은 고딕"/>
              </w:rPr>
            </w:pPr>
            <w:ins w:id="4941" w:author="오윤 권" w:date="2023-06-06T20:12:00Z">
              <w:r>
                <w:rPr>
                  <w:rFonts w:ascii="맑은 고딕" w:eastAsia="맑은 고딕" w:hAnsi="맑은 고딕" w:hint="eastAsia"/>
                </w:rPr>
                <w:t>사전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78B96E73" w14:textId="77777777" w:rsidR="00DF0643" w:rsidRDefault="00DF0643" w:rsidP="006E5161">
            <w:pPr>
              <w:rPr>
                <w:ins w:id="4942" w:author="오윤 권" w:date="2023-06-06T20:12:00Z"/>
                <w:rStyle w:val="ae"/>
                <w:rFonts w:ascii="맑은 고딕" w:hAnsi="맑은 고딕"/>
              </w:rPr>
            </w:pPr>
            <w:ins w:id="4943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사용자는 다른 사용자와 친구추가를 한 상태여야 한다.</w:t>
              </w:r>
            </w:ins>
          </w:p>
        </w:tc>
      </w:tr>
      <w:tr w:rsidR="00DF0643" w:rsidRPr="00B0767A" w14:paraId="1D64B125" w14:textId="77777777" w:rsidTr="006E5161">
        <w:trPr>
          <w:ins w:id="4944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1A0D43F" w14:textId="77777777" w:rsidR="00DF0643" w:rsidRDefault="00DF0643" w:rsidP="006E5161">
            <w:pPr>
              <w:pStyle w:val="af"/>
              <w:ind w:left="1" w:hanging="3"/>
              <w:rPr>
                <w:ins w:id="4945" w:author="오윤 권" w:date="2023-06-06T20:12:00Z"/>
                <w:rFonts w:ascii="맑은 고딕" w:eastAsia="맑은 고딕" w:hAnsi="맑은 고딕"/>
              </w:rPr>
            </w:pPr>
            <w:ins w:id="4946" w:author="오윤 권" w:date="2023-06-06T20:12:00Z">
              <w:r>
                <w:rPr>
                  <w:rFonts w:ascii="맑은 고딕" w:eastAsia="맑은 고딕" w:hAnsi="맑은 고딕" w:hint="eastAsia"/>
                </w:rPr>
                <w:t>사후 조건</w:t>
              </w:r>
            </w:ins>
          </w:p>
        </w:tc>
        <w:tc>
          <w:tcPr>
            <w:tcW w:w="6974" w:type="dxa"/>
            <w:gridSpan w:val="2"/>
            <w:vAlign w:val="center"/>
          </w:tcPr>
          <w:p w14:paraId="01FB3674" w14:textId="77777777" w:rsidR="00DF0643" w:rsidRDefault="00DF0643" w:rsidP="006E5161">
            <w:pPr>
              <w:rPr>
                <w:ins w:id="4947" w:author="오윤 권" w:date="2023-06-06T20:12:00Z"/>
                <w:rStyle w:val="ae"/>
                <w:rFonts w:ascii="맑은 고딕" w:hAnsi="맑은 고딕"/>
              </w:rPr>
            </w:pPr>
            <w:ins w:id="4948" w:author="오윤 권" w:date="2023-06-06T20:12:00Z">
              <w:r>
                <w:rPr>
                  <w:rStyle w:val="ae"/>
                  <w:rFonts w:ascii="맑은 고딕" w:hAnsi="맑은 고딕" w:hint="eastAsia"/>
                </w:rPr>
                <w:t>친구들이 작성한 댓글이 시간 순서별로 조회된다.</w:t>
              </w:r>
            </w:ins>
          </w:p>
        </w:tc>
      </w:tr>
      <w:tr w:rsidR="00DF0643" w:rsidRPr="00B0767A" w14:paraId="1A44BDF3" w14:textId="77777777" w:rsidTr="006E5161">
        <w:trPr>
          <w:ins w:id="4949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AECAA57" w14:textId="77777777" w:rsidR="00DF0643" w:rsidRDefault="00DF0643" w:rsidP="006E5161">
            <w:pPr>
              <w:pStyle w:val="af"/>
              <w:ind w:left="1" w:hanging="3"/>
              <w:rPr>
                <w:ins w:id="4950" w:author="오윤 권" w:date="2023-06-06T20:12:00Z"/>
                <w:rFonts w:ascii="맑은 고딕" w:eastAsia="맑은 고딕" w:hAnsi="맑은 고딕"/>
              </w:rPr>
            </w:pPr>
            <w:ins w:id="4951" w:author="오윤 권" w:date="2023-06-06T20:12:00Z">
              <w:r>
                <w:rPr>
                  <w:rFonts w:ascii="맑은 고딕" w:eastAsia="맑은 고딕" w:hAnsi="맑은 고딕" w:hint="eastAsia"/>
                </w:rPr>
                <w:t>기본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44FAA8B" w14:textId="77777777" w:rsidR="00DF0643" w:rsidRDefault="00DF0643" w:rsidP="006E5161">
            <w:pPr>
              <w:pStyle w:val="af"/>
              <w:ind w:left="1" w:hanging="3"/>
              <w:rPr>
                <w:ins w:id="495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953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B01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F4E4F4B" w14:textId="77777777" w:rsidR="00DF0643" w:rsidRPr="00A46B56" w:rsidRDefault="00DF0643" w:rsidP="006E5161">
            <w:pPr>
              <w:pStyle w:val="af"/>
              <w:jc w:val="both"/>
              <w:rPr>
                <w:ins w:id="4954" w:author="오윤 권" w:date="2023-06-06T20:12:00Z"/>
                <w:rStyle w:val="ae"/>
                <w:rFonts w:ascii="맑은 고딕" w:eastAsia="맑은 고딕" w:hAnsi="맑은 고딕" w:cs="Times New Roman"/>
                <w:b w:val="0"/>
                <w:bCs/>
                <w:szCs w:val="24"/>
              </w:rPr>
            </w:pPr>
            <w:ins w:id="4955" w:author="오윤 권" w:date="2023-06-06T20:12:00Z">
              <w:r w:rsidRPr="00A46B56">
                <w:rPr>
                  <w:rFonts w:hint="eastAsia"/>
                  <w:b w:val="0"/>
                  <w:bCs/>
                </w:rPr>
                <w:t>마이페이지에서 댓글 조회 버튼을 클릭한다.</w:t>
              </w:r>
            </w:ins>
          </w:p>
        </w:tc>
      </w:tr>
      <w:tr w:rsidR="00DF0643" w:rsidRPr="00B0767A" w14:paraId="6BC3DAE1" w14:textId="77777777" w:rsidTr="006E5161">
        <w:trPr>
          <w:ins w:id="4956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A37D49D" w14:textId="77777777" w:rsidR="00DF0643" w:rsidRDefault="00DF0643" w:rsidP="006E5161">
            <w:pPr>
              <w:ind w:hanging="2"/>
              <w:jc w:val="center"/>
              <w:rPr>
                <w:ins w:id="4957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AE473DD" w14:textId="77777777" w:rsidR="00DF0643" w:rsidRDefault="00DF0643" w:rsidP="006E5161">
            <w:pPr>
              <w:ind w:hanging="2"/>
              <w:rPr>
                <w:ins w:id="4958" w:author="오윤 권" w:date="2023-06-06T20:12:00Z"/>
                <w:rStyle w:val="ae"/>
                <w:rFonts w:ascii="맑은 고딕" w:hAnsi="맑은 고딕"/>
              </w:rPr>
            </w:pPr>
            <w:ins w:id="4959" w:author="오윤 권" w:date="2023-06-06T20:12:00Z">
              <w:r>
                <w:rPr>
                  <w:rFonts w:ascii="맑은 고딕" w:hAnsi="맑은 고딕"/>
                </w:rPr>
                <w:t>B02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193D9D2F" w14:textId="77777777" w:rsidR="00DF0643" w:rsidRDefault="00DF0643" w:rsidP="006E5161">
            <w:pPr>
              <w:rPr>
                <w:ins w:id="4960" w:author="오윤 권" w:date="2023-06-06T20:12:00Z"/>
                <w:rStyle w:val="ae"/>
                <w:rFonts w:ascii="맑은 고딕" w:hAnsi="맑은 고딕"/>
              </w:rPr>
            </w:pPr>
            <w:ins w:id="4961" w:author="오윤 권" w:date="2023-06-06T20:12:00Z">
              <w:r>
                <w:rPr>
                  <w:rFonts w:hint="eastAsia"/>
                </w:rPr>
                <w:t>댓글을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확인하고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싶은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작업을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선택한다</w:t>
              </w:r>
              <w:r>
                <w:rPr>
                  <w:rFonts w:hint="eastAsia"/>
                </w:rPr>
                <w:t>.</w:t>
              </w:r>
              <w:r>
                <w:t xml:space="preserve"> </w:t>
              </w:r>
            </w:ins>
          </w:p>
        </w:tc>
      </w:tr>
      <w:tr w:rsidR="00DF0643" w:rsidRPr="00B0767A" w14:paraId="7EAD0102" w14:textId="77777777" w:rsidTr="006E5161">
        <w:trPr>
          <w:ins w:id="4962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3B0DC87" w14:textId="77777777" w:rsidR="00DF0643" w:rsidRDefault="00DF0643" w:rsidP="006E5161">
            <w:pPr>
              <w:ind w:hanging="2"/>
              <w:jc w:val="center"/>
              <w:rPr>
                <w:ins w:id="4963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3090B5F" w14:textId="77777777" w:rsidR="00DF0643" w:rsidRDefault="00DF0643" w:rsidP="006E5161">
            <w:pPr>
              <w:ind w:hanging="2"/>
              <w:rPr>
                <w:ins w:id="4964" w:author="오윤 권" w:date="2023-06-06T20:12:00Z"/>
                <w:rStyle w:val="ae"/>
                <w:rFonts w:ascii="맑은 고딕" w:hAnsi="맑은 고딕"/>
              </w:rPr>
            </w:pPr>
            <w:ins w:id="4965" w:author="오윤 권" w:date="2023-06-06T20:12:00Z">
              <w:r>
                <w:rPr>
                  <w:rFonts w:ascii="맑은 고딕" w:hAnsi="맑은 고딕"/>
                </w:rPr>
                <w:t>B03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4D061DAB" w14:textId="77777777" w:rsidR="00DF0643" w:rsidRDefault="00DF0643" w:rsidP="006E5161">
            <w:pPr>
              <w:rPr>
                <w:ins w:id="4966" w:author="오윤 권" w:date="2023-06-06T20:12:00Z"/>
                <w:rStyle w:val="ae"/>
                <w:rFonts w:ascii="맑은 고딕" w:hAnsi="맑은 고딕"/>
              </w:rPr>
            </w:pPr>
            <w:ins w:id="4967" w:author="오윤 권" w:date="2023-06-06T20:12:00Z">
              <w:r>
                <w:rPr>
                  <w:rFonts w:hint="eastAsia"/>
                </w:rPr>
                <w:t>화면에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친구들이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작성한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댓글을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출력한다</w:t>
              </w:r>
              <w:r>
                <w:rPr>
                  <w:rFonts w:hint="eastAsia"/>
                </w:rPr>
                <w:t>.</w:t>
              </w:r>
            </w:ins>
          </w:p>
        </w:tc>
      </w:tr>
      <w:tr w:rsidR="00DF0643" w:rsidRPr="00B0767A" w14:paraId="652ED3F0" w14:textId="77777777" w:rsidTr="006E5161">
        <w:trPr>
          <w:ins w:id="4968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4E0CAC67" w14:textId="77777777" w:rsidR="00DF0643" w:rsidRDefault="00DF0643" w:rsidP="006E5161">
            <w:pPr>
              <w:ind w:hanging="2"/>
              <w:jc w:val="center"/>
              <w:rPr>
                <w:ins w:id="4969" w:author="오윤 권" w:date="2023-06-06T20:12:00Z"/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3EBCDD" w14:textId="77777777" w:rsidR="00DF0643" w:rsidRDefault="00DF0643" w:rsidP="006E5161">
            <w:pPr>
              <w:ind w:hanging="2"/>
              <w:rPr>
                <w:ins w:id="4970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1CE05523" w14:textId="77777777" w:rsidR="00DF0643" w:rsidRDefault="00DF0643" w:rsidP="006E5161">
            <w:pPr>
              <w:ind w:hanging="2"/>
              <w:rPr>
                <w:ins w:id="4971" w:author="오윤 권" w:date="2023-06-06T20:12:00Z"/>
                <w:rStyle w:val="ae"/>
                <w:rFonts w:ascii="맑은 고딕" w:hAnsi="맑은 고딕"/>
              </w:rPr>
            </w:pPr>
          </w:p>
        </w:tc>
      </w:tr>
      <w:tr w:rsidR="00DF0643" w:rsidRPr="00B0767A" w14:paraId="6B6FDA64" w14:textId="77777777" w:rsidTr="006E5161">
        <w:trPr>
          <w:ins w:id="4972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50858F2E" w14:textId="77777777" w:rsidR="00DF0643" w:rsidRDefault="00DF0643" w:rsidP="006E5161">
            <w:pPr>
              <w:pStyle w:val="af"/>
              <w:ind w:left="1" w:hanging="3"/>
              <w:rPr>
                <w:ins w:id="4973" w:author="오윤 권" w:date="2023-06-06T20:12:00Z"/>
                <w:rFonts w:ascii="맑은 고딕" w:eastAsia="맑은 고딕" w:hAnsi="맑은 고딕"/>
              </w:rPr>
            </w:pPr>
            <w:ins w:id="4974" w:author="오윤 권" w:date="2023-06-06T20:12:00Z">
              <w:r>
                <w:rPr>
                  <w:rFonts w:ascii="맑은 고딕" w:eastAsia="맑은 고딕" w:hAnsi="맑은 고딕" w:hint="eastAsia"/>
                </w:rPr>
                <w:t>대안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ED2AE41" w14:textId="77777777" w:rsidR="00DF0643" w:rsidRDefault="00DF0643" w:rsidP="006E5161">
            <w:pPr>
              <w:pStyle w:val="af"/>
              <w:ind w:left="1" w:hanging="3"/>
              <w:rPr>
                <w:ins w:id="4975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976" w:author="오윤 권" w:date="2023-06-06T20:12:00Z">
              <w:r>
                <w:rPr>
                  <w:rFonts w:ascii="맑은 고딕" w:eastAsia="맑은 고딕" w:hAnsi="맑은 고딕"/>
                  <w:b w:val="0"/>
                </w:rPr>
                <w:t>A03-1</w:t>
              </w:r>
            </w:ins>
          </w:p>
        </w:tc>
        <w:tc>
          <w:tcPr>
            <w:tcW w:w="6042" w:type="dxa"/>
            <w:shd w:val="clear" w:color="auto" w:fill="auto"/>
            <w:vAlign w:val="center"/>
          </w:tcPr>
          <w:p w14:paraId="6373C595" w14:textId="77777777" w:rsidR="00DF0643" w:rsidRPr="00A46B56" w:rsidRDefault="00DF0643" w:rsidP="006E5161">
            <w:pPr>
              <w:pStyle w:val="af"/>
              <w:ind w:left="1" w:hanging="3"/>
              <w:rPr>
                <w:ins w:id="4977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  <w:ins w:id="4978" w:author="오윤 권" w:date="2023-06-06T20:12:00Z">
              <w:r w:rsidRPr="00A46B56">
                <w:rPr>
                  <w:rStyle w:val="ae"/>
                  <w:rFonts w:ascii="맑은 고딕" w:eastAsia="맑은 고딕" w:hAnsi="맑은 고딕" w:cs="Times New Roman" w:hint="eastAsia"/>
                  <w:b w:val="0"/>
                  <w:szCs w:val="24"/>
                </w:rPr>
                <w:t>댓글이</w:t>
              </w:r>
              <w:r w:rsidRPr="00A46B56">
                <w:rPr>
                  <w:rStyle w:val="ae"/>
                  <w:rFonts w:hint="eastAsia"/>
                  <w:b w:val="0"/>
                  <w:szCs w:val="24"/>
                </w:rPr>
                <w:t xml:space="preserve"> 작성되지 않은 경우 </w:t>
              </w:r>
              <w:r w:rsidRPr="00A46B56">
                <w:rPr>
                  <w:rStyle w:val="ae"/>
                  <w:b w:val="0"/>
                  <w:szCs w:val="24"/>
                </w:rPr>
                <w:t>“</w:t>
              </w:r>
              <w:r w:rsidRPr="00A46B56">
                <w:rPr>
                  <w:rStyle w:val="ae"/>
                  <w:rFonts w:hint="eastAsia"/>
                  <w:b w:val="0"/>
                  <w:szCs w:val="24"/>
                </w:rPr>
                <w:t>댓글이 존재하지 않습니다.</w:t>
              </w:r>
              <w:r w:rsidRPr="00A46B56">
                <w:rPr>
                  <w:rStyle w:val="ae"/>
                  <w:b w:val="0"/>
                  <w:szCs w:val="24"/>
                </w:rPr>
                <w:t xml:space="preserve">” </w:t>
              </w:r>
              <w:r w:rsidRPr="00A46B56">
                <w:rPr>
                  <w:rStyle w:val="ae"/>
                  <w:rFonts w:hint="eastAsia"/>
                  <w:b w:val="0"/>
                  <w:szCs w:val="24"/>
                </w:rPr>
                <w:t>메시지를 출력한다.</w:t>
              </w:r>
            </w:ins>
          </w:p>
        </w:tc>
      </w:tr>
      <w:tr w:rsidR="00DF0643" w:rsidRPr="00B0767A" w14:paraId="6158E838" w14:textId="77777777" w:rsidTr="006E5161">
        <w:trPr>
          <w:ins w:id="4979" w:author="오윤 권" w:date="2023-06-06T20:12:00Z"/>
        </w:trPr>
        <w:tc>
          <w:tcPr>
            <w:tcW w:w="1550" w:type="dxa"/>
            <w:shd w:val="clear" w:color="auto" w:fill="CCCCCC"/>
            <w:vAlign w:val="center"/>
          </w:tcPr>
          <w:p w14:paraId="3D1A126F" w14:textId="77777777" w:rsidR="00DF0643" w:rsidRDefault="00DF0643" w:rsidP="006E5161">
            <w:pPr>
              <w:pStyle w:val="af"/>
              <w:ind w:left="1" w:hanging="3"/>
              <w:rPr>
                <w:ins w:id="4980" w:author="오윤 권" w:date="2023-06-06T20:12:00Z"/>
                <w:rFonts w:ascii="맑은 고딕" w:eastAsia="맑은 고딕" w:hAnsi="맑은 고딕"/>
              </w:rPr>
            </w:pPr>
            <w:ins w:id="4981" w:author="오윤 권" w:date="2023-06-06T20:12:00Z">
              <w:r>
                <w:rPr>
                  <w:rFonts w:ascii="맑은 고딕" w:eastAsia="맑은 고딕" w:hAnsi="맑은 고딕" w:hint="eastAsia"/>
                </w:rPr>
                <w:t>예외 흐름</w:t>
              </w:r>
            </w:ins>
          </w:p>
        </w:tc>
        <w:tc>
          <w:tcPr>
            <w:tcW w:w="932" w:type="dxa"/>
            <w:shd w:val="clear" w:color="auto" w:fill="auto"/>
            <w:vAlign w:val="center"/>
          </w:tcPr>
          <w:p w14:paraId="2C41F994" w14:textId="77777777" w:rsidR="00DF0643" w:rsidRDefault="00DF0643" w:rsidP="006E5161">
            <w:pPr>
              <w:pStyle w:val="af"/>
              <w:ind w:left="1" w:hanging="3"/>
              <w:rPr>
                <w:ins w:id="4982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  <w:tc>
          <w:tcPr>
            <w:tcW w:w="6042" w:type="dxa"/>
            <w:shd w:val="clear" w:color="auto" w:fill="auto"/>
            <w:vAlign w:val="center"/>
          </w:tcPr>
          <w:p w14:paraId="7A1060A7" w14:textId="77777777" w:rsidR="00DF0643" w:rsidRDefault="00DF0643" w:rsidP="006E5161">
            <w:pPr>
              <w:pStyle w:val="af"/>
              <w:jc w:val="both"/>
              <w:rPr>
                <w:ins w:id="4983" w:author="오윤 권" w:date="2023-06-06T20:12:00Z"/>
                <w:rStyle w:val="ae"/>
                <w:rFonts w:ascii="맑은 고딕" w:eastAsia="맑은 고딕" w:hAnsi="맑은 고딕" w:cs="Times New Roman"/>
                <w:b w:val="0"/>
                <w:szCs w:val="24"/>
              </w:rPr>
            </w:pPr>
          </w:p>
        </w:tc>
      </w:tr>
      <w:tr w:rsidR="00DF0643" w:rsidRPr="00B0767A" w14:paraId="0CC7F89B" w14:textId="77777777" w:rsidTr="006E5161">
        <w:trPr>
          <w:ins w:id="4984" w:author="오윤 권" w:date="2023-06-06T20:12:00Z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AD1886F" w14:textId="77777777" w:rsidR="00DF0643" w:rsidRDefault="00DF0643" w:rsidP="006E5161">
            <w:pPr>
              <w:pStyle w:val="af"/>
              <w:ind w:left="1" w:hanging="3"/>
              <w:rPr>
                <w:ins w:id="4985" w:author="오윤 권" w:date="2023-06-06T20:12:00Z"/>
                <w:rFonts w:ascii="맑은 고딕" w:eastAsia="맑은 고딕" w:hAnsi="맑은 고딕"/>
              </w:rPr>
            </w:pPr>
            <w:ins w:id="4986" w:author="오윤 권" w:date="2023-06-06T20:12:00Z">
              <w:r>
                <w:rPr>
                  <w:rFonts w:ascii="맑은 고딕" w:eastAsia="맑은 고딕" w:hAnsi="맑은 고딕" w:hint="eastAsia"/>
                </w:rPr>
                <w:t>시나리오</w:t>
              </w:r>
            </w:ins>
          </w:p>
        </w:tc>
        <w:tc>
          <w:tcPr>
            <w:tcW w:w="932" w:type="dxa"/>
            <w:vAlign w:val="center"/>
          </w:tcPr>
          <w:p w14:paraId="436BC6DE" w14:textId="77777777" w:rsidR="00DF0643" w:rsidRDefault="00DF0643" w:rsidP="006E5161">
            <w:pPr>
              <w:ind w:hanging="2"/>
              <w:rPr>
                <w:ins w:id="4987" w:author="오윤 권" w:date="2023-06-06T20:12:00Z"/>
                <w:rStyle w:val="ae"/>
                <w:rFonts w:ascii="맑은 고딕" w:hAnsi="맑은 고딕"/>
              </w:rPr>
            </w:pPr>
            <w:ins w:id="4988" w:author="오윤 권" w:date="2023-06-06T20:12:00Z">
              <w:r>
                <w:rPr>
                  <w:rFonts w:ascii="맑은 고딕" w:hAnsi="맑은 고딕"/>
                </w:rPr>
                <w:t>SN001</w:t>
              </w:r>
            </w:ins>
          </w:p>
        </w:tc>
        <w:tc>
          <w:tcPr>
            <w:tcW w:w="6042" w:type="dxa"/>
            <w:vAlign w:val="center"/>
          </w:tcPr>
          <w:p w14:paraId="18B90380" w14:textId="77777777" w:rsidR="00DF0643" w:rsidRDefault="00DF0643" w:rsidP="006E5161">
            <w:pPr>
              <w:ind w:hanging="2"/>
              <w:rPr>
                <w:ins w:id="4989" w:author="오윤 권" w:date="2023-06-06T20:12:00Z"/>
                <w:rStyle w:val="ae"/>
                <w:rFonts w:ascii="맑은 고딕" w:hAnsi="맑은 고딕"/>
              </w:rPr>
            </w:pPr>
            <w:ins w:id="4990" w:author="오윤 권" w:date="2023-06-06T20:12:00Z">
              <w:r>
                <w:rPr>
                  <w:rFonts w:ascii="맑은 고딕" w:hAnsi="맑은 고딕"/>
                </w:rPr>
                <w:t xml:space="preserve">B01 → B02 → B03 </w:t>
              </w:r>
            </w:ins>
          </w:p>
        </w:tc>
      </w:tr>
      <w:tr w:rsidR="00DF0643" w:rsidRPr="00B0767A" w14:paraId="6FDEF407" w14:textId="77777777" w:rsidTr="006E5161">
        <w:trPr>
          <w:ins w:id="4991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6E990123" w14:textId="77777777" w:rsidR="00DF0643" w:rsidRDefault="00DF0643" w:rsidP="006E5161">
            <w:pPr>
              <w:pStyle w:val="af"/>
              <w:ind w:left="1" w:hanging="3"/>
              <w:rPr>
                <w:ins w:id="4992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ECD89B5" w14:textId="77777777" w:rsidR="00DF0643" w:rsidRDefault="00DF0643" w:rsidP="006E5161">
            <w:pPr>
              <w:ind w:hanging="2"/>
              <w:rPr>
                <w:ins w:id="4993" w:author="오윤 권" w:date="2023-06-06T20:12:00Z"/>
                <w:rStyle w:val="ae"/>
                <w:rFonts w:ascii="맑은 고딕" w:hAnsi="맑은 고딕"/>
              </w:rPr>
            </w:pPr>
            <w:ins w:id="4994" w:author="오윤 권" w:date="2023-06-06T20:12:00Z">
              <w:r>
                <w:rPr>
                  <w:rFonts w:ascii="맑은 고딕" w:hAnsi="맑은 고딕"/>
                </w:rPr>
                <w:t>SN002</w:t>
              </w:r>
            </w:ins>
          </w:p>
        </w:tc>
        <w:tc>
          <w:tcPr>
            <w:tcW w:w="6042" w:type="dxa"/>
            <w:vAlign w:val="center"/>
          </w:tcPr>
          <w:p w14:paraId="2E28D778" w14:textId="77777777" w:rsidR="00DF0643" w:rsidRDefault="00DF0643" w:rsidP="006E5161">
            <w:pPr>
              <w:ind w:hanging="2"/>
              <w:rPr>
                <w:ins w:id="4995" w:author="오윤 권" w:date="2023-06-06T20:12:00Z"/>
                <w:rStyle w:val="ae"/>
                <w:rFonts w:ascii="맑은 고딕" w:hAnsi="맑은 고딕"/>
              </w:rPr>
            </w:pPr>
            <w:ins w:id="4996" w:author="오윤 권" w:date="2023-06-06T20:12:00Z">
              <w:r>
                <w:rPr>
                  <w:rFonts w:ascii="맑은 고딕" w:hAnsi="맑은 고딕"/>
                </w:rPr>
                <w:t>B01 → A03-1</w:t>
              </w:r>
            </w:ins>
          </w:p>
        </w:tc>
      </w:tr>
      <w:tr w:rsidR="00DF0643" w:rsidRPr="00B0767A" w14:paraId="702877F6" w14:textId="77777777" w:rsidTr="006E5161">
        <w:trPr>
          <w:ins w:id="4997" w:author="오윤 권" w:date="2023-06-06T20:12:00Z"/>
        </w:trPr>
        <w:tc>
          <w:tcPr>
            <w:tcW w:w="1550" w:type="dxa"/>
            <w:vMerge/>
            <w:shd w:val="clear" w:color="auto" w:fill="CCCCCC"/>
            <w:vAlign w:val="center"/>
          </w:tcPr>
          <w:p w14:paraId="57449DCA" w14:textId="77777777" w:rsidR="00DF0643" w:rsidRDefault="00DF0643" w:rsidP="006E5161">
            <w:pPr>
              <w:pStyle w:val="af"/>
              <w:ind w:left="1" w:hanging="3"/>
              <w:rPr>
                <w:ins w:id="4998" w:author="오윤 권" w:date="2023-06-06T20:12:00Z"/>
                <w:rFonts w:ascii="맑은 고딕" w:eastAsia="맑은 고딕" w:hAnsi="맑은 고딕"/>
              </w:rPr>
            </w:pPr>
          </w:p>
        </w:tc>
        <w:tc>
          <w:tcPr>
            <w:tcW w:w="932" w:type="dxa"/>
            <w:vAlign w:val="center"/>
          </w:tcPr>
          <w:p w14:paraId="7E6621ED" w14:textId="77777777" w:rsidR="00DF0643" w:rsidRDefault="00DF0643" w:rsidP="006E5161">
            <w:pPr>
              <w:rPr>
                <w:ins w:id="4999" w:author="오윤 권" w:date="2023-06-06T20:12:00Z"/>
                <w:rStyle w:val="ae"/>
                <w:rFonts w:ascii="맑은 고딕" w:hAnsi="맑은 고딕"/>
              </w:rPr>
            </w:pPr>
          </w:p>
        </w:tc>
        <w:tc>
          <w:tcPr>
            <w:tcW w:w="6042" w:type="dxa"/>
            <w:vAlign w:val="center"/>
          </w:tcPr>
          <w:p w14:paraId="2F306F3E" w14:textId="77777777" w:rsidR="00DF0643" w:rsidRDefault="00DF0643" w:rsidP="006E5161">
            <w:pPr>
              <w:rPr>
                <w:ins w:id="5000" w:author="오윤 권" w:date="2023-06-06T20:12:00Z"/>
                <w:rStyle w:val="ae"/>
                <w:rFonts w:ascii="맑은 고딕" w:hAnsi="맑은 고딕"/>
              </w:rPr>
            </w:pPr>
          </w:p>
        </w:tc>
      </w:tr>
    </w:tbl>
    <w:p w14:paraId="5B8EFB6C" w14:textId="77777777" w:rsidR="00DF0643" w:rsidRDefault="00DF0643" w:rsidP="00DF0643">
      <w:pPr>
        <w:rPr>
          <w:ins w:id="5001" w:author="오윤 권" w:date="2023-06-06T20:12:00Z"/>
          <w:rFonts w:ascii="맑은 고딕" w:hAnsi="맑은 고딕"/>
        </w:rPr>
      </w:pPr>
    </w:p>
    <w:p w14:paraId="34762532" w14:textId="35BD12D3" w:rsidR="001121FA" w:rsidRPr="00DF0643" w:rsidDel="00DF0643" w:rsidRDefault="001121FA" w:rsidP="004221DF">
      <w:pPr>
        <w:rPr>
          <w:del w:id="5002" w:author="오윤 권" w:date="2023-06-06T20:08:00Z"/>
          <w:rPrChange w:id="5003" w:author="오윤 권" w:date="2023-06-06T20:18:00Z">
            <w:rPr>
              <w:del w:id="5004" w:author="오윤 권" w:date="2023-06-06T20:08:00Z"/>
              <w:rFonts w:ascii="맑은 고딕" w:hAnsi="맑은 고딕"/>
            </w:rPr>
          </w:rPrChange>
        </w:rPr>
      </w:pPr>
    </w:p>
    <w:p w14:paraId="3608C795" w14:textId="38F3E9D6" w:rsidR="007E70C2" w:rsidRDefault="007E70C2" w:rsidP="004221DF">
      <w:r>
        <w:rPr>
          <w:rFonts w:ascii="맑은 고딕" w:hAnsi="맑은 고딕"/>
        </w:rPr>
        <w:br w:type="page"/>
      </w:r>
    </w:p>
    <w:p w14:paraId="09DD7779" w14:textId="77777777" w:rsidR="007E70C2" w:rsidRDefault="005A219F">
      <w:pPr>
        <w:pStyle w:val="2"/>
      </w:pPr>
      <w:bookmarkStart w:id="5005" w:name="_Toc447209011"/>
      <w:r>
        <w:rPr>
          <w:rFonts w:hint="eastAsia"/>
        </w:rPr>
        <w:t xml:space="preserve">사용자 </w:t>
      </w:r>
      <w:r w:rsidR="007E70C2">
        <w:rPr>
          <w:rFonts w:hint="eastAsia"/>
        </w:rPr>
        <w:t>인터페이스 요구사항</w:t>
      </w:r>
      <w:bookmarkEnd w:id="5005"/>
    </w:p>
    <w:p w14:paraId="103D165B" w14:textId="77777777" w:rsidR="003C1E0F" w:rsidRDefault="005A219F">
      <w:pPr>
        <w:pStyle w:val="3"/>
      </w:pPr>
      <w:bookmarkStart w:id="5006" w:name="_Toc447209012"/>
      <w:r>
        <w:rPr>
          <w:rFonts w:hint="eastAsia"/>
        </w:rPr>
        <w:t>화면 목록</w:t>
      </w:r>
      <w:bookmarkEnd w:id="5006"/>
    </w:p>
    <w:p w14:paraId="128F59C8" w14:textId="77777777" w:rsidR="003C1E0F" w:rsidRDefault="003C1E0F" w:rsidP="003C1E0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5A219F" w:rsidRPr="00BA2195" w14:paraId="203F05CA" w14:textId="77777777" w:rsidTr="00123551">
        <w:tc>
          <w:tcPr>
            <w:tcW w:w="8524" w:type="dxa"/>
          </w:tcPr>
          <w:p w14:paraId="20741464" w14:textId="77777777" w:rsidR="005A219F" w:rsidRPr="00BA2195" w:rsidRDefault="005A219F" w:rsidP="00123551">
            <w:r>
              <w:rPr>
                <w:rStyle w:val="ae"/>
                <w:rFonts w:hint="eastAsia"/>
              </w:rPr>
              <w:t>사용자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인터페이스에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분석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내용을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2CCDD879" w14:textId="77777777" w:rsidR="005A219F" w:rsidRPr="005A219F" w:rsidRDefault="005A219F" w:rsidP="003C1E0F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3"/>
        <w:gridCol w:w="1275"/>
        <w:gridCol w:w="1560"/>
        <w:gridCol w:w="4727"/>
      </w:tblGrid>
      <w:tr w:rsidR="005A219F" w:rsidRPr="00D54A11" w14:paraId="3008DCDA" w14:textId="77777777" w:rsidTr="005A219F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6FF6555F" w14:textId="77777777" w:rsidR="005A219F" w:rsidRPr="00D54A11" w:rsidRDefault="005A219F" w:rsidP="00123551">
            <w:pPr>
              <w:pStyle w:val="af"/>
            </w:pPr>
            <w:r w:rsidRPr="00D54A11">
              <w:rPr>
                <w:rFonts w:hint="eastAsia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58361F49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1560" w:type="dxa"/>
            <w:shd w:val="clear" w:color="auto" w:fill="CCCCCC"/>
            <w:vAlign w:val="center"/>
          </w:tcPr>
          <w:p w14:paraId="2F5B2470" w14:textId="77777777" w:rsidR="005A219F" w:rsidRDefault="005A219F" w:rsidP="00123551">
            <w:pPr>
              <w:pStyle w:val="af"/>
            </w:pPr>
            <w:r>
              <w:rPr>
                <w:rFonts w:hint="eastAsia"/>
              </w:rPr>
              <w:t xml:space="preserve">관련 </w:t>
            </w:r>
          </w:p>
          <w:p w14:paraId="5691AC43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 xml:space="preserve">유스케이스 </w:t>
            </w:r>
            <w:r>
              <w:t>ID</w:t>
            </w:r>
          </w:p>
        </w:tc>
        <w:tc>
          <w:tcPr>
            <w:tcW w:w="4727" w:type="dxa"/>
            <w:shd w:val="clear" w:color="auto" w:fill="CCCCCC"/>
            <w:vAlign w:val="center"/>
          </w:tcPr>
          <w:p w14:paraId="2D8A5C6F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005A219F" w:rsidRPr="00D54A11" w:rsidDel="00C85F26" w14:paraId="15E87D07" w14:textId="7B2D8E7E" w:rsidTr="005A219F">
        <w:trPr>
          <w:trHeight w:val="356"/>
          <w:del w:id="5007" w:author="종현 박" w:date="2023-06-10T13:41:00Z"/>
        </w:trPr>
        <w:tc>
          <w:tcPr>
            <w:tcW w:w="923" w:type="dxa"/>
          </w:tcPr>
          <w:p w14:paraId="5F0D5875" w14:textId="17A9903A" w:rsidR="005A219F" w:rsidRPr="007E70C2" w:rsidDel="00C85F26" w:rsidRDefault="005A219F" w:rsidP="00123551">
            <w:pPr>
              <w:jc w:val="center"/>
              <w:rPr>
                <w:del w:id="5008" w:author="종현 박" w:date="2023-06-10T13:41:00Z"/>
                <w:rStyle w:val="ae"/>
              </w:rPr>
            </w:pPr>
            <w:del w:id="5009" w:author="종현 박" w:date="2023-06-10T13:41:00Z">
              <w:r w:rsidDel="00C85F26">
                <w:rPr>
                  <w:rStyle w:val="ae"/>
                  <w:rFonts w:hint="eastAsia"/>
                </w:rPr>
                <w:delText>SC001</w:delText>
              </w:r>
            </w:del>
          </w:p>
        </w:tc>
        <w:tc>
          <w:tcPr>
            <w:tcW w:w="1275" w:type="dxa"/>
          </w:tcPr>
          <w:p w14:paraId="1E07625D" w14:textId="565300F0" w:rsidR="005A219F" w:rsidDel="00C85F26" w:rsidRDefault="005A219F" w:rsidP="00123551">
            <w:pPr>
              <w:jc w:val="center"/>
              <w:rPr>
                <w:del w:id="5010" w:author="종현 박" w:date="2023-06-10T13:41:00Z"/>
                <w:rStyle w:val="ae"/>
              </w:rPr>
            </w:pPr>
            <w:del w:id="5011" w:author="종현 박" w:date="2023-06-10T13:41:00Z">
              <w:r w:rsidDel="00C85F26">
                <w:rPr>
                  <w:rStyle w:val="ae"/>
                  <w:rFonts w:hint="eastAsia"/>
                </w:rPr>
                <w:delText>공인인증서</w:delText>
              </w:r>
            </w:del>
          </w:p>
          <w:p w14:paraId="1C5545CE" w14:textId="4B9B6CF4" w:rsidR="005A219F" w:rsidRPr="007E70C2" w:rsidDel="00C85F26" w:rsidRDefault="005A219F" w:rsidP="00123551">
            <w:pPr>
              <w:jc w:val="center"/>
              <w:rPr>
                <w:del w:id="5012" w:author="종현 박" w:date="2023-06-10T13:41:00Z"/>
                <w:rStyle w:val="ae"/>
              </w:rPr>
            </w:pPr>
            <w:del w:id="5013" w:author="종현 박" w:date="2023-06-10T13:41:00Z">
              <w:r w:rsidDel="00C85F26">
                <w:rPr>
                  <w:rStyle w:val="ae"/>
                  <w:rFonts w:hint="eastAsia"/>
                </w:rPr>
                <w:delText>로그인</w:delText>
              </w:r>
            </w:del>
          </w:p>
        </w:tc>
        <w:tc>
          <w:tcPr>
            <w:tcW w:w="1560" w:type="dxa"/>
          </w:tcPr>
          <w:p w14:paraId="0E63B646" w14:textId="00B81830" w:rsidR="005A219F" w:rsidRPr="007E70C2" w:rsidDel="00C85F26" w:rsidRDefault="005A219F" w:rsidP="005A219F">
            <w:pPr>
              <w:jc w:val="center"/>
              <w:rPr>
                <w:del w:id="5014" w:author="종현 박" w:date="2023-06-10T13:41:00Z"/>
                <w:rStyle w:val="ae"/>
              </w:rPr>
            </w:pPr>
            <w:del w:id="5015" w:author="종현 박" w:date="2023-06-10T13:41:00Z">
              <w:r w:rsidDel="00C85F26">
                <w:rPr>
                  <w:rStyle w:val="ae"/>
                  <w:rFonts w:hint="eastAsia"/>
                </w:rPr>
                <w:delText>UC001</w:delText>
              </w:r>
            </w:del>
          </w:p>
        </w:tc>
        <w:tc>
          <w:tcPr>
            <w:tcW w:w="4727" w:type="dxa"/>
          </w:tcPr>
          <w:p w14:paraId="22544504" w14:textId="1B5DDE80" w:rsidR="005A219F" w:rsidRPr="007E70C2" w:rsidDel="00C85F26" w:rsidRDefault="005A219F" w:rsidP="005A219F">
            <w:pPr>
              <w:jc w:val="left"/>
              <w:rPr>
                <w:del w:id="5016" w:author="종현 박" w:date="2023-06-10T13:41:00Z"/>
                <w:rStyle w:val="ae"/>
              </w:rPr>
            </w:pPr>
            <w:del w:id="5017" w:author="종현 박" w:date="2023-06-10T13:41:00Z">
              <w:r w:rsidDel="00C85F26">
                <w:rPr>
                  <w:rStyle w:val="ae"/>
                  <w:rFonts w:hint="eastAsia"/>
                </w:rPr>
                <w:delText>공인인증서</w:delText>
              </w:r>
              <w:r w:rsidDel="00C85F26">
                <w:rPr>
                  <w:rStyle w:val="ae"/>
                  <w:rFonts w:hint="eastAsia"/>
                </w:rPr>
                <w:delText xml:space="preserve"> </w:delText>
              </w:r>
              <w:r w:rsidDel="00C85F26">
                <w:rPr>
                  <w:rStyle w:val="ae"/>
                  <w:rFonts w:hint="eastAsia"/>
                </w:rPr>
                <w:delText>비밀번호를</w:delText>
              </w:r>
              <w:r w:rsidDel="00C85F26">
                <w:rPr>
                  <w:rStyle w:val="ae"/>
                  <w:rFonts w:hint="eastAsia"/>
                </w:rPr>
                <w:delText xml:space="preserve"> </w:delText>
              </w:r>
              <w:r w:rsidDel="00C85F26">
                <w:rPr>
                  <w:rStyle w:val="ae"/>
                  <w:rFonts w:hint="eastAsia"/>
                </w:rPr>
                <w:delText>입력</w:delText>
              </w:r>
              <w:r w:rsidDel="00C85F26">
                <w:rPr>
                  <w:rStyle w:val="ae"/>
                  <w:rFonts w:hint="eastAsia"/>
                </w:rPr>
                <w:delText xml:space="preserve"> </w:delText>
              </w:r>
              <w:r w:rsidDel="00C85F26">
                <w:rPr>
                  <w:rStyle w:val="ae"/>
                  <w:rFonts w:hint="eastAsia"/>
                </w:rPr>
                <w:delText>받아</w:delText>
              </w:r>
              <w:r w:rsidDel="00C85F26">
                <w:rPr>
                  <w:rStyle w:val="ae"/>
                  <w:rFonts w:hint="eastAsia"/>
                </w:rPr>
                <w:delText xml:space="preserve"> </w:delText>
              </w:r>
              <w:r w:rsidDel="00C85F26">
                <w:rPr>
                  <w:rStyle w:val="ae"/>
                  <w:rFonts w:hint="eastAsia"/>
                </w:rPr>
                <w:delText>스마트</w:delText>
              </w:r>
              <w:r w:rsidDel="00C85F26">
                <w:rPr>
                  <w:rStyle w:val="ae"/>
                  <w:rFonts w:hint="eastAsia"/>
                </w:rPr>
                <w:delText xml:space="preserve"> </w:delText>
              </w:r>
              <w:r w:rsidDel="00C85F26">
                <w:rPr>
                  <w:rStyle w:val="ae"/>
                  <w:rFonts w:hint="eastAsia"/>
                </w:rPr>
                <w:delText>뱅킹</w:delText>
              </w:r>
              <w:r w:rsidDel="00C85F26">
                <w:rPr>
                  <w:rStyle w:val="ae"/>
                  <w:rFonts w:hint="eastAsia"/>
                </w:rPr>
                <w:delText xml:space="preserve"> </w:delText>
              </w:r>
              <w:r w:rsidDel="00C85F26">
                <w:rPr>
                  <w:rStyle w:val="ae"/>
                  <w:rFonts w:hint="eastAsia"/>
                </w:rPr>
                <w:delText>프로그램을</w:delText>
              </w:r>
              <w:r w:rsidDel="00C85F26">
                <w:rPr>
                  <w:rStyle w:val="ae"/>
                  <w:rFonts w:hint="eastAsia"/>
                </w:rPr>
                <w:delText xml:space="preserve"> </w:delText>
              </w:r>
              <w:r w:rsidDel="00C85F26">
                <w:rPr>
                  <w:rStyle w:val="ae"/>
                  <w:rFonts w:hint="eastAsia"/>
                </w:rPr>
                <w:delText>실행한다</w:delText>
              </w:r>
              <w:r w:rsidDel="00C85F26">
                <w:rPr>
                  <w:rStyle w:val="ae"/>
                  <w:rFonts w:hint="eastAsia"/>
                </w:rPr>
                <w:delText>.</w:delText>
              </w:r>
            </w:del>
          </w:p>
        </w:tc>
      </w:tr>
      <w:tr w:rsidR="005A219F" w:rsidRPr="00D54A11" w14:paraId="6E002883" w14:textId="77777777" w:rsidTr="005A219F">
        <w:trPr>
          <w:trHeight w:val="356"/>
        </w:trPr>
        <w:tc>
          <w:tcPr>
            <w:tcW w:w="923" w:type="dxa"/>
          </w:tcPr>
          <w:p w14:paraId="13112F77" w14:textId="6EB2E510" w:rsidR="005A219F" w:rsidRPr="00D54A11" w:rsidRDefault="00132E39" w:rsidP="00123551">
            <w:pPr>
              <w:jc w:val="center"/>
              <w:rPr>
                <w:rFonts w:ascii="돋움" w:eastAsia="돋움" w:hAnsi="돋움"/>
              </w:rPr>
            </w:pPr>
            <w:ins w:id="5018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C001</w:t>
              </w:r>
            </w:ins>
          </w:p>
        </w:tc>
        <w:tc>
          <w:tcPr>
            <w:tcW w:w="1275" w:type="dxa"/>
          </w:tcPr>
          <w:p w14:paraId="1556AB5F" w14:textId="104C6DF4" w:rsidR="005A219F" w:rsidRPr="00D54A11" w:rsidRDefault="00C85F26" w:rsidP="00123551">
            <w:pPr>
              <w:jc w:val="center"/>
              <w:rPr>
                <w:rFonts w:ascii="돋움" w:eastAsia="돋움" w:hAnsi="돋움"/>
              </w:rPr>
            </w:pPr>
            <w:ins w:id="5019" w:author="종현 박" w:date="2023-06-10T13:41:00Z">
              <w:r>
                <w:rPr>
                  <w:rFonts w:ascii="돋움" w:eastAsia="돋움" w:hAnsi="돋움" w:hint="eastAsia"/>
                </w:rPr>
                <w:t>시작화면</w:t>
              </w:r>
            </w:ins>
          </w:p>
        </w:tc>
        <w:tc>
          <w:tcPr>
            <w:tcW w:w="1560" w:type="dxa"/>
          </w:tcPr>
          <w:p w14:paraId="38F90566" w14:textId="69DEA858" w:rsidR="005A219F" w:rsidRDefault="00C259ED" w:rsidP="005A219F">
            <w:pPr>
              <w:jc w:val="center"/>
              <w:rPr>
                <w:rStyle w:val="ae"/>
                <w:rFonts w:hint="eastAsia"/>
                <w:color w:val="000000"/>
                <w:rPrChange w:id="5020" w:author="종현 박" w:date="2023-06-10T20:20:00Z">
                  <w:rPr>
                    <w:rStyle w:val="ae"/>
                    <w:rFonts w:hint="eastAsia"/>
                  </w:rPr>
                </w:rPrChange>
              </w:rPr>
            </w:pPr>
            <w:ins w:id="5021" w:author="종현 박" w:date="2023-06-10T20:20:00Z">
              <w:r>
                <w:rPr>
                  <w:rStyle w:val="ae"/>
                  <w:rFonts w:hint="eastAsia"/>
                  <w:color w:val="000000"/>
                </w:rPr>
                <w:t>U</w:t>
              </w:r>
              <w:r>
                <w:rPr>
                  <w:rStyle w:val="ae"/>
                  <w:color w:val="000000"/>
                </w:rPr>
                <w:t>C003</w:t>
              </w:r>
            </w:ins>
          </w:p>
        </w:tc>
        <w:tc>
          <w:tcPr>
            <w:tcW w:w="4727" w:type="dxa"/>
          </w:tcPr>
          <w:p w14:paraId="4450E223" w14:textId="55BF76D2" w:rsidR="005A219F" w:rsidRPr="00D54A11" w:rsidRDefault="006815C9" w:rsidP="005A219F">
            <w:pPr>
              <w:jc w:val="left"/>
              <w:rPr>
                <w:rFonts w:ascii="돋움" w:eastAsia="돋움" w:hAnsi="돋움" w:hint="eastAsia"/>
              </w:rPr>
            </w:pPr>
            <w:ins w:id="5022" w:author="종현 박" w:date="2023-06-10T21:49:00Z">
              <w:r>
                <w:rPr>
                  <w:rFonts w:ascii="돋움" w:eastAsia="돋움" w:hAnsi="돋움" w:hint="eastAsia"/>
                </w:rPr>
                <w:t>시작화면</w:t>
              </w:r>
            </w:ins>
            <w:ins w:id="5023" w:author="종현 박" w:date="2023-06-10T21:50:00Z">
              <w:r>
                <w:rPr>
                  <w:rFonts w:ascii="돋움" w:eastAsia="돋움" w:hAnsi="돋움" w:hint="eastAsia"/>
                </w:rPr>
                <w:t>에서 회원로그인</w:t>
              </w:r>
            </w:ins>
            <w:ins w:id="5024" w:author="종현 박" w:date="2023-06-10T21:51:00Z">
              <w:r>
                <w:rPr>
                  <w:rFonts w:ascii="돋움" w:eastAsia="돋움" w:hAnsi="돋움" w:hint="eastAsia"/>
                </w:rPr>
                <w:t xml:space="preserve"> 버튼을 눌러 로그인 화면으로 넘어간다.</w:t>
              </w:r>
            </w:ins>
          </w:p>
        </w:tc>
      </w:tr>
      <w:tr w:rsidR="005A219F" w:rsidRPr="00D54A11" w14:paraId="5DA80500" w14:textId="77777777" w:rsidTr="005A219F">
        <w:trPr>
          <w:trHeight w:val="356"/>
        </w:trPr>
        <w:tc>
          <w:tcPr>
            <w:tcW w:w="923" w:type="dxa"/>
          </w:tcPr>
          <w:p w14:paraId="171F1497" w14:textId="0F6FE79B" w:rsidR="005A219F" w:rsidRPr="00D54A11" w:rsidRDefault="00132E39" w:rsidP="00123551">
            <w:pPr>
              <w:jc w:val="center"/>
              <w:rPr>
                <w:rFonts w:ascii="돋움" w:eastAsia="돋움" w:hAnsi="돋움"/>
              </w:rPr>
            </w:pPr>
            <w:ins w:id="5025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26" w:author="종현 박" w:date="2023-06-10T19:29:00Z">
              <w:r>
                <w:rPr>
                  <w:rStyle w:val="notion-enable-hover"/>
                  <w:b/>
                  <w:bCs/>
                </w:rPr>
                <w:t>02</w:t>
              </w:r>
            </w:ins>
          </w:p>
        </w:tc>
        <w:tc>
          <w:tcPr>
            <w:tcW w:w="1275" w:type="dxa"/>
          </w:tcPr>
          <w:p w14:paraId="1E65A705" w14:textId="58C01DFD" w:rsidR="00C85F26" w:rsidRPr="00D54A11" w:rsidRDefault="00C85F26" w:rsidP="00C85F26">
            <w:pPr>
              <w:jc w:val="center"/>
              <w:rPr>
                <w:rFonts w:ascii="돋움" w:eastAsia="돋움" w:hAnsi="돋움" w:hint="eastAsia"/>
              </w:rPr>
            </w:pPr>
            <w:ins w:id="5027" w:author="종현 박" w:date="2023-06-10T13:41:00Z">
              <w:r>
                <w:rPr>
                  <w:rFonts w:ascii="돋움" w:eastAsia="돋움" w:hAnsi="돋움" w:hint="eastAsia"/>
                </w:rPr>
                <w:t>로그인</w:t>
              </w:r>
            </w:ins>
          </w:p>
        </w:tc>
        <w:tc>
          <w:tcPr>
            <w:tcW w:w="1560" w:type="dxa"/>
          </w:tcPr>
          <w:p w14:paraId="3CC52D34" w14:textId="20BF25DD" w:rsidR="005A219F" w:rsidRPr="005A219F" w:rsidRDefault="00C259ED" w:rsidP="005A219F">
            <w:pPr>
              <w:jc w:val="center"/>
              <w:rPr>
                <w:rStyle w:val="ae"/>
                <w:rFonts w:hint="eastAsia"/>
              </w:rPr>
            </w:pPr>
            <w:ins w:id="5028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C003</w:t>
              </w:r>
            </w:ins>
          </w:p>
        </w:tc>
        <w:tc>
          <w:tcPr>
            <w:tcW w:w="4727" w:type="dxa"/>
          </w:tcPr>
          <w:p w14:paraId="7363FB2E" w14:textId="63209F68" w:rsidR="005A219F" w:rsidRPr="00D54A11" w:rsidRDefault="00F46816" w:rsidP="005A219F">
            <w:pPr>
              <w:jc w:val="left"/>
              <w:rPr>
                <w:rFonts w:ascii="돋움" w:eastAsia="돋움" w:hAnsi="돋움"/>
              </w:rPr>
            </w:pPr>
            <w:ins w:id="5029" w:author="종현 박" w:date="2023-06-10T22:17:00Z">
              <w:r>
                <w:rPr>
                  <w:rFonts w:hint="eastAsia"/>
                </w:rPr>
                <w:t>사용자는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이메일</w:t>
              </w:r>
              <w:r>
                <w:rPr>
                  <w:rFonts w:hint="eastAsia"/>
                </w:rPr>
                <w:t>,</w:t>
              </w:r>
              <w:r>
                <w:t xml:space="preserve"> </w:t>
              </w:r>
              <w:r>
                <w:rPr>
                  <w:rFonts w:hint="eastAsia"/>
                </w:rPr>
                <w:t>비밀번호</w:t>
              </w:r>
              <w:r>
                <w:rPr>
                  <w:rFonts w:hint="eastAsia"/>
                </w:rPr>
                <w:t>를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입력하여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로그인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한다</w:t>
              </w:r>
              <w:r>
                <w:rPr>
                  <w:rFonts w:hint="eastAsia"/>
                </w:rPr>
                <w:t>.</w:t>
              </w:r>
            </w:ins>
          </w:p>
        </w:tc>
      </w:tr>
      <w:tr w:rsidR="005A219F" w:rsidRPr="00D54A11" w14:paraId="2C243A42" w14:textId="77777777" w:rsidTr="005A219F">
        <w:trPr>
          <w:trHeight w:val="356"/>
        </w:trPr>
        <w:tc>
          <w:tcPr>
            <w:tcW w:w="923" w:type="dxa"/>
          </w:tcPr>
          <w:p w14:paraId="11D4C36B" w14:textId="08E15E8D" w:rsidR="005A219F" w:rsidRPr="00D54A11" w:rsidRDefault="00132E39" w:rsidP="00123551">
            <w:pPr>
              <w:jc w:val="center"/>
              <w:rPr>
                <w:rFonts w:ascii="돋움" w:eastAsia="돋움" w:hAnsi="돋움"/>
              </w:rPr>
            </w:pPr>
            <w:ins w:id="5030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31" w:author="종현 박" w:date="2023-06-10T19:29:00Z">
              <w:r>
                <w:rPr>
                  <w:rStyle w:val="notion-enable-hover"/>
                  <w:b/>
                  <w:bCs/>
                </w:rPr>
                <w:t>03</w:t>
              </w:r>
            </w:ins>
          </w:p>
        </w:tc>
        <w:tc>
          <w:tcPr>
            <w:tcW w:w="1275" w:type="dxa"/>
          </w:tcPr>
          <w:p w14:paraId="2A59A15C" w14:textId="0E33A0A6" w:rsidR="005A219F" w:rsidRPr="00D54A11" w:rsidRDefault="00C85F26" w:rsidP="00123551">
            <w:pPr>
              <w:jc w:val="center"/>
              <w:rPr>
                <w:rFonts w:ascii="돋움" w:eastAsia="돋움" w:hAnsi="돋움"/>
              </w:rPr>
            </w:pPr>
            <w:ins w:id="5032" w:author="종현 박" w:date="2023-06-10T13:41:00Z">
              <w:r>
                <w:rPr>
                  <w:rFonts w:ascii="돋움" w:eastAsia="돋움" w:hAnsi="돋움" w:hint="eastAsia"/>
                </w:rPr>
                <w:t>회원가입</w:t>
              </w:r>
            </w:ins>
          </w:p>
        </w:tc>
        <w:tc>
          <w:tcPr>
            <w:tcW w:w="1560" w:type="dxa"/>
          </w:tcPr>
          <w:p w14:paraId="4B9016D2" w14:textId="0D1FEE86" w:rsidR="005A219F" w:rsidRPr="005A219F" w:rsidRDefault="00C259ED" w:rsidP="005A219F">
            <w:pPr>
              <w:jc w:val="center"/>
              <w:rPr>
                <w:rStyle w:val="ae"/>
              </w:rPr>
            </w:pPr>
            <w:ins w:id="5033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  <w:r>
                <w:rPr>
                  <w:rStyle w:val="ae"/>
                  <w:color w:val="000000"/>
                </w:rPr>
                <w:t>01</w:t>
              </w:r>
            </w:ins>
          </w:p>
        </w:tc>
        <w:tc>
          <w:tcPr>
            <w:tcW w:w="4727" w:type="dxa"/>
          </w:tcPr>
          <w:p w14:paraId="71C84C4E" w14:textId="73678D52" w:rsidR="005A219F" w:rsidRPr="00D54A11" w:rsidRDefault="00F46816" w:rsidP="005A219F">
            <w:pPr>
              <w:jc w:val="left"/>
              <w:rPr>
                <w:rFonts w:ascii="돋움" w:eastAsia="돋움" w:hAnsi="돋움"/>
              </w:rPr>
            </w:pPr>
            <w:ins w:id="5034" w:author="종현 박" w:date="2023-06-10T22:17:00Z">
              <w:r>
                <w:rPr>
                  <w:rFonts w:ascii="돋움" w:eastAsia="돋움" w:hAnsi="돋움" w:hint="eastAsia"/>
                </w:rPr>
                <w:t>닉네임,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비밀번호,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이메일을 입력하여 회원가입 한다.</w:t>
              </w:r>
            </w:ins>
          </w:p>
        </w:tc>
      </w:tr>
      <w:tr w:rsidR="005A219F" w:rsidRPr="00D54A11" w14:paraId="78241AD4" w14:textId="77777777" w:rsidTr="005A219F">
        <w:trPr>
          <w:trHeight w:val="356"/>
        </w:trPr>
        <w:tc>
          <w:tcPr>
            <w:tcW w:w="923" w:type="dxa"/>
          </w:tcPr>
          <w:p w14:paraId="04DBBB70" w14:textId="24833D59" w:rsidR="005A219F" w:rsidRPr="00D54A11" w:rsidRDefault="00132E39" w:rsidP="00123551">
            <w:pPr>
              <w:jc w:val="center"/>
              <w:rPr>
                <w:rFonts w:ascii="돋움" w:eastAsia="돋움" w:hAnsi="돋움"/>
              </w:rPr>
            </w:pPr>
            <w:ins w:id="5035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36" w:author="종현 박" w:date="2023-06-10T19:29:00Z">
              <w:r>
                <w:rPr>
                  <w:rStyle w:val="notion-enable-hover"/>
                  <w:b/>
                  <w:bCs/>
                </w:rPr>
                <w:t>04</w:t>
              </w:r>
            </w:ins>
          </w:p>
        </w:tc>
        <w:tc>
          <w:tcPr>
            <w:tcW w:w="1275" w:type="dxa"/>
          </w:tcPr>
          <w:p w14:paraId="7CB279C5" w14:textId="6EF9186C" w:rsidR="005A219F" w:rsidRPr="00D54A11" w:rsidRDefault="00C85F26" w:rsidP="00123551">
            <w:pPr>
              <w:jc w:val="center"/>
              <w:rPr>
                <w:rFonts w:ascii="돋움" w:eastAsia="돋움" w:hAnsi="돋움"/>
              </w:rPr>
            </w:pPr>
            <w:ins w:id="5037" w:author="종현 박" w:date="2023-06-10T13:41:00Z">
              <w:r>
                <w:rPr>
                  <w:rFonts w:ascii="돋움" w:eastAsia="돋움" w:hAnsi="돋움" w:hint="eastAsia"/>
                </w:rPr>
                <w:t>마이페이</w:t>
              </w:r>
            </w:ins>
            <w:ins w:id="5038" w:author="종현 박" w:date="2023-06-10T13:42:00Z">
              <w:r>
                <w:rPr>
                  <w:rFonts w:ascii="돋움" w:eastAsia="돋움" w:hAnsi="돋움" w:hint="eastAsia"/>
                </w:rPr>
                <w:t>지</w:t>
              </w:r>
            </w:ins>
          </w:p>
        </w:tc>
        <w:tc>
          <w:tcPr>
            <w:tcW w:w="1560" w:type="dxa"/>
          </w:tcPr>
          <w:p w14:paraId="65F682B6" w14:textId="5C8365C0" w:rsidR="005A219F" w:rsidRPr="005A219F" w:rsidRDefault="00C259ED" w:rsidP="005A219F">
            <w:pPr>
              <w:jc w:val="center"/>
              <w:rPr>
                <w:rStyle w:val="ae"/>
              </w:rPr>
            </w:pPr>
            <w:ins w:id="5039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040" w:author="종현 박" w:date="2023-06-10T21:34:00Z">
              <w:r w:rsidR="003535B3">
                <w:rPr>
                  <w:rStyle w:val="ae"/>
                  <w:color w:val="000000"/>
                </w:rPr>
                <w:t>03</w:t>
              </w:r>
            </w:ins>
          </w:p>
        </w:tc>
        <w:tc>
          <w:tcPr>
            <w:tcW w:w="4727" w:type="dxa"/>
          </w:tcPr>
          <w:p w14:paraId="3D015B9B" w14:textId="4975C826" w:rsidR="005A219F" w:rsidRPr="00D54A11" w:rsidRDefault="00F46816" w:rsidP="005A219F">
            <w:pPr>
              <w:jc w:val="left"/>
              <w:rPr>
                <w:rFonts w:ascii="돋움" w:eastAsia="돋움" w:hAnsi="돋움" w:hint="eastAsia"/>
              </w:rPr>
            </w:pPr>
            <w:ins w:id="5041" w:author="종현 박" w:date="2023-06-10T22:20:00Z">
              <w:r>
                <w:rPr>
                  <w:rFonts w:ascii="돋움" w:eastAsia="돋움" w:hAnsi="돋움" w:hint="eastAsia"/>
                </w:rPr>
                <w:t>친구</w:t>
              </w:r>
            </w:ins>
            <w:ins w:id="5042" w:author="종현 박" w:date="2023-06-10T22:21:00Z">
              <w:r>
                <w:rPr>
                  <w:rFonts w:ascii="돋움" w:eastAsia="돋움" w:hAnsi="돋움" w:hint="eastAsia"/>
                </w:rPr>
                <w:t>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분석 아이콘을 통해 화면을 이동할 수 있고,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비밀번호 변경,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로그아웃하기,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회원탈퇴하기 버튼이 있다.</w:t>
              </w:r>
            </w:ins>
          </w:p>
        </w:tc>
      </w:tr>
      <w:tr w:rsidR="005A219F" w:rsidRPr="00D54A11" w14:paraId="496F7483" w14:textId="77777777" w:rsidTr="005A219F">
        <w:trPr>
          <w:trHeight w:val="356"/>
        </w:trPr>
        <w:tc>
          <w:tcPr>
            <w:tcW w:w="923" w:type="dxa"/>
          </w:tcPr>
          <w:p w14:paraId="1C2628D6" w14:textId="071A8BD9" w:rsidR="005A219F" w:rsidRPr="00D54A11" w:rsidRDefault="00132E39" w:rsidP="00123551">
            <w:pPr>
              <w:jc w:val="center"/>
              <w:rPr>
                <w:rFonts w:ascii="돋움" w:eastAsia="돋움" w:hAnsi="돋움"/>
              </w:rPr>
            </w:pPr>
            <w:ins w:id="5043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44" w:author="종현 박" w:date="2023-06-10T19:29:00Z">
              <w:r>
                <w:rPr>
                  <w:rStyle w:val="notion-enable-hover"/>
                  <w:b/>
                  <w:bCs/>
                </w:rPr>
                <w:t>05</w:t>
              </w:r>
            </w:ins>
          </w:p>
        </w:tc>
        <w:tc>
          <w:tcPr>
            <w:tcW w:w="1275" w:type="dxa"/>
          </w:tcPr>
          <w:p w14:paraId="7EF949EB" w14:textId="61A35C4B" w:rsidR="005A219F" w:rsidRPr="00D54A11" w:rsidRDefault="00C85F26" w:rsidP="00123551">
            <w:pPr>
              <w:jc w:val="center"/>
              <w:rPr>
                <w:rFonts w:ascii="돋움" w:eastAsia="돋움" w:hAnsi="돋움"/>
              </w:rPr>
            </w:pPr>
            <w:ins w:id="5045" w:author="종현 박" w:date="2023-06-10T13:42:00Z">
              <w:r>
                <w:rPr>
                  <w:rFonts w:ascii="돋움" w:eastAsia="돋움" w:hAnsi="돋움" w:hint="eastAsia"/>
                </w:rPr>
                <w:t>회원탈퇴</w:t>
              </w:r>
            </w:ins>
          </w:p>
        </w:tc>
        <w:tc>
          <w:tcPr>
            <w:tcW w:w="1560" w:type="dxa"/>
          </w:tcPr>
          <w:p w14:paraId="3C95B4B5" w14:textId="050A7E0C" w:rsidR="005A219F" w:rsidRPr="005A219F" w:rsidRDefault="00C259ED" w:rsidP="005A219F">
            <w:pPr>
              <w:jc w:val="center"/>
              <w:rPr>
                <w:rStyle w:val="ae"/>
              </w:rPr>
            </w:pPr>
            <w:ins w:id="5046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047" w:author="종현 박" w:date="2023-06-10T20:36:00Z">
              <w:r w:rsidR="007F182F">
                <w:rPr>
                  <w:rStyle w:val="ae"/>
                  <w:color w:val="000000"/>
                </w:rPr>
                <w:t>02</w:t>
              </w:r>
            </w:ins>
          </w:p>
        </w:tc>
        <w:tc>
          <w:tcPr>
            <w:tcW w:w="4727" w:type="dxa"/>
          </w:tcPr>
          <w:p w14:paraId="564252CD" w14:textId="5D5E0765" w:rsidR="005A219F" w:rsidRPr="00D54A11" w:rsidRDefault="00F46816" w:rsidP="005A219F">
            <w:pPr>
              <w:jc w:val="left"/>
              <w:rPr>
                <w:rFonts w:ascii="돋움" w:eastAsia="돋움" w:hAnsi="돋움"/>
              </w:rPr>
            </w:pPr>
            <w:ins w:id="5048" w:author="종현 박" w:date="2023-06-10T22:21:00Z">
              <w:r>
                <w:rPr>
                  <w:rFonts w:ascii="돋움" w:eastAsia="돋움" w:hAnsi="돋움" w:hint="eastAsia"/>
                </w:rPr>
                <w:t>회원가입한 계정을 탈퇴한다.</w:t>
              </w:r>
            </w:ins>
          </w:p>
        </w:tc>
      </w:tr>
      <w:tr w:rsidR="005A219F" w:rsidRPr="00D54A11" w14:paraId="08A595DA" w14:textId="77777777" w:rsidTr="005A219F">
        <w:trPr>
          <w:trHeight w:val="372"/>
        </w:trPr>
        <w:tc>
          <w:tcPr>
            <w:tcW w:w="923" w:type="dxa"/>
          </w:tcPr>
          <w:p w14:paraId="53D5B0F6" w14:textId="119A273D" w:rsidR="005A219F" w:rsidRPr="00D54A11" w:rsidRDefault="00132E39" w:rsidP="00123551">
            <w:pPr>
              <w:jc w:val="center"/>
              <w:rPr>
                <w:rFonts w:ascii="돋움" w:eastAsia="돋움" w:hAnsi="돋움"/>
              </w:rPr>
            </w:pPr>
            <w:ins w:id="5049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50" w:author="종현 박" w:date="2023-06-10T19:29:00Z">
              <w:r>
                <w:rPr>
                  <w:rStyle w:val="notion-enable-hover"/>
                  <w:b/>
                  <w:bCs/>
                </w:rPr>
                <w:t>06</w:t>
              </w:r>
            </w:ins>
          </w:p>
        </w:tc>
        <w:tc>
          <w:tcPr>
            <w:tcW w:w="1275" w:type="dxa"/>
          </w:tcPr>
          <w:p w14:paraId="47F2B25F" w14:textId="7325C01C" w:rsidR="005A219F" w:rsidRPr="00D54A11" w:rsidRDefault="00C85F26" w:rsidP="00123551">
            <w:pPr>
              <w:jc w:val="center"/>
              <w:rPr>
                <w:rFonts w:ascii="돋움" w:eastAsia="돋움" w:hAnsi="돋움"/>
              </w:rPr>
            </w:pPr>
            <w:ins w:id="5051" w:author="종현 박" w:date="2023-06-10T13:42:00Z">
              <w:r>
                <w:rPr>
                  <w:rFonts w:ascii="돋움" w:eastAsia="돋움" w:hAnsi="돋움" w:hint="eastAsia"/>
                </w:rPr>
                <w:t>로그아웃</w:t>
              </w:r>
            </w:ins>
          </w:p>
        </w:tc>
        <w:tc>
          <w:tcPr>
            <w:tcW w:w="1560" w:type="dxa"/>
          </w:tcPr>
          <w:p w14:paraId="44B1BAA8" w14:textId="18B89234" w:rsidR="005A219F" w:rsidRPr="005A219F" w:rsidRDefault="00C259ED" w:rsidP="005A219F">
            <w:pPr>
              <w:jc w:val="center"/>
              <w:rPr>
                <w:rStyle w:val="ae"/>
              </w:rPr>
            </w:pPr>
            <w:ins w:id="5052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053" w:author="종현 박" w:date="2023-06-10T20:36:00Z">
              <w:r w:rsidR="007F182F">
                <w:rPr>
                  <w:rStyle w:val="ae"/>
                  <w:color w:val="000000"/>
                </w:rPr>
                <w:t>04</w:t>
              </w:r>
            </w:ins>
          </w:p>
        </w:tc>
        <w:tc>
          <w:tcPr>
            <w:tcW w:w="4727" w:type="dxa"/>
          </w:tcPr>
          <w:p w14:paraId="71529831" w14:textId="73F80B8C" w:rsidR="005A219F" w:rsidRPr="00D54A11" w:rsidRDefault="00F46816" w:rsidP="005A219F">
            <w:pPr>
              <w:jc w:val="left"/>
              <w:rPr>
                <w:rFonts w:ascii="돋움" w:eastAsia="돋움" w:hAnsi="돋움" w:hint="eastAsia"/>
              </w:rPr>
            </w:pPr>
            <w:ins w:id="5054" w:author="종현 박" w:date="2023-06-10T22:22:00Z">
              <w:r>
                <w:rPr>
                  <w:rFonts w:ascii="돋움" w:eastAsia="돋움" w:hAnsi="돋움" w:hint="eastAsia"/>
                </w:rPr>
                <w:t>로그인한 계정을 로그아웃한다.</w:t>
              </w:r>
            </w:ins>
          </w:p>
        </w:tc>
      </w:tr>
      <w:tr w:rsidR="00C85F26" w:rsidRPr="00D54A11" w14:paraId="2036610A" w14:textId="77777777" w:rsidTr="005A219F">
        <w:trPr>
          <w:trHeight w:val="372"/>
          <w:ins w:id="5055" w:author="종현 박" w:date="2023-06-10T13:42:00Z"/>
        </w:trPr>
        <w:tc>
          <w:tcPr>
            <w:tcW w:w="923" w:type="dxa"/>
          </w:tcPr>
          <w:p w14:paraId="1D200092" w14:textId="273AAD3B" w:rsidR="00C85F26" w:rsidRPr="00D54A11" w:rsidRDefault="00132E39" w:rsidP="00132E39">
            <w:pPr>
              <w:jc w:val="center"/>
              <w:rPr>
                <w:ins w:id="5056" w:author="종현 박" w:date="2023-06-10T13:42:00Z"/>
                <w:rFonts w:ascii="돋움" w:eastAsia="돋움" w:hAnsi="돋움" w:hint="eastAsia"/>
              </w:rPr>
            </w:pPr>
            <w:ins w:id="5057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58" w:author="종현 박" w:date="2023-06-10T19:29:00Z">
              <w:r>
                <w:rPr>
                  <w:rStyle w:val="notion-enable-hover"/>
                  <w:b/>
                  <w:bCs/>
                </w:rPr>
                <w:t>07</w:t>
              </w:r>
            </w:ins>
          </w:p>
        </w:tc>
        <w:tc>
          <w:tcPr>
            <w:tcW w:w="1275" w:type="dxa"/>
          </w:tcPr>
          <w:p w14:paraId="6FC2ABBD" w14:textId="75BACF5F" w:rsidR="00C85F26" w:rsidRDefault="00C85F26" w:rsidP="00123551">
            <w:pPr>
              <w:jc w:val="center"/>
              <w:rPr>
                <w:ins w:id="5059" w:author="종현 박" w:date="2023-06-10T13:42:00Z"/>
                <w:rFonts w:ascii="돋움" w:eastAsia="돋움" w:hAnsi="돋움" w:hint="eastAsia"/>
              </w:rPr>
            </w:pPr>
            <w:ins w:id="5060" w:author="종현 박" w:date="2023-06-10T13:43:00Z">
              <w:r>
                <w:rPr>
                  <w:rFonts w:ascii="돋움" w:eastAsia="돋움" w:hAnsi="돋움" w:hint="eastAsia"/>
                </w:rPr>
                <w:t>비밀번호 찾기</w:t>
              </w:r>
            </w:ins>
          </w:p>
        </w:tc>
        <w:tc>
          <w:tcPr>
            <w:tcW w:w="1560" w:type="dxa"/>
          </w:tcPr>
          <w:p w14:paraId="1A437589" w14:textId="6F721F39" w:rsidR="00C85F26" w:rsidRPr="005A219F" w:rsidRDefault="00C259ED" w:rsidP="005A219F">
            <w:pPr>
              <w:jc w:val="center"/>
              <w:rPr>
                <w:ins w:id="5061" w:author="종현 박" w:date="2023-06-10T13:42:00Z"/>
                <w:rStyle w:val="ae"/>
              </w:rPr>
            </w:pPr>
            <w:ins w:id="5062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063" w:author="종현 박" w:date="2023-06-10T20:36:00Z">
              <w:r w:rsidR="007F182F">
                <w:rPr>
                  <w:rStyle w:val="ae"/>
                  <w:color w:val="000000"/>
                </w:rPr>
                <w:t>05</w:t>
              </w:r>
            </w:ins>
          </w:p>
        </w:tc>
        <w:tc>
          <w:tcPr>
            <w:tcW w:w="4727" w:type="dxa"/>
          </w:tcPr>
          <w:p w14:paraId="2900D69F" w14:textId="7380AFF2" w:rsidR="00C85F26" w:rsidRPr="00D54A11" w:rsidRDefault="00F46816" w:rsidP="005A219F">
            <w:pPr>
              <w:jc w:val="left"/>
              <w:rPr>
                <w:ins w:id="5064" w:author="종현 박" w:date="2023-06-10T13:42:00Z"/>
                <w:rFonts w:ascii="돋움" w:eastAsia="돋움" w:hAnsi="돋움" w:hint="eastAsia"/>
              </w:rPr>
            </w:pPr>
            <w:ins w:id="5065" w:author="종현 박" w:date="2023-06-10T22:23:00Z">
              <w:r>
                <w:rPr>
                  <w:rFonts w:ascii="돋움" w:eastAsia="돋움" w:hAnsi="돋움" w:hint="eastAsia"/>
                </w:rPr>
                <w:t>이메일을 인증을 통해 비밀번호를 초기화한다.</w:t>
              </w:r>
              <w:r>
                <w:rPr>
                  <w:rFonts w:ascii="돋움" w:eastAsia="돋움" w:hAnsi="돋움"/>
                </w:rPr>
                <w:t xml:space="preserve"> </w:t>
              </w:r>
            </w:ins>
          </w:p>
        </w:tc>
      </w:tr>
      <w:tr w:rsidR="00C85F26" w:rsidRPr="00D54A11" w14:paraId="6F266FDF" w14:textId="77777777" w:rsidTr="005A219F">
        <w:trPr>
          <w:trHeight w:val="372"/>
          <w:ins w:id="5066" w:author="종현 박" w:date="2023-06-10T13:43:00Z"/>
        </w:trPr>
        <w:tc>
          <w:tcPr>
            <w:tcW w:w="923" w:type="dxa"/>
          </w:tcPr>
          <w:p w14:paraId="070F1E54" w14:textId="30E02E2F" w:rsidR="00C85F26" w:rsidRPr="00D54A11" w:rsidRDefault="00132E39" w:rsidP="00132E39">
            <w:pPr>
              <w:jc w:val="center"/>
              <w:rPr>
                <w:ins w:id="5067" w:author="종현 박" w:date="2023-06-10T13:43:00Z"/>
                <w:rFonts w:ascii="돋움" w:eastAsia="돋움" w:hAnsi="돋움" w:hint="eastAsia"/>
              </w:rPr>
              <w:pPrChange w:id="5068" w:author="종현 박" w:date="2023-06-10T19:29:00Z">
                <w:pPr/>
              </w:pPrChange>
            </w:pPr>
            <w:ins w:id="5069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70" w:author="종현 박" w:date="2023-06-10T19:29:00Z">
              <w:r>
                <w:rPr>
                  <w:rStyle w:val="notion-enable-hover"/>
                  <w:b/>
                  <w:bCs/>
                </w:rPr>
                <w:t>08</w:t>
              </w:r>
            </w:ins>
          </w:p>
        </w:tc>
        <w:tc>
          <w:tcPr>
            <w:tcW w:w="1275" w:type="dxa"/>
          </w:tcPr>
          <w:p w14:paraId="6A0B4352" w14:textId="5DFFA1DF" w:rsidR="00C85F26" w:rsidRDefault="00C85F26" w:rsidP="00123551">
            <w:pPr>
              <w:jc w:val="center"/>
              <w:rPr>
                <w:ins w:id="5071" w:author="종현 박" w:date="2023-06-10T13:43:00Z"/>
                <w:rFonts w:ascii="돋움" w:eastAsia="돋움" w:hAnsi="돋움" w:hint="eastAsia"/>
              </w:rPr>
            </w:pPr>
            <w:ins w:id="5072" w:author="종현 박" w:date="2023-06-10T13:43:00Z">
              <w:r>
                <w:rPr>
                  <w:rFonts w:ascii="돋움" w:eastAsia="돋움" w:hAnsi="돋움" w:hint="eastAsia"/>
                </w:rPr>
                <w:t>비밀번호 초기화</w:t>
              </w:r>
            </w:ins>
          </w:p>
        </w:tc>
        <w:tc>
          <w:tcPr>
            <w:tcW w:w="1560" w:type="dxa"/>
          </w:tcPr>
          <w:p w14:paraId="4D229394" w14:textId="5E429DCD" w:rsidR="00C85F26" w:rsidRPr="005A219F" w:rsidRDefault="00C259ED" w:rsidP="005A219F">
            <w:pPr>
              <w:jc w:val="center"/>
              <w:rPr>
                <w:ins w:id="5073" w:author="종현 박" w:date="2023-06-10T13:43:00Z"/>
                <w:rStyle w:val="ae"/>
              </w:rPr>
            </w:pPr>
            <w:ins w:id="5074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075" w:author="종현 박" w:date="2023-06-10T20:36:00Z">
              <w:r w:rsidR="007F182F">
                <w:rPr>
                  <w:rStyle w:val="ae"/>
                  <w:color w:val="000000"/>
                </w:rPr>
                <w:t>05</w:t>
              </w:r>
            </w:ins>
          </w:p>
        </w:tc>
        <w:tc>
          <w:tcPr>
            <w:tcW w:w="4727" w:type="dxa"/>
          </w:tcPr>
          <w:p w14:paraId="42847918" w14:textId="727FA26C" w:rsidR="00C85F26" w:rsidRPr="00D54A11" w:rsidRDefault="00825012" w:rsidP="005A219F">
            <w:pPr>
              <w:jc w:val="left"/>
              <w:rPr>
                <w:ins w:id="5076" w:author="종현 박" w:date="2023-06-10T13:43:00Z"/>
                <w:rFonts w:ascii="돋움" w:eastAsia="돋움" w:hAnsi="돋움" w:hint="eastAsia"/>
              </w:rPr>
            </w:pPr>
            <w:ins w:id="5077" w:author="종현 박" w:date="2023-06-10T22:37:00Z">
              <w:r>
                <w:rPr>
                  <w:rFonts w:ascii="돋움" w:eastAsia="돋움" w:hAnsi="돋움" w:hint="eastAsia"/>
                </w:rPr>
                <w:t>초기화된 비밀번호가 이메일로 전송된다.</w:t>
              </w:r>
            </w:ins>
          </w:p>
        </w:tc>
      </w:tr>
      <w:tr w:rsidR="00C85F26" w:rsidRPr="00D54A11" w14:paraId="045EA194" w14:textId="77777777" w:rsidTr="005A219F">
        <w:trPr>
          <w:trHeight w:val="372"/>
          <w:ins w:id="5078" w:author="종현 박" w:date="2023-06-10T13:43:00Z"/>
        </w:trPr>
        <w:tc>
          <w:tcPr>
            <w:tcW w:w="923" w:type="dxa"/>
          </w:tcPr>
          <w:p w14:paraId="0C63E62B" w14:textId="74FE90EA" w:rsidR="00C85F26" w:rsidRPr="00D54A11" w:rsidRDefault="00132E39" w:rsidP="00132E39">
            <w:pPr>
              <w:jc w:val="center"/>
              <w:rPr>
                <w:ins w:id="5079" w:author="종현 박" w:date="2023-06-10T13:43:00Z"/>
                <w:rFonts w:ascii="돋움" w:eastAsia="돋움" w:hAnsi="돋움" w:hint="eastAsia"/>
              </w:rPr>
              <w:pPrChange w:id="5080" w:author="종현 박" w:date="2023-06-10T19:29:00Z">
                <w:pPr/>
              </w:pPrChange>
            </w:pPr>
            <w:ins w:id="5081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82" w:author="종현 박" w:date="2023-06-10T19:29:00Z">
              <w:r>
                <w:rPr>
                  <w:rStyle w:val="notion-enable-hover"/>
                  <w:b/>
                  <w:bCs/>
                </w:rPr>
                <w:t>09</w:t>
              </w:r>
            </w:ins>
          </w:p>
        </w:tc>
        <w:tc>
          <w:tcPr>
            <w:tcW w:w="1275" w:type="dxa"/>
          </w:tcPr>
          <w:p w14:paraId="6F81A6CE" w14:textId="7FBA6CE4" w:rsidR="00C85F26" w:rsidRDefault="00C85F26" w:rsidP="00123551">
            <w:pPr>
              <w:jc w:val="center"/>
              <w:rPr>
                <w:ins w:id="5083" w:author="종현 박" w:date="2023-06-10T13:43:00Z"/>
                <w:rFonts w:ascii="돋움" w:eastAsia="돋움" w:hAnsi="돋움" w:hint="eastAsia"/>
              </w:rPr>
            </w:pPr>
            <w:ins w:id="5084" w:author="종현 박" w:date="2023-06-10T13:43:00Z">
              <w:r>
                <w:rPr>
                  <w:rFonts w:ascii="돋움" w:eastAsia="돋움" w:hAnsi="돋움" w:hint="eastAsia"/>
                </w:rPr>
                <w:t>비밀번호 변경</w:t>
              </w:r>
            </w:ins>
          </w:p>
        </w:tc>
        <w:tc>
          <w:tcPr>
            <w:tcW w:w="1560" w:type="dxa"/>
          </w:tcPr>
          <w:p w14:paraId="5BE92CF6" w14:textId="30477916" w:rsidR="00C85F26" w:rsidRPr="005A219F" w:rsidRDefault="00C259ED" w:rsidP="005A219F">
            <w:pPr>
              <w:jc w:val="center"/>
              <w:rPr>
                <w:ins w:id="5085" w:author="종현 박" w:date="2023-06-10T13:43:00Z"/>
                <w:rStyle w:val="ae"/>
              </w:rPr>
            </w:pPr>
            <w:ins w:id="5086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087" w:author="종현 박" w:date="2023-06-10T20:36:00Z">
              <w:r w:rsidR="007F182F">
                <w:rPr>
                  <w:rStyle w:val="ae"/>
                  <w:color w:val="000000"/>
                </w:rPr>
                <w:t>05</w:t>
              </w:r>
            </w:ins>
          </w:p>
        </w:tc>
        <w:tc>
          <w:tcPr>
            <w:tcW w:w="4727" w:type="dxa"/>
          </w:tcPr>
          <w:p w14:paraId="1B6ECA96" w14:textId="704079A8" w:rsidR="00C85F26" w:rsidRPr="00D54A11" w:rsidRDefault="00AD3DCE" w:rsidP="005A219F">
            <w:pPr>
              <w:jc w:val="left"/>
              <w:rPr>
                <w:ins w:id="5088" w:author="종현 박" w:date="2023-06-10T13:43:00Z"/>
                <w:rFonts w:ascii="돋움" w:eastAsia="돋움" w:hAnsi="돋움"/>
              </w:rPr>
            </w:pPr>
            <w:ins w:id="5089" w:author="종현 박" w:date="2023-06-10T22:37:00Z">
              <w:r>
                <w:rPr>
                  <w:rFonts w:ascii="돋움" w:eastAsia="돋움" w:hAnsi="돋움" w:hint="eastAsia"/>
                </w:rPr>
                <w:t>현재 비밀번</w:t>
              </w:r>
            </w:ins>
            <w:ins w:id="5090" w:author="종현 박" w:date="2023-06-10T22:38:00Z">
              <w:r>
                <w:rPr>
                  <w:rFonts w:ascii="돋움" w:eastAsia="돋움" w:hAnsi="돋움" w:hint="eastAsia"/>
                </w:rPr>
                <w:t>호</w:t>
              </w:r>
            </w:ins>
            <w:ins w:id="5091" w:author="종현 박" w:date="2023-06-10T22:45:00Z">
              <w:r>
                <w:rPr>
                  <w:rFonts w:ascii="돋움" w:eastAsia="돋움" w:hAnsi="돋움" w:hint="eastAsia"/>
                </w:rPr>
                <w:t>를 확인받고,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새 비밀번호를 설정한다.</w:t>
              </w:r>
            </w:ins>
          </w:p>
        </w:tc>
      </w:tr>
      <w:tr w:rsidR="00C85F26" w:rsidRPr="00D54A11" w14:paraId="02CAF138" w14:textId="77777777" w:rsidTr="005A219F">
        <w:trPr>
          <w:trHeight w:val="372"/>
          <w:ins w:id="5092" w:author="종현 박" w:date="2023-06-10T13:43:00Z"/>
        </w:trPr>
        <w:tc>
          <w:tcPr>
            <w:tcW w:w="923" w:type="dxa"/>
          </w:tcPr>
          <w:p w14:paraId="7A848C08" w14:textId="47FDB280" w:rsidR="00C85F26" w:rsidRPr="00D54A11" w:rsidRDefault="00132E39" w:rsidP="00132E39">
            <w:pPr>
              <w:jc w:val="center"/>
              <w:rPr>
                <w:ins w:id="5093" w:author="종현 박" w:date="2023-06-10T13:43:00Z"/>
                <w:rFonts w:ascii="돋움" w:eastAsia="돋움" w:hAnsi="돋움" w:hint="eastAsia"/>
              </w:rPr>
              <w:pPrChange w:id="5094" w:author="종현 박" w:date="2023-06-10T19:29:00Z">
                <w:pPr/>
              </w:pPrChange>
            </w:pPr>
            <w:ins w:id="5095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096" w:author="종현 박" w:date="2023-06-10T19:29:00Z">
              <w:r>
                <w:rPr>
                  <w:rStyle w:val="notion-enable-hover"/>
                  <w:b/>
                  <w:bCs/>
                </w:rPr>
                <w:t>10</w:t>
              </w:r>
            </w:ins>
          </w:p>
        </w:tc>
        <w:tc>
          <w:tcPr>
            <w:tcW w:w="1275" w:type="dxa"/>
          </w:tcPr>
          <w:p w14:paraId="49FD116E" w14:textId="55B2C88D" w:rsidR="00C85F26" w:rsidRDefault="00C85F26" w:rsidP="00123551">
            <w:pPr>
              <w:jc w:val="center"/>
              <w:rPr>
                <w:ins w:id="5097" w:author="종현 박" w:date="2023-06-10T13:43:00Z"/>
                <w:rFonts w:ascii="돋움" w:eastAsia="돋움" w:hAnsi="돋움" w:hint="eastAsia"/>
              </w:rPr>
            </w:pPr>
            <w:ins w:id="5098" w:author="종현 박" w:date="2023-06-10T13:43:00Z">
              <w:r>
                <w:rPr>
                  <w:rFonts w:ascii="돋움" w:eastAsia="돋움" w:hAnsi="돋움" w:hint="eastAsia"/>
                </w:rPr>
                <w:t>홈화면</w:t>
              </w:r>
            </w:ins>
          </w:p>
        </w:tc>
        <w:tc>
          <w:tcPr>
            <w:tcW w:w="1560" w:type="dxa"/>
          </w:tcPr>
          <w:p w14:paraId="0C9292FD" w14:textId="63D2C157" w:rsidR="00C85F26" w:rsidRPr="005A219F" w:rsidRDefault="00C259ED" w:rsidP="005A219F">
            <w:pPr>
              <w:jc w:val="center"/>
              <w:rPr>
                <w:ins w:id="5099" w:author="종현 박" w:date="2023-06-10T13:43:00Z"/>
                <w:rStyle w:val="ae"/>
              </w:rPr>
            </w:pPr>
            <w:ins w:id="5100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101" w:author="종현 박" w:date="2023-06-10T21:34:00Z">
              <w:r w:rsidR="003535B3">
                <w:rPr>
                  <w:rStyle w:val="ae"/>
                  <w:color w:val="000000"/>
                </w:rPr>
                <w:t>03</w:t>
              </w:r>
            </w:ins>
          </w:p>
        </w:tc>
        <w:tc>
          <w:tcPr>
            <w:tcW w:w="4727" w:type="dxa"/>
          </w:tcPr>
          <w:p w14:paraId="6E1DA835" w14:textId="37CEA341" w:rsidR="00C85F26" w:rsidRPr="00D54A11" w:rsidRDefault="00AD3DCE" w:rsidP="005A219F">
            <w:pPr>
              <w:jc w:val="left"/>
              <w:rPr>
                <w:ins w:id="5102" w:author="종현 박" w:date="2023-06-10T13:43:00Z"/>
                <w:rFonts w:ascii="돋움" w:eastAsia="돋움" w:hAnsi="돋움" w:hint="eastAsia"/>
              </w:rPr>
            </w:pPr>
            <w:ins w:id="5103" w:author="종현 박" w:date="2023-06-10T22:47:00Z">
              <w:r>
                <w:rPr>
                  <w:rFonts w:ascii="돋움" w:eastAsia="돋움" w:hAnsi="돋움" w:hint="eastAsia"/>
                </w:rPr>
                <w:t>작업 추가,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수정,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삭제 및 폴더와 캘린더를 확인하</w:t>
              </w:r>
            </w:ins>
            <w:ins w:id="5104" w:author="종현 박" w:date="2023-06-10T22:48:00Z">
              <w:r w:rsidR="00663525">
                <w:rPr>
                  <w:rFonts w:ascii="돋움" w:eastAsia="돋움" w:hAnsi="돋움" w:hint="eastAsia"/>
                </w:rPr>
                <w:t>고</w:t>
              </w:r>
            </w:ins>
            <w:ins w:id="5105" w:author="종현 박" w:date="2023-06-10T22:50:00Z">
              <w:r w:rsidR="00663525">
                <w:rPr>
                  <w:rFonts w:ascii="돋움" w:eastAsia="돋움" w:hAnsi="돋움" w:hint="eastAsia"/>
                </w:rPr>
                <w:t>,</w:t>
              </w:r>
              <w:r w:rsidR="00663525">
                <w:rPr>
                  <w:rFonts w:ascii="돋움" w:eastAsia="돋움" w:hAnsi="돋움"/>
                </w:rPr>
                <w:t xml:space="preserve"> </w:t>
              </w:r>
            </w:ins>
            <w:ins w:id="5106" w:author="종현 박" w:date="2023-06-10T22:51:00Z">
              <w:r w:rsidR="00663525">
                <w:rPr>
                  <w:rFonts w:ascii="돋움" w:eastAsia="돋움" w:hAnsi="돋움" w:hint="eastAsia"/>
                </w:rPr>
                <w:t>마이페이지로 이동하는 버튼이 있다.</w:t>
              </w:r>
            </w:ins>
          </w:p>
        </w:tc>
      </w:tr>
      <w:tr w:rsidR="00C85F26" w:rsidRPr="00D54A11" w14:paraId="769C5533" w14:textId="77777777" w:rsidTr="005A219F">
        <w:trPr>
          <w:trHeight w:val="372"/>
          <w:ins w:id="5107" w:author="종현 박" w:date="2023-06-10T13:43:00Z"/>
        </w:trPr>
        <w:tc>
          <w:tcPr>
            <w:tcW w:w="923" w:type="dxa"/>
          </w:tcPr>
          <w:p w14:paraId="34B10608" w14:textId="737388B2" w:rsidR="00C85F26" w:rsidRPr="00D54A11" w:rsidRDefault="00132E39" w:rsidP="00132E39">
            <w:pPr>
              <w:jc w:val="center"/>
              <w:rPr>
                <w:ins w:id="5108" w:author="종현 박" w:date="2023-06-10T13:43:00Z"/>
                <w:rFonts w:ascii="돋움" w:eastAsia="돋움" w:hAnsi="돋움" w:hint="eastAsia"/>
              </w:rPr>
              <w:pPrChange w:id="5109" w:author="종현 박" w:date="2023-06-10T19:29:00Z">
                <w:pPr/>
              </w:pPrChange>
            </w:pPr>
            <w:ins w:id="5110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111" w:author="종현 박" w:date="2023-06-10T19:29:00Z">
              <w:r>
                <w:rPr>
                  <w:rStyle w:val="notion-enable-hover"/>
                  <w:b/>
                  <w:bCs/>
                </w:rPr>
                <w:t>11</w:t>
              </w:r>
            </w:ins>
          </w:p>
        </w:tc>
        <w:tc>
          <w:tcPr>
            <w:tcW w:w="1275" w:type="dxa"/>
          </w:tcPr>
          <w:p w14:paraId="06412193" w14:textId="7357AC13" w:rsidR="00C85F26" w:rsidRDefault="00C85F26" w:rsidP="00123551">
            <w:pPr>
              <w:jc w:val="center"/>
              <w:rPr>
                <w:ins w:id="5112" w:author="종현 박" w:date="2023-06-10T13:43:00Z"/>
                <w:rFonts w:ascii="돋움" w:eastAsia="돋움" w:hAnsi="돋움" w:hint="eastAsia"/>
              </w:rPr>
            </w:pPr>
            <w:ins w:id="5113" w:author="종현 박" w:date="2023-06-10T13:43:00Z">
              <w:r>
                <w:rPr>
                  <w:rFonts w:ascii="돋움" w:eastAsia="돋움" w:hAnsi="돋움" w:hint="eastAsia"/>
                </w:rPr>
                <w:t>작업 추가</w:t>
              </w:r>
            </w:ins>
          </w:p>
        </w:tc>
        <w:tc>
          <w:tcPr>
            <w:tcW w:w="1560" w:type="dxa"/>
          </w:tcPr>
          <w:p w14:paraId="0BB1AE84" w14:textId="53654CB2" w:rsidR="00C85F26" w:rsidRPr="005A219F" w:rsidRDefault="00C259ED" w:rsidP="005A219F">
            <w:pPr>
              <w:jc w:val="center"/>
              <w:rPr>
                <w:ins w:id="5114" w:author="종현 박" w:date="2023-06-10T13:43:00Z"/>
                <w:rStyle w:val="ae"/>
              </w:rPr>
            </w:pPr>
            <w:ins w:id="5115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116" w:author="종현 박" w:date="2023-06-10T20:37:00Z">
              <w:r w:rsidR="007F182F">
                <w:rPr>
                  <w:rStyle w:val="ae"/>
                  <w:color w:val="000000"/>
                </w:rPr>
                <w:t>06</w:t>
              </w:r>
            </w:ins>
          </w:p>
        </w:tc>
        <w:tc>
          <w:tcPr>
            <w:tcW w:w="4727" w:type="dxa"/>
          </w:tcPr>
          <w:p w14:paraId="3A80B494" w14:textId="7CCB0033" w:rsidR="00C85F26" w:rsidRPr="00D54A11" w:rsidRDefault="00663525" w:rsidP="005A219F">
            <w:pPr>
              <w:jc w:val="left"/>
              <w:rPr>
                <w:ins w:id="5117" w:author="종현 박" w:date="2023-06-10T13:43:00Z"/>
                <w:rFonts w:ascii="돋움" w:eastAsia="돋움" w:hAnsi="돋움" w:hint="eastAsia"/>
              </w:rPr>
            </w:pPr>
            <w:ins w:id="5118" w:author="종현 박" w:date="2023-06-10T22:51:00Z">
              <w:r>
                <w:rPr>
                  <w:rFonts w:ascii="돋움" w:eastAsia="돋움" w:hAnsi="돋움" w:hint="eastAsia"/>
                </w:rPr>
                <w:t>새로운 작업 내용을 추가한다.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작업에는 작업 제목</w:t>
              </w:r>
            </w:ins>
            <w:ins w:id="5119" w:author="종현 박" w:date="2023-06-10T22:53:00Z">
              <w:r>
                <w:rPr>
                  <w:rFonts w:ascii="돋움" w:eastAsia="돋움" w:hAnsi="돋움" w:hint="eastAsia"/>
                </w:rPr>
                <w:t>과</w:t>
              </w:r>
            </w:ins>
            <w:ins w:id="5120" w:author="종현 박" w:date="2023-06-10T22:52:00Z">
              <w:r>
                <w:rPr>
                  <w:rFonts w:ascii="돋움" w:eastAsia="돋움" w:hAnsi="돋움" w:hint="eastAsia"/>
                </w:rPr>
                <w:t xml:space="preserve"> 내용을 작성 및 </w:t>
              </w:r>
            </w:ins>
            <w:ins w:id="5121" w:author="종현 박" w:date="2023-06-10T22:53:00Z">
              <w:r>
                <w:rPr>
                  <w:rFonts w:ascii="돋움" w:eastAsia="돋움" w:hAnsi="돋움" w:hint="eastAsia"/>
                </w:rPr>
                <w:t>이미지 첨부</w:t>
              </w:r>
            </w:ins>
            <w:ins w:id="5122" w:author="종현 박" w:date="2023-06-10T22:52:00Z">
              <w:r>
                <w:rPr>
                  <w:rFonts w:ascii="돋움" w:eastAsia="돋움" w:hAnsi="돋움" w:hint="eastAsia"/>
                </w:rPr>
                <w:t>할 수 있으며 작업 마감 날짜를 설정한다.</w:t>
              </w:r>
            </w:ins>
          </w:p>
        </w:tc>
      </w:tr>
      <w:tr w:rsidR="00C85F26" w:rsidRPr="00663525" w14:paraId="5ED395CF" w14:textId="77777777" w:rsidTr="005A219F">
        <w:trPr>
          <w:trHeight w:val="372"/>
          <w:ins w:id="5123" w:author="종현 박" w:date="2023-06-10T13:43:00Z"/>
        </w:trPr>
        <w:tc>
          <w:tcPr>
            <w:tcW w:w="923" w:type="dxa"/>
          </w:tcPr>
          <w:p w14:paraId="52AC30AC" w14:textId="2642151F" w:rsidR="00C85F26" w:rsidRPr="00D54A11" w:rsidRDefault="00132E39" w:rsidP="00132E39">
            <w:pPr>
              <w:jc w:val="center"/>
              <w:rPr>
                <w:ins w:id="5124" w:author="종현 박" w:date="2023-06-10T13:43:00Z"/>
                <w:rFonts w:ascii="돋움" w:eastAsia="돋움" w:hAnsi="돋움" w:hint="eastAsia"/>
              </w:rPr>
              <w:pPrChange w:id="5125" w:author="종현 박" w:date="2023-06-10T19:29:00Z">
                <w:pPr/>
              </w:pPrChange>
            </w:pPr>
            <w:ins w:id="5126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127" w:author="종현 박" w:date="2023-06-10T19:29:00Z">
              <w:r>
                <w:rPr>
                  <w:rStyle w:val="notion-enable-hover"/>
                  <w:b/>
                  <w:bCs/>
                </w:rPr>
                <w:t>12</w:t>
              </w:r>
            </w:ins>
          </w:p>
        </w:tc>
        <w:tc>
          <w:tcPr>
            <w:tcW w:w="1275" w:type="dxa"/>
          </w:tcPr>
          <w:p w14:paraId="32D40AA1" w14:textId="62A123FD" w:rsidR="00C85F26" w:rsidRDefault="00C85F26" w:rsidP="00123551">
            <w:pPr>
              <w:jc w:val="center"/>
              <w:rPr>
                <w:ins w:id="5128" w:author="종현 박" w:date="2023-06-10T13:43:00Z"/>
                <w:rFonts w:ascii="돋움" w:eastAsia="돋움" w:hAnsi="돋움" w:hint="eastAsia"/>
              </w:rPr>
            </w:pPr>
            <w:ins w:id="5129" w:author="종현 박" w:date="2023-06-10T13:43:00Z">
              <w:r>
                <w:rPr>
                  <w:rFonts w:ascii="돋움" w:eastAsia="돋움" w:hAnsi="돋움" w:hint="eastAsia"/>
                </w:rPr>
                <w:t>작</w:t>
              </w:r>
            </w:ins>
            <w:ins w:id="5130" w:author="종현 박" w:date="2023-06-10T13:44:00Z">
              <w:r>
                <w:rPr>
                  <w:rFonts w:ascii="돋움" w:eastAsia="돋움" w:hAnsi="돋움" w:hint="eastAsia"/>
                </w:rPr>
                <w:t>업 수정</w:t>
              </w:r>
            </w:ins>
          </w:p>
        </w:tc>
        <w:tc>
          <w:tcPr>
            <w:tcW w:w="1560" w:type="dxa"/>
          </w:tcPr>
          <w:p w14:paraId="0BA89BA8" w14:textId="18FA1A8F" w:rsidR="00C85F26" w:rsidRPr="005A219F" w:rsidRDefault="00C259ED" w:rsidP="005A219F">
            <w:pPr>
              <w:jc w:val="center"/>
              <w:rPr>
                <w:ins w:id="5131" w:author="종현 박" w:date="2023-06-10T13:43:00Z"/>
                <w:rStyle w:val="ae"/>
              </w:rPr>
            </w:pPr>
            <w:ins w:id="5132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133" w:author="종현 박" w:date="2023-06-10T20:37:00Z">
              <w:r w:rsidR="007F182F">
                <w:rPr>
                  <w:rStyle w:val="ae"/>
                  <w:color w:val="000000"/>
                </w:rPr>
                <w:t>07</w:t>
              </w:r>
            </w:ins>
          </w:p>
        </w:tc>
        <w:tc>
          <w:tcPr>
            <w:tcW w:w="4727" w:type="dxa"/>
          </w:tcPr>
          <w:p w14:paraId="5E68355A" w14:textId="3DFEDB23" w:rsidR="00C85F26" w:rsidRPr="00D54A11" w:rsidRDefault="00663525" w:rsidP="005A219F">
            <w:pPr>
              <w:jc w:val="left"/>
              <w:rPr>
                <w:ins w:id="5134" w:author="종현 박" w:date="2023-06-10T13:43:00Z"/>
                <w:rFonts w:ascii="돋움" w:eastAsia="돋움" w:hAnsi="돋움"/>
              </w:rPr>
            </w:pPr>
            <w:ins w:id="5135" w:author="종현 박" w:date="2023-06-10T22:53:00Z">
              <w:r>
                <w:rPr>
                  <w:rFonts w:ascii="돋움" w:eastAsia="돋움" w:hAnsi="돋움" w:hint="eastAsia"/>
                </w:rPr>
                <w:t xml:space="preserve">사전에 작성한 작업 제목과 내용 </w:t>
              </w:r>
            </w:ins>
            <w:ins w:id="5136" w:author="종현 박" w:date="2023-06-10T22:54:00Z">
              <w:r>
                <w:rPr>
                  <w:rFonts w:ascii="돋움" w:eastAsia="돋움" w:hAnsi="돋움" w:hint="eastAsia"/>
                </w:rPr>
                <w:t>및</w:t>
              </w:r>
            </w:ins>
            <w:ins w:id="5137" w:author="종현 박" w:date="2023-06-10T22:53:00Z">
              <w:r>
                <w:rPr>
                  <w:rFonts w:ascii="돋움" w:eastAsia="돋움" w:hAnsi="돋움"/>
                </w:rPr>
                <w:t xml:space="preserve"> </w:t>
              </w:r>
            </w:ins>
            <w:ins w:id="5138" w:author="종현 박" w:date="2023-06-10T22:54:00Z">
              <w:r>
                <w:rPr>
                  <w:rFonts w:ascii="돋움" w:eastAsia="돋움" w:hAnsi="돋움" w:hint="eastAsia"/>
                </w:rPr>
                <w:t>이미</w:t>
              </w:r>
            </w:ins>
            <w:ins w:id="5139" w:author="종현 박" w:date="2023-06-10T22:55:00Z">
              <w:r>
                <w:rPr>
                  <w:rFonts w:ascii="돋움" w:eastAsia="돋움" w:hAnsi="돋움" w:hint="eastAsia"/>
                </w:rPr>
                <w:t xml:space="preserve">지 첨부와 삭제를 할 수 있으며 </w:t>
              </w:r>
            </w:ins>
            <w:ins w:id="5140" w:author="종현 박" w:date="2023-06-10T22:53:00Z">
              <w:r>
                <w:rPr>
                  <w:rFonts w:ascii="돋움" w:eastAsia="돋움" w:hAnsi="돋움" w:hint="eastAsia"/>
                </w:rPr>
                <w:t>작업 마감 날짜를 수정한다.</w:t>
              </w:r>
            </w:ins>
          </w:p>
        </w:tc>
      </w:tr>
      <w:tr w:rsidR="00C85F26" w:rsidRPr="00D54A11" w14:paraId="400EB7D5" w14:textId="77777777" w:rsidTr="005A219F">
        <w:trPr>
          <w:trHeight w:val="372"/>
          <w:ins w:id="5141" w:author="종현 박" w:date="2023-06-10T13:43:00Z"/>
        </w:trPr>
        <w:tc>
          <w:tcPr>
            <w:tcW w:w="923" w:type="dxa"/>
          </w:tcPr>
          <w:p w14:paraId="522FEE31" w14:textId="4420E337" w:rsidR="00C85F26" w:rsidRPr="00D54A11" w:rsidRDefault="00132E39" w:rsidP="00132E39">
            <w:pPr>
              <w:jc w:val="center"/>
              <w:rPr>
                <w:ins w:id="5142" w:author="종현 박" w:date="2023-06-10T13:43:00Z"/>
                <w:rFonts w:ascii="돋움" w:eastAsia="돋움" w:hAnsi="돋움" w:hint="eastAsia"/>
              </w:rPr>
              <w:pPrChange w:id="5143" w:author="종현 박" w:date="2023-06-10T19:29:00Z">
                <w:pPr/>
              </w:pPrChange>
            </w:pPr>
            <w:ins w:id="5144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145" w:author="종현 박" w:date="2023-06-10T19:29:00Z">
              <w:r>
                <w:rPr>
                  <w:rStyle w:val="notion-enable-hover"/>
                  <w:b/>
                  <w:bCs/>
                </w:rPr>
                <w:t>13</w:t>
              </w:r>
            </w:ins>
          </w:p>
        </w:tc>
        <w:tc>
          <w:tcPr>
            <w:tcW w:w="1275" w:type="dxa"/>
          </w:tcPr>
          <w:p w14:paraId="13D1A9D1" w14:textId="2CF549DA" w:rsidR="00C85F26" w:rsidRDefault="00C85F26" w:rsidP="00123551">
            <w:pPr>
              <w:jc w:val="center"/>
              <w:rPr>
                <w:ins w:id="5146" w:author="종현 박" w:date="2023-06-10T13:43:00Z"/>
                <w:rFonts w:ascii="돋움" w:eastAsia="돋움" w:hAnsi="돋움" w:hint="eastAsia"/>
              </w:rPr>
            </w:pPr>
            <w:ins w:id="5147" w:author="종현 박" w:date="2023-06-10T13:44:00Z">
              <w:r>
                <w:rPr>
                  <w:rFonts w:ascii="돋움" w:eastAsia="돋움" w:hAnsi="돋움" w:hint="eastAsia"/>
                </w:rPr>
                <w:t>작업 삭제</w:t>
              </w:r>
            </w:ins>
          </w:p>
        </w:tc>
        <w:tc>
          <w:tcPr>
            <w:tcW w:w="1560" w:type="dxa"/>
          </w:tcPr>
          <w:p w14:paraId="6D6C6C7F" w14:textId="7F59844A" w:rsidR="00C85F26" w:rsidRPr="005A219F" w:rsidRDefault="00C259ED" w:rsidP="005A219F">
            <w:pPr>
              <w:jc w:val="center"/>
              <w:rPr>
                <w:ins w:id="5148" w:author="종현 박" w:date="2023-06-10T13:43:00Z"/>
                <w:rStyle w:val="ae"/>
              </w:rPr>
            </w:pPr>
            <w:ins w:id="5149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150" w:author="종현 박" w:date="2023-06-10T20:37:00Z">
              <w:r w:rsidR="007F182F">
                <w:rPr>
                  <w:rStyle w:val="ae"/>
                  <w:color w:val="000000"/>
                </w:rPr>
                <w:t>08</w:t>
              </w:r>
            </w:ins>
          </w:p>
        </w:tc>
        <w:tc>
          <w:tcPr>
            <w:tcW w:w="4727" w:type="dxa"/>
          </w:tcPr>
          <w:p w14:paraId="738B3F77" w14:textId="410223B4" w:rsidR="00C85F26" w:rsidRPr="00D54A11" w:rsidRDefault="00663525" w:rsidP="005A219F">
            <w:pPr>
              <w:jc w:val="left"/>
              <w:rPr>
                <w:ins w:id="5151" w:author="종현 박" w:date="2023-06-10T13:43:00Z"/>
                <w:rFonts w:ascii="돋움" w:eastAsia="돋움" w:hAnsi="돋움"/>
              </w:rPr>
            </w:pPr>
            <w:ins w:id="5152" w:author="종현 박" w:date="2023-06-10T22:55:00Z">
              <w:r>
                <w:rPr>
                  <w:rFonts w:ascii="돋움" w:eastAsia="돋움" w:hAnsi="돋움" w:hint="eastAsia"/>
                </w:rPr>
                <w:t>작성한 작업을 삭제한다.</w:t>
              </w:r>
            </w:ins>
          </w:p>
        </w:tc>
      </w:tr>
      <w:tr w:rsidR="00A83295" w:rsidRPr="00D54A11" w14:paraId="347A218A" w14:textId="77777777" w:rsidTr="005A219F">
        <w:trPr>
          <w:trHeight w:val="372"/>
          <w:ins w:id="5153" w:author="종현 박" w:date="2023-06-10T13:52:00Z"/>
        </w:trPr>
        <w:tc>
          <w:tcPr>
            <w:tcW w:w="923" w:type="dxa"/>
          </w:tcPr>
          <w:p w14:paraId="3B86B436" w14:textId="6E9BA942" w:rsidR="00A83295" w:rsidRPr="00D54A11" w:rsidRDefault="00132E39" w:rsidP="00132E39">
            <w:pPr>
              <w:jc w:val="center"/>
              <w:rPr>
                <w:ins w:id="5154" w:author="종현 박" w:date="2023-06-10T13:52:00Z"/>
                <w:rFonts w:ascii="돋움" w:eastAsia="돋움" w:hAnsi="돋움" w:hint="eastAsia"/>
              </w:rPr>
              <w:pPrChange w:id="5155" w:author="종현 박" w:date="2023-06-10T19:29:00Z">
                <w:pPr/>
              </w:pPrChange>
            </w:pPr>
            <w:ins w:id="5156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157" w:author="종현 박" w:date="2023-06-10T19:29:00Z">
              <w:r>
                <w:rPr>
                  <w:rStyle w:val="notion-enable-hover"/>
                  <w:b/>
                  <w:bCs/>
                </w:rPr>
                <w:t>14</w:t>
              </w:r>
            </w:ins>
          </w:p>
        </w:tc>
        <w:tc>
          <w:tcPr>
            <w:tcW w:w="1275" w:type="dxa"/>
          </w:tcPr>
          <w:p w14:paraId="39BC5C5A" w14:textId="34E76D87" w:rsidR="00A83295" w:rsidRDefault="00A83295" w:rsidP="00123551">
            <w:pPr>
              <w:jc w:val="center"/>
              <w:rPr>
                <w:ins w:id="5158" w:author="종현 박" w:date="2023-06-10T13:52:00Z"/>
                <w:rFonts w:ascii="돋움" w:eastAsia="돋움" w:hAnsi="돋움" w:hint="eastAsia"/>
              </w:rPr>
            </w:pPr>
            <w:ins w:id="5159" w:author="종현 박" w:date="2023-06-10T13:52:00Z">
              <w:r>
                <w:rPr>
                  <w:rFonts w:ascii="돋움" w:eastAsia="돋움" w:hAnsi="돋움" w:hint="eastAsia"/>
                </w:rPr>
                <w:t>작업 상세</w:t>
              </w:r>
              <w:r>
                <w:rPr>
                  <w:rFonts w:ascii="돋움" w:eastAsia="돋움" w:hAnsi="돋움" w:hint="eastAsia"/>
                </w:rPr>
                <w:lastRenderedPageBreak/>
                <w:t>내용</w:t>
              </w:r>
            </w:ins>
          </w:p>
        </w:tc>
        <w:tc>
          <w:tcPr>
            <w:tcW w:w="1560" w:type="dxa"/>
          </w:tcPr>
          <w:p w14:paraId="0A2FAF48" w14:textId="0DCB513C" w:rsidR="00A83295" w:rsidRPr="005A219F" w:rsidRDefault="00C259ED" w:rsidP="005A219F">
            <w:pPr>
              <w:jc w:val="center"/>
              <w:rPr>
                <w:ins w:id="5160" w:author="종현 박" w:date="2023-06-10T13:52:00Z"/>
                <w:rStyle w:val="ae"/>
              </w:rPr>
            </w:pPr>
            <w:ins w:id="5161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lastRenderedPageBreak/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162" w:author="종현 박" w:date="2023-06-10T20:37:00Z">
              <w:r w:rsidR="007F182F">
                <w:rPr>
                  <w:rStyle w:val="ae"/>
                  <w:color w:val="000000"/>
                </w:rPr>
                <w:t>28</w:t>
              </w:r>
            </w:ins>
          </w:p>
        </w:tc>
        <w:tc>
          <w:tcPr>
            <w:tcW w:w="4727" w:type="dxa"/>
          </w:tcPr>
          <w:p w14:paraId="626414AD" w14:textId="0AABAADA" w:rsidR="00A83295" w:rsidRPr="00D54A11" w:rsidRDefault="00663525" w:rsidP="005A219F">
            <w:pPr>
              <w:jc w:val="left"/>
              <w:rPr>
                <w:ins w:id="5163" w:author="종현 박" w:date="2023-06-10T13:52:00Z"/>
                <w:rFonts w:ascii="돋움" w:eastAsia="돋움" w:hAnsi="돋움" w:hint="eastAsia"/>
              </w:rPr>
            </w:pPr>
            <w:ins w:id="5164" w:author="종현 박" w:date="2023-06-10T22:57:00Z">
              <w:r>
                <w:rPr>
                  <w:rFonts w:ascii="돋움" w:eastAsia="돋움" w:hAnsi="돋움" w:hint="eastAsia"/>
                </w:rPr>
                <w:t>작성했던 작</w:t>
              </w:r>
            </w:ins>
            <w:ins w:id="5165" w:author="종현 박" w:date="2023-06-10T22:58:00Z">
              <w:r>
                <w:rPr>
                  <w:rFonts w:ascii="돋움" w:eastAsia="돋움" w:hAnsi="돋움" w:hint="eastAsia"/>
                </w:rPr>
                <w:t>업이나 친구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 xml:space="preserve">공동 작업의 상세내용이 </w:t>
              </w:r>
              <w:r>
                <w:rPr>
                  <w:rFonts w:ascii="돋움" w:eastAsia="돋움" w:hAnsi="돋움" w:hint="eastAsia"/>
                </w:rPr>
                <w:lastRenderedPageBreak/>
                <w:t>출력된다.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내용,</w:t>
              </w:r>
            </w:ins>
            <w:ins w:id="5166" w:author="종현 박" w:date="2023-06-10T22:59:00Z">
              <w:r w:rsidR="00C36EBB">
                <w:rPr>
                  <w:rFonts w:ascii="돋움" w:eastAsia="돋움" w:hAnsi="돋움"/>
                </w:rPr>
                <w:t xml:space="preserve"> </w:t>
              </w:r>
              <w:r w:rsidR="00C36EBB">
                <w:rPr>
                  <w:rFonts w:ascii="돋움" w:eastAsia="돋움" w:hAnsi="돋움" w:hint="eastAsia"/>
                </w:rPr>
                <w:t>마감날짜,</w:t>
              </w:r>
              <w:r w:rsidR="00C36EBB">
                <w:rPr>
                  <w:rFonts w:ascii="돋움" w:eastAsia="돋움" w:hAnsi="돋움"/>
                </w:rPr>
                <w:t xml:space="preserve"> </w:t>
              </w:r>
              <w:r w:rsidR="00C36EBB">
                <w:rPr>
                  <w:rFonts w:ascii="돋움" w:eastAsia="돋움" w:hAnsi="돋움" w:hint="eastAsia"/>
                </w:rPr>
                <w:t>이미지가 보이고,</w:t>
              </w:r>
              <w:r w:rsidR="00C36EBB">
                <w:rPr>
                  <w:rFonts w:ascii="돋움" w:eastAsia="돋움" w:hAnsi="돋움"/>
                </w:rPr>
                <w:t xml:space="preserve"> </w:t>
              </w:r>
              <w:r w:rsidR="00C36EBB">
                <w:rPr>
                  <w:rFonts w:ascii="돋움" w:eastAsia="돋움" w:hAnsi="돋움" w:hint="eastAsia"/>
                </w:rPr>
                <w:t>수정 버튼이 있다.</w:t>
              </w:r>
            </w:ins>
          </w:p>
        </w:tc>
      </w:tr>
      <w:tr w:rsidR="00A83295" w:rsidRPr="00D54A11" w14:paraId="5CBA0C2C" w14:textId="77777777" w:rsidTr="005A219F">
        <w:trPr>
          <w:trHeight w:val="372"/>
          <w:ins w:id="5167" w:author="종현 박" w:date="2023-06-10T13:50:00Z"/>
        </w:trPr>
        <w:tc>
          <w:tcPr>
            <w:tcW w:w="923" w:type="dxa"/>
          </w:tcPr>
          <w:p w14:paraId="6975B641" w14:textId="06564908" w:rsidR="00A83295" w:rsidRPr="00D54A11" w:rsidRDefault="00132E39" w:rsidP="00132E39">
            <w:pPr>
              <w:jc w:val="center"/>
              <w:rPr>
                <w:ins w:id="5168" w:author="종현 박" w:date="2023-06-10T13:50:00Z"/>
                <w:rFonts w:ascii="돋움" w:eastAsia="돋움" w:hAnsi="돋움" w:hint="eastAsia"/>
              </w:rPr>
              <w:pPrChange w:id="5169" w:author="종현 박" w:date="2023-06-10T19:29:00Z">
                <w:pPr/>
              </w:pPrChange>
            </w:pPr>
            <w:ins w:id="5170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lastRenderedPageBreak/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171" w:author="종현 박" w:date="2023-06-10T19:29:00Z">
              <w:r>
                <w:rPr>
                  <w:rStyle w:val="notion-enable-hover"/>
                  <w:b/>
                  <w:bCs/>
                </w:rPr>
                <w:t>15</w:t>
              </w:r>
            </w:ins>
          </w:p>
        </w:tc>
        <w:tc>
          <w:tcPr>
            <w:tcW w:w="1275" w:type="dxa"/>
          </w:tcPr>
          <w:p w14:paraId="63DDC33D" w14:textId="570261CA" w:rsidR="00A83295" w:rsidRDefault="00A83295" w:rsidP="00123551">
            <w:pPr>
              <w:jc w:val="center"/>
              <w:rPr>
                <w:ins w:id="5172" w:author="종현 박" w:date="2023-06-10T13:50:00Z"/>
                <w:rFonts w:ascii="돋움" w:eastAsia="돋움" w:hAnsi="돋움" w:hint="eastAsia"/>
              </w:rPr>
            </w:pPr>
            <w:ins w:id="5173" w:author="종현 박" w:date="2023-06-10T13:50:00Z">
              <w:r>
                <w:rPr>
                  <w:rFonts w:ascii="돋움" w:eastAsia="돋움" w:hAnsi="돋움" w:hint="eastAsia"/>
                </w:rPr>
                <w:t xml:space="preserve">폴더 </w:t>
              </w:r>
            </w:ins>
            <w:ins w:id="5174" w:author="종현 박" w:date="2023-06-10T13:51:00Z">
              <w:r>
                <w:rPr>
                  <w:rFonts w:ascii="돋움" w:eastAsia="돋움" w:hAnsi="돋움" w:hint="eastAsia"/>
                </w:rPr>
                <w:t>관리</w:t>
              </w:r>
            </w:ins>
          </w:p>
        </w:tc>
        <w:tc>
          <w:tcPr>
            <w:tcW w:w="1560" w:type="dxa"/>
          </w:tcPr>
          <w:p w14:paraId="4D97DD04" w14:textId="68FE41E4" w:rsidR="00A83295" w:rsidRPr="005A219F" w:rsidRDefault="00C259ED" w:rsidP="005A219F">
            <w:pPr>
              <w:jc w:val="center"/>
              <w:rPr>
                <w:ins w:id="5175" w:author="종현 박" w:date="2023-06-10T13:50:00Z"/>
                <w:rStyle w:val="ae"/>
              </w:rPr>
            </w:pPr>
            <w:ins w:id="5176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177" w:author="종현 박" w:date="2023-06-10T20:37:00Z">
              <w:r w:rsidR="007F182F">
                <w:rPr>
                  <w:rStyle w:val="ae"/>
                  <w:color w:val="000000"/>
                </w:rPr>
                <w:t>27</w:t>
              </w:r>
            </w:ins>
          </w:p>
        </w:tc>
        <w:tc>
          <w:tcPr>
            <w:tcW w:w="4727" w:type="dxa"/>
          </w:tcPr>
          <w:p w14:paraId="5606C4D5" w14:textId="1477166C" w:rsidR="00A83295" w:rsidRPr="00D54A11" w:rsidRDefault="00C36EBB" w:rsidP="005A219F">
            <w:pPr>
              <w:jc w:val="left"/>
              <w:rPr>
                <w:ins w:id="5178" w:author="종현 박" w:date="2023-06-10T13:50:00Z"/>
                <w:rFonts w:ascii="돋움" w:eastAsia="돋움" w:hAnsi="돋움"/>
              </w:rPr>
            </w:pPr>
            <w:ins w:id="5179" w:author="종현 박" w:date="2023-06-10T23:00:00Z">
              <w:r>
                <w:rPr>
                  <w:rFonts w:ascii="돋움" w:eastAsia="돋움" w:hAnsi="돋움" w:hint="eastAsia"/>
                </w:rPr>
                <w:t>생성된 폴더안의 작업내용들을 추가하거나 삭제하고,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폴더를 추가하고 삭제</w:t>
              </w:r>
            </w:ins>
            <w:ins w:id="5180" w:author="종현 박" w:date="2023-06-10T23:01:00Z">
              <w:r>
                <w:rPr>
                  <w:rFonts w:ascii="돋움" w:eastAsia="돋움" w:hAnsi="돋움" w:hint="eastAsia"/>
                </w:rPr>
                <w:t>한다.</w:t>
              </w:r>
            </w:ins>
          </w:p>
        </w:tc>
      </w:tr>
      <w:tr w:rsidR="00C85F26" w:rsidRPr="00D54A11" w14:paraId="08A131FE" w14:textId="77777777" w:rsidTr="005A219F">
        <w:trPr>
          <w:trHeight w:val="372"/>
          <w:ins w:id="5181" w:author="종현 박" w:date="2023-06-10T13:43:00Z"/>
        </w:trPr>
        <w:tc>
          <w:tcPr>
            <w:tcW w:w="923" w:type="dxa"/>
          </w:tcPr>
          <w:p w14:paraId="693C5427" w14:textId="14965BBF" w:rsidR="00C85F26" w:rsidRPr="00D54A11" w:rsidRDefault="00132E39" w:rsidP="00132E39">
            <w:pPr>
              <w:jc w:val="center"/>
              <w:rPr>
                <w:ins w:id="5182" w:author="종현 박" w:date="2023-06-10T13:43:00Z"/>
                <w:rFonts w:ascii="돋움" w:eastAsia="돋움" w:hAnsi="돋움" w:hint="eastAsia"/>
              </w:rPr>
              <w:pPrChange w:id="5183" w:author="종현 박" w:date="2023-06-10T19:29:00Z">
                <w:pPr/>
              </w:pPrChange>
            </w:pPr>
            <w:ins w:id="5184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185" w:author="종현 박" w:date="2023-06-10T19:29:00Z">
              <w:r>
                <w:rPr>
                  <w:rStyle w:val="notion-enable-hover"/>
                  <w:b/>
                  <w:bCs/>
                </w:rPr>
                <w:t>16</w:t>
              </w:r>
            </w:ins>
          </w:p>
        </w:tc>
        <w:tc>
          <w:tcPr>
            <w:tcW w:w="1275" w:type="dxa"/>
          </w:tcPr>
          <w:p w14:paraId="4A7544EB" w14:textId="2F440534" w:rsidR="00C85F26" w:rsidRDefault="00C85F26" w:rsidP="00123551">
            <w:pPr>
              <w:jc w:val="center"/>
              <w:rPr>
                <w:ins w:id="5186" w:author="종현 박" w:date="2023-06-10T13:43:00Z"/>
                <w:rFonts w:ascii="돋움" w:eastAsia="돋움" w:hAnsi="돋움" w:hint="eastAsia"/>
              </w:rPr>
            </w:pPr>
            <w:ins w:id="5187" w:author="종현 박" w:date="2023-06-10T13:44:00Z">
              <w:r>
                <w:rPr>
                  <w:rFonts w:ascii="돋움" w:eastAsia="돋움" w:hAnsi="돋움" w:hint="eastAsia"/>
                </w:rPr>
                <w:t>폴더 생성</w:t>
              </w:r>
            </w:ins>
          </w:p>
        </w:tc>
        <w:tc>
          <w:tcPr>
            <w:tcW w:w="1560" w:type="dxa"/>
          </w:tcPr>
          <w:p w14:paraId="0FE1C2AA" w14:textId="4DB9E669" w:rsidR="00C85F26" w:rsidRPr="005A219F" w:rsidRDefault="00C259ED" w:rsidP="005A219F">
            <w:pPr>
              <w:jc w:val="center"/>
              <w:rPr>
                <w:ins w:id="5188" w:author="종현 박" w:date="2023-06-10T13:43:00Z"/>
                <w:rStyle w:val="ae"/>
              </w:rPr>
            </w:pPr>
            <w:ins w:id="5189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190" w:author="종현 박" w:date="2023-06-10T20:37:00Z">
              <w:r w:rsidR="007F182F">
                <w:rPr>
                  <w:rStyle w:val="ae"/>
                  <w:color w:val="000000"/>
                </w:rPr>
                <w:t>10</w:t>
              </w:r>
            </w:ins>
          </w:p>
        </w:tc>
        <w:tc>
          <w:tcPr>
            <w:tcW w:w="4727" w:type="dxa"/>
          </w:tcPr>
          <w:p w14:paraId="62F5BEAF" w14:textId="415DB01A" w:rsidR="00C85F26" w:rsidRPr="00D54A11" w:rsidRDefault="00C36EBB" w:rsidP="005A219F">
            <w:pPr>
              <w:jc w:val="left"/>
              <w:rPr>
                <w:ins w:id="5191" w:author="종현 박" w:date="2023-06-10T13:43:00Z"/>
                <w:rFonts w:ascii="돋움" w:eastAsia="돋움" w:hAnsi="돋움"/>
              </w:rPr>
            </w:pPr>
            <w:ins w:id="5192" w:author="종현 박" w:date="2023-06-10T23:01:00Z">
              <w:r>
                <w:rPr>
                  <w:rFonts w:ascii="돋움" w:eastAsia="돋움" w:hAnsi="돋움" w:hint="eastAsia"/>
                </w:rPr>
                <w:t>폴더 제목을 입력하고,</w:t>
              </w:r>
              <w:r>
                <w:rPr>
                  <w:rFonts w:ascii="돋움" w:eastAsia="돋움" w:hAnsi="돋움"/>
                </w:rPr>
                <w:t xml:space="preserve"> </w:t>
              </w:r>
            </w:ins>
            <w:ins w:id="5193" w:author="종현 박" w:date="2023-06-10T23:02:00Z">
              <w:r>
                <w:rPr>
                  <w:rFonts w:ascii="돋움" w:eastAsia="돋움" w:hAnsi="돋움" w:hint="eastAsia"/>
                </w:rPr>
                <w:t>생성한다.</w:t>
              </w:r>
            </w:ins>
          </w:p>
        </w:tc>
      </w:tr>
      <w:tr w:rsidR="00C85F26" w:rsidRPr="00D54A11" w14:paraId="564171F8" w14:textId="77777777" w:rsidTr="005A219F">
        <w:trPr>
          <w:trHeight w:val="372"/>
          <w:ins w:id="5194" w:author="종현 박" w:date="2023-06-10T13:43:00Z"/>
        </w:trPr>
        <w:tc>
          <w:tcPr>
            <w:tcW w:w="923" w:type="dxa"/>
          </w:tcPr>
          <w:p w14:paraId="1259B232" w14:textId="2EA9BBDC" w:rsidR="00C85F26" w:rsidRPr="00D54A11" w:rsidRDefault="00132E39" w:rsidP="00132E39">
            <w:pPr>
              <w:jc w:val="center"/>
              <w:rPr>
                <w:ins w:id="5195" w:author="종현 박" w:date="2023-06-10T13:43:00Z"/>
                <w:rFonts w:ascii="돋움" w:eastAsia="돋움" w:hAnsi="돋움" w:hint="eastAsia"/>
              </w:rPr>
              <w:pPrChange w:id="5196" w:author="종현 박" w:date="2023-06-10T19:29:00Z">
                <w:pPr/>
              </w:pPrChange>
            </w:pPr>
            <w:ins w:id="5197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198" w:author="종현 박" w:date="2023-06-10T19:29:00Z">
              <w:r>
                <w:rPr>
                  <w:rStyle w:val="notion-enable-hover"/>
                  <w:b/>
                  <w:bCs/>
                </w:rPr>
                <w:t>17</w:t>
              </w:r>
            </w:ins>
          </w:p>
        </w:tc>
        <w:tc>
          <w:tcPr>
            <w:tcW w:w="1275" w:type="dxa"/>
          </w:tcPr>
          <w:p w14:paraId="1615E023" w14:textId="6E7A63E5" w:rsidR="00C85F26" w:rsidRDefault="00C85F26" w:rsidP="00123551">
            <w:pPr>
              <w:jc w:val="center"/>
              <w:rPr>
                <w:ins w:id="5199" w:author="종현 박" w:date="2023-06-10T13:43:00Z"/>
                <w:rFonts w:ascii="돋움" w:eastAsia="돋움" w:hAnsi="돋움" w:hint="eastAsia"/>
              </w:rPr>
            </w:pPr>
            <w:ins w:id="5200" w:author="종현 박" w:date="2023-06-10T13:44:00Z">
              <w:r>
                <w:rPr>
                  <w:rFonts w:ascii="돋움" w:eastAsia="돋움" w:hAnsi="돋움" w:hint="eastAsia"/>
                </w:rPr>
                <w:t>폴더 수정</w:t>
              </w:r>
            </w:ins>
          </w:p>
        </w:tc>
        <w:tc>
          <w:tcPr>
            <w:tcW w:w="1560" w:type="dxa"/>
          </w:tcPr>
          <w:p w14:paraId="60446C7D" w14:textId="628042E9" w:rsidR="00C85F26" w:rsidRPr="005A219F" w:rsidRDefault="00C259ED" w:rsidP="005A219F">
            <w:pPr>
              <w:jc w:val="center"/>
              <w:rPr>
                <w:ins w:id="5201" w:author="종현 박" w:date="2023-06-10T13:43:00Z"/>
                <w:rStyle w:val="ae"/>
              </w:rPr>
            </w:pPr>
            <w:ins w:id="5202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203" w:author="종현 박" w:date="2023-06-10T20:37:00Z">
              <w:r w:rsidR="007F182F">
                <w:rPr>
                  <w:rStyle w:val="ae"/>
                  <w:color w:val="000000"/>
                </w:rPr>
                <w:t>11</w:t>
              </w:r>
            </w:ins>
          </w:p>
        </w:tc>
        <w:tc>
          <w:tcPr>
            <w:tcW w:w="4727" w:type="dxa"/>
          </w:tcPr>
          <w:p w14:paraId="3C02E614" w14:textId="43FEE44F" w:rsidR="00C85F26" w:rsidRPr="00D54A11" w:rsidRDefault="00C36EBB" w:rsidP="005A219F">
            <w:pPr>
              <w:jc w:val="left"/>
              <w:rPr>
                <w:ins w:id="5204" w:author="종현 박" w:date="2023-06-10T13:43:00Z"/>
                <w:rFonts w:ascii="돋움" w:eastAsia="돋움" w:hAnsi="돋움" w:hint="eastAsia"/>
              </w:rPr>
            </w:pPr>
            <w:ins w:id="5205" w:author="종현 박" w:date="2023-06-10T23:02:00Z">
              <w:r>
                <w:rPr>
                  <w:rFonts w:ascii="돋움" w:eastAsia="돋움" w:hAnsi="돋움" w:hint="eastAsia"/>
                </w:rPr>
                <w:t>생성된 폴더의 이름을 수정한다.</w:t>
              </w:r>
            </w:ins>
          </w:p>
        </w:tc>
      </w:tr>
      <w:tr w:rsidR="00C85F26" w:rsidRPr="00D54A11" w14:paraId="32401205" w14:textId="77777777" w:rsidTr="005A219F">
        <w:trPr>
          <w:trHeight w:val="372"/>
          <w:ins w:id="5206" w:author="종현 박" w:date="2023-06-10T13:43:00Z"/>
        </w:trPr>
        <w:tc>
          <w:tcPr>
            <w:tcW w:w="923" w:type="dxa"/>
          </w:tcPr>
          <w:p w14:paraId="726349CD" w14:textId="0A464BAC" w:rsidR="00C85F26" w:rsidRPr="00D54A11" w:rsidRDefault="00132E39" w:rsidP="00132E39">
            <w:pPr>
              <w:jc w:val="center"/>
              <w:rPr>
                <w:ins w:id="5207" w:author="종현 박" w:date="2023-06-10T13:43:00Z"/>
                <w:rFonts w:ascii="돋움" w:eastAsia="돋움" w:hAnsi="돋움" w:hint="eastAsia"/>
              </w:rPr>
              <w:pPrChange w:id="5208" w:author="종현 박" w:date="2023-06-10T19:29:00Z">
                <w:pPr/>
              </w:pPrChange>
            </w:pPr>
            <w:ins w:id="5209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210" w:author="종현 박" w:date="2023-06-10T19:30:00Z">
              <w:r>
                <w:rPr>
                  <w:rStyle w:val="notion-enable-hover"/>
                  <w:b/>
                  <w:bCs/>
                </w:rPr>
                <w:t>18</w:t>
              </w:r>
            </w:ins>
          </w:p>
        </w:tc>
        <w:tc>
          <w:tcPr>
            <w:tcW w:w="1275" w:type="dxa"/>
          </w:tcPr>
          <w:p w14:paraId="66132BFD" w14:textId="758DFC48" w:rsidR="00C85F26" w:rsidRDefault="00C85F26" w:rsidP="00123551">
            <w:pPr>
              <w:jc w:val="center"/>
              <w:rPr>
                <w:ins w:id="5211" w:author="종현 박" w:date="2023-06-10T13:43:00Z"/>
                <w:rFonts w:ascii="돋움" w:eastAsia="돋움" w:hAnsi="돋움" w:hint="eastAsia"/>
              </w:rPr>
            </w:pPr>
            <w:ins w:id="5212" w:author="종현 박" w:date="2023-06-10T13:44:00Z">
              <w:r>
                <w:rPr>
                  <w:rFonts w:ascii="돋움" w:eastAsia="돋움" w:hAnsi="돋움" w:hint="eastAsia"/>
                </w:rPr>
                <w:t>폴더 삭제</w:t>
              </w:r>
            </w:ins>
          </w:p>
        </w:tc>
        <w:tc>
          <w:tcPr>
            <w:tcW w:w="1560" w:type="dxa"/>
          </w:tcPr>
          <w:p w14:paraId="088B861E" w14:textId="1C3059D9" w:rsidR="00C85F26" w:rsidRPr="005A219F" w:rsidRDefault="00C259ED" w:rsidP="005A219F">
            <w:pPr>
              <w:jc w:val="center"/>
              <w:rPr>
                <w:ins w:id="5213" w:author="종현 박" w:date="2023-06-10T13:43:00Z"/>
                <w:rStyle w:val="ae"/>
              </w:rPr>
            </w:pPr>
            <w:ins w:id="5214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215" w:author="종현 박" w:date="2023-06-10T20:37:00Z">
              <w:r w:rsidR="007F182F">
                <w:rPr>
                  <w:rStyle w:val="ae"/>
                  <w:color w:val="000000"/>
                </w:rPr>
                <w:t>12</w:t>
              </w:r>
            </w:ins>
          </w:p>
        </w:tc>
        <w:tc>
          <w:tcPr>
            <w:tcW w:w="4727" w:type="dxa"/>
          </w:tcPr>
          <w:p w14:paraId="6BA4F461" w14:textId="292B0390" w:rsidR="00C85F26" w:rsidRPr="00D54A11" w:rsidRDefault="00C36EBB" w:rsidP="005A219F">
            <w:pPr>
              <w:jc w:val="left"/>
              <w:rPr>
                <w:ins w:id="5216" w:author="종현 박" w:date="2023-06-10T13:43:00Z"/>
                <w:rFonts w:ascii="돋움" w:eastAsia="돋움" w:hAnsi="돋움"/>
              </w:rPr>
            </w:pPr>
            <w:ins w:id="5217" w:author="종현 박" w:date="2023-06-10T23:03:00Z">
              <w:r>
                <w:rPr>
                  <w:rFonts w:ascii="돋움" w:eastAsia="돋움" w:hAnsi="돋움" w:hint="eastAsia"/>
                </w:rPr>
                <w:t>생성된 폴더를 선택해 삭제한다.</w:t>
              </w:r>
            </w:ins>
          </w:p>
        </w:tc>
      </w:tr>
      <w:tr w:rsidR="00C85F26" w:rsidRPr="00D54A11" w14:paraId="0A89343A" w14:textId="77777777" w:rsidTr="005A219F">
        <w:trPr>
          <w:trHeight w:val="372"/>
          <w:ins w:id="5218" w:author="종현 박" w:date="2023-06-10T13:43:00Z"/>
        </w:trPr>
        <w:tc>
          <w:tcPr>
            <w:tcW w:w="923" w:type="dxa"/>
          </w:tcPr>
          <w:p w14:paraId="0B017237" w14:textId="32ADA7C0" w:rsidR="00C85F26" w:rsidRPr="00D54A11" w:rsidRDefault="00132E39" w:rsidP="00132E39">
            <w:pPr>
              <w:jc w:val="center"/>
              <w:rPr>
                <w:ins w:id="5219" w:author="종현 박" w:date="2023-06-10T13:43:00Z"/>
                <w:rFonts w:ascii="돋움" w:eastAsia="돋움" w:hAnsi="돋움" w:hint="eastAsia"/>
              </w:rPr>
              <w:pPrChange w:id="5220" w:author="종현 박" w:date="2023-06-10T19:29:00Z">
                <w:pPr/>
              </w:pPrChange>
            </w:pPr>
            <w:ins w:id="5221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222" w:author="종현 박" w:date="2023-06-10T19:30:00Z">
              <w:r>
                <w:rPr>
                  <w:rStyle w:val="notion-enable-hover"/>
                  <w:b/>
                  <w:bCs/>
                </w:rPr>
                <w:t>19</w:t>
              </w:r>
            </w:ins>
          </w:p>
        </w:tc>
        <w:tc>
          <w:tcPr>
            <w:tcW w:w="1275" w:type="dxa"/>
          </w:tcPr>
          <w:p w14:paraId="518769FE" w14:textId="196541D6" w:rsidR="00C85F26" w:rsidRDefault="00C85F26" w:rsidP="00123551">
            <w:pPr>
              <w:jc w:val="center"/>
              <w:rPr>
                <w:ins w:id="5223" w:author="종현 박" w:date="2023-06-10T13:43:00Z"/>
                <w:rFonts w:ascii="돋움" w:eastAsia="돋움" w:hAnsi="돋움" w:hint="eastAsia"/>
              </w:rPr>
            </w:pPr>
            <w:ins w:id="5224" w:author="종현 박" w:date="2023-06-10T13:44:00Z">
              <w:r>
                <w:rPr>
                  <w:rFonts w:ascii="돋움" w:eastAsia="돋움" w:hAnsi="돋움" w:hint="eastAsia"/>
                </w:rPr>
                <w:t>폴더 분</w:t>
              </w:r>
            </w:ins>
            <w:ins w:id="5225" w:author="종현 박" w:date="2023-06-10T13:45:00Z">
              <w:r>
                <w:rPr>
                  <w:rFonts w:ascii="돋움" w:eastAsia="돋움" w:hAnsi="돋움" w:hint="eastAsia"/>
                </w:rPr>
                <w:t>류</w:t>
              </w:r>
            </w:ins>
          </w:p>
        </w:tc>
        <w:tc>
          <w:tcPr>
            <w:tcW w:w="1560" w:type="dxa"/>
          </w:tcPr>
          <w:p w14:paraId="52FA1016" w14:textId="219E01EF" w:rsidR="00C85F26" w:rsidRPr="005A219F" w:rsidRDefault="00C259ED" w:rsidP="005A219F">
            <w:pPr>
              <w:jc w:val="center"/>
              <w:rPr>
                <w:ins w:id="5226" w:author="종현 박" w:date="2023-06-10T13:43:00Z"/>
                <w:rStyle w:val="ae"/>
              </w:rPr>
            </w:pPr>
            <w:ins w:id="5227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228" w:author="종현 박" w:date="2023-06-10T20:39:00Z">
              <w:r w:rsidR="007F182F">
                <w:rPr>
                  <w:rStyle w:val="ae"/>
                  <w:color w:val="000000"/>
                </w:rPr>
                <w:t>13</w:t>
              </w:r>
            </w:ins>
          </w:p>
        </w:tc>
        <w:tc>
          <w:tcPr>
            <w:tcW w:w="4727" w:type="dxa"/>
          </w:tcPr>
          <w:p w14:paraId="5E47FB86" w14:textId="1626ECF7" w:rsidR="00C85F26" w:rsidRPr="00D54A11" w:rsidRDefault="00C36EBB" w:rsidP="005A219F">
            <w:pPr>
              <w:jc w:val="left"/>
              <w:rPr>
                <w:ins w:id="5229" w:author="종현 박" w:date="2023-06-10T13:43:00Z"/>
                <w:rFonts w:ascii="돋움" w:eastAsia="돋움" w:hAnsi="돋움"/>
              </w:rPr>
            </w:pPr>
            <w:ins w:id="5230" w:author="종현 박" w:date="2023-06-10T23:03:00Z">
              <w:r>
                <w:rPr>
                  <w:rFonts w:ascii="돋움" w:eastAsia="돋움" w:hAnsi="돋움" w:hint="eastAsia"/>
                </w:rPr>
                <w:t>작업들을 분류해 폴더안에 추가하거나 삭제한다.</w:t>
              </w:r>
            </w:ins>
          </w:p>
        </w:tc>
      </w:tr>
      <w:tr w:rsidR="00C85F26" w:rsidRPr="00D54A11" w14:paraId="6FCDA688" w14:textId="77777777" w:rsidTr="005A219F">
        <w:trPr>
          <w:trHeight w:val="372"/>
          <w:ins w:id="5231" w:author="종현 박" w:date="2023-06-10T13:43:00Z"/>
        </w:trPr>
        <w:tc>
          <w:tcPr>
            <w:tcW w:w="923" w:type="dxa"/>
          </w:tcPr>
          <w:p w14:paraId="2A55070B" w14:textId="00D551AD" w:rsidR="00C85F26" w:rsidRPr="00D54A11" w:rsidRDefault="00132E39" w:rsidP="00132E39">
            <w:pPr>
              <w:jc w:val="center"/>
              <w:rPr>
                <w:ins w:id="5232" w:author="종현 박" w:date="2023-06-10T13:43:00Z"/>
                <w:rFonts w:ascii="돋움" w:eastAsia="돋움" w:hAnsi="돋움" w:hint="eastAsia"/>
              </w:rPr>
              <w:pPrChange w:id="5233" w:author="종현 박" w:date="2023-06-10T19:29:00Z">
                <w:pPr/>
              </w:pPrChange>
            </w:pPr>
            <w:ins w:id="5234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235" w:author="종현 박" w:date="2023-06-10T19:30:00Z">
              <w:r>
                <w:rPr>
                  <w:rStyle w:val="notion-enable-hover"/>
                  <w:b/>
                  <w:bCs/>
                </w:rPr>
                <w:t>20</w:t>
              </w:r>
            </w:ins>
          </w:p>
        </w:tc>
        <w:tc>
          <w:tcPr>
            <w:tcW w:w="1275" w:type="dxa"/>
          </w:tcPr>
          <w:p w14:paraId="1AFBE91F" w14:textId="3C6F5929" w:rsidR="00C85F26" w:rsidRDefault="00C85F26" w:rsidP="00123551">
            <w:pPr>
              <w:jc w:val="center"/>
              <w:rPr>
                <w:ins w:id="5236" w:author="종현 박" w:date="2023-06-10T13:43:00Z"/>
                <w:rFonts w:ascii="돋움" w:eastAsia="돋움" w:hAnsi="돋움" w:hint="eastAsia"/>
              </w:rPr>
            </w:pPr>
            <w:ins w:id="5237" w:author="종현 박" w:date="2023-06-10T13:45:00Z">
              <w:r>
                <w:rPr>
                  <w:rFonts w:ascii="돋움" w:eastAsia="돋움" w:hAnsi="돋움" w:hint="eastAsia"/>
                </w:rPr>
                <w:t>사진 추가</w:t>
              </w:r>
            </w:ins>
          </w:p>
        </w:tc>
        <w:tc>
          <w:tcPr>
            <w:tcW w:w="1560" w:type="dxa"/>
          </w:tcPr>
          <w:p w14:paraId="4D2AFF9C" w14:textId="40CEA30E" w:rsidR="00C85F26" w:rsidRPr="005A219F" w:rsidRDefault="00C259ED" w:rsidP="005A219F">
            <w:pPr>
              <w:jc w:val="center"/>
              <w:rPr>
                <w:ins w:id="5238" w:author="종현 박" w:date="2023-06-10T13:43:00Z"/>
                <w:rStyle w:val="ae"/>
              </w:rPr>
            </w:pPr>
            <w:ins w:id="5239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240" w:author="종현 박" w:date="2023-06-10T20:39:00Z">
              <w:r w:rsidR="007F182F">
                <w:rPr>
                  <w:rStyle w:val="ae"/>
                  <w:color w:val="000000"/>
                </w:rPr>
                <w:t>14</w:t>
              </w:r>
            </w:ins>
          </w:p>
        </w:tc>
        <w:tc>
          <w:tcPr>
            <w:tcW w:w="4727" w:type="dxa"/>
          </w:tcPr>
          <w:p w14:paraId="059CEA1A" w14:textId="0195F07E" w:rsidR="00C85F26" w:rsidRPr="00D54A11" w:rsidRDefault="00C36EBB" w:rsidP="005A219F">
            <w:pPr>
              <w:jc w:val="left"/>
              <w:rPr>
                <w:ins w:id="5241" w:author="종현 박" w:date="2023-06-10T13:43:00Z"/>
                <w:rFonts w:ascii="돋움" w:eastAsia="돋움" w:hAnsi="돋움" w:hint="eastAsia"/>
              </w:rPr>
            </w:pPr>
            <w:ins w:id="5242" w:author="종현 박" w:date="2023-06-10T23:03:00Z">
              <w:r>
                <w:rPr>
                  <w:rFonts w:ascii="돋움" w:eastAsia="돋움" w:hAnsi="돋움" w:hint="eastAsia"/>
                </w:rPr>
                <w:t>작</w:t>
              </w:r>
            </w:ins>
            <w:ins w:id="5243" w:author="종현 박" w:date="2023-06-10T23:04:00Z">
              <w:r>
                <w:rPr>
                  <w:rFonts w:ascii="돋움" w:eastAsia="돋움" w:hAnsi="돋움" w:hint="eastAsia"/>
                </w:rPr>
                <w:t>업 추가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및 수정 과정에서 이미지를 첨부한다.</w:t>
              </w:r>
            </w:ins>
          </w:p>
        </w:tc>
      </w:tr>
      <w:tr w:rsidR="00C85F26" w:rsidRPr="00D54A11" w14:paraId="156BB817" w14:textId="77777777" w:rsidTr="005A219F">
        <w:trPr>
          <w:trHeight w:val="372"/>
          <w:ins w:id="5244" w:author="종현 박" w:date="2023-06-10T13:43:00Z"/>
        </w:trPr>
        <w:tc>
          <w:tcPr>
            <w:tcW w:w="923" w:type="dxa"/>
          </w:tcPr>
          <w:p w14:paraId="6539DD4B" w14:textId="4FFAFBDC" w:rsidR="00C85F26" w:rsidRPr="00D54A11" w:rsidRDefault="00132E39" w:rsidP="00132E39">
            <w:pPr>
              <w:jc w:val="center"/>
              <w:rPr>
                <w:ins w:id="5245" w:author="종현 박" w:date="2023-06-10T13:43:00Z"/>
                <w:rFonts w:ascii="돋움" w:eastAsia="돋움" w:hAnsi="돋움" w:hint="eastAsia"/>
              </w:rPr>
              <w:pPrChange w:id="5246" w:author="종현 박" w:date="2023-06-10T19:29:00Z">
                <w:pPr/>
              </w:pPrChange>
            </w:pPr>
            <w:ins w:id="5247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248" w:author="종현 박" w:date="2023-06-10T19:30:00Z">
              <w:r>
                <w:rPr>
                  <w:rStyle w:val="notion-enable-hover"/>
                  <w:b/>
                  <w:bCs/>
                </w:rPr>
                <w:t>21</w:t>
              </w:r>
            </w:ins>
          </w:p>
        </w:tc>
        <w:tc>
          <w:tcPr>
            <w:tcW w:w="1275" w:type="dxa"/>
          </w:tcPr>
          <w:p w14:paraId="77EB6A7F" w14:textId="7E46EF62" w:rsidR="00C85F26" w:rsidRDefault="00A83295" w:rsidP="00123551">
            <w:pPr>
              <w:jc w:val="center"/>
              <w:rPr>
                <w:ins w:id="5249" w:author="종현 박" w:date="2023-06-10T13:43:00Z"/>
                <w:rFonts w:ascii="돋움" w:eastAsia="돋움" w:hAnsi="돋움" w:hint="eastAsia"/>
              </w:rPr>
            </w:pPr>
            <w:ins w:id="5250" w:author="종현 박" w:date="2023-06-10T13:45:00Z">
              <w:r>
                <w:rPr>
                  <w:rFonts w:ascii="돋움" w:eastAsia="돋움" w:hAnsi="돋움" w:hint="eastAsia"/>
                </w:rPr>
                <w:t>사진 삭제</w:t>
              </w:r>
            </w:ins>
          </w:p>
        </w:tc>
        <w:tc>
          <w:tcPr>
            <w:tcW w:w="1560" w:type="dxa"/>
          </w:tcPr>
          <w:p w14:paraId="1D618BB1" w14:textId="39A4DC50" w:rsidR="00C85F26" w:rsidRPr="005A219F" w:rsidRDefault="00C259ED" w:rsidP="005A219F">
            <w:pPr>
              <w:jc w:val="center"/>
              <w:rPr>
                <w:ins w:id="5251" w:author="종현 박" w:date="2023-06-10T13:43:00Z"/>
                <w:rStyle w:val="ae"/>
              </w:rPr>
            </w:pPr>
            <w:ins w:id="5252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253" w:author="종현 박" w:date="2023-06-10T20:39:00Z">
              <w:r w:rsidR="007F182F">
                <w:rPr>
                  <w:rStyle w:val="ae"/>
                  <w:color w:val="000000"/>
                </w:rPr>
                <w:t>15</w:t>
              </w:r>
            </w:ins>
          </w:p>
        </w:tc>
        <w:tc>
          <w:tcPr>
            <w:tcW w:w="4727" w:type="dxa"/>
          </w:tcPr>
          <w:p w14:paraId="4238BB06" w14:textId="55ED01E1" w:rsidR="00C85F26" w:rsidRPr="00D54A11" w:rsidRDefault="00C36EBB" w:rsidP="005A219F">
            <w:pPr>
              <w:jc w:val="left"/>
              <w:rPr>
                <w:ins w:id="5254" w:author="종현 박" w:date="2023-06-10T13:43:00Z"/>
                <w:rFonts w:ascii="돋움" w:eastAsia="돋움" w:hAnsi="돋움"/>
              </w:rPr>
            </w:pPr>
            <w:ins w:id="5255" w:author="종현 박" w:date="2023-06-10T23:04:00Z">
              <w:r>
                <w:rPr>
                  <w:rFonts w:ascii="돋움" w:eastAsia="돋움" w:hAnsi="돋움" w:hint="eastAsia"/>
                </w:rPr>
                <w:t>작업 추가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 xml:space="preserve">및 수정 과정에서 이미지를 </w:t>
              </w:r>
              <w:r>
                <w:rPr>
                  <w:rFonts w:ascii="돋움" w:eastAsia="돋움" w:hAnsi="돋움" w:hint="eastAsia"/>
                </w:rPr>
                <w:t>삭제</w:t>
              </w:r>
              <w:r>
                <w:rPr>
                  <w:rFonts w:ascii="돋움" w:eastAsia="돋움" w:hAnsi="돋움" w:hint="eastAsia"/>
                </w:rPr>
                <w:t>한다.</w:t>
              </w:r>
            </w:ins>
          </w:p>
        </w:tc>
      </w:tr>
      <w:tr w:rsidR="00A83295" w:rsidRPr="00D54A11" w14:paraId="32BBA89C" w14:textId="77777777" w:rsidTr="005A219F">
        <w:trPr>
          <w:trHeight w:val="372"/>
          <w:ins w:id="5256" w:author="종현 박" w:date="2023-06-10T13:54:00Z"/>
        </w:trPr>
        <w:tc>
          <w:tcPr>
            <w:tcW w:w="923" w:type="dxa"/>
          </w:tcPr>
          <w:p w14:paraId="1B8DBC8D" w14:textId="35D50477" w:rsidR="00A83295" w:rsidRPr="00D54A11" w:rsidRDefault="00132E39" w:rsidP="00132E39">
            <w:pPr>
              <w:jc w:val="center"/>
              <w:rPr>
                <w:ins w:id="5257" w:author="종현 박" w:date="2023-06-10T13:54:00Z"/>
                <w:rFonts w:ascii="돋움" w:eastAsia="돋움" w:hAnsi="돋움" w:hint="eastAsia"/>
              </w:rPr>
              <w:pPrChange w:id="5258" w:author="종현 박" w:date="2023-06-10T19:29:00Z">
                <w:pPr/>
              </w:pPrChange>
            </w:pPr>
            <w:ins w:id="5259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260" w:author="종현 박" w:date="2023-06-10T19:30:00Z">
              <w:r>
                <w:rPr>
                  <w:rStyle w:val="notion-enable-hover"/>
                  <w:b/>
                  <w:bCs/>
                </w:rPr>
                <w:t>22</w:t>
              </w:r>
            </w:ins>
          </w:p>
        </w:tc>
        <w:tc>
          <w:tcPr>
            <w:tcW w:w="1275" w:type="dxa"/>
          </w:tcPr>
          <w:p w14:paraId="27873ED2" w14:textId="1B097AC4" w:rsidR="00A83295" w:rsidRDefault="00A83295" w:rsidP="00123551">
            <w:pPr>
              <w:jc w:val="center"/>
              <w:rPr>
                <w:ins w:id="5261" w:author="종현 박" w:date="2023-06-10T13:54:00Z"/>
                <w:rFonts w:ascii="돋움" w:eastAsia="돋움" w:hAnsi="돋움" w:hint="eastAsia"/>
              </w:rPr>
            </w:pPr>
            <w:ins w:id="5262" w:author="종현 박" w:date="2023-06-10T13:54:00Z">
              <w:r>
                <w:rPr>
                  <w:rFonts w:ascii="돋움" w:eastAsia="돋움" w:hAnsi="돋움" w:hint="eastAsia"/>
                </w:rPr>
                <w:t>댓글 확인</w:t>
              </w:r>
            </w:ins>
          </w:p>
        </w:tc>
        <w:tc>
          <w:tcPr>
            <w:tcW w:w="1560" w:type="dxa"/>
          </w:tcPr>
          <w:p w14:paraId="0A81D0B7" w14:textId="435732DD" w:rsidR="00A83295" w:rsidRPr="005A219F" w:rsidRDefault="00C259ED" w:rsidP="005A219F">
            <w:pPr>
              <w:jc w:val="center"/>
              <w:rPr>
                <w:ins w:id="5263" w:author="종현 박" w:date="2023-06-10T13:54:00Z"/>
                <w:rStyle w:val="ae"/>
              </w:rPr>
            </w:pPr>
            <w:ins w:id="5264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265" w:author="종현 박" w:date="2023-06-10T21:25:00Z">
              <w:r w:rsidR="003535B3">
                <w:rPr>
                  <w:rStyle w:val="ae"/>
                  <w:color w:val="000000"/>
                </w:rPr>
                <w:t>30</w:t>
              </w:r>
            </w:ins>
          </w:p>
        </w:tc>
        <w:tc>
          <w:tcPr>
            <w:tcW w:w="4727" w:type="dxa"/>
          </w:tcPr>
          <w:p w14:paraId="3130A877" w14:textId="0BD06033" w:rsidR="00A83295" w:rsidRPr="00D54A11" w:rsidRDefault="00C36EBB" w:rsidP="005A219F">
            <w:pPr>
              <w:jc w:val="left"/>
              <w:rPr>
                <w:ins w:id="5266" w:author="종현 박" w:date="2023-06-10T13:54:00Z"/>
                <w:rFonts w:ascii="돋움" w:eastAsia="돋움" w:hAnsi="돋움" w:hint="eastAsia"/>
              </w:rPr>
            </w:pPr>
            <w:ins w:id="5267" w:author="종현 박" w:date="2023-06-10T23:05:00Z">
              <w:r>
                <w:rPr>
                  <w:rFonts w:ascii="돋움" w:eastAsia="돋움" w:hAnsi="돋움" w:hint="eastAsia"/>
                </w:rPr>
                <w:t>공동 작업에 대해 작성된 댓글들이 화면에 출력된다.</w:t>
              </w:r>
            </w:ins>
          </w:p>
        </w:tc>
      </w:tr>
      <w:tr w:rsidR="00C85F26" w:rsidRPr="00D54A11" w14:paraId="3C058130" w14:textId="77777777" w:rsidTr="005A219F">
        <w:trPr>
          <w:trHeight w:val="372"/>
          <w:ins w:id="5268" w:author="종현 박" w:date="2023-06-10T13:43:00Z"/>
        </w:trPr>
        <w:tc>
          <w:tcPr>
            <w:tcW w:w="923" w:type="dxa"/>
          </w:tcPr>
          <w:p w14:paraId="703A63D8" w14:textId="67E75CDA" w:rsidR="00C85F26" w:rsidRPr="00D54A11" w:rsidRDefault="00132E39" w:rsidP="00132E39">
            <w:pPr>
              <w:jc w:val="center"/>
              <w:rPr>
                <w:ins w:id="5269" w:author="종현 박" w:date="2023-06-10T13:43:00Z"/>
                <w:rFonts w:ascii="돋움" w:eastAsia="돋움" w:hAnsi="돋움" w:hint="eastAsia"/>
              </w:rPr>
              <w:pPrChange w:id="5270" w:author="종현 박" w:date="2023-06-10T19:29:00Z">
                <w:pPr/>
              </w:pPrChange>
            </w:pPr>
            <w:ins w:id="5271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272" w:author="종현 박" w:date="2023-06-10T19:30:00Z">
              <w:r>
                <w:rPr>
                  <w:rStyle w:val="notion-enable-hover"/>
                  <w:b/>
                  <w:bCs/>
                </w:rPr>
                <w:t>23</w:t>
              </w:r>
            </w:ins>
          </w:p>
        </w:tc>
        <w:tc>
          <w:tcPr>
            <w:tcW w:w="1275" w:type="dxa"/>
          </w:tcPr>
          <w:p w14:paraId="0B1543B1" w14:textId="6966C81D" w:rsidR="00C85F26" w:rsidRDefault="00A83295" w:rsidP="00123551">
            <w:pPr>
              <w:jc w:val="center"/>
              <w:rPr>
                <w:ins w:id="5273" w:author="종현 박" w:date="2023-06-10T13:43:00Z"/>
                <w:rFonts w:ascii="돋움" w:eastAsia="돋움" w:hAnsi="돋움" w:hint="eastAsia"/>
              </w:rPr>
            </w:pPr>
            <w:ins w:id="5274" w:author="종현 박" w:date="2023-06-10T13:45:00Z">
              <w:r>
                <w:rPr>
                  <w:rFonts w:ascii="돋움" w:eastAsia="돋움" w:hAnsi="돋움" w:hint="eastAsia"/>
                </w:rPr>
                <w:t>댓글 작성</w:t>
              </w:r>
            </w:ins>
          </w:p>
        </w:tc>
        <w:tc>
          <w:tcPr>
            <w:tcW w:w="1560" w:type="dxa"/>
          </w:tcPr>
          <w:p w14:paraId="49D29845" w14:textId="0041270C" w:rsidR="00C85F26" w:rsidRPr="005A219F" w:rsidRDefault="00C259ED" w:rsidP="005A219F">
            <w:pPr>
              <w:jc w:val="center"/>
              <w:rPr>
                <w:ins w:id="5275" w:author="종현 박" w:date="2023-06-10T13:43:00Z"/>
                <w:rStyle w:val="ae"/>
              </w:rPr>
            </w:pPr>
            <w:ins w:id="5276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277" w:author="종현 박" w:date="2023-06-10T21:25:00Z">
              <w:r w:rsidR="003535B3">
                <w:rPr>
                  <w:rStyle w:val="ae"/>
                  <w:color w:val="000000"/>
                </w:rPr>
                <w:t>16</w:t>
              </w:r>
            </w:ins>
          </w:p>
        </w:tc>
        <w:tc>
          <w:tcPr>
            <w:tcW w:w="4727" w:type="dxa"/>
          </w:tcPr>
          <w:p w14:paraId="2F286709" w14:textId="4B38F1B7" w:rsidR="00C85F26" w:rsidRPr="00D54A11" w:rsidRDefault="00C36EBB" w:rsidP="005A219F">
            <w:pPr>
              <w:jc w:val="left"/>
              <w:rPr>
                <w:ins w:id="5278" w:author="종현 박" w:date="2023-06-10T13:43:00Z"/>
                <w:rFonts w:ascii="돋움" w:eastAsia="돋움" w:hAnsi="돋움" w:hint="eastAsia"/>
              </w:rPr>
            </w:pPr>
            <w:ins w:id="5279" w:author="종현 박" w:date="2023-06-10T23:05:00Z">
              <w:r>
                <w:rPr>
                  <w:rFonts w:ascii="돋움" w:eastAsia="돋움" w:hAnsi="돋움" w:hint="eastAsia"/>
                </w:rPr>
                <w:t>공동 작업</w:t>
              </w:r>
            </w:ins>
            <w:ins w:id="5280" w:author="종현 박" w:date="2023-06-10T23:06:00Z">
              <w:r>
                <w:rPr>
                  <w:rFonts w:ascii="돋움" w:eastAsia="돋움" w:hAnsi="돋움" w:hint="eastAsia"/>
                </w:rPr>
                <w:t>에 댓글을 작성한다.</w:t>
              </w:r>
            </w:ins>
          </w:p>
        </w:tc>
      </w:tr>
      <w:tr w:rsidR="00C85F26" w:rsidRPr="00D54A11" w14:paraId="77964821" w14:textId="77777777" w:rsidTr="005A219F">
        <w:trPr>
          <w:trHeight w:val="372"/>
          <w:ins w:id="5281" w:author="종현 박" w:date="2023-06-10T13:43:00Z"/>
        </w:trPr>
        <w:tc>
          <w:tcPr>
            <w:tcW w:w="923" w:type="dxa"/>
          </w:tcPr>
          <w:p w14:paraId="0BBE83B0" w14:textId="2344783D" w:rsidR="00C85F26" w:rsidRPr="00D54A11" w:rsidRDefault="00132E39" w:rsidP="00132E39">
            <w:pPr>
              <w:jc w:val="center"/>
              <w:rPr>
                <w:ins w:id="5282" w:author="종현 박" w:date="2023-06-10T13:43:00Z"/>
                <w:rFonts w:ascii="돋움" w:eastAsia="돋움" w:hAnsi="돋움" w:hint="eastAsia"/>
              </w:rPr>
              <w:pPrChange w:id="5283" w:author="종현 박" w:date="2023-06-10T19:29:00Z">
                <w:pPr/>
              </w:pPrChange>
            </w:pPr>
            <w:ins w:id="5284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285" w:author="종현 박" w:date="2023-06-10T19:30:00Z">
              <w:r>
                <w:rPr>
                  <w:rStyle w:val="notion-enable-hover"/>
                  <w:b/>
                  <w:bCs/>
                </w:rPr>
                <w:t>24</w:t>
              </w:r>
            </w:ins>
          </w:p>
        </w:tc>
        <w:tc>
          <w:tcPr>
            <w:tcW w:w="1275" w:type="dxa"/>
          </w:tcPr>
          <w:p w14:paraId="26CE9BCE" w14:textId="68FEB1BF" w:rsidR="00C85F26" w:rsidRDefault="00A83295" w:rsidP="00123551">
            <w:pPr>
              <w:jc w:val="center"/>
              <w:rPr>
                <w:ins w:id="5286" w:author="종현 박" w:date="2023-06-10T13:43:00Z"/>
                <w:rFonts w:ascii="돋움" w:eastAsia="돋움" w:hAnsi="돋움" w:hint="eastAsia"/>
              </w:rPr>
            </w:pPr>
            <w:ins w:id="5287" w:author="종현 박" w:date="2023-06-10T13:45:00Z">
              <w:r>
                <w:rPr>
                  <w:rFonts w:ascii="돋움" w:eastAsia="돋움" w:hAnsi="돋움" w:hint="eastAsia"/>
                </w:rPr>
                <w:t>댓글 삭제</w:t>
              </w:r>
            </w:ins>
          </w:p>
        </w:tc>
        <w:tc>
          <w:tcPr>
            <w:tcW w:w="1560" w:type="dxa"/>
          </w:tcPr>
          <w:p w14:paraId="5F3BEF66" w14:textId="235EF7CF" w:rsidR="00C85F26" w:rsidRPr="005A219F" w:rsidRDefault="00C259ED" w:rsidP="005A219F">
            <w:pPr>
              <w:jc w:val="center"/>
              <w:rPr>
                <w:ins w:id="5288" w:author="종현 박" w:date="2023-06-10T13:43:00Z"/>
                <w:rStyle w:val="ae"/>
              </w:rPr>
            </w:pPr>
            <w:ins w:id="5289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290" w:author="종현 박" w:date="2023-06-10T21:25:00Z">
              <w:r w:rsidR="003535B3">
                <w:rPr>
                  <w:rStyle w:val="ae"/>
                  <w:color w:val="000000"/>
                </w:rPr>
                <w:t>17</w:t>
              </w:r>
            </w:ins>
          </w:p>
        </w:tc>
        <w:tc>
          <w:tcPr>
            <w:tcW w:w="4727" w:type="dxa"/>
          </w:tcPr>
          <w:p w14:paraId="195BF36C" w14:textId="2E76763A" w:rsidR="00C85F26" w:rsidRPr="00D54A11" w:rsidRDefault="00C36EBB" w:rsidP="005A219F">
            <w:pPr>
              <w:jc w:val="left"/>
              <w:rPr>
                <w:ins w:id="5291" w:author="종현 박" w:date="2023-06-10T13:43:00Z"/>
                <w:rFonts w:ascii="돋움" w:eastAsia="돋움" w:hAnsi="돋움"/>
              </w:rPr>
            </w:pPr>
            <w:ins w:id="5292" w:author="종현 박" w:date="2023-06-10T23:06:00Z">
              <w:r>
                <w:rPr>
                  <w:rFonts w:ascii="돋움" w:eastAsia="돋움" w:hAnsi="돋움" w:hint="eastAsia"/>
                </w:rPr>
                <w:t>공동 작업에 작성한 댓글을 삭제한다.</w:t>
              </w:r>
            </w:ins>
          </w:p>
        </w:tc>
      </w:tr>
      <w:tr w:rsidR="00C85F26" w:rsidRPr="00D54A11" w14:paraId="59390FCF" w14:textId="77777777" w:rsidTr="005A219F">
        <w:trPr>
          <w:trHeight w:val="372"/>
          <w:ins w:id="5293" w:author="종현 박" w:date="2023-06-10T13:43:00Z"/>
        </w:trPr>
        <w:tc>
          <w:tcPr>
            <w:tcW w:w="923" w:type="dxa"/>
          </w:tcPr>
          <w:p w14:paraId="1FAB4FD5" w14:textId="3692813A" w:rsidR="00C85F26" w:rsidRPr="00D54A11" w:rsidRDefault="00132E39" w:rsidP="00132E39">
            <w:pPr>
              <w:jc w:val="center"/>
              <w:rPr>
                <w:ins w:id="5294" w:author="종현 박" w:date="2023-06-10T13:43:00Z"/>
                <w:rFonts w:ascii="돋움" w:eastAsia="돋움" w:hAnsi="돋움" w:hint="eastAsia"/>
              </w:rPr>
              <w:pPrChange w:id="5295" w:author="종현 박" w:date="2023-06-10T19:29:00Z">
                <w:pPr/>
              </w:pPrChange>
            </w:pPr>
            <w:ins w:id="5296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297" w:author="종현 박" w:date="2023-06-10T19:30:00Z">
              <w:r>
                <w:rPr>
                  <w:rStyle w:val="notion-enable-hover"/>
                  <w:b/>
                  <w:bCs/>
                </w:rPr>
                <w:t>25</w:t>
              </w:r>
            </w:ins>
          </w:p>
        </w:tc>
        <w:tc>
          <w:tcPr>
            <w:tcW w:w="1275" w:type="dxa"/>
          </w:tcPr>
          <w:p w14:paraId="0A227081" w14:textId="59448E8A" w:rsidR="00C85F26" w:rsidRDefault="00A83295" w:rsidP="00123551">
            <w:pPr>
              <w:jc w:val="center"/>
              <w:rPr>
                <w:ins w:id="5298" w:author="종현 박" w:date="2023-06-10T13:43:00Z"/>
                <w:rFonts w:ascii="돋움" w:eastAsia="돋움" w:hAnsi="돋움" w:hint="eastAsia"/>
              </w:rPr>
            </w:pPr>
            <w:ins w:id="5299" w:author="종현 박" w:date="2023-06-10T13:45:00Z">
              <w:r>
                <w:rPr>
                  <w:rFonts w:ascii="돋움" w:eastAsia="돋움" w:hAnsi="돋움" w:hint="eastAsia"/>
                </w:rPr>
                <w:t>작업 상태 표시</w:t>
              </w:r>
            </w:ins>
          </w:p>
        </w:tc>
        <w:tc>
          <w:tcPr>
            <w:tcW w:w="1560" w:type="dxa"/>
          </w:tcPr>
          <w:p w14:paraId="6642BB56" w14:textId="61BF1205" w:rsidR="00C85F26" w:rsidRPr="005A219F" w:rsidRDefault="00C259ED" w:rsidP="005A219F">
            <w:pPr>
              <w:jc w:val="center"/>
              <w:rPr>
                <w:ins w:id="5300" w:author="종현 박" w:date="2023-06-10T13:43:00Z"/>
                <w:rStyle w:val="ae"/>
              </w:rPr>
            </w:pPr>
            <w:ins w:id="5301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302" w:author="종현 박" w:date="2023-06-10T21:25:00Z">
              <w:r w:rsidR="003535B3">
                <w:rPr>
                  <w:rStyle w:val="ae"/>
                  <w:color w:val="000000"/>
                </w:rPr>
                <w:t>18</w:t>
              </w:r>
            </w:ins>
          </w:p>
        </w:tc>
        <w:tc>
          <w:tcPr>
            <w:tcW w:w="4727" w:type="dxa"/>
          </w:tcPr>
          <w:p w14:paraId="2919AE1B" w14:textId="12326322" w:rsidR="00C85F26" w:rsidRPr="00D54A11" w:rsidRDefault="00C36EBB" w:rsidP="005A219F">
            <w:pPr>
              <w:jc w:val="left"/>
              <w:rPr>
                <w:ins w:id="5303" w:author="종현 박" w:date="2023-06-10T13:43:00Z"/>
                <w:rFonts w:ascii="돋움" w:eastAsia="돋움" w:hAnsi="돋움" w:hint="eastAsia"/>
              </w:rPr>
            </w:pPr>
            <w:ins w:id="5304" w:author="종현 박" w:date="2023-06-10T23:09:00Z">
              <w:r>
                <w:rPr>
                  <w:rFonts w:ascii="돋움" w:eastAsia="돋움" w:hAnsi="돋움" w:hint="eastAsia"/>
                </w:rPr>
                <w:t>작업이 현재 완료상태인지 미완료상태인지 설정한다.</w:t>
              </w:r>
            </w:ins>
          </w:p>
        </w:tc>
      </w:tr>
      <w:tr w:rsidR="00C85F26" w:rsidRPr="00D54A11" w14:paraId="4939405C" w14:textId="77777777" w:rsidTr="005A219F">
        <w:trPr>
          <w:trHeight w:val="372"/>
          <w:ins w:id="5305" w:author="종현 박" w:date="2023-06-10T13:43:00Z"/>
        </w:trPr>
        <w:tc>
          <w:tcPr>
            <w:tcW w:w="923" w:type="dxa"/>
          </w:tcPr>
          <w:p w14:paraId="02E1158F" w14:textId="3ED1B4C2" w:rsidR="00C85F26" w:rsidRPr="00D54A11" w:rsidRDefault="00132E39" w:rsidP="00132E39">
            <w:pPr>
              <w:jc w:val="center"/>
              <w:rPr>
                <w:ins w:id="5306" w:author="종현 박" w:date="2023-06-10T13:43:00Z"/>
                <w:rFonts w:ascii="돋움" w:eastAsia="돋움" w:hAnsi="돋움" w:hint="eastAsia"/>
              </w:rPr>
              <w:pPrChange w:id="5307" w:author="종현 박" w:date="2023-06-10T19:29:00Z">
                <w:pPr/>
              </w:pPrChange>
            </w:pPr>
            <w:ins w:id="5308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309" w:author="종현 박" w:date="2023-06-10T19:30:00Z">
              <w:r>
                <w:rPr>
                  <w:rStyle w:val="notion-enable-hover"/>
                  <w:b/>
                  <w:bCs/>
                </w:rPr>
                <w:t>26</w:t>
              </w:r>
            </w:ins>
          </w:p>
        </w:tc>
        <w:tc>
          <w:tcPr>
            <w:tcW w:w="1275" w:type="dxa"/>
          </w:tcPr>
          <w:p w14:paraId="1004CB6B" w14:textId="65EDFB94" w:rsidR="00C85F26" w:rsidRDefault="00A83295" w:rsidP="00123551">
            <w:pPr>
              <w:jc w:val="center"/>
              <w:rPr>
                <w:ins w:id="5310" w:author="종현 박" w:date="2023-06-10T13:43:00Z"/>
                <w:rFonts w:ascii="돋움" w:eastAsia="돋움" w:hAnsi="돋움" w:hint="eastAsia"/>
              </w:rPr>
            </w:pPr>
            <w:ins w:id="5311" w:author="종현 박" w:date="2023-06-10T13:46:00Z">
              <w:r>
                <w:rPr>
                  <w:rFonts w:ascii="돋움" w:eastAsia="돋움" w:hAnsi="돋움" w:hint="eastAsia"/>
                </w:rPr>
                <w:t>작업 정렬</w:t>
              </w:r>
            </w:ins>
          </w:p>
        </w:tc>
        <w:tc>
          <w:tcPr>
            <w:tcW w:w="1560" w:type="dxa"/>
          </w:tcPr>
          <w:p w14:paraId="22FC91C1" w14:textId="01BFB3E5" w:rsidR="00C85F26" w:rsidRPr="005A219F" w:rsidRDefault="00C259ED" w:rsidP="005A219F">
            <w:pPr>
              <w:jc w:val="center"/>
              <w:rPr>
                <w:ins w:id="5312" w:author="종현 박" w:date="2023-06-10T13:43:00Z"/>
                <w:rStyle w:val="ae"/>
              </w:rPr>
            </w:pPr>
            <w:ins w:id="5313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314" w:author="종현 박" w:date="2023-06-10T21:25:00Z">
              <w:r w:rsidR="003535B3">
                <w:rPr>
                  <w:rStyle w:val="ae"/>
                  <w:color w:val="000000"/>
                </w:rPr>
                <w:t>19</w:t>
              </w:r>
            </w:ins>
          </w:p>
        </w:tc>
        <w:tc>
          <w:tcPr>
            <w:tcW w:w="4727" w:type="dxa"/>
          </w:tcPr>
          <w:p w14:paraId="4E706756" w14:textId="2D6F742A" w:rsidR="00C85F26" w:rsidRPr="00D54A11" w:rsidRDefault="00C36EBB" w:rsidP="005A219F">
            <w:pPr>
              <w:jc w:val="left"/>
              <w:rPr>
                <w:ins w:id="5315" w:author="종현 박" w:date="2023-06-10T13:43:00Z"/>
                <w:rFonts w:ascii="돋움" w:eastAsia="돋움" w:hAnsi="돋움" w:hint="eastAsia"/>
              </w:rPr>
            </w:pPr>
            <w:ins w:id="5316" w:author="종현 박" w:date="2023-06-10T23:10:00Z">
              <w:r>
                <w:rPr>
                  <w:rFonts w:ascii="돋움" w:eastAsia="돋움" w:hAnsi="돋움" w:hint="eastAsia"/>
                </w:rPr>
                <w:t>작업상태(완료/미완료)를 기준으로 순서를 재배치한다.</w:t>
              </w:r>
            </w:ins>
          </w:p>
        </w:tc>
      </w:tr>
      <w:tr w:rsidR="00A83295" w:rsidRPr="00D54A11" w14:paraId="2B3C91E8" w14:textId="77777777" w:rsidTr="005A219F">
        <w:trPr>
          <w:trHeight w:val="372"/>
          <w:ins w:id="5317" w:author="종현 박" w:date="2023-06-10T13:54:00Z"/>
        </w:trPr>
        <w:tc>
          <w:tcPr>
            <w:tcW w:w="923" w:type="dxa"/>
          </w:tcPr>
          <w:p w14:paraId="6CDAA133" w14:textId="4D856BC4" w:rsidR="00A83295" w:rsidRPr="00D54A11" w:rsidRDefault="00132E39" w:rsidP="00132E39">
            <w:pPr>
              <w:jc w:val="center"/>
              <w:rPr>
                <w:ins w:id="5318" w:author="종현 박" w:date="2023-06-10T13:54:00Z"/>
                <w:rFonts w:ascii="돋움" w:eastAsia="돋움" w:hAnsi="돋움" w:hint="eastAsia"/>
              </w:rPr>
              <w:pPrChange w:id="5319" w:author="종현 박" w:date="2023-06-10T19:29:00Z">
                <w:pPr/>
              </w:pPrChange>
            </w:pPr>
            <w:ins w:id="5320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321" w:author="종현 박" w:date="2023-06-10T19:30:00Z">
              <w:r>
                <w:rPr>
                  <w:rStyle w:val="notion-enable-hover"/>
                  <w:b/>
                  <w:bCs/>
                </w:rPr>
                <w:t>27</w:t>
              </w:r>
            </w:ins>
          </w:p>
        </w:tc>
        <w:tc>
          <w:tcPr>
            <w:tcW w:w="1275" w:type="dxa"/>
          </w:tcPr>
          <w:p w14:paraId="1A672614" w14:textId="71153AF2" w:rsidR="00A83295" w:rsidRDefault="00A83295" w:rsidP="00123551">
            <w:pPr>
              <w:jc w:val="center"/>
              <w:rPr>
                <w:ins w:id="5322" w:author="종현 박" w:date="2023-06-10T13:54:00Z"/>
                <w:rFonts w:ascii="돋움" w:eastAsia="돋움" w:hAnsi="돋움" w:hint="eastAsia"/>
              </w:rPr>
            </w:pPr>
            <w:ins w:id="5323" w:author="종현 박" w:date="2023-06-10T13:54:00Z">
              <w:r>
                <w:rPr>
                  <w:rFonts w:ascii="돋움" w:eastAsia="돋움" w:hAnsi="돋움" w:hint="eastAsia"/>
                </w:rPr>
                <w:t>작업 검색</w:t>
              </w:r>
            </w:ins>
          </w:p>
        </w:tc>
        <w:tc>
          <w:tcPr>
            <w:tcW w:w="1560" w:type="dxa"/>
          </w:tcPr>
          <w:p w14:paraId="022C8D2F" w14:textId="3B726065" w:rsidR="00A83295" w:rsidRPr="005A219F" w:rsidRDefault="00C259ED" w:rsidP="005A219F">
            <w:pPr>
              <w:jc w:val="center"/>
              <w:rPr>
                <w:ins w:id="5324" w:author="종현 박" w:date="2023-06-10T13:54:00Z"/>
                <w:rStyle w:val="ae"/>
              </w:rPr>
            </w:pPr>
            <w:ins w:id="5325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326" w:author="종현 박" w:date="2023-06-10T21:26:00Z">
              <w:r w:rsidR="003535B3">
                <w:rPr>
                  <w:rStyle w:val="ae"/>
                  <w:color w:val="000000"/>
                </w:rPr>
                <w:t>21</w:t>
              </w:r>
            </w:ins>
          </w:p>
        </w:tc>
        <w:tc>
          <w:tcPr>
            <w:tcW w:w="4727" w:type="dxa"/>
          </w:tcPr>
          <w:p w14:paraId="0230F53B" w14:textId="6759AC4A" w:rsidR="00A83295" w:rsidRPr="00D54A11" w:rsidRDefault="00641F7B" w:rsidP="005A219F">
            <w:pPr>
              <w:jc w:val="left"/>
              <w:rPr>
                <w:ins w:id="5327" w:author="종현 박" w:date="2023-06-10T13:54:00Z"/>
                <w:rFonts w:ascii="돋움" w:eastAsia="돋움" w:hAnsi="돋움"/>
              </w:rPr>
            </w:pPr>
            <w:ins w:id="5328" w:author="종현 박" w:date="2023-06-10T23:11:00Z">
              <w:r>
                <w:rPr>
                  <w:rFonts w:ascii="돋움" w:eastAsia="돋움" w:hAnsi="돋움" w:hint="eastAsia"/>
                </w:rPr>
                <w:t>단어를 입력하여 해당 단어를 포함하고 있는 작업들</w:t>
              </w:r>
            </w:ins>
            <w:ins w:id="5329" w:author="종현 박" w:date="2023-06-10T23:12:00Z">
              <w:r>
                <w:rPr>
                  <w:rFonts w:ascii="돋움" w:eastAsia="돋움" w:hAnsi="돋움" w:hint="eastAsia"/>
                </w:rPr>
                <w:t>을 출력한다.</w:t>
              </w:r>
            </w:ins>
          </w:p>
        </w:tc>
      </w:tr>
      <w:tr w:rsidR="00A83295" w:rsidRPr="00D54A11" w14:paraId="4C32F75B" w14:textId="77777777" w:rsidTr="005A219F">
        <w:trPr>
          <w:trHeight w:val="372"/>
          <w:ins w:id="5330" w:author="종현 박" w:date="2023-06-10T13:53:00Z"/>
        </w:trPr>
        <w:tc>
          <w:tcPr>
            <w:tcW w:w="923" w:type="dxa"/>
          </w:tcPr>
          <w:p w14:paraId="74471A8C" w14:textId="722C42E5" w:rsidR="00A83295" w:rsidRPr="00D54A11" w:rsidRDefault="00132E39" w:rsidP="00132E39">
            <w:pPr>
              <w:jc w:val="center"/>
              <w:rPr>
                <w:ins w:id="5331" w:author="종현 박" w:date="2023-06-10T13:53:00Z"/>
                <w:rFonts w:ascii="돋움" w:eastAsia="돋움" w:hAnsi="돋움" w:hint="eastAsia"/>
              </w:rPr>
              <w:pPrChange w:id="5332" w:author="종현 박" w:date="2023-06-10T19:29:00Z">
                <w:pPr/>
              </w:pPrChange>
            </w:pPr>
            <w:ins w:id="5333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334" w:author="종현 박" w:date="2023-06-10T19:30:00Z">
              <w:r>
                <w:rPr>
                  <w:rStyle w:val="notion-enable-hover"/>
                  <w:b/>
                  <w:bCs/>
                </w:rPr>
                <w:t>28</w:t>
              </w:r>
            </w:ins>
          </w:p>
        </w:tc>
        <w:tc>
          <w:tcPr>
            <w:tcW w:w="1275" w:type="dxa"/>
          </w:tcPr>
          <w:p w14:paraId="66D25B87" w14:textId="1F82A776" w:rsidR="00A83295" w:rsidRDefault="00A83295" w:rsidP="00123551">
            <w:pPr>
              <w:jc w:val="center"/>
              <w:rPr>
                <w:ins w:id="5335" w:author="종현 박" w:date="2023-06-10T13:53:00Z"/>
                <w:rFonts w:ascii="돋움" w:eastAsia="돋움" w:hAnsi="돋움" w:hint="eastAsia"/>
              </w:rPr>
            </w:pPr>
            <w:ins w:id="5336" w:author="종현 박" w:date="2023-06-10T13:53:00Z">
              <w:r>
                <w:rPr>
                  <w:rFonts w:ascii="돋움" w:eastAsia="돋움" w:hAnsi="돋움" w:hint="eastAsia"/>
                </w:rPr>
                <w:t>친구 목록</w:t>
              </w:r>
            </w:ins>
          </w:p>
        </w:tc>
        <w:tc>
          <w:tcPr>
            <w:tcW w:w="1560" w:type="dxa"/>
          </w:tcPr>
          <w:p w14:paraId="2F0E2ED3" w14:textId="049DE2B8" w:rsidR="00A83295" w:rsidRPr="005A219F" w:rsidRDefault="00C259ED" w:rsidP="005A219F">
            <w:pPr>
              <w:jc w:val="center"/>
              <w:rPr>
                <w:ins w:id="5337" w:author="종현 박" w:date="2023-06-10T13:53:00Z"/>
                <w:rStyle w:val="ae"/>
              </w:rPr>
            </w:pPr>
            <w:ins w:id="5338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339" w:author="종현 박" w:date="2023-06-10T21:26:00Z">
              <w:r w:rsidR="003535B3">
                <w:rPr>
                  <w:rStyle w:val="ae"/>
                  <w:color w:val="000000"/>
                </w:rPr>
                <w:t>29</w:t>
              </w:r>
            </w:ins>
          </w:p>
        </w:tc>
        <w:tc>
          <w:tcPr>
            <w:tcW w:w="4727" w:type="dxa"/>
          </w:tcPr>
          <w:p w14:paraId="4E2713E4" w14:textId="2FE4C55C" w:rsidR="00A83295" w:rsidRPr="00D54A11" w:rsidRDefault="00641F7B" w:rsidP="005A219F">
            <w:pPr>
              <w:jc w:val="left"/>
              <w:rPr>
                <w:ins w:id="5340" w:author="종현 박" w:date="2023-06-10T13:53:00Z"/>
                <w:rFonts w:ascii="돋움" w:eastAsia="돋움" w:hAnsi="돋움" w:hint="eastAsia"/>
              </w:rPr>
            </w:pPr>
            <w:ins w:id="5341" w:author="종현 박" w:date="2023-06-10T23:12:00Z">
              <w:r>
                <w:rPr>
                  <w:rFonts w:ascii="돋움" w:eastAsia="돋움" w:hAnsi="돋움" w:hint="eastAsia"/>
                </w:rPr>
                <w:t>친구로 설정된 사용자들을 출력한다.</w:t>
              </w:r>
            </w:ins>
          </w:p>
        </w:tc>
      </w:tr>
      <w:tr w:rsidR="00A83295" w:rsidRPr="00D54A11" w14:paraId="5E75566F" w14:textId="77777777" w:rsidTr="005A219F">
        <w:trPr>
          <w:trHeight w:val="372"/>
          <w:ins w:id="5342" w:author="종현 박" w:date="2023-06-10T13:53:00Z"/>
        </w:trPr>
        <w:tc>
          <w:tcPr>
            <w:tcW w:w="923" w:type="dxa"/>
          </w:tcPr>
          <w:p w14:paraId="524029BB" w14:textId="3B602401" w:rsidR="00A83295" w:rsidRPr="00D54A11" w:rsidRDefault="00132E39" w:rsidP="00132E39">
            <w:pPr>
              <w:jc w:val="center"/>
              <w:rPr>
                <w:ins w:id="5343" w:author="종현 박" w:date="2023-06-10T13:53:00Z"/>
                <w:rFonts w:ascii="돋움" w:eastAsia="돋움" w:hAnsi="돋움" w:hint="eastAsia"/>
              </w:rPr>
              <w:pPrChange w:id="5344" w:author="종현 박" w:date="2023-06-10T19:29:00Z">
                <w:pPr/>
              </w:pPrChange>
            </w:pPr>
            <w:ins w:id="5345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346" w:author="종현 박" w:date="2023-06-10T19:30:00Z">
              <w:r>
                <w:rPr>
                  <w:rStyle w:val="notion-enable-hover"/>
                  <w:b/>
                  <w:bCs/>
                </w:rPr>
                <w:t>29</w:t>
              </w:r>
            </w:ins>
          </w:p>
        </w:tc>
        <w:tc>
          <w:tcPr>
            <w:tcW w:w="1275" w:type="dxa"/>
          </w:tcPr>
          <w:p w14:paraId="028DC933" w14:textId="315ED39B" w:rsidR="00A83295" w:rsidRDefault="00A83295" w:rsidP="00123551">
            <w:pPr>
              <w:jc w:val="center"/>
              <w:rPr>
                <w:ins w:id="5347" w:author="종현 박" w:date="2023-06-10T13:53:00Z"/>
                <w:rFonts w:ascii="돋움" w:eastAsia="돋움" w:hAnsi="돋움" w:hint="eastAsia"/>
              </w:rPr>
            </w:pPr>
            <w:ins w:id="5348" w:author="종현 박" w:date="2023-06-10T13:53:00Z">
              <w:r>
                <w:rPr>
                  <w:rFonts w:ascii="돋움" w:eastAsia="돋움" w:hAnsi="돋움" w:hint="eastAsia"/>
                </w:rPr>
                <w:t>친구 추가</w:t>
              </w:r>
            </w:ins>
          </w:p>
        </w:tc>
        <w:tc>
          <w:tcPr>
            <w:tcW w:w="1560" w:type="dxa"/>
          </w:tcPr>
          <w:p w14:paraId="146C49F9" w14:textId="61F957A0" w:rsidR="00A83295" w:rsidRPr="005A219F" w:rsidRDefault="00C259ED" w:rsidP="005A219F">
            <w:pPr>
              <w:jc w:val="center"/>
              <w:rPr>
                <w:ins w:id="5349" w:author="종현 박" w:date="2023-06-10T13:53:00Z"/>
                <w:rStyle w:val="ae"/>
              </w:rPr>
            </w:pPr>
            <w:ins w:id="5350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351" w:author="종현 박" w:date="2023-06-10T21:26:00Z">
              <w:r w:rsidR="003535B3">
                <w:rPr>
                  <w:rStyle w:val="ae"/>
                  <w:color w:val="000000"/>
                </w:rPr>
                <w:t>24</w:t>
              </w:r>
            </w:ins>
          </w:p>
        </w:tc>
        <w:tc>
          <w:tcPr>
            <w:tcW w:w="4727" w:type="dxa"/>
          </w:tcPr>
          <w:p w14:paraId="195EA1E4" w14:textId="7E03AF3B" w:rsidR="00A83295" w:rsidRPr="00641F7B" w:rsidRDefault="00641F7B" w:rsidP="005A219F">
            <w:pPr>
              <w:jc w:val="left"/>
              <w:rPr>
                <w:ins w:id="5352" w:author="종현 박" w:date="2023-06-10T13:53:00Z"/>
                <w:rFonts w:ascii="돋움" w:eastAsia="돋움" w:hAnsi="돋움" w:hint="eastAsia"/>
              </w:rPr>
            </w:pPr>
            <w:ins w:id="5353" w:author="종현 박" w:date="2023-06-10T23:14:00Z">
              <w:r>
                <w:rPr>
                  <w:rFonts w:ascii="돋움" w:eastAsia="돋움" w:hAnsi="돋움" w:hint="eastAsia"/>
                </w:rPr>
                <w:t>다른 사용자와 친구를 맺고,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친구와의 공동 작업을 설정한다.</w:t>
              </w:r>
            </w:ins>
          </w:p>
        </w:tc>
      </w:tr>
      <w:tr w:rsidR="00A83295" w:rsidRPr="00D54A11" w14:paraId="6C14C7C9" w14:textId="77777777" w:rsidTr="005A219F">
        <w:trPr>
          <w:trHeight w:val="372"/>
          <w:ins w:id="5354" w:author="종현 박" w:date="2023-06-10T13:53:00Z"/>
        </w:trPr>
        <w:tc>
          <w:tcPr>
            <w:tcW w:w="923" w:type="dxa"/>
          </w:tcPr>
          <w:p w14:paraId="1FAF2BB7" w14:textId="50727CF4" w:rsidR="00A83295" w:rsidRPr="00D54A11" w:rsidRDefault="00132E39" w:rsidP="00132E39">
            <w:pPr>
              <w:jc w:val="center"/>
              <w:rPr>
                <w:ins w:id="5355" w:author="종현 박" w:date="2023-06-10T13:53:00Z"/>
                <w:rFonts w:ascii="돋움" w:eastAsia="돋움" w:hAnsi="돋움" w:hint="eastAsia"/>
              </w:rPr>
              <w:pPrChange w:id="5356" w:author="종현 박" w:date="2023-06-10T19:29:00Z">
                <w:pPr/>
              </w:pPrChange>
            </w:pPr>
            <w:ins w:id="5357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358" w:author="종현 박" w:date="2023-06-10T19:30:00Z">
              <w:r>
                <w:rPr>
                  <w:rStyle w:val="notion-enable-hover"/>
                  <w:b/>
                  <w:bCs/>
                </w:rPr>
                <w:t>30</w:t>
              </w:r>
            </w:ins>
          </w:p>
        </w:tc>
        <w:tc>
          <w:tcPr>
            <w:tcW w:w="1275" w:type="dxa"/>
          </w:tcPr>
          <w:p w14:paraId="1E2CDA15" w14:textId="2C8143E8" w:rsidR="00A83295" w:rsidRDefault="00A83295" w:rsidP="00123551">
            <w:pPr>
              <w:jc w:val="center"/>
              <w:rPr>
                <w:ins w:id="5359" w:author="종현 박" w:date="2023-06-10T13:53:00Z"/>
                <w:rFonts w:ascii="돋움" w:eastAsia="돋움" w:hAnsi="돋움" w:hint="eastAsia"/>
              </w:rPr>
            </w:pPr>
            <w:ins w:id="5360" w:author="종현 박" w:date="2023-06-10T13:53:00Z">
              <w:r>
                <w:rPr>
                  <w:rFonts w:ascii="돋움" w:eastAsia="돋움" w:hAnsi="돋움" w:hint="eastAsia"/>
                </w:rPr>
                <w:t>친구 삭</w:t>
              </w:r>
            </w:ins>
            <w:ins w:id="5361" w:author="종현 박" w:date="2023-06-10T13:54:00Z">
              <w:r>
                <w:rPr>
                  <w:rFonts w:ascii="돋움" w:eastAsia="돋움" w:hAnsi="돋움" w:hint="eastAsia"/>
                </w:rPr>
                <w:t>제</w:t>
              </w:r>
            </w:ins>
          </w:p>
        </w:tc>
        <w:tc>
          <w:tcPr>
            <w:tcW w:w="1560" w:type="dxa"/>
          </w:tcPr>
          <w:p w14:paraId="39B71FDC" w14:textId="6B52DF5D" w:rsidR="00A83295" w:rsidRPr="005A219F" w:rsidRDefault="00C259ED" w:rsidP="005A219F">
            <w:pPr>
              <w:jc w:val="center"/>
              <w:rPr>
                <w:ins w:id="5362" w:author="종현 박" w:date="2023-06-10T13:53:00Z"/>
                <w:rStyle w:val="ae"/>
              </w:rPr>
            </w:pPr>
            <w:ins w:id="5363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364" w:author="종현 박" w:date="2023-06-10T21:26:00Z">
              <w:r w:rsidR="003535B3">
                <w:rPr>
                  <w:rStyle w:val="ae"/>
                  <w:color w:val="000000"/>
                </w:rPr>
                <w:t>25</w:t>
              </w:r>
            </w:ins>
          </w:p>
        </w:tc>
        <w:tc>
          <w:tcPr>
            <w:tcW w:w="4727" w:type="dxa"/>
          </w:tcPr>
          <w:p w14:paraId="414E18A8" w14:textId="2678E0F0" w:rsidR="00A83295" w:rsidRPr="00D54A11" w:rsidRDefault="00641F7B" w:rsidP="005A219F">
            <w:pPr>
              <w:jc w:val="left"/>
              <w:rPr>
                <w:ins w:id="5365" w:author="종현 박" w:date="2023-06-10T13:53:00Z"/>
                <w:rFonts w:ascii="돋움" w:eastAsia="돋움" w:hAnsi="돋움"/>
              </w:rPr>
            </w:pPr>
            <w:ins w:id="5366" w:author="종현 박" w:date="2023-06-10T23:14:00Z">
              <w:r>
                <w:rPr>
                  <w:rFonts w:ascii="돋움" w:eastAsia="돋움" w:hAnsi="돋움" w:hint="eastAsia"/>
                </w:rPr>
                <w:t>친구인 사용자를 친구 목록에서 삭제한다.</w:t>
              </w:r>
            </w:ins>
          </w:p>
        </w:tc>
      </w:tr>
      <w:tr w:rsidR="00C85F26" w:rsidRPr="00D54A11" w14:paraId="1583AD28" w14:textId="77777777" w:rsidTr="005A219F">
        <w:trPr>
          <w:trHeight w:val="372"/>
          <w:ins w:id="5367" w:author="종현 박" w:date="2023-06-10T13:43:00Z"/>
        </w:trPr>
        <w:tc>
          <w:tcPr>
            <w:tcW w:w="923" w:type="dxa"/>
          </w:tcPr>
          <w:p w14:paraId="5E0B7CCF" w14:textId="2F996D9E" w:rsidR="00C85F26" w:rsidRPr="00D54A11" w:rsidRDefault="00132E39" w:rsidP="00132E39">
            <w:pPr>
              <w:jc w:val="center"/>
              <w:rPr>
                <w:ins w:id="5368" w:author="종현 박" w:date="2023-06-10T13:43:00Z"/>
                <w:rFonts w:ascii="돋움" w:eastAsia="돋움" w:hAnsi="돋움" w:hint="eastAsia"/>
              </w:rPr>
              <w:pPrChange w:id="5369" w:author="종현 박" w:date="2023-06-10T19:29:00Z">
                <w:pPr/>
              </w:pPrChange>
            </w:pPr>
            <w:ins w:id="5370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371" w:author="종현 박" w:date="2023-06-10T19:30:00Z">
              <w:r>
                <w:rPr>
                  <w:rStyle w:val="notion-enable-hover"/>
                  <w:b/>
                  <w:bCs/>
                </w:rPr>
                <w:t>31</w:t>
              </w:r>
            </w:ins>
          </w:p>
        </w:tc>
        <w:tc>
          <w:tcPr>
            <w:tcW w:w="1275" w:type="dxa"/>
          </w:tcPr>
          <w:p w14:paraId="74AEAF67" w14:textId="77777777" w:rsidR="00A83295" w:rsidRDefault="00A83295" w:rsidP="00123551">
            <w:pPr>
              <w:jc w:val="center"/>
              <w:rPr>
                <w:ins w:id="5372" w:author="종현 박" w:date="2023-06-10T13:49:00Z"/>
                <w:rFonts w:ascii="돋움" w:eastAsia="돋움" w:hAnsi="돋움"/>
              </w:rPr>
            </w:pPr>
            <w:ins w:id="5373" w:author="종현 박" w:date="2023-06-10T13:48:00Z">
              <w:r>
                <w:rPr>
                  <w:rFonts w:ascii="돋움" w:eastAsia="돋움" w:hAnsi="돋움" w:hint="eastAsia"/>
                </w:rPr>
                <w:t>관리자</w:t>
              </w:r>
            </w:ins>
          </w:p>
          <w:p w14:paraId="79C0069C" w14:textId="5D957811" w:rsidR="00C85F26" w:rsidRDefault="00A83295" w:rsidP="00123551">
            <w:pPr>
              <w:jc w:val="center"/>
              <w:rPr>
                <w:ins w:id="5374" w:author="종현 박" w:date="2023-06-10T13:43:00Z"/>
                <w:rFonts w:ascii="돋움" w:eastAsia="돋움" w:hAnsi="돋움" w:hint="eastAsia"/>
              </w:rPr>
            </w:pPr>
            <w:ins w:id="5375" w:author="종현 박" w:date="2023-06-10T13:48:00Z">
              <w:r>
                <w:rPr>
                  <w:rFonts w:ascii="돋움" w:eastAsia="돋움" w:hAnsi="돋움" w:hint="eastAsia"/>
                </w:rPr>
                <w:t>로그인</w:t>
              </w:r>
            </w:ins>
            <w:ins w:id="5376" w:author="종현 박" w:date="2023-06-10T13:49:00Z">
              <w:r>
                <w:rPr>
                  <w:rFonts w:ascii="돋움" w:eastAsia="돋움" w:hAnsi="돋움" w:hint="eastAsia"/>
                </w:rPr>
                <w:t>화면</w:t>
              </w:r>
            </w:ins>
          </w:p>
        </w:tc>
        <w:tc>
          <w:tcPr>
            <w:tcW w:w="1560" w:type="dxa"/>
          </w:tcPr>
          <w:p w14:paraId="56CA80B6" w14:textId="6B03502C" w:rsidR="00C85F26" w:rsidRPr="005A219F" w:rsidRDefault="00C259ED" w:rsidP="005A219F">
            <w:pPr>
              <w:jc w:val="center"/>
              <w:rPr>
                <w:ins w:id="5377" w:author="종현 박" w:date="2023-06-10T13:43:00Z"/>
                <w:rStyle w:val="ae"/>
              </w:rPr>
            </w:pPr>
            <w:ins w:id="5378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379" w:author="종현 박" w:date="2023-06-10T21:26:00Z">
              <w:r w:rsidR="003535B3">
                <w:rPr>
                  <w:rStyle w:val="ae"/>
                  <w:color w:val="000000"/>
                </w:rPr>
                <w:t>22</w:t>
              </w:r>
            </w:ins>
          </w:p>
        </w:tc>
        <w:tc>
          <w:tcPr>
            <w:tcW w:w="4727" w:type="dxa"/>
          </w:tcPr>
          <w:p w14:paraId="31B8B1A4" w14:textId="5E55B37A" w:rsidR="00C85F26" w:rsidRPr="00D54A11" w:rsidRDefault="00641F7B" w:rsidP="005A219F">
            <w:pPr>
              <w:jc w:val="left"/>
              <w:rPr>
                <w:ins w:id="5380" w:author="종현 박" w:date="2023-06-10T13:43:00Z"/>
                <w:rFonts w:ascii="돋움" w:eastAsia="돋움" w:hAnsi="돋움" w:hint="eastAsia"/>
              </w:rPr>
            </w:pPr>
            <w:ins w:id="5381" w:author="종현 박" w:date="2023-06-10T23:17:00Z">
              <w:r>
                <w:rPr>
                  <w:rFonts w:ascii="돋움" w:eastAsia="돋움" w:hAnsi="돋움" w:hint="eastAsia"/>
                </w:rPr>
                <w:t>로그인을 통해 관리자 마이페이지로 이동한다.</w:t>
              </w:r>
            </w:ins>
          </w:p>
        </w:tc>
      </w:tr>
      <w:tr w:rsidR="00C85F26" w:rsidRPr="00D54A11" w14:paraId="24C77D90" w14:textId="77777777" w:rsidTr="005A219F">
        <w:trPr>
          <w:trHeight w:val="372"/>
          <w:ins w:id="5382" w:author="종현 박" w:date="2023-06-10T13:43:00Z"/>
        </w:trPr>
        <w:tc>
          <w:tcPr>
            <w:tcW w:w="923" w:type="dxa"/>
          </w:tcPr>
          <w:p w14:paraId="6E3A4FBA" w14:textId="2D950CAB" w:rsidR="00C85F26" w:rsidRPr="00D54A11" w:rsidRDefault="00132E39" w:rsidP="00132E39">
            <w:pPr>
              <w:jc w:val="center"/>
              <w:rPr>
                <w:ins w:id="5383" w:author="종현 박" w:date="2023-06-10T13:43:00Z"/>
                <w:rFonts w:ascii="돋움" w:eastAsia="돋움" w:hAnsi="돋움" w:hint="eastAsia"/>
              </w:rPr>
              <w:pPrChange w:id="5384" w:author="종현 박" w:date="2023-06-10T19:29:00Z">
                <w:pPr/>
              </w:pPrChange>
            </w:pPr>
            <w:ins w:id="5385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386" w:author="종현 박" w:date="2023-06-10T19:30:00Z">
              <w:r>
                <w:rPr>
                  <w:rStyle w:val="notion-enable-hover"/>
                  <w:b/>
                  <w:bCs/>
                </w:rPr>
                <w:t>32</w:t>
              </w:r>
            </w:ins>
          </w:p>
        </w:tc>
        <w:tc>
          <w:tcPr>
            <w:tcW w:w="1275" w:type="dxa"/>
          </w:tcPr>
          <w:p w14:paraId="1049FA17" w14:textId="77777777" w:rsidR="00C85F26" w:rsidRDefault="00A83295" w:rsidP="00123551">
            <w:pPr>
              <w:jc w:val="center"/>
              <w:rPr>
                <w:ins w:id="5387" w:author="종현 박" w:date="2023-06-10T13:49:00Z"/>
                <w:rFonts w:ascii="돋움" w:eastAsia="돋움" w:hAnsi="돋움"/>
              </w:rPr>
            </w:pPr>
            <w:ins w:id="5388" w:author="종현 박" w:date="2023-06-10T13:49:00Z">
              <w:r>
                <w:rPr>
                  <w:rFonts w:ascii="돋움" w:eastAsia="돋움" w:hAnsi="돋움" w:hint="eastAsia"/>
                </w:rPr>
                <w:t>관리자</w:t>
              </w:r>
            </w:ins>
          </w:p>
          <w:p w14:paraId="4E117553" w14:textId="468CA8FC" w:rsidR="00A83295" w:rsidRDefault="00A83295" w:rsidP="00123551">
            <w:pPr>
              <w:jc w:val="center"/>
              <w:rPr>
                <w:ins w:id="5389" w:author="종현 박" w:date="2023-06-10T13:43:00Z"/>
                <w:rFonts w:ascii="돋움" w:eastAsia="돋움" w:hAnsi="돋움" w:hint="eastAsia"/>
              </w:rPr>
            </w:pPr>
            <w:ins w:id="5390" w:author="종현 박" w:date="2023-06-10T13:49:00Z">
              <w:r>
                <w:rPr>
                  <w:rFonts w:ascii="돋움" w:eastAsia="돋움" w:hAnsi="돋움" w:hint="eastAsia"/>
                </w:rPr>
                <w:t>마이페이지</w:t>
              </w:r>
            </w:ins>
          </w:p>
        </w:tc>
        <w:tc>
          <w:tcPr>
            <w:tcW w:w="1560" w:type="dxa"/>
          </w:tcPr>
          <w:p w14:paraId="0ECEDA94" w14:textId="10FF65E3" w:rsidR="00C85F26" w:rsidRPr="005A219F" w:rsidRDefault="00C259ED" w:rsidP="005A219F">
            <w:pPr>
              <w:jc w:val="center"/>
              <w:rPr>
                <w:ins w:id="5391" w:author="종현 박" w:date="2023-06-10T13:43:00Z"/>
                <w:rStyle w:val="ae"/>
              </w:rPr>
            </w:pPr>
            <w:ins w:id="5392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393" w:author="종현 박" w:date="2023-06-10T21:26:00Z">
              <w:r w:rsidR="003535B3">
                <w:rPr>
                  <w:rStyle w:val="ae"/>
                  <w:color w:val="000000"/>
                </w:rPr>
                <w:t>22</w:t>
              </w:r>
            </w:ins>
          </w:p>
        </w:tc>
        <w:tc>
          <w:tcPr>
            <w:tcW w:w="4727" w:type="dxa"/>
          </w:tcPr>
          <w:p w14:paraId="30A4290C" w14:textId="47FBE6FF" w:rsidR="00C85F26" w:rsidRPr="00D54A11" w:rsidRDefault="00641F7B" w:rsidP="005A219F">
            <w:pPr>
              <w:jc w:val="left"/>
              <w:rPr>
                <w:ins w:id="5394" w:author="종현 박" w:date="2023-06-10T13:43:00Z"/>
                <w:rFonts w:ascii="돋움" w:eastAsia="돋움" w:hAnsi="돋움" w:hint="eastAsia"/>
              </w:rPr>
            </w:pPr>
            <w:ins w:id="5395" w:author="종현 박" w:date="2023-06-10T23:17:00Z">
              <w:r>
                <w:rPr>
                  <w:rFonts w:ascii="돋움" w:eastAsia="돋움" w:hAnsi="돋움" w:hint="eastAsia"/>
                </w:rPr>
                <w:t>회원정보 관리와 삭제 요청 버튼을 통해 해당 화면으로 이동한다.</w:t>
              </w:r>
            </w:ins>
          </w:p>
        </w:tc>
      </w:tr>
      <w:tr w:rsidR="00C85F26" w:rsidRPr="00D54A11" w14:paraId="0C832222" w14:textId="77777777" w:rsidTr="005A219F">
        <w:trPr>
          <w:trHeight w:val="372"/>
          <w:ins w:id="5396" w:author="종현 박" w:date="2023-06-10T13:43:00Z"/>
        </w:trPr>
        <w:tc>
          <w:tcPr>
            <w:tcW w:w="923" w:type="dxa"/>
          </w:tcPr>
          <w:p w14:paraId="6770CF85" w14:textId="1D9C5CAD" w:rsidR="00C85F26" w:rsidRPr="00D54A11" w:rsidRDefault="00132E39" w:rsidP="00132E39">
            <w:pPr>
              <w:jc w:val="center"/>
              <w:rPr>
                <w:ins w:id="5397" w:author="종현 박" w:date="2023-06-10T13:43:00Z"/>
                <w:rFonts w:ascii="돋움" w:eastAsia="돋움" w:hAnsi="돋움" w:hint="eastAsia"/>
              </w:rPr>
              <w:pPrChange w:id="5398" w:author="종현 박" w:date="2023-06-10T19:29:00Z">
                <w:pPr/>
              </w:pPrChange>
            </w:pPr>
            <w:ins w:id="5399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400" w:author="종현 박" w:date="2023-06-10T19:30:00Z">
              <w:r>
                <w:rPr>
                  <w:rStyle w:val="notion-enable-hover"/>
                  <w:b/>
                  <w:bCs/>
                </w:rPr>
                <w:t>33</w:t>
              </w:r>
            </w:ins>
          </w:p>
        </w:tc>
        <w:tc>
          <w:tcPr>
            <w:tcW w:w="1275" w:type="dxa"/>
          </w:tcPr>
          <w:p w14:paraId="6DD6184D" w14:textId="1F3A95A2" w:rsidR="00C85F26" w:rsidRDefault="00A83295" w:rsidP="00123551">
            <w:pPr>
              <w:jc w:val="center"/>
              <w:rPr>
                <w:ins w:id="5401" w:author="종현 박" w:date="2023-06-10T13:43:00Z"/>
                <w:rFonts w:ascii="돋움" w:eastAsia="돋움" w:hAnsi="돋움" w:hint="eastAsia"/>
              </w:rPr>
            </w:pPr>
            <w:ins w:id="5402" w:author="종현 박" w:date="2023-06-10T13:49:00Z">
              <w:r>
                <w:rPr>
                  <w:rFonts w:ascii="돋움" w:eastAsia="돋움" w:hAnsi="돋움" w:hint="eastAsia"/>
                </w:rPr>
                <w:t>회원정보 관리</w:t>
              </w:r>
            </w:ins>
          </w:p>
        </w:tc>
        <w:tc>
          <w:tcPr>
            <w:tcW w:w="1560" w:type="dxa"/>
          </w:tcPr>
          <w:p w14:paraId="496F2CE5" w14:textId="217A88C9" w:rsidR="00C85F26" w:rsidRPr="005A219F" w:rsidRDefault="00C259ED" w:rsidP="005A219F">
            <w:pPr>
              <w:jc w:val="center"/>
              <w:rPr>
                <w:ins w:id="5403" w:author="종현 박" w:date="2023-06-10T13:43:00Z"/>
                <w:rStyle w:val="ae"/>
              </w:rPr>
            </w:pPr>
            <w:ins w:id="5404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405" w:author="종현 박" w:date="2023-06-10T21:27:00Z">
              <w:r w:rsidR="003535B3">
                <w:rPr>
                  <w:rStyle w:val="ae"/>
                  <w:color w:val="000000"/>
                </w:rPr>
                <w:t>22</w:t>
              </w:r>
            </w:ins>
          </w:p>
        </w:tc>
        <w:tc>
          <w:tcPr>
            <w:tcW w:w="4727" w:type="dxa"/>
          </w:tcPr>
          <w:p w14:paraId="491A2ED3" w14:textId="558BAB6B" w:rsidR="00C85F26" w:rsidRPr="00D54A11" w:rsidRDefault="00641F7B" w:rsidP="005A219F">
            <w:pPr>
              <w:jc w:val="left"/>
              <w:rPr>
                <w:ins w:id="5406" w:author="종현 박" w:date="2023-06-10T13:43:00Z"/>
                <w:rFonts w:ascii="돋움" w:eastAsia="돋움" w:hAnsi="돋움" w:hint="eastAsia"/>
              </w:rPr>
            </w:pPr>
            <w:ins w:id="5407" w:author="종현 박" w:date="2023-06-10T23:18:00Z">
              <w:r>
                <w:rPr>
                  <w:rFonts w:ascii="돋움" w:eastAsia="돋움" w:hAnsi="돋움" w:hint="eastAsia"/>
                </w:rPr>
                <w:t>사용자의 정보를 읽거나 수정 및 가이드라인 위반 시 사용자를 탈퇴시킨다.</w:t>
              </w:r>
            </w:ins>
          </w:p>
        </w:tc>
      </w:tr>
      <w:tr w:rsidR="00A83295" w:rsidRPr="00D54A11" w14:paraId="4270057F" w14:textId="77777777" w:rsidTr="005A219F">
        <w:trPr>
          <w:trHeight w:val="372"/>
          <w:ins w:id="5408" w:author="종현 박" w:date="2023-06-10T13:49:00Z"/>
        </w:trPr>
        <w:tc>
          <w:tcPr>
            <w:tcW w:w="923" w:type="dxa"/>
          </w:tcPr>
          <w:p w14:paraId="5D2A9BCA" w14:textId="52B8736D" w:rsidR="00A83295" w:rsidRPr="00D54A11" w:rsidRDefault="00132E39" w:rsidP="00132E39">
            <w:pPr>
              <w:jc w:val="center"/>
              <w:rPr>
                <w:ins w:id="5409" w:author="종현 박" w:date="2023-06-10T13:49:00Z"/>
                <w:rFonts w:ascii="돋움" w:eastAsia="돋움" w:hAnsi="돋움" w:hint="eastAsia"/>
              </w:rPr>
              <w:pPrChange w:id="5410" w:author="종현 박" w:date="2023-06-10T19:29:00Z">
                <w:pPr/>
              </w:pPrChange>
            </w:pPr>
            <w:ins w:id="5411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412" w:author="종현 박" w:date="2023-06-10T19:30:00Z">
              <w:r>
                <w:rPr>
                  <w:rStyle w:val="notion-enable-hover"/>
                  <w:b/>
                  <w:bCs/>
                </w:rPr>
                <w:t>34</w:t>
              </w:r>
            </w:ins>
          </w:p>
        </w:tc>
        <w:tc>
          <w:tcPr>
            <w:tcW w:w="1275" w:type="dxa"/>
          </w:tcPr>
          <w:p w14:paraId="46A77E08" w14:textId="2C85C6A0" w:rsidR="00A83295" w:rsidRDefault="00A83295" w:rsidP="00123551">
            <w:pPr>
              <w:jc w:val="center"/>
              <w:rPr>
                <w:ins w:id="5413" w:author="종현 박" w:date="2023-06-10T13:49:00Z"/>
                <w:rFonts w:ascii="돋움" w:eastAsia="돋움" w:hAnsi="돋움" w:hint="eastAsia"/>
              </w:rPr>
            </w:pPr>
            <w:ins w:id="5414" w:author="종현 박" w:date="2023-06-10T13:49:00Z">
              <w:r>
                <w:rPr>
                  <w:rFonts w:ascii="돋움" w:eastAsia="돋움" w:hAnsi="돋움" w:hint="eastAsia"/>
                </w:rPr>
                <w:t>작업 기록 분석</w:t>
              </w:r>
            </w:ins>
          </w:p>
        </w:tc>
        <w:tc>
          <w:tcPr>
            <w:tcW w:w="1560" w:type="dxa"/>
          </w:tcPr>
          <w:p w14:paraId="229AD718" w14:textId="17FD56FC" w:rsidR="00A83295" w:rsidRPr="005A219F" w:rsidRDefault="00C259ED" w:rsidP="005A219F">
            <w:pPr>
              <w:jc w:val="center"/>
              <w:rPr>
                <w:ins w:id="5415" w:author="종현 박" w:date="2023-06-10T13:49:00Z"/>
                <w:rStyle w:val="ae"/>
              </w:rPr>
            </w:pPr>
            <w:ins w:id="5416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417" w:author="종현 박" w:date="2023-06-10T21:27:00Z">
              <w:r w:rsidR="003535B3">
                <w:rPr>
                  <w:rStyle w:val="ae"/>
                  <w:color w:val="000000"/>
                </w:rPr>
                <w:t>23</w:t>
              </w:r>
            </w:ins>
          </w:p>
        </w:tc>
        <w:tc>
          <w:tcPr>
            <w:tcW w:w="4727" w:type="dxa"/>
          </w:tcPr>
          <w:p w14:paraId="293A738F" w14:textId="523202CC" w:rsidR="00A83295" w:rsidRPr="00641F7B" w:rsidRDefault="00641F7B" w:rsidP="005A219F">
            <w:pPr>
              <w:jc w:val="left"/>
              <w:rPr>
                <w:ins w:id="5418" w:author="종현 박" w:date="2023-06-10T13:49:00Z"/>
                <w:rFonts w:ascii="돋움" w:eastAsia="돋움" w:hAnsi="돋움" w:hint="eastAsia"/>
              </w:rPr>
            </w:pPr>
            <w:ins w:id="5419" w:author="종현 박" w:date="2023-06-10T23:18:00Z">
              <w:r>
                <w:rPr>
                  <w:rFonts w:ascii="돋움" w:eastAsia="돋움" w:hAnsi="돋움" w:hint="eastAsia"/>
                </w:rPr>
                <w:t>회원의 작업완료 기간에 대해 마감날짜</w:t>
              </w:r>
            </w:ins>
            <w:ins w:id="5420" w:author="종현 박" w:date="2023-06-10T23:19:00Z">
              <w:r>
                <w:rPr>
                  <w:rFonts w:ascii="돋움" w:eastAsia="돋움" w:hAnsi="돋움" w:hint="eastAsia"/>
                </w:rPr>
                <w:t xml:space="preserve"> 전에 완료한 것들과 미완료한 것들에 대한 비율을 분석하여 원형그래프로 출력한다.</w:t>
              </w:r>
            </w:ins>
          </w:p>
        </w:tc>
      </w:tr>
      <w:tr w:rsidR="00A83295" w:rsidRPr="00D54A11" w14:paraId="72B78CDC" w14:textId="77777777" w:rsidTr="005A219F">
        <w:trPr>
          <w:trHeight w:val="372"/>
          <w:ins w:id="5421" w:author="종현 박" w:date="2023-06-10T13:49:00Z"/>
        </w:trPr>
        <w:tc>
          <w:tcPr>
            <w:tcW w:w="923" w:type="dxa"/>
          </w:tcPr>
          <w:p w14:paraId="1DB1CF8E" w14:textId="6A6D7CF6" w:rsidR="00A83295" w:rsidRPr="00D54A11" w:rsidRDefault="00132E39" w:rsidP="00132E39">
            <w:pPr>
              <w:jc w:val="center"/>
              <w:rPr>
                <w:ins w:id="5422" w:author="종현 박" w:date="2023-06-10T13:49:00Z"/>
                <w:rFonts w:ascii="돋움" w:eastAsia="돋움" w:hAnsi="돋움" w:hint="eastAsia"/>
              </w:rPr>
              <w:pPrChange w:id="5423" w:author="종현 박" w:date="2023-06-10T19:29:00Z">
                <w:pPr/>
              </w:pPrChange>
            </w:pPr>
            <w:ins w:id="5424" w:author="종현 박" w:date="2023-06-10T19:28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</w:t>
              </w:r>
            </w:ins>
            <w:ins w:id="5425" w:author="종현 박" w:date="2023-06-10T19:30:00Z">
              <w:r>
                <w:rPr>
                  <w:rStyle w:val="notion-enable-hover"/>
                  <w:b/>
                  <w:bCs/>
                </w:rPr>
                <w:t>35</w:t>
              </w:r>
            </w:ins>
          </w:p>
        </w:tc>
        <w:tc>
          <w:tcPr>
            <w:tcW w:w="1275" w:type="dxa"/>
          </w:tcPr>
          <w:p w14:paraId="4974321C" w14:textId="21E00E85" w:rsidR="00A83295" w:rsidRDefault="007B7708" w:rsidP="00123551">
            <w:pPr>
              <w:jc w:val="center"/>
              <w:rPr>
                <w:ins w:id="5426" w:author="종현 박" w:date="2023-06-10T13:49:00Z"/>
                <w:rFonts w:ascii="돋움" w:eastAsia="돋움" w:hAnsi="돋움" w:hint="eastAsia"/>
              </w:rPr>
            </w:pPr>
            <w:ins w:id="5427" w:author="종현 박" w:date="2023-06-10T20:18:00Z">
              <w:r>
                <w:rPr>
                  <w:rFonts w:ascii="돋움" w:eastAsia="돋움" w:hAnsi="돋움" w:hint="eastAsia"/>
                </w:rPr>
                <w:t>삭제 요청</w:t>
              </w:r>
            </w:ins>
          </w:p>
        </w:tc>
        <w:tc>
          <w:tcPr>
            <w:tcW w:w="1560" w:type="dxa"/>
          </w:tcPr>
          <w:p w14:paraId="09B32681" w14:textId="096B3BBA" w:rsidR="00A83295" w:rsidRPr="005A219F" w:rsidRDefault="00C259ED" w:rsidP="005A219F">
            <w:pPr>
              <w:jc w:val="center"/>
              <w:rPr>
                <w:ins w:id="5428" w:author="종현 박" w:date="2023-06-10T13:49:00Z"/>
                <w:rStyle w:val="ae"/>
              </w:rPr>
            </w:pPr>
            <w:ins w:id="5429" w:author="종현 박" w:date="2023-06-10T20:21:00Z">
              <w:r w:rsidRPr="00C259ED">
                <w:rPr>
                  <w:rStyle w:val="ae"/>
                  <w:rFonts w:hint="eastAsia"/>
                  <w:color w:val="000000"/>
                </w:rPr>
                <w:t>U</w:t>
              </w:r>
              <w:r w:rsidRPr="00C259ED">
                <w:rPr>
                  <w:rStyle w:val="ae"/>
                  <w:color w:val="000000"/>
                </w:rPr>
                <w:t>C0</w:t>
              </w:r>
            </w:ins>
            <w:ins w:id="5430" w:author="종현 박" w:date="2023-06-10T21:27:00Z">
              <w:r w:rsidR="003535B3">
                <w:rPr>
                  <w:rStyle w:val="ae"/>
                  <w:color w:val="000000"/>
                </w:rPr>
                <w:t>26</w:t>
              </w:r>
            </w:ins>
          </w:p>
        </w:tc>
        <w:tc>
          <w:tcPr>
            <w:tcW w:w="4727" w:type="dxa"/>
          </w:tcPr>
          <w:p w14:paraId="38D8DD88" w14:textId="4CD96D13" w:rsidR="00A83295" w:rsidRPr="00D54A11" w:rsidRDefault="00641F7B" w:rsidP="005A219F">
            <w:pPr>
              <w:jc w:val="left"/>
              <w:rPr>
                <w:ins w:id="5431" w:author="종현 박" w:date="2023-06-10T13:49:00Z"/>
                <w:rFonts w:ascii="돋움" w:eastAsia="돋움" w:hAnsi="돋움" w:hint="eastAsia"/>
              </w:rPr>
            </w:pPr>
            <w:ins w:id="5432" w:author="종현 박" w:date="2023-06-10T23:19:00Z">
              <w:r>
                <w:rPr>
                  <w:rFonts w:ascii="돋움" w:eastAsia="돋움" w:hAnsi="돋움" w:hint="eastAsia"/>
                </w:rPr>
                <w:t>관리자는 부적절한 작업,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내용,</w:t>
              </w:r>
              <w:r>
                <w:rPr>
                  <w:rFonts w:ascii="돋움" w:eastAsia="돋움" w:hAnsi="돋움"/>
                </w:rPr>
                <w:t xml:space="preserve"> </w:t>
              </w:r>
              <w:r>
                <w:rPr>
                  <w:rFonts w:ascii="돋움" w:eastAsia="돋움" w:hAnsi="돋움" w:hint="eastAsia"/>
                </w:rPr>
                <w:t>댓글,</w:t>
              </w:r>
              <w:r>
                <w:rPr>
                  <w:rFonts w:ascii="돋움" w:eastAsia="돋움" w:hAnsi="돋움"/>
                </w:rPr>
                <w:t xml:space="preserve"> </w:t>
              </w:r>
            </w:ins>
            <w:ins w:id="5433" w:author="종현 박" w:date="2023-06-10T23:20:00Z">
              <w:r>
                <w:rPr>
                  <w:rFonts w:ascii="돋움" w:eastAsia="돋움" w:hAnsi="돋움" w:hint="eastAsia"/>
                </w:rPr>
                <w:t>이미지의 신고를 받으면 검토 후 삭제한다.</w:t>
              </w:r>
            </w:ins>
          </w:p>
        </w:tc>
      </w:tr>
    </w:tbl>
    <w:p w14:paraId="18BFBD7E" w14:textId="10863971" w:rsidR="00641F7B" w:rsidRDefault="00641F7B" w:rsidP="003C1E0F">
      <w:pPr>
        <w:rPr>
          <w:rFonts w:hint="eastAsia"/>
        </w:rPr>
      </w:pPr>
    </w:p>
    <w:p w14:paraId="6A597E00" w14:textId="77777777" w:rsidR="005A219F" w:rsidRDefault="005A219F" w:rsidP="003C1E0F">
      <w:del w:id="5434" w:author="종현 박" w:date="2023-06-10T23:23:00Z">
        <w:r w:rsidDel="00467488">
          <w:br w:type="page"/>
        </w:r>
      </w:del>
    </w:p>
    <w:p w14:paraId="0643AD54" w14:textId="77777777" w:rsidR="005A219F" w:rsidRDefault="005A219F">
      <w:pPr>
        <w:pStyle w:val="3"/>
      </w:pPr>
      <w:bookmarkStart w:id="5435" w:name="_Toc447209013"/>
      <w:r>
        <w:rPr>
          <w:rFonts w:hint="eastAsia"/>
        </w:rPr>
        <w:t>화면 기술</w:t>
      </w:r>
      <w:bookmarkEnd w:id="5435"/>
    </w:p>
    <w:p w14:paraId="6D5D357F" w14:textId="4A03DE04" w:rsidR="005A219F" w:rsidDel="00641F7B" w:rsidRDefault="005A219F" w:rsidP="003C1E0F">
      <w:pPr>
        <w:rPr>
          <w:del w:id="5436" w:author="종현 박" w:date="2023-06-10T23:20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5A219F" w:rsidRPr="00D54A11" w:rsidDel="00641F7B" w14:paraId="26E2C040" w14:textId="6D2F23D2" w:rsidTr="00332D42">
        <w:trPr>
          <w:trHeight w:val="354"/>
          <w:del w:id="5437" w:author="종현 박" w:date="2023-06-10T23:20:00Z"/>
        </w:trPr>
        <w:tc>
          <w:tcPr>
            <w:tcW w:w="1525" w:type="dxa"/>
            <w:shd w:val="clear" w:color="auto" w:fill="CCCCCC"/>
            <w:vAlign w:val="center"/>
          </w:tcPr>
          <w:p w14:paraId="2BDA3C01" w14:textId="51C39BDA" w:rsidR="005A219F" w:rsidRPr="00D54A11" w:rsidDel="00641F7B" w:rsidRDefault="005A219F" w:rsidP="00123551">
            <w:pPr>
              <w:pStyle w:val="af"/>
              <w:rPr>
                <w:del w:id="5438" w:author="종현 박" w:date="2023-06-10T23:20:00Z"/>
              </w:rPr>
            </w:pPr>
            <w:del w:id="5439" w:author="종현 박" w:date="2023-06-10T23:20:00Z">
              <w:r w:rsidDel="00641F7B">
                <w:rPr>
                  <w:rFonts w:hint="eastAsia"/>
                </w:rPr>
                <w:delText xml:space="preserve">화면 </w:delText>
              </w:r>
              <w:r w:rsidDel="00641F7B">
                <w:delText>ID</w:delText>
              </w:r>
            </w:del>
          </w:p>
        </w:tc>
        <w:tc>
          <w:tcPr>
            <w:tcW w:w="2286" w:type="dxa"/>
          </w:tcPr>
          <w:p w14:paraId="6E3CB75F" w14:textId="000DEFC7" w:rsidR="005A219F" w:rsidRPr="007E70C2" w:rsidDel="00641F7B" w:rsidRDefault="005A219F" w:rsidP="00123551">
            <w:pPr>
              <w:rPr>
                <w:del w:id="5440" w:author="종현 박" w:date="2023-06-10T23:20:00Z"/>
                <w:rStyle w:val="ae"/>
              </w:rPr>
            </w:pPr>
            <w:del w:id="5441" w:author="종현 박" w:date="2023-06-10T23:20:00Z">
              <w:r w:rsidDel="00641F7B">
                <w:rPr>
                  <w:rStyle w:val="ae"/>
                  <w:rFonts w:hint="eastAsia"/>
                </w:rPr>
                <w:delText>SC001</w:delText>
              </w:r>
            </w:del>
          </w:p>
        </w:tc>
        <w:tc>
          <w:tcPr>
            <w:tcW w:w="1420" w:type="dxa"/>
            <w:shd w:val="clear" w:color="auto" w:fill="BFBFBF"/>
          </w:tcPr>
          <w:p w14:paraId="2A539C84" w14:textId="44AB0267" w:rsidR="005A219F" w:rsidRPr="005A219F" w:rsidDel="00641F7B" w:rsidRDefault="005A219F" w:rsidP="005A219F">
            <w:pPr>
              <w:pStyle w:val="af"/>
              <w:rPr>
                <w:del w:id="5442" w:author="종현 박" w:date="2023-06-10T23:20:00Z"/>
              </w:rPr>
            </w:pPr>
            <w:del w:id="5443" w:author="종현 박" w:date="2023-06-10T23:20:00Z">
              <w:r w:rsidDel="00641F7B">
                <w:rPr>
                  <w:rFonts w:hint="eastAsia"/>
                </w:rPr>
                <w:delText>화면 명</w:delText>
              </w:r>
            </w:del>
          </w:p>
        </w:tc>
        <w:tc>
          <w:tcPr>
            <w:tcW w:w="3156" w:type="dxa"/>
          </w:tcPr>
          <w:p w14:paraId="64A84818" w14:textId="7EB7D339" w:rsidR="005A219F" w:rsidRPr="007E70C2" w:rsidDel="00641F7B" w:rsidRDefault="005A219F" w:rsidP="00123551">
            <w:pPr>
              <w:rPr>
                <w:del w:id="5444" w:author="종현 박" w:date="2023-06-10T23:20:00Z"/>
                <w:rStyle w:val="ae"/>
              </w:rPr>
            </w:pPr>
            <w:del w:id="5445" w:author="종현 박" w:date="2023-06-10T23:20:00Z">
              <w:r w:rsidDel="00641F7B">
                <w:rPr>
                  <w:rStyle w:val="ae"/>
                  <w:rFonts w:hint="eastAsia"/>
                </w:rPr>
                <w:delText>공인인증서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  <w:r w:rsidDel="00641F7B">
                <w:rPr>
                  <w:rStyle w:val="ae"/>
                  <w:rFonts w:hint="eastAsia"/>
                </w:rPr>
                <w:delText>로그인</w:delText>
              </w:r>
            </w:del>
          </w:p>
        </w:tc>
      </w:tr>
      <w:tr w:rsidR="003C1E0F" w:rsidRPr="00D54A11" w:rsidDel="00641F7B" w14:paraId="34288E63" w14:textId="0EE64AE0" w:rsidTr="005A219F">
        <w:trPr>
          <w:trHeight w:val="6505"/>
          <w:del w:id="5446" w:author="종현 박" w:date="2023-06-10T23:20:00Z"/>
        </w:trPr>
        <w:tc>
          <w:tcPr>
            <w:tcW w:w="1525" w:type="dxa"/>
            <w:shd w:val="clear" w:color="auto" w:fill="CCCCCC"/>
            <w:vAlign w:val="center"/>
          </w:tcPr>
          <w:p w14:paraId="63F61091" w14:textId="35DFDE51" w:rsidR="003C1E0F" w:rsidRPr="00D54A11" w:rsidDel="00641F7B" w:rsidRDefault="005A219F" w:rsidP="00123551">
            <w:pPr>
              <w:pStyle w:val="af"/>
              <w:rPr>
                <w:del w:id="5447" w:author="종현 박" w:date="2023-06-10T23:20:00Z"/>
              </w:rPr>
            </w:pPr>
            <w:del w:id="5448" w:author="종현 박" w:date="2023-06-10T23:20:00Z">
              <w:r w:rsidDel="00641F7B">
                <w:rPr>
                  <w:rFonts w:hint="eastAsia"/>
                </w:rPr>
                <w:delText>화면</w:delText>
              </w:r>
            </w:del>
          </w:p>
        </w:tc>
        <w:tc>
          <w:tcPr>
            <w:tcW w:w="6862" w:type="dxa"/>
            <w:gridSpan w:val="3"/>
            <w:vAlign w:val="center"/>
          </w:tcPr>
          <w:p w14:paraId="71E68927" w14:textId="5E055DA4" w:rsidR="003C1E0F" w:rsidRPr="007E70C2" w:rsidDel="00641F7B" w:rsidRDefault="003A2C1A" w:rsidP="005A219F">
            <w:pPr>
              <w:jc w:val="center"/>
              <w:rPr>
                <w:del w:id="5449" w:author="종현 박" w:date="2023-06-10T23:20:00Z"/>
                <w:rStyle w:val="ae"/>
              </w:rPr>
            </w:pPr>
            <w:del w:id="5450" w:author="종현 박" w:date="2023-06-10T23:20:00Z">
              <w:r w:rsidDel="00641F7B">
                <w:rPr>
                  <w:noProof/>
                  <w:color w:val="C00000"/>
                </w:rPr>
                <w:pict w14:anchorId="602BF7C9">
                  <v:shape id="_x0000_i1036" type="#_x0000_t75" alt="" style="width:184.1pt;height:317.9pt;visibility:visible;mso-width-percent:0;mso-height-percent:0;mso-width-percent:0;mso-height-percent:0">
                    <v:imagedata r:id="rId29" o:title=""/>
                  </v:shape>
                </w:pict>
              </w:r>
            </w:del>
          </w:p>
        </w:tc>
      </w:tr>
      <w:tr w:rsidR="003C1E0F" w:rsidRPr="00D54A11" w:rsidDel="00641F7B" w14:paraId="06D5FC0A" w14:textId="55962F59" w:rsidTr="005A219F">
        <w:trPr>
          <w:trHeight w:val="368"/>
          <w:del w:id="5451" w:author="종현 박" w:date="2023-06-10T23:20:00Z"/>
        </w:trPr>
        <w:tc>
          <w:tcPr>
            <w:tcW w:w="1525" w:type="dxa"/>
            <w:shd w:val="clear" w:color="auto" w:fill="CCCCCC"/>
            <w:vAlign w:val="center"/>
          </w:tcPr>
          <w:p w14:paraId="12EB3120" w14:textId="48AE3209" w:rsidR="003C1E0F" w:rsidRPr="00D54A11" w:rsidDel="00641F7B" w:rsidRDefault="005A219F" w:rsidP="00123551">
            <w:pPr>
              <w:pStyle w:val="af"/>
              <w:rPr>
                <w:del w:id="5452" w:author="종현 박" w:date="2023-06-10T23:20:00Z"/>
              </w:rPr>
            </w:pPr>
            <w:del w:id="5453" w:author="종현 박" w:date="2023-06-10T23:20:00Z">
              <w:r w:rsidDel="00641F7B">
                <w:rPr>
                  <w:rFonts w:hint="eastAsia"/>
                </w:rPr>
                <w:delText>요구사항</w:delText>
              </w:r>
            </w:del>
          </w:p>
        </w:tc>
        <w:tc>
          <w:tcPr>
            <w:tcW w:w="6862" w:type="dxa"/>
            <w:gridSpan w:val="3"/>
          </w:tcPr>
          <w:p w14:paraId="63C86533" w14:textId="153A4386" w:rsidR="00865E89" w:rsidDel="00641F7B" w:rsidRDefault="00865E89" w:rsidP="00865E89">
            <w:pPr>
              <w:numPr>
                <w:ilvl w:val="0"/>
                <w:numId w:val="23"/>
              </w:numPr>
              <w:ind w:left="282" w:hanging="142"/>
              <w:rPr>
                <w:del w:id="5454" w:author="종현 박" w:date="2023-06-10T23:20:00Z"/>
                <w:rStyle w:val="ae"/>
              </w:rPr>
            </w:pPr>
            <w:del w:id="5455" w:author="종현 박" w:date="2023-06-10T23:20:00Z">
              <w:r w:rsidDel="00641F7B">
                <w:rPr>
                  <w:rStyle w:val="ae"/>
                </w:rPr>
                <w:delText>…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</w:del>
          </w:p>
          <w:p w14:paraId="19DF47CC" w14:textId="7093550A" w:rsidR="00865E89" w:rsidDel="00641F7B" w:rsidRDefault="00865E89" w:rsidP="00865E89">
            <w:pPr>
              <w:numPr>
                <w:ilvl w:val="0"/>
                <w:numId w:val="23"/>
              </w:numPr>
              <w:ind w:left="282" w:hanging="142"/>
              <w:rPr>
                <w:del w:id="5456" w:author="종현 박" w:date="2023-06-10T23:20:00Z"/>
                <w:rStyle w:val="ae"/>
              </w:rPr>
            </w:pPr>
            <w:del w:id="5457" w:author="종현 박" w:date="2023-06-10T23:20:00Z">
              <w:r w:rsidDel="00641F7B">
                <w:rPr>
                  <w:rStyle w:val="ae"/>
                  <w:rFonts w:hint="eastAsia"/>
                </w:rPr>
                <w:delText>공인인증서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  <w:r w:rsidDel="00641F7B">
                <w:rPr>
                  <w:rStyle w:val="ae"/>
                  <w:rFonts w:hint="eastAsia"/>
                </w:rPr>
                <w:delText>암호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  <w:r w:rsidDel="00641F7B">
                <w:rPr>
                  <w:rStyle w:val="ae"/>
                  <w:rFonts w:hint="eastAsia"/>
                </w:rPr>
                <w:delText>입력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  <w:r w:rsidDel="00641F7B">
                <w:rPr>
                  <w:rStyle w:val="ae"/>
                  <w:rFonts w:hint="eastAsia"/>
                </w:rPr>
                <w:delText>시</w:delText>
              </w:r>
              <w:r w:rsidDel="00641F7B">
                <w:rPr>
                  <w:rStyle w:val="ae"/>
                  <w:rFonts w:hint="eastAsia"/>
                </w:rPr>
                <w:delText xml:space="preserve">, </w:delText>
              </w:r>
              <w:r w:rsidDel="00641F7B">
                <w:rPr>
                  <w:rStyle w:val="ae"/>
                  <w:rFonts w:hint="eastAsia"/>
                </w:rPr>
                <w:delText>화면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  <w:r w:rsidDel="00641F7B">
                <w:rPr>
                  <w:rStyle w:val="ae"/>
                  <w:rFonts w:hint="eastAsia"/>
                </w:rPr>
                <w:delText>하단에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  <w:r w:rsidDel="00641F7B">
                <w:rPr>
                  <w:rStyle w:val="ae"/>
                  <w:rFonts w:hint="eastAsia"/>
                </w:rPr>
                <w:delText>키보드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  <w:r w:rsidDel="00641F7B">
                <w:rPr>
                  <w:rStyle w:val="ae"/>
                  <w:rFonts w:hint="eastAsia"/>
                </w:rPr>
                <w:delText>창이</w:delText>
              </w:r>
              <w:r w:rsidDel="00641F7B">
                <w:rPr>
                  <w:rStyle w:val="ae"/>
                  <w:rFonts w:hint="eastAsia"/>
                </w:rPr>
                <w:delText xml:space="preserve"> </w:delText>
              </w:r>
              <w:r w:rsidDel="00641F7B">
                <w:rPr>
                  <w:rStyle w:val="ae"/>
                  <w:rFonts w:hint="eastAsia"/>
                </w:rPr>
                <w:delText>출력된다</w:delText>
              </w:r>
              <w:r w:rsidDel="00641F7B">
                <w:rPr>
                  <w:rStyle w:val="ae"/>
                  <w:rFonts w:hint="eastAsia"/>
                </w:rPr>
                <w:delText>.</w:delText>
              </w:r>
            </w:del>
          </w:p>
          <w:p w14:paraId="25D210A9" w14:textId="27612A08" w:rsidR="00865E89" w:rsidRPr="007E70C2" w:rsidDel="00641F7B" w:rsidRDefault="00865E89" w:rsidP="00865E89">
            <w:pPr>
              <w:numPr>
                <w:ilvl w:val="0"/>
                <w:numId w:val="23"/>
              </w:numPr>
              <w:ind w:left="282" w:hanging="142"/>
              <w:rPr>
                <w:del w:id="5458" w:author="종현 박" w:date="2023-06-10T23:20:00Z"/>
                <w:rStyle w:val="ae"/>
              </w:rPr>
            </w:pPr>
            <w:del w:id="5459" w:author="종현 박" w:date="2023-06-10T23:20:00Z">
              <w:r w:rsidDel="00641F7B">
                <w:rPr>
                  <w:rStyle w:val="ae"/>
                </w:rPr>
                <w:delText>…</w:delText>
              </w:r>
            </w:del>
          </w:p>
        </w:tc>
      </w:tr>
    </w:tbl>
    <w:p w14:paraId="58F51CCC" w14:textId="77777777" w:rsidR="00585DDC" w:rsidRDefault="00585DDC" w:rsidP="00585DDC">
      <w:pPr>
        <w:rPr>
          <w:ins w:id="5460" w:author="종현 박" w:date="2023-06-09T21:59:00Z"/>
          <w:rFonts w:hint="eastAsia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585DDC" w:rsidRPr="00D54A11" w14:paraId="4CCF5295" w14:textId="77777777" w:rsidTr="00F11242">
        <w:trPr>
          <w:trHeight w:val="354"/>
          <w:ins w:id="5461" w:author="종현 박" w:date="2023-06-09T21:59:00Z"/>
        </w:trPr>
        <w:tc>
          <w:tcPr>
            <w:tcW w:w="1525" w:type="dxa"/>
            <w:shd w:val="clear" w:color="auto" w:fill="CCCCCC"/>
            <w:vAlign w:val="center"/>
          </w:tcPr>
          <w:p w14:paraId="4E5EA330" w14:textId="77777777" w:rsidR="00585DDC" w:rsidRPr="00D54A11" w:rsidRDefault="00585DDC" w:rsidP="00F11242">
            <w:pPr>
              <w:pStyle w:val="af"/>
              <w:rPr>
                <w:ins w:id="5462" w:author="종현 박" w:date="2023-06-09T21:59:00Z"/>
              </w:rPr>
            </w:pPr>
            <w:ins w:id="5463" w:author="종현 박" w:date="2023-06-09T21:59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1FA7438D" w14:textId="77777777" w:rsidR="00585DDC" w:rsidRPr="007E70C2" w:rsidRDefault="00585DDC" w:rsidP="00F11242">
            <w:pPr>
              <w:rPr>
                <w:ins w:id="5464" w:author="종현 박" w:date="2023-06-09T21:59:00Z"/>
                <w:rStyle w:val="ae"/>
              </w:rPr>
            </w:pPr>
            <w:ins w:id="5465" w:author="종현 박" w:date="2023-06-09T21:59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C001</w:t>
              </w:r>
            </w:ins>
          </w:p>
        </w:tc>
        <w:tc>
          <w:tcPr>
            <w:tcW w:w="1420" w:type="dxa"/>
            <w:shd w:val="clear" w:color="auto" w:fill="BFBFBF"/>
          </w:tcPr>
          <w:p w14:paraId="6ED74D44" w14:textId="77777777" w:rsidR="00585DDC" w:rsidRPr="005A219F" w:rsidRDefault="00585DDC" w:rsidP="00F11242">
            <w:pPr>
              <w:pStyle w:val="af"/>
              <w:rPr>
                <w:ins w:id="5466" w:author="종현 박" w:date="2023-06-09T21:59:00Z"/>
              </w:rPr>
            </w:pPr>
            <w:ins w:id="5467" w:author="종현 박" w:date="2023-06-09T21:59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54BC09C3" w14:textId="77777777" w:rsidR="00585DDC" w:rsidRDefault="00585DDC" w:rsidP="00F11242">
            <w:pPr>
              <w:rPr>
                <w:ins w:id="5468" w:author="종현 박" w:date="2023-06-09T21:59:00Z"/>
                <w:rStyle w:val="ae"/>
                <w:color w:val="000000"/>
                <w:rPrChange w:id="5469" w:author="종현 박" w:date="2023-06-09T21:59:00Z">
                  <w:rPr>
                    <w:ins w:id="5470" w:author="종현 박" w:date="2023-06-09T21:59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5471" w:author="종현 박" w:date="2023-06-09T21:59:00Z">
              <w:r>
                <w:rPr>
                  <w:rStyle w:val="ae"/>
                  <w:rFonts w:hint="eastAsia"/>
                  <w:color w:val="000000"/>
                  <w:rPrChange w:id="5472" w:author="종현 박" w:date="2023-06-09T21:59:00Z">
                    <w:rPr>
                      <w:rStyle w:val="ae"/>
                      <w:rFonts w:hint="eastAsia"/>
                    </w:rPr>
                  </w:rPrChange>
                </w:rPr>
                <w:t>시작화면</w:t>
              </w:r>
            </w:ins>
          </w:p>
        </w:tc>
      </w:tr>
      <w:tr w:rsidR="00585DDC" w:rsidRPr="00D54A11" w14:paraId="5EDE9435" w14:textId="77777777" w:rsidTr="00F11242">
        <w:trPr>
          <w:trHeight w:val="6505"/>
          <w:ins w:id="5473" w:author="종현 박" w:date="2023-06-09T21:59:00Z"/>
        </w:trPr>
        <w:tc>
          <w:tcPr>
            <w:tcW w:w="1525" w:type="dxa"/>
            <w:shd w:val="clear" w:color="auto" w:fill="CCCCCC"/>
            <w:vAlign w:val="center"/>
          </w:tcPr>
          <w:p w14:paraId="48A008AD" w14:textId="77777777" w:rsidR="00585DDC" w:rsidRPr="00D54A11" w:rsidRDefault="00585DDC" w:rsidP="00F11242">
            <w:pPr>
              <w:pStyle w:val="af"/>
              <w:rPr>
                <w:ins w:id="5474" w:author="종현 박" w:date="2023-06-09T21:59:00Z"/>
              </w:rPr>
            </w:pPr>
            <w:ins w:id="5475" w:author="종현 박" w:date="2023-06-09T21:59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3E79B9ED" w14:textId="4EC923AE" w:rsidR="00585DDC" w:rsidRPr="007E70C2" w:rsidRDefault="003A2C1A" w:rsidP="00F11242">
            <w:pPr>
              <w:jc w:val="center"/>
              <w:rPr>
                <w:ins w:id="5476" w:author="종현 박" w:date="2023-06-09T21:59:00Z"/>
                <w:rStyle w:val="ae"/>
              </w:rPr>
            </w:pPr>
            <w:ins w:id="5477" w:author="종현 박" w:date="2023-06-09T21:59:00Z">
              <w:r>
                <w:rPr>
                  <w:rStyle w:val="ae"/>
                  <w:noProof/>
                </w:rPr>
                <w:pict w14:anchorId="6A701F6E">
                  <v:shape id="그림 14" o:spid="_x0000_i1037" type="#_x0000_t75" style="width:152.15pt;height:340.3pt;visibility:visible;mso-wrap-style:square">
                    <v:imagedata r:id="rId30" o:title=""/>
                  </v:shape>
                </w:pict>
              </w:r>
            </w:ins>
          </w:p>
        </w:tc>
      </w:tr>
      <w:tr w:rsidR="00585DDC" w:rsidRPr="00C52435" w14:paraId="67D721E8" w14:textId="77777777" w:rsidTr="00F11242">
        <w:trPr>
          <w:trHeight w:val="368"/>
          <w:ins w:id="5478" w:author="종현 박" w:date="2023-06-09T21:59:00Z"/>
        </w:trPr>
        <w:tc>
          <w:tcPr>
            <w:tcW w:w="1525" w:type="dxa"/>
            <w:shd w:val="clear" w:color="auto" w:fill="CCCCCC"/>
            <w:vAlign w:val="center"/>
          </w:tcPr>
          <w:p w14:paraId="1BE8B0AA" w14:textId="77777777" w:rsidR="00585DDC" w:rsidRPr="00D54A11" w:rsidRDefault="00585DDC" w:rsidP="00F11242">
            <w:pPr>
              <w:pStyle w:val="af"/>
              <w:rPr>
                <w:ins w:id="5479" w:author="종현 박" w:date="2023-06-09T21:59:00Z"/>
              </w:rPr>
            </w:pPr>
            <w:ins w:id="5480" w:author="종현 박" w:date="2023-06-09T21:59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48CE2374" w14:textId="1D3D714A" w:rsidR="00585DDC" w:rsidRDefault="00585DDC" w:rsidP="00585DDC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481" w:author="종현 박" w:date="2023-06-09T21:59:00Z"/>
                <w:rStyle w:val="ae"/>
                <w:color w:val="000000"/>
                <w:rPrChange w:id="5482" w:author="종현 박" w:date="2023-06-09T22:02:00Z">
                  <w:rPr>
                    <w:ins w:id="5483" w:author="종현 박" w:date="2023-06-09T21:59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5484" w:author="종현 박" w:date="2023-06-09T21:59:00Z">
              <w:r>
                <w:rPr>
                  <w:rStyle w:val="ae"/>
                  <w:rFonts w:hint="eastAsia"/>
                  <w:color w:val="000000"/>
                  <w:rPrChange w:id="5485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어플</w:t>
              </w:r>
              <w:r>
                <w:rPr>
                  <w:rStyle w:val="ae"/>
                  <w:color w:val="000000"/>
                  <w:rPrChange w:id="5486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487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로고</w:t>
              </w:r>
            </w:ins>
            <w:ins w:id="5488" w:author="종현 박" w:date="2023-06-09T22:00:00Z">
              <w:r>
                <w:rPr>
                  <w:rStyle w:val="ae"/>
                  <w:rFonts w:hint="eastAsia"/>
                  <w:color w:val="000000"/>
                  <w:rPrChange w:id="5489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가</w:t>
              </w:r>
            </w:ins>
            <w:ins w:id="5490" w:author="종현 박" w:date="2023-06-09T21:59:00Z">
              <w:r>
                <w:rPr>
                  <w:rStyle w:val="ae"/>
                  <w:color w:val="000000"/>
                  <w:rPrChange w:id="5491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492" w:author="종현 박" w:date="2023-06-09T22:00:00Z">
              <w:r>
                <w:rPr>
                  <w:rStyle w:val="ae"/>
                  <w:rFonts w:hint="eastAsia"/>
                  <w:color w:val="000000"/>
                  <w:rPrChange w:id="5493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화면에</w:t>
              </w:r>
              <w:r>
                <w:rPr>
                  <w:rStyle w:val="ae"/>
                  <w:color w:val="000000"/>
                  <w:rPrChange w:id="5494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495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출력된</w:t>
              </w:r>
            </w:ins>
            <w:ins w:id="5496" w:author="종현 박" w:date="2023-06-09T21:59:00Z">
              <w:r>
                <w:rPr>
                  <w:rStyle w:val="ae"/>
                  <w:rFonts w:hint="eastAsia"/>
                  <w:color w:val="000000"/>
                  <w:rPrChange w:id="5497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color w:val="000000"/>
                  <w:rPrChange w:id="5498" w:author="종현 박" w:date="2023-06-09T22:02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2732EDBD" w14:textId="0CB6B7D1" w:rsidR="00585DDC" w:rsidRPr="007E70C2" w:rsidRDefault="00585DDC" w:rsidP="00585DDC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499" w:author="종현 박" w:date="2023-06-09T21:59:00Z"/>
                <w:rStyle w:val="ae"/>
              </w:rPr>
            </w:pPr>
            <w:ins w:id="5500" w:author="종현 박" w:date="2023-06-09T21:59:00Z">
              <w:r>
                <w:rPr>
                  <w:rStyle w:val="ae"/>
                  <w:color w:val="000000"/>
                  <w:rPrChange w:id="5501" w:author="종현 박" w:date="2023-06-09T22:02:00Z">
                    <w:rPr>
                      <w:rStyle w:val="ae"/>
                    </w:rPr>
                  </w:rPrChange>
                </w:rPr>
                <w:t>‘</w:t>
              </w:r>
              <w:r>
                <w:rPr>
                  <w:rStyle w:val="ae"/>
                  <w:rFonts w:hint="eastAsia"/>
                  <w:color w:val="000000"/>
                  <w:rPrChange w:id="5502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회원로그인</w:t>
              </w:r>
              <w:r>
                <w:rPr>
                  <w:rStyle w:val="ae"/>
                  <w:color w:val="000000"/>
                  <w:rPrChange w:id="5503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04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하기</w:t>
              </w:r>
              <w:r>
                <w:rPr>
                  <w:rStyle w:val="ae"/>
                  <w:color w:val="000000"/>
                  <w:rPrChange w:id="5505" w:author="종현 박" w:date="2023-06-09T22:02:00Z">
                    <w:rPr>
                      <w:rStyle w:val="ae"/>
                    </w:rPr>
                  </w:rPrChange>
                </w:rPr>
                <w:t>’</w:t>
              </w:r>
              <w:r>
                <w:rPr>
                  <w:rStyle w:val="ae"/>
                  <w:color w:val="000000"/>
                  <w:rPrChange w:id="5506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07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5508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509" w:author="종현 박" w:date="2023-06-09T22:00:00Z">
              <w:r>
                <w:rPr>
                  <w:rStyle w:val="ae"/>
                  <w:rFonts w:hint="eastAsia"/>
                  <w:color w:val="000000"/>
                  <w:rPrChange w:id="5510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  <w:r>
                <w:rPr>
                  <w:rStyle w:val="ae"/>
                  <w:color w:val="000000"/>
                  <w:rPrChange w:id="5511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12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  <w:r>
                <w:rPr>
                  <w:rStyle w:val="ae"/>
                  <w:color w:val="000000"/>
                  <w:rPrChange w:id="5513" w:author="종현 박" w:date="2023-06-09T22:02:00Z">
                    <w:rPr>
                      <w:rStyle w:val="ae"/>
                    </w:rPr>
                  </w:rPrChange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  <w:rPrChange w:id="5514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  <w:r>
                <w:rPr>
                  <w:rStyle w:val="ae"/>
                  <w:color w:val="000000"/>
                  <w:rPrChange w:id="5515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16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화면을</w:t>
              </w:r>
              <w:r>
                <w:rPr>
                  <w:rStyle w:val="ae"/>
                  <w:color w:val="000000"/>
                  <w:rPrChange w:id="5517" w:author="종현 박" w:date="2023-06-09T22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18" w:author="종현 박" w:date="2023-06-09T22:02:00Z">
                    <w:rPr>
                      <w:rStyle w:val="ae"/>
                      <w:rFonts w:hint="eastAsia"/>
                    </w:rPr>
                  </w:rPrChange>
                </w:rPr>
                <w:t>출력한다</w:t>
              </w:r>
            </w:ins>
            <w:ins w:id="5519" w:author="종현 박" w:date="2023-06-09T21:59:00Z">
              <w:r>
                <w:rPr>
                  <w:rStyle w:val="ae"/>
                  <w:color w:val="000000"/>
                  <w:rPrChange w:id="5520" w:author="종현 박" w:date="2023-06-09T22:02:00Z">
                    <w:rPr>
                      <w:rStyle w:val="ae"/>
                    </w:rPr>
                  </w:rPrChange>
                </w:rPr>
                <w:t>.</w:t>
              </w:r>
            </w:ins>
          </w:p>
        </w:tc>
      </w:tr>
    </w:tbl>
    <w:p w14:paraId="6F4B79CB" w14:textId="77777777" w:rsidR="00585DDC" w:rsidRDefault="00585DDC" w:rsidP="00332D42">
      <w:pPr>
        <w:rPr>
          <w:ins w:id="5521" w:author="종현 박" w:date="2023-06-09T22:02:00Z"/>
        </w:rPr>
      </w:pPr>
    </w:p>
    <w:p w14:paraId="1824F6EE" w14:textId="77777777" w:rsidR="00044DE0" w:rsidRDefault="00044DE0" w:rsidP="00332D42">
      <w:pPr>
        <w:rPr>
          <w:ins w:id="5522" w:author="종현 박" w:date="2023-06-09T22:02:00Z"/>
        </w:rPr>
      </w:pPr>
    </w:p>
    <w:p w14:paraId="47C24D86" w14:textId="77777777" w:rsidR="00044DE0" w:rsidRDefault="00044DE0" w:rsidP="00332D42">
      <w:pPr>
        <w:rPr>
          <w:ins w:id="5523" w:author="종현 박" w:date="2023-06-09T22:02:00Z"/>
        </w:rPr>
      </w:pPr>
    </w:p>
    <w:p w14:paraId="7DA613BF" w14:textId="77777777" w:rsidR="00044DE0" w:rsidRDefault="00044DE0" w:rsidP="00332D42">
      <w:pPr>
        <w:rPr>
          <w:ins w:id="5524" w:author="종현 박" w:date="2023-06-09T22:02:00Z"/>
        </w:rPr>
      </w:pPr>
    </w:p>
    <w:p w14:paraId="28523438" w14:textId="77777777" w:rsidR="00044DE0" w:rsidRDefault="00044DE0" w:rsidP="00332D42">
      <w:pPr>
        <w:rPr>
          <w:ins w:id="5525" w:author="종현 박" w:date="2023-06-09T22:02:00Z"/>
        </w:rPr>
      </w:pPr>
    </w:p>
    <w:p w14:paraId="07C48CDF" w14:textId="77777777" w:rsidR="00044DE0" w:rsidRDefault="00044DE0" w:rsidP="00332D42">
      <w:pPr>
        <w:rPr>
          <w:ins w:id="5526" w:author="종현 박" w:date="2023-06-09T22:02:00Z"/>
        </w:rPr>
      </w:pPr>
    </w:p>
    <w:p w14:paraId="487CE2DC" w14:textId="77777777" w:rsidR="00044DE0" w:rsidRDefault="00044DE0" w:rsidP="00332D42">
      <w:pPr>
        <w:rPr>
          <w:ins w:id="5527" w:author="종현 박" w:date="2023-06-09T22:02:00Z"/>
        </w:rPr>
      </w:pPr>
    </w:p>
    <w:p w14:paraId="22E6AD36" w14:textId="77777777" w:rsidR="00044DE0" w:rsidRDefault="00044DE0" w:rsidP="00332D42">
      <w:pPr>
        <w:rPr>
          <w:ins w:id="5528" w:author="종현 박" w:date="2023-06-09T22:02:00Z"/>
        </w:rPr>
      </w:pPr>
    </w:p>
    <w:p w14:paraId="51F5831A" w14:textId="77777777" w:rsidR="00044DE0" w:rsidRDefault="00044DE0" w:rsidP="00332D42">
      <w:pPr>
        <w:rPr>
          <w:ins w:id="5529" w:author="종현 박" w:date="2023-06-09T22:02:00Z"/>
        </w:rPr>
      </w:pPr>
    </w:p>
    <w:p w14:paraId="5F1DF86E" w14:textId="77777777" w:rsidR="00044DE0" w:rsidRDefault="00044DE0" w:rsidP="00332D42">
      <w:pPr>
        <w:rPr>
          <w:ins w:id="5530" w:author="종현 박" w:date="2023-06-09T22:06:00Z"/>
          <w:rFonts w:hint="eastAsia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44DE0" w:rsidRPr="00D54A11" w14:paraId="5A913DA4" w14:textId="77777777" w:rsidTr="00F11242">
        <w:trPr>
          <w:trHeight w:val="354"/>
          <w:ins w:id="5531" w:author="종현 박" w:date="2023-06-09T22:06:00Z"/>
        </w:trPr>
        <w:tc>
          <w:tcPr>
            <w:tcW w:w="1525" w:type="dxa"/>
            <w:shd w:val="clear" w:color="auto" w:fill="CCCCCC"/>
            <w:vAlign w:val="center"/>
          </w:tcPr>
          <w:p w14:paraId="2FF0A2B3" w14:textId="77777777" w:rsidR="00044DE0" w:rsidRPr="00D54A11" w:rsidRDefault="00044DE0" w:rsidP="00F11242">
            <w:pPr>
              <w:pStyle w:val="af"/>
              <w:rPr>
                <w:ins w:id="5532" w:author="종현 박" w:date="2023-06-09T22:06:00Z"/>
              </w:rPr>
            </w:pPr>
            <w:ins w:id="5533" w:author="종현 박" w:date="2023-06-09T22:06:00Z">
              <w:r>
                <w:rPr>
                  <w:rFonts w:hint="eastAsia"/>
                </w:rPr>
                <w:lastRenderedPageBreak/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3D9E6932" w14:textId="77777777" w:rsidR="00044DE0" w:rsidRPr="007E70C2" w:rsidRDefault="00044DE0" w:rsidP="00F11242">
            <w:pPr>
              <w:rPr>
                <w:ins w:id="5534" w:author="종현 박" w:date="2023-06-09T22:06:00Z"/>
                <w:rStyle w:val="ae"/>
              </w:rPr>
            </w:pPr>
            <w:ins w:id="5535" w:author="종현 박" w:date="2023-06-09T22:06:00Z">
              <w:r>
                <w:rPr>
                  <w:rStyle w:val="notion-enable-hover"/>
                  <w:b/>
                  <w:bCs/>
                </w:rPr>
                <w:t>SC002</w:t>
              </w:r>
            </w:ins>
          </w:p>
        </w:tc>
        <w:tc>
          <w:tcPr>
            <w:tcW w:w="1420" w:type="dxa"/>
            <w:shd w:val="clear" w:color="auto" w:fill="BFBFBF"/>
          </w:tcPr>
          <w:p w14:paraId="0136778A" w14:textId="77777777" w:rsidR="00044DE0" w:rsidRPr="005A219F" w:rsidRDefault="00044DE0" w:rsidP="00F11242">
            <w:pPr>
              <w:pStyle w:val="af"/>
              <w:rPr>
                <w:ins w:id="5536" w:author="종현 박" w:date="2023-06-09T22:06:00Z"/>
              </w:rPr>
            </w:pPr>
            <w:ins w:id="5537" w:author="종현 박" w:date="2023-06-09T22:06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21948A7A" w14:textId="77777777" w:rsidR="00044DE0" w:rsidRDefault="00044DE0" w:rsidP="00F11242">
            <w:pPr>
              <w:rPr>
                <w:ins w:id="5538" w:author="종현 박" w:date="2023-06-09T22:06:00Z"/>
                <w:rStyle w:val="ae"/>
                <w:color w:val="000000"/>
                <w:rPrChange w:id="5539" w:author="종현 박" w:date="2023-06-09T22:06:00Z">
                  <w:rPr>
                    <w:ins w:id="5540" w:author="종현 박" w:date="2023-06-09T22:06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5541" w:author="종현 박" w:date="2023-06-09T22:06:00Z">
              <w:r>
                <w:rPr>
                  <w:rStyle w:val="ae"/>
                  <w:rFonts w:hint="eastAsia"/>
                  <w:color w:val="000000"/>
                  <w:rPrChange w:id="5542" w:author="종현 박" w:date="2023-06-09T22:06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</w:ins>
          </w:p>
        </w:tc>
      </w:tr>
      <w:tr w:rsidR="00044DE0" w:rsidRPr="00D54A11" w14:paraId="325944EA" w14:textId="77777777" w:rsidTr="00F11242">
        <w:trPr>
          <w:trHeight w:val="6505"/>
          <w:ins w:id="5543" w:author="종현 박" w:date="2023-06-09T22:06:00Z"/>
        </w:trPr>
        <w:tc>
          <w:tcPr>
            <w:tcW w:w="1525" w:type="dxa"/>
            <w:shd w:val="clear" w:color="auto" w:fill="CCCCCC"/>
            <w:vAlign w:val="center"/>
          </w:tcPr>
          <w:p w14:paraId="10F6A153" w14:textId="77777777" w:rsidR="00044DE0" w:rsidRPr="00D54A11" w:rsidRDefault="00044DE0" w:rsidP="00F11242">
            <w:pPr>
              <w:pStyle w:val="af"/>
              <w:rPr>
                <w:ins w:id="5544" w:author="종현 박" w:date="2023-06-09T22:06:00Z"/>
              </w:rPr>
            </w:pPr>
            <w:ins w:id="5545" w:author="종현 박" w:date="2023-06-09T22:06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609795C3" w14:textId="7B9D3737" w:rsidR="00044DE0" w:rsidRPr="007E70C2" w:rsidRDefault="003A2C1A" w:rsidP="00F11242">
            <w:pPr>
              <w:jc w:val="center"/>
              <w:rPr>
                <w:ins w:id="5546" w:author="종현 박" w:date="2023-06-09T22:06:00Z"/>
                <w:rStyle w:val="ae"/>
              </w:rPr>
            </w:pPr>
            <w:ins w:id="5547" w:author="종현 박" w:date="2023-06-09T22:14:00Z">
              <w:r>
                <w:rPr>
                  <w:rStyle w:val="ae"/>
                  <w:noProof/>
                </w:rPr>
                <w:pict w14:anchorId="155F5094">
                  <v:shape id="_x0000_i1038" type="#_x0000_t75" style="width:156.25pt;height:343pt;visibility:visible;mso-wrap-style:square">
                    <v:imagedata r:id="rId31" o:title=""/>
                  </v:shape>
                </w:pict>
              </w:r>
            </w:ins>
          </w:p>
        </w:tc>
      </w:tr>
      <w:tr w:rsidR="00044DE0" w:rsidRPr="00D54A11" w14:paraId="2ACF95FC" w14:textId="77777777" w:rsidTr="00F11242">
        <w:trPr>
          <w:trHeight w:val="368"/>
          <w:ins w:id="5548" w:author="종현 박" w:date="2023-06-09T22:06:00Z"/>
        </w:trPr>
        <w:tc>
          <w:tcPr>
            <w:tcW w:w="1525" w:type="dxa"/>
            <w:shd w:val="clear" w:color="auto" w:fill="CCCCCC"/>
            <w:vAlign w:val="center"/>
          </w:tcPr>
          <w:p w14:paraId="25B58E24" w14:textId="77777777" w:rsidR="00044DE0" w:rsidRPr="00D54A11" w:rsidRDefault="00044DE0" w:rsidP="00F11242">
            <w:pPr>
              <w:pStyle w:val="af"/>
              <w:rPr>
                <w:ins w:id="5549" w:author="종현 박" w:date="2023-06-09T22:06:00Z"/>
              </w:rPr>
            </w:pPr>
            <w:ins w:id="5550" w:author="종현 박" w:date="2023-06-09T22:06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411AB958" w14:textId="3A22990D" w:rsidR="00044DE0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551" w:author="종현 박" w:date="2023-06-09T22:06:00Z"/>
                <w:rStyle w:val="ae"/>
                <w:color w:val="000000"/>
                <w:rPrChange w:id="5552" w:author="종현 박" w:date="2023-06-09T22:08:00Z">
                  <w:rPr>
                    <w:ins w:id="5553" w:author="종현 박" w:date="2023-06-09T22:06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5554" w:author="종현 박" w:date="2023-06-09T22:06:00Z">
              <w:r>
                <w:rPr>
                  <w:rStyle w:val="ae"/>
                  <w:rFonts w:hint="eastAsia"/>
                  <w:color w:val="000000"/>
                  <w:rPrChange w:id="5555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상단에</w:t>
              </w:r>
              <w:r>
                <w:rPr>
                  <w:rStyle w:val="ae"/>
                  <w:color w:val="000000"/>
                  <w:rPrChange w:id="5556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57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로고가</w:t>
              </w:r>
              <w:r>
                <w:rPr>
                  <w:rStyle w:val="ae"/>
                  <w:color w:val="000000"/>
                  <w:rPrChange w:id="5558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59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출력된다</w:t>
              </w:r>
              <w:r>
                <w:rPr>
                  <w:rStyle w:val="ae"/>
                  <w:color w:val="000000"/>
                  <w:rPrChange w:id="5560" w:author="종현 박" w:date="2023-06-09T22:0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39453CA3" w14:textId="2C8EBE9A" w:rsidR="00044DE0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561" w:author="종현 박" w:date="2023-06-09T22:06:00Z"/>
                <w:rStyle w:val="ae"/>
                <w:color w:val="000000"/>
                <w:rPrChange w:id="5562" w:author="종현 박" w:date="2023-06-09T22:08:00Z">
                  <w:rPr>
                    <w:ins w:id="5563" w:author="종현 박" w:date="2023-06-09T22:06:00Z"/>
                    <w:rStyle w:val="ae"/>
                  </w:rPr>
                </w:rPrChange>
              </w:rPr>
            </w:pPr>
            <w:ins w:id="5564" w:author="종현 박" w:date="2023-06-09T22:06:00Z">
              <w:r>
                <w:rPr>
                  <w:rStyle w:val="ae"/>
                  <w:rFonts w:hint="eastAsia"/>
                  <w:color w:val="000000"/>
                  <w:rPrChange w:id="5565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아이디인</w:t>
              </w:r>
              <w:r>
                <w:rPr>
                  <w:rStyle w:val="ae"/>
                  <w:color w:val="000000"/>
                  <w:rPrChange w:id="5566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67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이메일과</w:t>
              </w:r>
              <w:r>
                <w:rPr>
                  <w:rStyle w:val="ae"/>
                  <w:color w:val="000000"/>
                  <w:rPrChange w:id="5568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69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비밀번호를</w:t>
              </w:r>
              <w:r>
                <w:rPr>
                  <w:rStyle w:val="ae"/>
                  <w:color w:val="000000"/>
                  <w:rPrChange w:id="5570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71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color w:val="000000"/>
                  <w:rPrChange w:id="5572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73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받을</w:t>
              </w:r>
              <w:r>
                <w:rPr>
                  <w:rStyle w:val="ae"/>
                  <w:color w:val="000000"/>
                  <w:rPrChange w:id="5574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75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수</w:t>
              </w:r>
              <w:r>
                <w:rPr>
                  <w:rStyle w:val="ae"/>
                  <w:color w:val="000000"/>
                  <w:rPrChange w:id="5576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77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있는</w:t>
              </w:r>
              <w:r>
                <w:rPr>
                  <w:rStyle w:val="ae"/>
                  <w:color w:val="000000"/>
                  <w:rPrChange w:id="5578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79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color w:val="000000"/>
                  <w:rPrChange w:id="5580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81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칸</w:t>
              </w:r>
            </w:ins>
            <w:ins w:id="5582" w:author="종현 박" w:date="2023-06-09T22:07:00Z">
              <w:r>
                <w:rPr>
                  <w:rStyle w:val="ae"/>
                  <w:rFonts w:hint="eastAsia"/>
                  <w:color w:val="000000"/>
                  <w:rPrChange w:id="5583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이</w:t>
              </w:r>
              <w:r>
                <w:rPr>
                  <w:rStyle w:val="ae"/>
                  <w:color w:val="000000"/>
                  <w:rPrChange w:id="5584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85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출력되</w:t>
              </w:r>
            </w:ins>
            <w:ins w:id="5586" w:author="종현 박" w:date="2023-06-09T22:06:00Z">
              <w:r>
                <w:rPr>
                  <w:rStyle w:val="ae"/>
                  <w:rFonts w:hint="eastAsia"/>
                  <w:color w:val="000000"/>
                  <w:rPrChange w:id="5587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고</w:t>
              </w:r>
              <w:r>
                <w:rPr>
                  <w:rStyle w:val="ae"/>
                  <w:color w:val="000000"/>
                  <w:rPrChange w:id="5588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589" w:author="종현 박" w:date="2023-06-09T22:07:00Z">
              <w:r>
                <w:rPr>
                  <w:rStyle w:val="ae"/>
                  <w:rFonts w:hint="eastAsia"/>
                  <w:color w:val="000000"/>
                  <w:rPrChange w:id="5590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5591" w:author="종현 박" w:date="2023-06-09T22:06:00Z">
              <w:r>
                <w:rPr>
                  <w:rStyle w:val="ae"/>
                  <w:color w:val="000000"/>
                  <w:rPrChange w:id="5592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93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  <w:r>
                <w:rPr>
                  <w:rStyle w:val="ae"/>
                  <w:color w:val="000000"/>
                  <w:rPrChange w:id="5594" w:author="종현 박" w:date="2023-06-09T22:08:00Z">
                    <w:rPr>
                      <w:rStyle w:val="ae"/>
                    </w:rPr>
                  </w:rPrChange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  <w:rPrChange w:id="5595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화면</w:t>
              </w:r>
              <w:r>
                <w:rPr>
                  <w:rStyle w:val="ae"/>
                  <w:color w:val="000000"/>
                  <w:rPrChange w:id="5596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97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하단에</w:t>
              </w:r>
              <w:r>
                <w:rPr>
                  <w:rStyle w:val="ae"/>
                  <w:color w:val="000000"/>
                  <w:rPrChange w:id="5598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599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키보드</w:t>
              </w:r>
              <w:r>
                <w:rPr>
                  <w:rStyle w:val="ae"/>
                  <w:color w:val="000000"/>
                  <w:rPrChange w:id="5600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01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창이</w:t>
              </w:r>
              <w:r>
                <w:rPr>
                  <w:rStyle w:val="ae"/>
                  <w:color w:val="000000"/>
                  <w:rPrChange w:id="5602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03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출력된다</w:t>
              </w:r>
              <w:r>
                <w:rPr>
                  <w:rStyle w:val="ae"/>
                  <w:color w:val="000000"/>
                  <w:rPrChange w:id="5604" w:author="종현 박" w:date="2023-06-09T22:0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5608B192" w14:textId="072881C6" w:rsidR="00044DE0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605" w:author="종현 박" w:date="2023-06-09T22:06:00Z"/>
                <w:rStyle w:val="ae"/>
                <w:color w:val="000000"/>
                <w:rPrChange w:id="5606" w:author="종현 박" w:date="2023-06-09T22:08:00Z">
                  <w:rPr>
                    <w:ins w:id="5607" w:author="종현 박" w:date="2023-06-09T22:06:00Z"/>
                    <w:rStyle w:val="ae"/>
                  </w:rPr>
                </w:rPrChange>
              </w:rPr>
            </w:pPr>
            <w:ins w:id="5608" w:author="종현 박" w:date="2023-06-09T22:06:00Z">
              <w:r>
                <w:rPr>
                  <w:rStyle w:val="ae"/>
                  <w:rFonts w:hint="eastAsia"/>
                  <w:color w:val="000000"/>
                  <w:rPrChange w:id="5609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5610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11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찾기</w:t>
              </w:r>
              <w:r>
                <w:rPr>
                  <w:rStyle w:val="ae"/>
                  <w:color w:val="000000"/>
                  <w:rPrChange w:id="5612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13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</w:ins>
            <w:ins w:id="5614" w:author="종현 박" w:date="2023-06-09T23:08:00Z">
              <w:r w:rsidR="00C65A88">
                <w:rPr>
                  <w:rStyle w:val="ae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누를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시</w:t>
              </w:r>
              <w:r w:rsidR="00C65A88">
                <w:rPr>
                  <w:rStyle w:val="ae"/>
                  <w:rFonts w:hint="eastAsia"/>
                  <w:color w:val="000000"/>
                </w:rPr>
                <w:t>,</w:t>
              </w:r>
              <w:r w:rsidR="00C65A88">
                <w:rPr>
                  <w:rStyle w:val="ae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비밀번호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찾기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5615" w:author="종현 박" w:date="2023-06-10T13:22:00Z">
              <w:r w:rsidR="003A2C1A">
                <w:rPr>
                  <w:rStyle w:val="ae"/>
                  <w:rFonts w:hint="eastAsia"/>
                  <w:color w:val="000000"/>
                </w:rPr>
                <w:t>으</w:t>
              </w:r>
              <w:r w:rsidR="003A2C1A">
                <w:rPr>
                  <w:rStyle w:val="ae"/>
                  <w:rFonts w:hint="eastAsia"/>
                  <w:color w:val="000000"/>
                </w:rPr>
                <w:t>로</w:t>
              </w:r>
              <w:r w:rsidR="003A2C1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3A2C1A">
                <w:rPr>
                  <w:rStyle w:val="ae"/>
                  <w:rFonts w:hint="eastAsia"/>
                  <w:color w:val="000000"/>
                </w:rPr>
                <w:t>이동한다</w:t>
              </w:r>
            </w:ins>
            <w:ins w:id="5616" w:author="종현 박" w:date="2023-06-09T22:06:00Z">
              <w:r>
                <w:rPr>
                  <w:rStyle w:val="ae"/>
                  <w:color w:val="000000"/>
                  <w:rPrChange w:id="5617" w:author="종현 박" w:date="2023-06-09T22:0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269117C4" w14:textId="29D2EDB3" w:rsidR="00044DE0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618" w:author="종현 박" w:date="2023-06-09T22:06:00Z"/>
                <w:rStyle w:val="ae"/>
                <w:color w:val="000000"/>
                <w:rPrChange w:id="5619" w:author="종현 박" w:date="2023-06-09T22:08:00Z">
                  <w:rPr>
                    <w:ins w:id="5620" w:author="종현 박" w:date="2023-06-09T22:06:00Z"/>
                    <w:rStyle w:val="ae"/>
                  </w:rPr>
                </w:rPrChange>
              </w:rPr>
            </w:pPr>
            <w:ins w:id="5621" w:author="종현 박" w:date="2023-06-09T22:06:00Z">
              <w:r>
                <w:rPr>
                  <w:rStyle w:val="ae"/>
                  <w:rFonts w:hint="eastAsia"/>
                  <w:color w:val="000000"/>
                  <w:rPrChange w:id="5622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회원가입</w:t>
              </w:r>
              <w:r>
                <w:rPr>
                  <w:rStyle w:val="ae"/>
                  <w:color w:val="000000"/>
                  <w:rPrChange w:id="5623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24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>
                <w:rPr>
                  <w:rStyle w:val="ae"/>
                  <w:color w:val="000000"/>
                  <w:rPrChange w:id="5625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26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이동하는</w:t>
              </w:r>
              <w:r>
                <w:rPr>
                  <w:rStyle w:val="ae"/>
                  <w:color w:val="000000"/>
                  <w:rPrChange w:id="5627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28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회원가입</w:t>
              </w:r>
              <w:r>
                <w:rPr>
                  <w:rStyle w:val="ae"/>
                  <w:color w:val="000000"/>
                  <w:rPrChange w:id="5629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30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5631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632" w:author="종현 박" w:date="2023-06-09T23:08:00Z">
              <w:r w:rsidR="00C65A88">
                <w:rPr>
                  <w:rStyle w:val="ae"/>
                  <w:rFonts w:hint="eastAsia"/>
                  <w:color w:val="000000"/>
                </w:rPr>
                <w:t>누를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시</w:t>
              </w:r>
              <w:r w:rsidR="00C65A88">
                <w:rPr>
                  <w:rStyle w:val="ae"/>
                  <w:rFonts w:hint="eastAsia"/>
                  <w:color w:val="000000"/>
                </w:rPr>
                <w:t>,</w:t>
              </w:r>
              <w:r w:rsidR="00C65A88">
                <w:rPr>
                  <w:rStyle w:val="ae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회원가입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633" w:author="종현 박" w:date="2023-06-10T13:22:00Z">
              <w:r w:rsidR="003A2C1A">
                <w:rPr>
                  <w:rStyle w:val="ae"/>
                  <w:rFonts w:hint="eastAsia"/>
                  <w:color w:val="000000"/>
                </w:rPr>
                <w:t>화면으로</w:t>
              </w:r>
            </w:ins>
            <w:ins w:id="5634" w:author="종현 박" w:date="2023-06-09T23:08:00Z"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635" w:author="종현 박" w:date="2023-06-10T13:22:00Z">
              <w:r w:rsidR="003A2C1A"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5636" w:author="종현 박" w:date="2023-06-09T23:08:00Z">
              <w:r w:rsidR="00C65A88">
                <w:rPr>
                  <w:rStyle w:val="ae"/>
                  <w:rFonts w:hint="eastAsia"/>
                  <w:color w:val="000000"/>
                </w:rPr>
                <w:t>한</w:t>
              </w:r>
            </w:ins>
            <w:ins w:id="5637" w:author="종현 박" w:date="2023-06-09T23:09:00Z">
              <w:r w:rsidR="00C65A88">
                <w:rPr>
                  <w:rStyle w:val="ae"/>
                  <w:rFonts w:hint="eastAsia"/>
                  <w:color w:val="000000"/>
                </w:rPr>
                <w:t>다</w:t>
              </w:r>
              <w:r w:rsidR="00C65A88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274978FF" w14:textId="316BA2D3" w:rsidR="00044DE0" w:rsidRDefault="003A2C1A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638" w:author="종현 박" w:date="2023-06-09T22:06:00Z"/>
                <w:rStyle w:val="ae"/>
                <w:color w:val="000000"/>
                <w:rPrChange w:id="5639" w:author="종현 박" w:date="2023-06-09T22:08:00Z">
                  <w:rPr>
                    <w:ins w:id="5640" w:author="종현 박" w:date="2023-06-09T22:06:00Z"/>
                    <w:rStyle w:val="ae"/>
                  </w:rPr>
                </w:rPrChange>
              </w:rPr>
            </w:pPr>
            <w:ins w:id="5641" w:author="종현 박" w:date="2023-06-10T13:22:00Z">
              <w:r>
                <w:rPr>
                  <w:rStyle w:val="ae"/>
                  <w:rFonts w:hint="eastAsia"/>
                  <w:color w:val="000000"/>
                </w:rPr>
                <w:t>시</w:t>
              </w:r>
            </w:ins>
            <w:ins w:id="5642" w:author="종현 박" w:date="2023-06-10T13:23:00Z">
              <w:r>
                <w:rPr>
                  <w:rStyle w:val="ae"/>
                  <w:rFonts w:hint="eastAsia"/>
                  <w:color w:val="000000"/>
                </w:rPr>
                <w:t>작</w:t>
              </w:r>
            </w:ins>
            <w:ins w:id="5643" w:author="종현 박" w:date="2023-06-09T22:06:00Z">
              <w:r w:rsidR="00044DE0">
                <w:rPr>
                  <w:rStyle w:val="ae"/>
                  <w:rFonts w:hint="eastAsia"/>
                  <w:color w:val="000000"/>
                  <w:rPrChange w:id="5644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화면</w:t>
              </w:r>
              <w:r w:rsidR="00044DE0">
                <w:rPr>
                  <w:rStyle w:val="ae"/>
                  <w:color w:val="000000"/>
                  <w:rPrChange w:id="5645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 w:rsidR="00044DE0">
                <w:rPr>
                  <w:rStyle w:val="ae"/>
                  <w:rFonts w:hint="eastAsia"/>
                  <w:color w:val="000000"/>
                  <w:rPrChange w:id="5646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 w:rsidR="00044DE0">
                <w:rPr>
                  <w:rStyle w:val="ae"/>
                  <w:color w:val="000000"/>
                  <w:rPrChange w:id="5647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648" w:author="종현 박" w:date="2023-06-10T13:23:00Z"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시작화면으로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5649" w:author="종현 박" w:date="2023-06-09T22:06:00Z">
              <w:r w:rsidR="00044DE0">
                <w:rPr>
                  <w:rStyle w:val="ae"/>
                  <w:rFonts w:hint="eastAsia"/>
                  <w:color w:val="000000"/>
                  <w:rPrChange w:id="5650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한다</w:t>
              </w:r>
              <w:r w:rsidR="00044DE0">
                <w:rPr>
                  <w:rStyle w:val="ae"/>
                  <w:color w:val="000000"/>
                  <w:rPrChange w:id="5651" w:author="종현 박" w:date="2023-06-09T22:08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48B38A5B" w14:textId="2DC26228" w:rsidR="00044DE0" w:rsidRPr="007E70C2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652" w:author="종현 박" w:date="2023-06-09T22:06:00Z"/>
                <w:rStyle w:val="ae"/>
              </w:rPr>
            </w:pPr>
            <w:ins w:id="5653" w:author="종현 박" w:date="2023-06-09T22:06:00Z">
              <w:r>
                <w:rPr>
                  <w:rStyle w:val="ae"/>
                  <w:rFonts w:hint="eastAsia"/>
                  <w:color w:val="000000"/>
                  <w:rPrChange w:id="5654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</w:ins>
            <w:ins w:id="5655" w:author="종현 박" w:date="2023-06-09T22:08:00Z">
              <w:r w:rsidR="009C4F7E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656" w:author="종현 박" w:date="2023-06-09T22:06:00Z">
              <w:r>
                <w:rPr>
                  <w:rStyle w:val="ae"/>
                  <w:rFonts w:hint="eastAsia"/>
                  <w:color w:val="000000"/>
                  <w:rPrChange w:id="5657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5658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659" w:author="종현 박" w:date="2023-06-09T22:08:00Z">
              <w:r w:rsidR="009C4F7E">
                <w:rPr>
                  <w:rStyle w:val="ae"/>
                  <w:rFonts w:hint="eastAsia"/>
                  <w:color w:val="000000"/>
                </w:rPr>
                <w:t>누를</w:t>
              </w:r>
              <w:r w:rsidR="009C4F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9C4F7E">
                <w:rPr>
                  <w:rStyle w:val="ae"/>
                  <w:rFonts w:hint="eastAsia"/>
                  <w:color w:val="000000"/>
                </w:rPr>
                <w:t>시</w:t>
              </w:r>
              <w:r w:rsidR="009C4F7E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5660" w:author="종현 박" w:date="2023-06-09T22:06:00Z">
              <w:r>
                <w:rPr>
                  <w:rStyle w:val="ae"/>
                  <w:color w:val="000000"/>
                  <w:rPrChange w:id="5661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662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</w:ins>
            <w:ins w:id="5663" w:author="종현 박" w:date="2023-06-09T22:08:00Z">
              <w:r w:rsidR="009C4F7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9C4F7E">
                <w:rPr>
                  <w:rStyle w:val="ae"/>
                  <w:rFonts w:hint="eastAsia"/>
                  <w:color w:val="000000"/>
                </w:rPr>
                <w:t>성공</w:t>
              </w:r>
            </w:ins>
            <w:ins w:id="5664" w:author="종현 박" w:date="2023-06-09T22:06:00Z">
              <w:r>
                <w:rPr>
                  <w:rStyle w:val="ae"/>
                  <w:rFonts w:hint="eastAsia"/>
                  <w:color w:val="000000"/>
                  <w:rPrChange w:id="5665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하면</w:t>
              </w:r>
              <w:r>
                <w:rPr>
                  <w:rStyle w:val="ae"/>
                  <w:color w:val="000000"/>
                  <w:rPrChange w:id="5666" w:author="종현 박" w:date="2023-06-09T22:0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667" w:author="종현 박" w:date="2023-06-10T13:25:00Z">
              <w:r w:rsidR="000C69D0">
                <w:rPr>
                  <w:rStyle w:val="ae"/>
                  <w:rFonts w:hint="eastAsia"/>
                  <w:color w:val="000000"/>
                </w:rPr>
                <w:t>마이페이지</w:t>
              </w:r>
            </w:ins>
            <w:ins w:id="5668" w:author="종현 박" w:date="2023-06-10T13:23:00Z">
              <w:r w:rsidR="003A2C1A">
                <w:rPr>
                  <w:rStyle w:val="ae"/>
                  <w:rFonts w:hint="eastAsia"/>
                  <w:color w:val="000000"/>
                </w:rPr>
                <w:t>로</w:t>
              </w:r>
              <w:r w:rsidR="003A2C1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3A2C1A"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5669" w:author="종현 박" w:date="2023-06-09T22:06:00Z">
              <w:r>
                <w:rPr>
                  <w:rStyle w:val="ae"/>
                  <w:rFonts w:hint="eastAsia"/>
                  <w:color w:val="000000"/>
                  <w:rPrChange w:id="5670" w:author="종현 박" w:date="2023-06-09T22:08:00Z">
                    <w:rPr>
                      <w:rStyle w:val="ae"/>
                      <w:rFonts w:hint="eastAsia"/>
                    </w:rPr>
                  </w:rPrChange>
                </w:rPr>
                <w:t>한다</w:t>
              </w:r>
            </w:ins>
            <w:ins w:id="5671" w:author="종현 박" w:date="2023-06-09T23:04:00Z">
              <w:r w:rsidR="00C65A88">
                <w:rPr>
                  <w:rStyle w:val="ae"/>
                  <w:color w:val="000000"/>
                </w:rPr>
                <w:t xml:space="preserve">. </w:t>
              </w:r>
              <w:r w:rsidR="00C65A88">
                <w:rPr>
                  <w:rStyle w:val="ae"/>
                  <w:rFonts w:hint="eastAsia"/>
                  <w:color w:val="000000"/>
                </w:rPr>
                <w:t>실패하면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672" w:author="종현 박" w:date="2023-06-09T23:05:00Z">
              <w:r w:rsidR="00C65A88">
                <w:rPr>
                  <w:rStyle w:val="ae"/>
                  <w:rFonts w:hint="eastAsia"/>
                  <w:color w:val="000000"/>
                </w:rPr>
                <w:t>로그인에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color w:val="000000"/>
                </w:rPr>
                <w:t>‘</w:t>
              </w:r>
              <w:r w:rsidR="00C65A88">
                <w:rPr>
                  <w:rStyle w:val="ae"/>
                  <w:rFonts w:hint="eastAsia"/>
                  <w:color w:val="000000"/>
                </w:rPr>
                <w:t>이메일과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비밀번호를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다시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확인해주세요</w:t>
              </w:r>
              <w:r w:rsidR="00C65A88">
                <w:rPr>
                  <w:rStyle w:val="ae"/>
                  <w:color w:val="000000"/>
                </w:rPr>
                <w:t>’</w:t>
              </w:r>
              <w:r w:rsidR="00C65A88">
                <w:rPr>
                  <w:rStyle w:val="ae"/>
                  <w:rFonts w:hint="eastAsia"/>
                  <w:color w:val="000000"/>
                </w:rPr>
                <w:t>라는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메시지를</w:t>
              </w:r>
              <w:r w:rsidR="00C65A8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C65A88">
                <w:rPr>
                  <w:rStyle w:val="ae"/>
                  <w:rFonts w:hint="eastAsia"/>
                  <w:color w:val="000000"/>
                </w:rPr>
                <w:t>출력한다</w:t>
              </w:r>
              <w:r w:rsidR="00C65A88">
                <w:rPr>
                  <w:rStyle w:val="ae"/>
                  <w:color w:val="000000"/>
                </w:rPr>
                <w:t>.</w:t>
              </w:r>
            </w:ins>
          </w:p>
        </w:tc>
      </w:tr>
    </w:tbl>
    <w:p w14:paraId="5EC68F02" w14:textId="77777777" w:rsidR="00044DE0" w:rsidRPr="00044DE0" w:rsidRDefault="00044DE0" w:rsidP="00332D42">
      <w:pPr>
        <w:rPr>
          <w:ins w:id="5673" w:author="종현 박" w:date="2023-06-09T22:06:00Z"/>
        </w:rPr>
      </w:pPr>
    </w:p>
    <w:p w14:paraId="4BE16113" w14:textId="77777777" w:rsidR="00044DE0" w:rsidRDefault="00044DE0" w:rsidP="00332D42">
      <w:pPr>
        <w:rPr>
          <w:ins w:id="5674" w:author="종현 박" w:date="2023-06-09T22:06:00Z"/>
        </w:rPr>
      </w:pPr>
    </w:p>
    <w:p w14:paraId="6BDDB54A" w14:textId="77777777" w:rsidR="00044DE0" w:rsidRDefault="00044DE0" w:rsidP="00332D42">
      <w:pPr>
        <w:rPr>
          <w:ins w:id="5675" w:author="종현 박" w:date="2023-06-09T22:06:00Z"/>
        </w:rPr>
      </w:pPr>
    </w:p>
    <w:p w14:paraId="37177C78" w14:textId="77777777" w:rsidR="00044DE0" w:rsidRDefault="00044DE0" w:rsidP="00332D42">
      <w:pPr>
        <w:rPr>
          <w:ins w:id="5676" w:author="종현 박" w:date="2023-06-09T22:02:00Z"/>
          <w:rFonts w:hint="eastAsia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044DE0" w:rsidRPr="00D54A11" w14:paraId="414822A4" w14:textId="77777777" w:rsidTr="00F11242">
        <w:trPr>
          <w:trHeight w:val="354"/>
          <w:ins w:id="5677" w:author="종현 박" w:date="2023-06-09T22:02:00Z"/>
        </w:trPr>
        <w:tc>
          <w:tcPr>
            <w:tcW w:w="1525" w:type="dxa"/>
            <w:shd w:val="clear" w:color="auto" w:fill="CCCCCC"/>
            <w:vAlign w:val="center"/>
          </w:tcPr>
          <w:p w14:paraId="0FB98464" w14:textId="77777777" w:rsidR="00044DE0" w:rsidRPr="00D54A11" w:rsidRDefault="00044DE0" w:rsidP="00F11242">
            <w:pPr>
              <w:pStyle w:val="af"/>
              <w:rPr>
                <w:ins w:id="5678" w:author="종현 박" w:date="2023-06-09T22:02:00Z"/>
              </w:rPr>
            </w:pPr>
            <w:ins w:id="5679" w:author="종현 박" w:date="2023-06-09T22:02:00Z">
              <w:r>
                <w:rPr>
                  <w:rFonts w:hint="eastAsia"/>
                </w:rPr>
                <w:lastRenderedPageBreak/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5B189976" w14:textId="77777777" w:rsidR="00044DE0" w:rsidRPr="007E70C2" w:rsidRDefault="00044DE0" w:rsidP="00F11242">
            <w:pPr>
              <w:rPr>
                <w:ins w:id="5680" w:author="종현 박" w:date="2023-06-09T22:02:00Z"/>
                <w:rStyle w:val="ae"/>
              </w:rPr>
            </w:pPr>
            <w:ins w:id="5681" w:author="종현 박" w:date="2023-06-09T22:02:00Z">
              <w:r>
                <w:rPr>
                  <w:rStyle w:val="notion-enable-hover"/>
                  <w:rFonts w:hint="eastAsia"/>
                  <w:b/>
                  <w:bCs/>
                </w:rPr>
                <w:t>S</w:t>
              </w:r>
              <w:r>
                <w:rPr>
                  <w:rStyle w:val="notion-enable-hover"/>
                  <w:b/>
                  <w:bCs/>
                </w:rPr>
                <w:t>C003</w:t>
              </w:r>
            </w:ins>
          </w:p>
        </w:tc>
        <w:tc>
          <w:tcPr>
            <w:tcW w:w="1420" w:type="dxa"/>
            <w:shd w:val="clear" w:color="auto" w:fill="BFBFBF"/>
          </w:tcPr>
          <w:p w14:paraId="59C4395A" w14:textId="77777777" w:rsidR="00044DE0" w:rsidRPr="005A219F" w:rsidRDefault="00044DE0" w:rsidP="00F11242">
            <w:pPr>
              <w:pStyle w:val="af"/>
              <w:rPr>
                <w:ins w:id="5682" w:author="종현 박" w:date="2023-06-09T22:02:00Z"/>
              </w:rPr>
            </w:pPr>
            <w:ins w:id="5683" w:author="종현 박" w:date="2023-06-09T22:02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57D92AB4" w14:textId="77777777" w:rsidR="00044DE0" w:rsidRDefault="00044DE0" w:rsidP="00F11242">
            <w:pPr>
              <w:rPr>
                <w:ins w:id="5684" w:author="종현 박" w:date="2023-06-09T22:02:00Z"/>
                <w:rStyle w:val="ae"/>
                <w:color w:val="000000"/>
                <w:rPrChange w:id="5685" w:author="종현 박" w:date="2023-06-09T22:03:00Z">
                  <w:rPr>
                    <w:ins w:id="5686" w:author="종현 박" w:date="2023-06-09T22:02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5687" w:author="종현 박" w:date="2023-06-09T22:02:00Z">
              <w:r>
                <w:rPr>
                  <w:rStyle w:val="ae"/>
                  <w:rFonts w:hint="eastAsia"/>
                  <w:color w:val="000000"/>
                  <w:rPrChange w:id="5688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회원가입</w:t>
              </w:r>
            </w:ins>
          </w:p>
        </w:tc>
      </w:tr>
      <w:tr w:rsidR="00044DE0" w:rsidRPr="00D54A11" w14:paraId="7F28D20B" w14:textId="77777777" w:rsidTr="00F11242">
        <w:trPr>
          <w:trHeight w:val="6505"/>
          <w:ins w:id="5689" w:author="종현 박" w:date="2023-06-09T22:02:00Z"/>
        </w:trPr>
        <w:tc>
          <w:tcPr>
            <w:tcW w:w="1525" w:type="dxa"/>
            <w:shd w:val="clear" w:color="auto" w:fill="CCCCCC"/>
            <w:vAlign w:val="center"/>
          </w:tcPr>
          <w:p w14:paraId="0765D2F6" w14:textId="77777777" w:rsidR="00044DE0" w:rsidRPr="00D54A11" w:rsidRDefault="00044DE0" w:rsidP="00F11242">
            <w:pPr>
              <w:pStyle w:val="af"/>
              <w:rPr>
                <w:ins w:id="5690" w:author="종현 박" w:date="2023-06-09T22:02:00Z"/>
              </w:rPr>
            </w:pPr>
            <w:ins w:id="5691" w:author="종현 박" w:date="2023-06-09T22:02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685AD1A0" w14:textId="582A5568" w:rsidR="00044DE0" w:rsidRPr="007E70C2" w:rsidRDefault="003A2C1A" w:rsidP="00F11242">
            <w:pPr>
              <w:jc w:val="center"/>
              <w:rPr>
                <w:ins w:id="5692" w:author="종현 박" w:date="2023-06-09T22:02:00Z"/>
                <w:rStyle w:val="ae"/>
              </w:rPr>
            </w:pPr>
            <w:ins w:id="5693" w:author="종현 박" w:date="2023-06-09T22:02:00Z">
              <w:r>
                <w:rPr>
                  <w:rStyle w:val="ae"/>
                  <w:noProof/>
                </w:rPr>
                <w:pict w14:anchorId="08AAC961">
                  <v:shape id="그림 12" o:spid="_x0000_i1039" type="#_x0000_t75" style="width:153.5pt;height:342.35pt;visibility:visible;mso-wrap-style:square">
                    <v:imagedata r:id="rId32" o:title=""/>
                  </v:shape>
                </w:pict>
              </w:r>
            </w:ins>
          </w:p>
        </w:tc>
      </w:tr>
      <w:tr w:rsidR="00044DE0" w:rsidRPr="00D54A11" w14:paraId="5116C2F3" w14:textId="77777777" w:rsidTr="00F11242">
        <w:trPr>
          <w:trHeight w:val="368"/>
          <w:ins w:id="5694" w:author="종현 박" w:date="2023-06-09T22:02:00Z"/>
        </w:trPr>
        <w:tc>
          <w:tcPr>
            <w:tcW w:w="1525" w:type="dxa"/>
            <w:shd w:val="clear" w:color="auto" w:fill="CCCCCC"/>
            <w:vAlign w:val="center"/>
          </w:tcPr>
          <w:p w14:paraId="5C0EF7EA" w14:textId="77777777" w:rsidR="00044DE0" w:rsidRPr="00D54A11" w:rsidRDefault="00044DE0" w:rsidP="00F11242">
            <w:pPr>
              <w:pStyle w:val="af"/>
              <w:rPr>
                <w:ins w:id="5695" w:author="종현 박" w:date="2023-06-09T22:02:00Z"/>
              </w:rPr>
            </w:pPr>
            <w:ins w:id="5696" w:author="종현 박" w:date="2023-06-09T22:02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4549B907" w14:textId="3E267977" w:rsidR="00044DE0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697" w:author="종현 박" w:date="2023-06-09T22:02:00Z"/>
                <w:rStyle w:val="ae"/>
                <w:color w:val="000000"/>
                <w:rPrChange w:id="5698" w:author="종현 박" w:date="2023-06-09T22:03:00Z">
                  <w:rPr>
                    <w:ins w:id="5699" w:author="종현 박" w:date="2023-06-09T22:02:00Z"/>
                    <w:rStyle w:val="ae"/>
                    <w:rFonts w:ascii="돋움" w:eastAsia="돋움" w:hAnsi="돋움" w:cs="바탕"/>
                    <w:b/>
                    <w:szCs w:val="20"/>
                  </w:rPr>
                </w:rPrChange>
              </w:rPr>
            </w:pPr>
            <w:ins w:id="5700" w:author="종현 박" w:date="2023-06-09T22:02:00Z">
              <w:r>
                <w:rPr>
                  <w:rStyle w:val="ae"/>
                  <w:rFonts w:hint="eastAsia"/>
                  <w:color w:val="000000"/>
                  <w:rPrChange w:id="5701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이메일</w:t>
              </w:r>
              <w:r>
                <w:rPr>
                  <w:rStyle w:val="ae"/>
                  <w:color w:val="000000"/>
                  <w:rPrChange w:id="5702" w:author="종현 박" w:date="2023-06-09T22:03:00Z">
                    <w:rPr>
                      <w:rStyle w:val="ae"/>
                    </w:rPr>
                  </w:rPrChange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  <w:rPrChange w:id="5703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5704" w:author="종현 박" w:date="2023-06-09T22:03:00Z">
                    <w:rPr>
                      <w:rStyle w:val="ae"/>
                    </w:rPr>
                  </w:rPrChange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  <w:rPrChange w:id="5705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닉네임을</w:t>
              </w:r>
              <w:r>
                <w:rPr>
                  <w:rStyle w:val="ae"/>
                  <w:color w:val="000000"/>
                  <w:rPrChange w:id="5706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07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color w:val="000000"/>
                  <w:rPrChange w:id="5708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09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받을</w:t>
              </w:r>
              <w:r>
                <w:rPr>
                  <w:rStyle w:val="ae"/>
                  <w:color w:val="000000"/>
                  <w:rPrChange w:id="5710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11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수</w:t>
              </w:r>
              <w:r>
                <w:rPr>
                  <w:rStyle w:val="ae"/>
                  <w:color w:val="000000"/>
                  <w:rPrChange w:id="5712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13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있는</w:t>
              </w:r>
              <w:r>
                <w:rPr>
                  <w:rStyle w:val="ae"/>
                  <w:color w:val="000000"/>
                  <w:rPrChange w:id="5714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15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5716" w:author="종현 박" w:date="2023-06-09T22:04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칸이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출력된다</w:t>
              </w:r>
            </w:ins>
            <w:ins w:id="5717" w:author="종현 박" w:date="2023-06-09T22:02:00Z">
              <w:r>
                <w:rPr>
                  <w:rStyle w:val="ae"/>
                  <w:color w:val="000000"/>
                  <w:rPrChange w:id="5718" w:author="종현 박" w:date="2023-06-09T22:03:00Z">
                    <w:rPr>
                      <w:rStyle w:val="ae"/>
                    </w:rPr>
                  </w:rPrChange>
                </w:rPr>
                <w:t xml:space="preserve">. </w:t>
              </w:r>
            </w:ins>
          </w:p>
          <w:p w14:paraId="384C2666" w14:textId="77777777" w:rsidR="00044DE0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719" w:author="종현 박" w:date="2023-06-09T22:02:00Z"/>
                <w:rStyle w:val="ae"/>
                <w:color w:val="000000"/>
                <w:rPrChange w:id="5720" w:author="종현 박" w:date="2023-06-09T22:03:00Z">
                  <w:rPr>
                    <w:ins w:id="5721" w:author="종현 박" w:date="2023-06-09T22:02:00Z"/>
                    <w:rStyle w:val="ae"/>
                  </w:rPr>
                </w:rPrChange>
              </w:rPr>
            </w:pPr>
            <w:ins w:id="5722" w:author="종현 박" w:date="2023-06-09T22:02:00Z">
              <w:r>
                <w:rPr>
                  <w:rStyle w:val="ae"/>
                  <w:rFonts w:hint="eastAsia"/>
                  <w:color w:val="000000"/>
                  <w:rPrChange w:id="5723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약관동의</w:t>
              </w:r>
              <w:r>
                <w:rPr>
                  <w:rStyle w:val="ae"/>
                  <w:color w:val="000000"/>
                  <w:rPrChange w:id="5724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25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박스를</w:t>
              </w:r>
              <w:r>
                <w:rPr>
                  <w:rStyle w:val="ae"/>
                  <w:color w:val="000000"/>
                  <w:rPrChange w:id="5726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27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클릭하면</w:t>
              </w:r>
              <w:r>
                <w:rPr>
                  <w:rStyle w:val="ae"/>
                  <w:color w:val="000000"/>
                  <w:rPrChange w:id="5728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29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체크표시가</w:t>
              </w:r>
              <w:r>
                <w:rPr>
                  <w:rStyle w:val="ae"/>
                  <w:color w:val="000000"/>
                  <w:rPrChange w:id="5730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31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형성된다</w:t>
              </w:r>
              <w:r>
                <w:rPr>
                  <w:rStyle w:val="ae"/>
                  <w:color w:val="000000"/>
                  <w:rPrChange w:id="5732" w:author="종현 박" w:date="2023-06-09T22:03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5C69DD43" w14:textId="639ACA0D" w:rsidR="00044DE0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733" w:author="종현 박" w:date="2023-06-09T22:02:00Z"/>
                <w:rStyle w:val="ae"/>
                <w:color w:val="000000"/>
                <w:rPrChange w:id="5734" w:author="종현 박" w:date="2023-06-09T22:03:00Z">
                  <w:rPr>
                    <w:ins w:id="5735" w:author="종현 박" w:date="2023-06-09T22:02:00Z"/>
                    <w:rStyle w:val="ae"/>
                  </w:rPr>
                </w:rPrChange>
              </w:rPr>
            </w:pPr>
            <w:ins w:id="5736" w:author="종현 박" w:date="2023-06-09T22:02:00Z">
              <w:r>
                <w:rPr>
                  <w:rStyle w:val="ae"/>
                  <w:rFonts w:hint="eastAsia"/>
                  <w:color w:val="000000"/>
                  <w:rPrChange w:id="5737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성별</w:t>
              </w:r>
            </w:ins>
            <w:ins w:id="5738" w:author="종현 박" w:date="2023-06-09T22:03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칸</w:t>
              </w:r>
            </w:ins>
            <w:ins w:id="5739" w:author="종현 박" w:date="2023-06-09T22:02:00Z">
              <w:r>
                <w:rPr>
                  <w:rStyle w:val="ae"/>
                  <w:rFonts w:hint="eastAsia"/>
                  <w:color w:val="000000"/>
                  <w:rPrChange w:id="5740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을</w:t>
              </w:r>
              <w:r>
                <w:rPr>
                  <w:rStyle w:val="ae"/>
                  <w:color w:val="000000"/>
                  <w:rPrChange w:id="5741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42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제외한</w:t>
              </w:r>
              <w:r>
                <w:rPr>
                  <w:rStyle w:val="ae"/>
                  <w:color w:val="000000"/>
                  <w:rPrChange w:id="5743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44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나머지</w:t>
              </w:r>
              <w:r>
                <w:rPr>
                  <w:rStyle w:val="ae"/>
                  <w:color w:val="000000"/>
                  <w:rPrChange w:id="5745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46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모든</w:t>
              </w:r>
              <w:r>
                <w:rPr>
                  <w:rStyle w:val="ae"/>
                  <w:color w:val="000000"/>
                  <w:rPrChange w:id="5747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48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5749" w:author="종현 박" w:date="2023-06-09T22:03:00Z">
              <w:r>
                <w:rPr>
                  <w:rStyle w:val="ae"/>
                  <w:rFonts w:hint="eastAsia"/>
                  <w:color w:val="000000"/>
                </w:rPr>
                <w:t>란</w:t>
              </w:r>
            </w:ins>
            <w:ins w:id="5750" w:author="종현 박" w:date="2023-06-09T22:02:00Z">
              <w:r>
                <w:rPr>
                  <w:rStyle w:val="ae"/>
                  <w:rFonts w:hint="eastAsia"/>
                  <w:color w:val="000000"/>
                  <w:rPrChange w:id="5751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은</w:t>
              </w:r>
              <w:r>
                <w:rPr>
                  <w:rStyle w:val="ae"/>
                  <w:color w:val="000000"/>
                  <w:rPrChange w:id="5752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53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내용이</w:t>
              </w:r>
              <w:r>
                <w:rPr>
                  <w:rStyle w:val="ae"/>
                  <w:color w:val="000000"/>
                  <w:rPrChange w:id="5754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55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작성되어야</w:t>
              </w:r>
            </w:ins>
            <w:ins w:id="5756" w:author="종현 박" w:date="2023-06-10T13:26:00Z"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757" w:author="종현 박" w:date="2023-06-09T22:02:00Z">
              <w:r>
                <w:rPr>
                  <w:rStyle w:val="ae"/>
                  <w:rFonts w:hint="eastAsia"/>
                  <w:color w:val="000000"/>
                  <w:rPrChange w:id="5758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한다</w:t>
              </w:r>
              <w:r>
                <w:rPr>
                  <w:rStyle w:val="ae"/>
                  <w:color w:val="000000"/>
                  <w:rPrChange w:id="5759" w:author="종현 박" w:date="2023-06-09T22:03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645A34BF" w14:textId="6D829B5B" w:rsidR="00044DE0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760" w:author="종현 박" w:date="2023-06-09T22:02:00Z"/>
                <w:rStyle w:val="ae"/>
                <w:color w:val="000000"/>
                <w:rPrChange w:id="5761" w:author="종현 박" w:date="2023-06-09T22:03:00Z">
                  <w:rPr>
                    <w:ins w:id="5762" w:author="종현 박" w:date="2023-06-09T22:02:00Z"/>
                    <w:rStyle w:val="ae"/>
                  </w:rPr>
                </w:rPrChange>
              </w:rPr>
            </w:pPr>
            <w:ins w:id="5763" w:author="종현 박" w:date="2023-06-09T22:02:00Z">
              <w:r>
                <w:rPr>
                  <w:rStyle w:val="ae"/>
                  <w:rFonts w:hint="eastAsia"/>
                  <w:color w:val="000000"/>
                  <w:rPrChange w:id="5764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가입하기</w:t>
              </w:r>
              <w:r>
                <w:rPr>
                  <w:rStyle w:val="ae"/>
                  <w:color w:val="000000"/>
                  <w:rPrChange w:id="5765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66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color w:val="000000"/>
                  <w:rPrChange w:id="5767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768" w:author="종현 박" w:date="2023-06-10T13:26:00Z">
              <w:r w:rsidR="00011D5D">
                <w:rPr>
                  <w:rStyle w:val="ae"/>
                  <w:rFonts w:hint="eastAsia"/>
                  <w:color w:val="000000"/>
                </w:rPr>
                <w:t>누를</w:t>
              </w:r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011D5D">
                <w:rPr>
                  <w:rStyle w:val="ae"/>
                  <w:rFonts w:hint="eastAsia"/>
                  <w:color w:val="000000"/>
                </w:rPr>
                <w:t>시</w:t>
              </w:r>
              <w:r w:rsidR="00011D5D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5769" w:author="종현 박" w:date="2023-06-09T22:02:00Z">
              <w:r>
                <w:rPr>
                  <w:rStyle w:val="ae"/>
                  <w:color w:val="000000"/>
                  <w:rPrChange w:id="5770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771" w:author="종현 박" w:date="2023-06-10T13:27:00Z">
              <w:r w:rsidR="00011D5D">
                <w:rPr>
                  <w:rStyle w:val="ae"/>
                  <w:rFonts w:hint="eastAsia"/>
                  <w:color w:val="000000"/>
                </w:rPr>
                <w:t>회원가입</w:t>
              </w:r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011D5D">
                <w:rPr>
                  <w:rStyle w:val="ae"/>
                  <w:rFonts w:hint="eastAsia"/>
                  <w:color w:val="000000"/>
                </w:rPr>
                <w:t>완료</w:t>
              </w:r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011D5D">
                <w:rPr>
                  <w:rStyle w:val="ae"/>
                  <w:rFonts w:hint="eastAsia"/>
                  <w:color w:val="000000"/>
                </w:rPr>
                <w:t>창이</w:t>
              </w:r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011D5D">
                <w:rPr>
                  <w:rStyle w:val="ae"/>
                  <w:rFonts w:hint="eastAsia"/>
                  <w:color w:val="000000"/>
                </w:rPr>
                <w:t>출력되고</w:t>
              </w:r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011D5D">
                <w:rPr>
                  <w:rStyle w:val="ae"/>
                  <w:rFonts w:hint="eastAsia"/>
                  <w:color w:val="000000"/>
                </w:rPr>
                <w:t>로그인</w:t>
              </w:r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011D5D">
                <w:rPr>
                  <w:rStyle w:val="ae"/>
                  <w:rFonts w:hint="eastAsia"/>
                  <w:color w:val="000000"/>
                </w:rPr>
                <w:t>화면으로</w:t>
              </w:r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011D5D">
                <w:rPr>
                  <w:rStyle w:val="ae"/>
                  <w:rFonts w:hint="eastAsia"/>
                  <w:color w:val="000000"/>
                </w:rPr>
                <w:t>이동한</w:t>
              </w:r>
            </w:ins>
            <w:ins w:id="5772" w:author="종현 박" w:date="2023-06-10T13:28:00Z">
              <w:r w:rsidR="00011D5D">
                <w:rPr>
                  <w:rStyle w:val="ae"/>
                  <w:rFonts w:hint="eastAsia"/>
                  <w:color w:val="000000"/>
                </w:rPr>
                <w:t>다</w:t>
              </w:r>
            </w:ins>
            <w:ins w:id="5773" w:author="종현 박" w:date="2023-06-09T22:02:00Z">
              <w:r>
                <w:rPr>
                  <w:rStyle w:val="ae"/>
                  <w:color w:val="000000"/>
                  <w:rPrChange w:id="5774" w:author="종현 박" w:date="2023-06-09T22:03:00Z">
                    <w:rPr>
                      <w:rStyle w:val="ae"/>
                    </w:rPr>
                  </w:rPrChange>
                </w:rPr>
                <w:t>.</w:t>
              </w:r>
            </w:ins>
          </w:p>
          <w:p w14:paraId="73A66251" w14:textId="73067F3C" w:rsidR="00044DE0" w:rsidRPr="007E70C2" w:rsidRDefault="00044DE0" w:rsidP="00044DE0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775" w:author="종현 박" w:date="2023-06-09T22:02:00Z"/>
                <w:rStyle w:val="ae"/>
              </w:rPr>
            </w:pPr>
            <w:ins w:id="5776" w:author="종현 박" w:date="2023-06-09T22:02:00Z">
              <w:r>
                <w:rPr>
                  <w:rStyle w:val="ae"/>
                  <w:rFonts w:hint="eastAsia"/>
                  <w:color w:val="000000"/>
                  <w:rPrChange w:id="5777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5778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79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재확인</w:t>
              </w:r>
              <w:r>
                <w:rPr>
                  <w:rStyle w:val="ae"/>
                  <w:color w:val="000000"/>
                  <w:rPrChange w:id="5780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81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5782" w:author="종현 박" w:date="2023-06-10T13:28:00Z"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783" w:author="종현 박" w:date="2023-06-09T22:02:00Z">
              <w:r>
                <w:rPr>
                  <w:rStyle w:val="ae"/>
                  <w:rFonts w:hint="eastAsia"/>
                  <w:color w:val="000000"/>
                  <w:rPrChange w:id="5784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칸은</w:t>
              </w:r>
              <w:r>
                <w:rPr>
                  <w:rStyle w:val="ae"/>
                  <w:color w:val="000000"/>
                  <w:rPrChange w:id="5785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86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5787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88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5789" w:author="종현 박" w:date="2023-06-10T13:28:00Z"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790" w:author="종현 박" w:date="2023-06-09T22:02:00Z">
              <w:r>
                <w:rPr>
                  <w:rStyle w:val="ae"/>
                  <w:rFonts w:hint="eastAsia"/>
                  <w:color w:val="000000"/>
                  <w:rPrChange w:id="5791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칸의</w:t>
              </w:r>
              <w:r>
                <w:rPr>
                  <w:rStyle w:val="ae"/>
                  <w:color w:val="000000"/>
                  <w:rPrChange w:id="5792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93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내용과</w:t>
              </w:r>
              <w:r>
                <w:rPr>
                  <w:rStyle w:val="ae"/>
                  <w:color w:val="000000"/>
                  <w:rPrChange w:id="5794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95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동일하지</w:t>
              </w:r>
              <w:r>
                <w:rPr>
                  <w:rStyle w:val="ae"/>
                  <w:color w:val="000000"/>
                  <w:rPrChange w:id="5796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797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않</w:t>
              </w:r>
            </w:ins>
            <w:ins w:id="5798" w:author="종현 박" w:date="2023-06-10T13:32:00Z">
              <w:r w:rsidR="00B25E52">
                <w:rPr>
                  <w:rStyle w:val="ae"/>
                  <w:rFonts w:hint="eastAsia"/>
                  <w:color w:val="000000"/>
                </w:rPr>
                <w:t>은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경우에</w:t>
              </w:r>
            </w:ins>
            <w:ins w:id="5799" w:author="종현 박" w:date="2023-06-09T22:02:00Z">
              <w:r>
                <w:rPr>
                  <w:rStyle w:val="ae"/>
                  <w:color w:val="000000"/>
                  <w:rPrChange w:id="5800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801" w:author="종현 박" w:date="2023-06-10T13:31:00Z">
              <w:r w:rsidR="00B25E52">
                <w:rPr>
                  <w:rStyle w:val="ae"/>
                  <w:rFonts w:hint="eastAsia"/>
                  <w:color w:val="000000"/>
                </w:rPr>
                <w:t>가입하기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버튼을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누를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시</w:t>
              </w:r>
              <w:r w:rsidR="00B25E52">
                <w:rPr>
                  <w:rStyle w:val="ae"/>
                  <w:rFonts w:hint="eastAsia"/>
                  <w:color w:val="000000"/>
                </w:rPr>
                <w:t>,</w:t>
              </w:r>
              <w:r w:rsidR="00B25E52">
                <w:rPr>
                  <w:rStyle w:val="ae"/>
                  <w:color w:val="000000"/>
                </w:rPr>
                <w:t xml:space="preserve"> </w:t>
              </w:r>
              <w:r w:rsidR="00B25E52">
                <w:rPr>
                  <w:rStyle w:val="ae"/>
                  <w:color w:val="000000"/>
                </w:rPr>
                <w:t>‘</w:t>
              </w:r>
              <w:r w:rsidR="00B25E52">
                <w:rPr>
                  <w:rStyle w:val="ae"/>
                  <w:rFonts w:hint="eastAsia"/>
                  <w:color w:val="000000"/>
                </w:rPr>
                <w:t>입력하신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정보는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올바르지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않습니다</w:t>
              </w:r>
              <w:r w:rsidR="00B25E52">
                <w:rPr>
                  <w:rStyle w:val="ae"/>
                  <w:rFonts w:hint="eastAsia"/>
                  <w:color w:val="000000"/>
                </w:rPr>
                <w:t>.</w:t>
              </w:r>
              <w:r w:rsidR="00B25E52">
                <w:rPr>
                  <w:rStyle w:val="ae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다시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확인해주세요</w:t>
              </w:r>
              <w:r w:rsidR="00B25E52">
                <w:rPr>
                  <w:rStyle w:val="ae"/>
                  <w:color w:val="000000"/>
                </w:rPr>
                <w:t>’</w:t>
              </w:r>
              <w:r w:rsidR="00B25E52">
                <w:rPr>
                  <w:rStyle w:val="ae"/>
                  <w:rFonts w:hint="eastAsia"/>
                  <w:color w:val="000000"/>
                </w:rPr>
                <w:t>라는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메시지를</w:t>
              </w:r>
              <w:r w:rsidR="00B25E5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25E52">
                <w:rPr>
                  <w:rStyle w:val="ae"/>
                  <w:rFonts w:hint="eastAsia"/>
                  <w:color w:val="000000"/>
                </w:rPr>
                <w:t>출력하고</w:t>
              </w:r>
              <w:r w:rsidR="00B25E52">
                <w:rPr>
                  <w:rStyle w:val="ae"/>
                  <w:rFonts w:hint="eastAsia"/>
                  <w:color w:val="000000"/>
                </w:rPr>
                <w:t>,</w:t>
              </w:r>
              <w:r w:rsidR="00B25E52">
                <w:rPr>
                  <w:rStyle w:val="ae"/>
                  <w:color w:val="000000"/>
                </w:rPr>
                <w:t xml:space="preserve"> </w:t>
              </w:r>
            </w:ins>
            <w:ins w:id="5802" w:author="종현 박" w:date="2023-06-10T13:29:00Z">
              <w:r w:rsidR="00011D5D">
                <w:rPr>
                  <w:rStyle w:val="ae"/>
                  <w:rFonts w:hint="eastAsia"/>
                  <w:color w:val="000000"/>
                </w:rPr>
                <w:t>로그인</w:t>
              </w:r>
              <w:r w:rsidR="00011D5D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803" w:author="종현 박" w:date="2023-06-09T22:02:00Z">
              <w:r>
                <w:rPr>
                  <w:rStyle w:val="ae"/>
                  <w:rFonts w:hint="eastAsia"/>
                  <w:color w:val="000000"/>
                  <w:rPrChange w:id="5804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>
                <w:rPr>
                  <w:rStyle w:val="ae"/>
                  <w:color w:val="000000"/>
                  <w:rPrChange w:id="5805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5806" w:author="종현 박" w:date="2023-06-10T13:29:00Z">
              <w:r w:rsidR="00011D5D">
                <w:rPr>
                  <w:rStyle w:val="ae"/>
                  <w:rFonts w:hint="eastAsia"/>
                  <w:color w:val="000000"/>
                </w:rPr>
                <w:t>이동하지</w:t>
              </w:r>
            </w:ins>
            <w:ins w:id="5807" w:author="종현 박" w:date="2023-06-09T22:02:00Z">
              <w:r>
                <w:rPr>
                  <w:rStyle w:val="ae"/>
                  <w:color w:val="000000"/>
                  <w:rPrChange w:id="5808" w:author="종현 박" w:date="2023-06-09T22:03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09" w:author="종현 박" w:date="2023-06-09T22:03:00Z">
                    <w:rPr>
                      <w:rStyle w:val="ae"/>
                      <w:rFonts w:hint="eastAsia"/>
                    </w:rPr>
                  </w:rPrChange>
                </w:rPr>
                <w:t>않는다</w:t>
              </w:r>
              <w:r>
                <w:rPr>
                  <w:rStyle w:val="ae"/>
                  <w:color w:val="000000"/>
                  <w:rPrChange w:id="5810" w:author="종현 박" w:date="2023-06-09T22:03:00Z">
                    <w:rPr>
                      <w:rStyle w:val="ae"/>
                    </w:rPr>
                  </w:rPrChange>
                </w:rPr>
                <w:t>.</w:t>
              </w:r>
              <w:r>
                <w:rPr>
                  <w:rStyle w:val="ae"/>
                  <w:rFonts w:hint="eastAsia"/>
                </w:rPr>
                <w:t xml:space="preserve"> </w:t>
              </w:r>
            </w:ins>
          </w:p>
        </w:tc>
      </w:tr>
    </w:tbl>
    <w:p w14:paraId="7141B220" w14:textId="77777777" w:rsidR="00044DE0" w:rsidRPr="003C1E0F" w:rsidRDefault="00044DE0" w:rsidP="00044DE0">
      <w:pPr>
        <w:rPr>
          <w:ins w:id="5811" w:author="종현 박" w:date="2023-06-09T22:02:00Z"/>
        </w:rPr>
      </w:pPr>
    </w:p>
    <w:p w14:paraId="005B6B44" w14:textId="77777777" w:rsidR="00044DE0" w:rsidRPr="003C1E0F" w:rsidRDefault="00044DE0" w:rsidP="00044DE0">
      <w:pPr>
        <w:rPr>
          <w:ins w:id="5812" w:author="종현 박" w:date="2023-06-09T22:02:00Z"/>
        </w:rPr>
      </w:pPr>
    </w:p>
    <w:p w14:paraId="4E2ECA12" w14:textId="77777777" w:rsidR="00044DE0" w:rsidRDefault="00044DE0" w:rsidP="00044DE0">
      <w:pPr>
        <w:rPr>
          <w:ins w:id="5813" w:author="종현 박" w:date="2023-06-10T23:21:00Z"/>
        </w:rPr>
      </w:pPr>
    </w:p>
    <w:p w14:paraId="2B4E9DC6" w14:textId="77777777" w:rsidR="00641F7B" w:rsidRDefault="00641F7B" w:rsidP="00044DE0">
      <w:pPr>
        <w:rPr>
          <w:ins w:id="5814" w:author="종현 박" w:date="2023-06-09T22:02:00Z"/>
          <w:rFonts w:hint="eastAsia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5312CD" w:rsidRPr="00D54A11" w14:paraId="1D4B3778" w14:textId="77777777" w:rsidTr="00E53FFE">
        <w:trPr>
          <w:trHeight w:val="354"/>
          <w:ins w:id="5815" w:author="종현 박" w:date="2023-06-10T13:33:00Z"/>
        </w:trPr>
        <w:tc>
          <w:tcPr>
            <w:tcW w:w="1525" w:type="dxa"/>
            <w:shd w:val="clear" w:color="auto" w:fill="CCCCCC"/>
            <w:vAlign w:val="center"/>
          </w:tcPr>
          <w:p w14:paraId="22766922" w14:textId="77777777" w:rsidR="005312CD" w:rsidRPr="00D54A11" w:rsidRDefault="005312CD" w:rsidP="00E53FFE">
            <w:pPr>
              <w:pStyle w:val="af"/>
              <w:rPr>
                <w:ins w:id="5816" w:author="종현 박" w:date="2023-06-10T13:33:00Z"/>
              </w:rPr>
            </w:pPr>
            <w:ins w:id="5817" w:author="종현 박" w:date="2023-06-10T13:33:00Z">
              <w:r>
                <w:rPr>
                  <w:rFonts w:hint="eastAsia"/>
                </w:rPr>
                <w:lastRenderedPageBreak/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33ABF998" w14:textId="77777777" w:rsidR="005312CD" w:rsidRPr="007E70C2" w:rsidRDefault="005312CD" w:rsidP="00E53FFE">
            <w:pPr>
              <w:rPr>
                <w:ins w:id="5818" w:author="종현 박" w:date="2023-06-10T13:33:00Z"/>
                <w:rStyle w:val="ae"/>
              </w:rPr>
            </w:pPr>
            <w:ins w:id="5819" w:author="종현 박" w:date="2023-06-10T13:33:00Z">
              <w:r>
                <w:rPr>
                  <w:rStyle w:val="notion-enable-hover"/>
                  <w:b/>
                  <w:bCs/>
                </w:rPr>
                <w:t>SC004</w:t>
              </w:r>
            </w:ins>
          </w:p>
        </w:tc>
        <w:tc>
          <w:tcPr>
            <w:tcW w:w="1420" w:type="dxa"/>
            <w:shd w:val="clear" w:color="auto" w:fill="BFBFBF"/>
          </w:tcPr>
          <w:p w14:paraId="6793178E" w14:textId="77777777" w:rsidR="005312CD" w:rsidRPr="005A219F" w:rsidRDefault="005312CD" w:rsidP="00E53FFE">
            <w:pPr>
              <w:pStyle w:val="af"/>
              <w:rPr>
                <w:ins w:id="5820" w:author="종현 박" w:date="2023-06-10T13:33:00Z"/>
              </w:rPr>
            </w:pPr>
            <w:ins w:id="5821" w:author="종현 박" w:date="2023-06-10T13:33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10FB8C8A" w14:textId="77777777" w:rsidR="005312CD" w:rsidRDefault="005312CD" w:rsidP="00E53FFE">
            <w:pPr>
              <w:rPr>
                <w:ins w:id="5822" w:author="종현 박" w:date="2023-06-10T13:33:00Z"/>
                <w:rStyle w:val="ae"/>
                <w:color w:val="000000"/>
                <w:rPrChange w:id="5823" w:author="종현 박" w:date="2023-06-10T13:33:00Z">
                  <w:rPr>
                    <w:ins w:id="5824" w:author="종현 박" w:date="2023-06-10T13:33:00Z"/>
                    <w:rStyle w:val="ae"/>
                  </w:rPr>
                </w:rPrChange>
              </w:rPr>
            </w:pPr>
            <w:ins w:id="5825" w:author="종현 박" w:date="2023-06-10T13:33:00Z">
              <w:r>
                <w:rPr>
                  <w:rStyle w:val="ae"/>
                  <w:rFonts w:hint="eastAsia"/>
                  <w:color w:val="000000"/>
                  <w:rPrChange w:id="5826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마이페이지</w:t>
              </w:r>
            </w:ins>
          </w:p>
        </w:tc>
      </w:tr>
      <w:tr w:rsidR="005312CD" w:rsidRPr="00D54A11" w14:paraId="39E99F05" w14:textId="77777777" w:rsidTr="00E53FFE">
        <w:trPr>
          <w:trHeight w:val="6505"/>
          <w:ins w:id="5827" w:author="종현 박" w:date="2023-06-10T13:33:00Z"/>
        </w:trPr>
        <w:tc>
          <w:tcPr>
            <w:tcW w:w="1525" w:type="dxa"/>
            <w:shd w:val="clear" w:color="auto" w:fill="CCCCCC"/>
            <w:vAlign w:val="center"/>
          </w:tcPr>
          <w:p w14:paraId="699BA5F2" w14:textId="77777777" w:rsidR="005312CD" w:rsidRPr="00D54A11" w:rsidRDefault="005312CD" w:rsidP="00E53FFE">
            <w:pPr>
              <w:pStyle w:val="af"/>
              <w:rPr>
                <w:ins w:id="5828" w:author="종현 박" w:date="2023-06-10T13:33:00Z"/>
              </w:rPr>
            </w:pPr>
            <w:ins w:id="5829" w:author="종현 박" w:date="2023-06-10T13:33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133A2D54" w14:textId="55611647" w:rsidR="005312CD" w:rsidRPr="007E70C2" w:rsidRDefault="005312CD" w:rsidP="00E53FFE">
            <w:pPr>
              <w:jc w:val="center"/>
              <w:rPr>
                <w:ins w:id="5830" w:author="종현 박" w:date="2023-06-10T13:33:00Z"/>
                <w:rStyle w:val="ae"/>
              </w:rPr>
            </w:pPr>
            <w:ins w:id="5831" w:author="종현 박" w:date="2023-06-10T13:33:00Z">
              <w:r w:rsidRPr="005312CD">
                <w:rPr>
                  <w:rStyle w:val="ae"/>
                  <w:noProof/>
                </w:rPr>
                <w:pict w14:anchorId="1029A64D">
                  <v:shape id="그림 11" o:spid="_x0000_i1040" type="#_x0000_t75" style="width:126.35pt;height:285.95pt;visibility:visible;mso-wrap-style:square">
                    <v:imagedata r:id="rId33" o:title=""/>
                  </v:shape>
                </w:pict>
              </w:r>
            </w:ins>
          </w:p>
        </w:tc>
      </w:tr>
      <w:tr w:rsidR="005312CD" w:rsidRPr="00D54A11" w14:paraId="0EE26581" w14:textId="77777777" w:rsidTr="00E53FFE">
        <w:trPr>
          <w:trHeight w:val="368"/>
          <w:ins w:id="5832" w:author="종현 박" w:date="2023-06-10T13:33:00Z"/>
        </w:trPr>
        <w:tc>
          <w:tcPr>
            <w:tcW w:w="1525" w:type="dxa"/>
            <w:shd w:val="clear" w:color="auto" w:fill="CCCCCC"/>
            <w:vAlign w:val="center"/>
          </w:tcPr>
          <w:p w14:paraId="528662CC" w14:textId="77777777" w:rsidR="005312CD" w:rsidRPr="00D54A11" w:rsidRDefault="005312CD" w:rsidP="00E53FFE">
            <w:pPr>
              <w:pStyle w:val="af"/>
              <w:rPr>
                <w:ins w:id="5833" w:author="종현 박" w:date="2023-06-10T13:33:00Z"/>
              </w:rPr>
            </w:pPr>
            <w:ins w:id="5834" w:author="종현 박" w:date="2023-06-10T13:33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0889201A" w14:textId="6FEF2D11" w:rsidR="005312CD" w:rsidRDefault="005312CD" w:rsidP="005312CD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835" w:author="종현 박" w:date="2023-06-10T13:33:00Z"/>
                <w:rStyle w:val="ae"/>
                <w:color w:val="000000"/>
                <w:rPrChange w:id="5836" w:author="종현 박" w:date="2023-06-10T13:33:00Z">
                  <w:rPr>
                    <w:ins w:id="5837" w:author="종현 박" w:date="2023-06-10T13:33:00Z"/>
                    <w:rStyle w:val="ae"/>
                  </w:rPr>
                </w:rPrChange>
              </w:rPr>
            </w:pPr>
            <w:ins w:id="5838" w:author="종현 박" w:date="2023-06-10T13:33:00Z">
              <w:r>
                <w:rPr>
                  <w:rStyle w:val="ae"/>
                  <w:rFonts w:hint="eastAsia"/>
                  <w:color w:val="000000"/>
                  <w:rPrChange w:id="5839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상단에</w:t>
              </w:r>
              <w:r>
                <w:rPr>
                  <w:rStyle w:val="ae"/>
                  <w:rFonts w:hint="eastAsia"/>
                  <w:color w:val="000000"/>
                  <w:rPrChange w:id="5840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41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아이디와</w:t>
              </w:r>
              <w:r>
                <w:rPr>
                  <w:rStyle w:val="ae"/>
                  <w:rFonts w:hint="eastAsia"/>
                  <w:color w:val="000000"/>
                  <w:rPrChange w:id="5842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4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닉네</w:t>
              </w:r>
            </w:ins>
            <w:ins w:id="5844" w:author="종현 박" w:date="2023-06-10T13:34:00Z">
              <w:r w:rsidR="004B489E">
                <w:rPr>
                  <w:rStyle w:val="ae"/>
                  <w:rFonts w:hint="eastAsia"/>
                  <w:color w:val="000000"/>
                </w:rPr>
                <w:t>임이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출력</w:t>
              </w:r>
            </w:ins>
            <w:ins w:id="5845" w:author="종현 박" w:date="2023-06-10T13:35:00Z">
              <w:r w:rsidR="004B489E">
                <w:rPr>
                  <w:rStyle w:val="ae"/>
                  <w:rFonts w:hint="eastAsia"/>
                  <w:color w:val="000000"/>
                </w:rPr>
                <w:t>된</w:t>
              </w:r>
            </w:ins>
            <w:ins w:id="5846" w:author="종현 박" w:date="2023-06-10T13:33:00Z">
              <w:r>
                <w:rPr>
                  <w:rStyle w:val="ae"/>
                  <w:rFonts w:hint="eastAsia"/>
                  <w:color w:val="000000"/>
                  <w:rPrChange w:id="5847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rFonts w:hint="eastAsia"/>
                  <w:color w:val="000000"/>
                  <w:rPrChange w:id="5848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0FA13FD1" w14:textId="2B207BBC" w:rsidR="005312CD" w:rsidRDefault="005312CD" w:rsidP="005312CD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849" w:author="종현 박" w:date="2023-06-10T13:33:00Z"/>
                <w:rStyle w:val="ae"/>
                <w:color w:val="000000"/>
                <w:rPrChange w:id="5850" w:author="종현 박" w:date="2023-06-10T13:33:00Z">
                  <w:rPr>
                    <w:ins w:id="5851" w:author="종현 박" w:date="2023-06-10T13:33:00Z"/>
                    <w:rStyle w:val="ae"/>
                  </w:rPr>
                </w:rPrChange>
              </w:rPr>
            </w:pPr>
            <w:ins w:id="5852" w:author="종현 박" w:date="2023-06-10T13:33:00Z">
              <w:r>
                <w:rPr>
                  <w:rStyle w:val="ae"/>
                  <w:rFonts w:hint="eastAsia"/>
                  <w:color w:val="000000"/>
                  <w:rPrChange w:id="585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친구</w:t>
              </w:r>
              <w:r>
                <w:rPr>
                  <w:rStyle w:val="ae"/>
                  <w:rFonts w:hint="eastAsia"/>
                  <w:color w:val="000000"/>
                  <w:rPrChange w:id="5854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5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버</w:t>
              </w:r>
            </w:ins>
            <w:ins w:id="5856" w:author="종현 박" w:date="2023-06-10T13:35:00Z">
              <w:r w:rsidR="004B489E">
                <w:rPr>
                  <w:rStyle w:val="ae"/>
                  <w:rFonts w:hint="eastAsia"/>
                  <w:color w:val="000000"/>
                </w:rPr>
                <w:t>튼</w:t>
              </w:r>
              <w:r w:rsidR="004B489E">
                <w:rPr>
                  <w:rStyle w:val="ae"/>
                  <w:rFonts w:hint="eastAsia"/>
                  <w:color w:val="000000"/>
                </w:rPr>
                <w:t>(</w:t>
              </w:r>
              <w:r w:rsidR="004B489E">
                <w:rPr>
                  <w:rStyle w:val="ae"/>
                  <w:rFonts w:hint="eastAsia"/>
                  <w:color w:val="000000"/>
                </w:rPr>
                <w:t>사람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아이콘</w:t>
              </w:r>
              <w:r w:rsidR="004B489E">
                <w:rPr>
                  <w:rStyle w:val="ae"/>
                  <w:rFonts w:hint="eastAsia"/>
                  <w:color w:val="000000"/>
                </w:rPr>
                <w:t>)</w:t>
              </w:r>
            </w:ins>
            <w:ins w:id="5857" w:author="종현 박" w:date="2023-06-10T13:33:00Z">
              <w:r>
                <w:rPr>
                  <w:rStyle w:val="ae"/>
                  <w:rFonts w:hint="eastAsia"/>
                  <w:color w:val="000000"/>
                  <w:rPrChange w:id="5858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을</w:t>
              </w:r>
              <w:r>
                <w:rPr>
                  <w:rStyle w:val="ae"/>
                  <w:rFonts w:hint="eastAsia"/>
                  <w:color w:val="000000"/>
                  <w:rPrChange w:id="5859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5860" w:author="종현 박" w:date="2023-06-10T13:35:00Z">
              <w:r w:rsidR="004B489E">
                <w:rPr>
                  <w:rStyle w:val="ae"/>
                  <w:rFonts w:hint="eastAsia"/>
                  <w:color w:val="000000"/>
                </w:rPr>
                <w:t>누를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시</w:t>
              </w:r>
              <w:r w:rsidR="004B489E">
                <w:rPr>
                  <w:rStyle w:val="ae"/>
                  <w:rFonts w:hint="eastAsia"/>
                  <w:color w:val="000000"/>
                </w:rPr>
                <w:t>,</w:t>
              </w:r>
              <w:r w:rsidR="004B489E">
                <w:rPr>
                  <w:rStyle w:val="ae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친구공동작업화면으로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이동한다</w:t>
              </w:r>
            </w:ins>
            <w:ins w:id="5861" w:author="종현 박" w:date="2023-06-10T13:33:00Z">
              <w:r>
                <w:rPr>
                  <w:rStyle w:val="ae"/>
                  <w:rFonts w:hint="eastAsia"/>
                  <w:color w:val="000000"/>
                  <w:rPrChange w:id="5862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3819FB82" w14:textId="037E2643" w:rsidR="005312CD" w:rsidRDefault="005312CD" w:rsidP="005312CD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863" w:author="종현 박" w:date="2023-06-10T13:33:00Z"/>
                <w:rStyle w:val="ae"/>
                <w:color w:val="000000"/>
                <w:rPrChange w:id="5864" w:author="종현 박" w:date="2023-06-10T13:33:00Z">
                  <w:rPr>
                    <w:ins w:id="5865" w:author="종현 박" w:date="2023-06-10T13:33:00Z"/>
                    <w:rStyle w:val="ae"/>
                  </w:rPr>
                </w:rPrChange>
              </w:rPr>
            </w:pPr>
            <w:ins w:id="5866" w:author="종현 박" w:date="2023-06-10T13:33:00Z">
              <w:r>
                <w:rPr>
                  <w:rStyle w:val="ae"/>
                  <w:rFonts w:hint="eastAsia"/>
                  <w:color w:val="000000"/>
                  <w:rPrChange w:id="5867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친구</w:t>
              </w:r>
              <w:r>
                <w:rPr>
                  <w:rStyle w:val="ae"/>
                  <w:rFonts w:hint="eastAsia"/>
                  <w:color w:val="000000"/>
                  <w:rPrChange w:id="5868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69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버튼</w:t>
              </w:r>
              <w:r>
                <w:rPr>
                  <w:rStyle w:val="ae"/>
                  <w:rFonts w:hint="eastAsia"/>
                  <w:color w:val="000000"/>
                  <w:rPrChange w:id="5870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71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하단에는</w:t>
              </w:r>
              <w:r>
                <w:rPr>
                  <w:rStyle w:val="ae"/>
                  <w:rFonts w:hint="eastAsia"/>
                  <w:color w:val="000000"/>
                  <w:rPrChange w:id="5872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7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현재</w:t>
              </w:r>
              <w:r>
                <w:rPr>
                  <w:rStyle w:val="ae"/>
                  <w:rFonts w:hint="eastAsia"/>
                  <w:color w:val="000000"/>
                  <w:rPrChange w:id="5874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7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친구</w:t>
              </w:r>
              <w:r>
                <w:rPr>
                  <w:rStyle w:val="ae"/>
                  <w:rFonts w:hint="eastAsia"/>
                  <w:color w:val="000000"/>
                  <w:rPrChange w:id="5876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77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수</w:t>
              </w:r>
            </w:ins>
            <w:ins w:id="5878" w:author="종현 박" w:date="2023-06-10T13:35:00Z">
              <w:r w:rsidR="004B489E">
                <w:rPr>
                  <w:rStyle w:val="ae"/>
                  <w:rFonts w:hint="eastAsia"/>
                  <w:color w:val="000000"/>
                </w:rPr>
                <w:t>가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출력된</w:t>
              </w:r>
            </w:ins>
            <w:ins w:id="5879" w:author="종현 박" w:date="2023-06-10T13:33:00Z">
              <w:r>
                <w:rPr>
                  <w:rStyle w:val="ae"/>
                  <w:rFonts w:hint="eastAsia"/>
                  <w:color w:val="000000"/>
                  <w:rPrChange w:id="5880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rFonts w:hint="eastAsia"/>
                  <w:color w:val="000000"/>
                  <w:rPrChange w:id="5881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57D2881C" w14:textId="19C4F7D6" w:rsidR="005312CD" w:rsidRDefault="005312CD" w:rsidP="005312CD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882" w:author="종현 박" w:date="2023-06-10T13:33:00Z"/>
                <w:rStyle w:val="ae"/>
                <w:color w:val="000000"/>
                <w:rPrChange w:id="5883" w:author="종현 박" w:date="2023-06-10T13:33:00Z">
                  <w:rPr>
                    <w:ins w:id="5884" w:author="종현 박" w:date="2023-06-10T13:33:00Z"/>
                    <w:rStyle w:val="ae"/>
                  </w:rPr>
                </w:rPrChange>
              </w:rPr>
            </w:pPr>
            <w:ins w:id="5885" w:author="종현 박" w:date="2023-06-10T13:33:00Z">
              <w:r>
                <w:rPr>
                  <w:rStyle w:val="ae"/>
                  <w:rFonts w:hint="eastAsia"/>
                  <w:color w:val="000000"/>
                  <w:rPrChange w:id="5886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기록</w:t>
              </w:r>
              <w:r>
                <w:rPr>
                  <w:rStyle w:val="ae"/>
                  <w:rFonts w:hint="eastAsia"/>
                  <w:color w:val="000000"/>
                  <w:rPrChange w:id="5887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888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버튼</w:t>
              </w:r>
            </w:ins>
            <w:ins w:id="5889" w:author="종현 박" w:date="2023-06-10T13:36:00Z">
              <w:r w:rsidR="004B489E">
                <w:rPr>
                  <w:rStyle w:val="ae"/>
                  <w:rFonts w:hint="eastAsia"/>
                  <w:color w:val="000000"/>
                </w:rPr>
                <w:t>(</w:t>
              </w:r>
              <w:r w:rsidR="004B489E">
                <w:rPr>
                  <w:rStyle w:val="ae"/>
                  <w:rFonts w:hint="eastAsia"/>
                  <w:color w:val="000000"/>
                </w:rPr>
                <w:t>그래프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아이콘</w:t>
              </w:r>
              <w:r w:rsidR="004B489E">
                <w:rPr>
                  <w:rStyle w:val="ae"/>
                  <w:rFonts w:hint="eastAsia"/>
                  <w:color w:val="000000"/>
                </w:rPr>
                <w:t>)</w:t>
              </w:r>
            </w:ins>
            <w:ins w:id="5890" w:author="종현 박" w:date="2023-06-10T13:33:00Z">
              <w:r>
                <w:rPr>
                  <w:rStyle w:val="ae"/>
                  <w:rFonts w:hint="eastAsia"/>
                  <w:color w:val="000000"/>
                  <w:rPrChange w:id="5891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을</w:t>
              </w:r>
              <w:r>
                <w:rPr>
                  <w:rStyle w:val="ae"/>
                  <w:rFonts w:hint="eastAsia"/>
                  <w:color w:val="000000"/>
                  <w:rPrChange w:id="5892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5893" w:author="종현 박" w:date="2023-06-10T13:36:00Z">
              <w:r w:rsidR="004B489E">
                <w:rPr>
                  <w:rStyle w:val="ae"/>
                  <w:rFonts w:hint="eastAsia"/>
                  <w:color w:val="000000"/>
                </w:rPr>
                <w:t>누를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시</w:t>
              </w:r>
              <w:r w:rsidR="004B489E">
                <w:rPr>
                  <w:rStyle w:val="ae"/>
                  <w:rFonts w:hint="eastAsia"/>
                  <w:color w:val="000000"/>
                </w:rPr>
                <w:t>,</w:t>
              </w:r>
              <w:r w:rsidR="004B489E">
                <w:rPr>
                  <w:rStyle w:val="ae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사용자분석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화면으로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이동한다</w:t>
              </w:r>
            </w:ins>
            <w:ins w:id="5894" w:author="종현 박" w:date="2023-06-10T13:33:00Z">
              <w:r>
                <w:rPr>
                  <w:rStyle w:val="ae"/>
                  <w:rFonts w:hint="eastAsia"/>
                  <w:color w:val="000000"/>
                  <w:rPrChange w:id="589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42BC8ADD" w14:textId="63E8B2DE" w:rsidR="005312CD" w:rsidRDefault="005312CD" w:rsidP="005312CD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896" w:author="종현 박" w:date="2023-06-10T13:33:00Z"/>
                <w:rStyle w:val="ae"/>
                <w:color w:val="000000"/>
                <w:rPrChange w:id="5897" w:author="종현 박" w:date="2023-06-10T13:33:00Z">
                  <w:rPr>
                    <w:ins w:id="5898" w:author="종현 박" w:date="2023-06-10T13:33:00Z"/>
                    <w:rStyle w:val="ae"/>
                  </w:rPr>
                </w:rPrChange>
              </w:rPr>
            </w:pPr>
            <w:ins w:id="5899" w:author="종현 박" w:date="2023-06-10T13:33:00Z">
              <w:r>
                <w:rPr>
                  <w:rStyle w:val="ae"/>
                  <w:rFonts w:hint="eastAsia"/>
                  <w:color w:val="000000"/>
                  <w:rPrChange w:id="5900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회원정보변경화면으로</w:t>
              </w:r>
              <w:r>
                <w:rPr>
                  <w:rStyle w:val="ae"/>
                  <w:rFonts w:hint="eastAsia"/>
                  <w:color w:val="000000"/>
                  <w:rPrChange w:id="5901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02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이동할</w:t>
              </w:r>
              <w:r>
                <w:rPr>
                  <w:rStyle w:val="ae"/>
                  <w:rFonts w:hint="eastAsia"/>
                  <w:color w:val="000000"/>
                  <w:rPrChange w:id="590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04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수</w:t>
              </w:r>
              <w:r>
                <w:rPr>
                  <w:rStyle w:val="ae"/>
                  <w:rFonts w:hint="eastAsia"/>
                  <w:color w:val="000000"/>
                  <w:rPrChange w:id="590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06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있는</w:t>
              </w:r>
              <w:r>
                <w:rPr>
                  <w:rStyle w:val="ae"/>
                  <w:rFonts w:hint="eastAsia"/>
                  <w:color w:val="000000"/>
                  <w:rPrChange w:id="5907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08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rFonts w:hint="eastAsia"/>
                  <w:color w:val="000000"/>
                  <w:rPrChange w:id="5909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10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변경</w:t>
              </w:r>
              <w:r>
                <w:rPr>
                  <w:rStyle w:val="ae"/>
                  <w:rFonts w:hint="eastAsia"/>
                  <w:color w:val="000000"/>
                  <w:rPrChange w:id="5911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12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rFonts w:hint="eastAsia"/>
                  <w:color w:val="000000"/>
                  <w:rPrChange w:id="591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5914" w:author="종현 박" w:date="2023-06-10T13:37:00Z">
              <w:r w:rsidR="004B489E">
                <w:rPr>
                  <w:rStyle w:val="ae"/>
                  <w:rFonts w:hint="eastAsia"/>
                  <w:color w:val="000000"/>
                </w:rPr>
                <w:t>누를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시</w:t>
              </w:r>
              <w:r w:rsidR="004B489E">
                <w:rPr>
                  <w:rStyle w:val="ae"/>
                  <w:rFonts w:hint="eastAsia"/>
                  <w:color w:val="000000"/>
                </w:rPr>
                <w:t>,</w:t>
              </w:r>
              <w:r w:rsidR="004B489E">
                <w:rPr>
                  <w:rStyle w:val="ae"/>
                  <w:color w:val="000000"/>
                </w:rPr>
                <w:t xml:space="preserve"> </w:t>
              </w:r>
            </w:ins>
            <w:ins w:id="5915" w:author="종현 박" w:date="2023-06-10T13:38:00Z">
              <w:r w:rsidR="003B1561">
                <w:rPr>
                  <w:rStyle w:val="ae"/>
                  <w:rFonts w:hint="eastAsia"/>
                  <w:color w:val="000000"/>
                </w:rPr>
                <w:t>비밀번호</w:t>
              </w:r>
              <w:r w:rsidR="003B1561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916" w:author="종현 박" w:date="2023-06-10T13:37:00Z">
              <w:r w:rsidR="004B489E">
                <w:rPr>
                  <w:rStyle w:val="ae"/>
                  <w:rFonts w:hint="eastAsia"/>
                  <w:color w:val="000000"/>
                </w:rPr>
                <w:t>변경화면으로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이동한다</w:t>
              </w:r>
            </w:ins>
            <w:ins w:id="5917" w:author="종현 박" w:date="2023-06-10T13:33:00Z">
              <w:r>
                <w:rPr>
                  <w:rStyle w:val="ae"/>
                  <w:rFonts w:hint="eastAsia"/>
                  <w:color w:val="000000"/>
                  <w:rPrChange w:id="5918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56282151" w14:textId="47E62DB3" w:rsidR="005312CD" w:rsidRDefault="005312CD" w:rsidP="005312CD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919" w:author="종현 박" w:date="2023-06-10T13:33:00Z"/>
                <w:rStyle w:val="ae"/>
                <w:color w:val="000000"/>
                <w:rPrChange w:id="5920" w:author="종현 박" w:date="2023-06-10T13:33:00Z">
                  <w:rPr>
                    <w:ins w:id="5921" w:author="종현 박" w:date="2023-06-10T13:33:00Z"/>
                    <w:rStyle w:val="ae"/>
                  </w:rPr>
                </w:rPrChange>
              </w:rPr>
            </w:pPr>
            <w:ins w:id="5922" w:author="종현 박" w:date="2023-06-10T13:33:00Z">
              <w:r>
                <w:rPr>
                  <w:rStyle w:val="ae"/>
                  <w:rFonts w:hint="eastAsia"/>
                  <w:color w:val="000000"/>
                  <w:rPrChange w:id="592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회원</w:t>
              </w:r>
              <w:r>
                <w:rPr>
                  <w:rStyle w:val="ae"/>
                  <w:rFonts w:hint="eastAsia"/>
                  <w:color w:val="000000"/>
                  <w:rPrChange w:id="5924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2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로그아웃</w:t>
              </w:r>
              <w:r>
                <w:rPr>
                  <w:rStyle w:val="ae"/>
                  <w:rFonts w:hint="eastAsia"/>
                  <w:color w:val="000000"/>
                  <w:rPrChange w:id="5926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27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rFonts w:hint="eastAsia"/>
                  <w:color w:val="000000"/>
                  <w:rPrChange w:id="5928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29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5930" w:author="종현 박" w:date="2023-06-10T13:37:00Z">
              <w:r w:rsidR="004B489E">
                <w:rPr>
                  <w:rStyle w:val="ae"/>
                  <w:rFonts w:hint="eastAsia"/>
                  <w:color w:val="000000"/>
                </w:rPr>
                <w:t>를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시</w:t>
              </w:r>
              <w:r w:rsidR="004B489E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5931" w:author="종현 박" w:date="2023-06-10T13:33:00Z">
              <w:r>
                <w:rPr>
                  <w:rStyle w:val="ae"/>
                  <w:rFonts w:hint="eastAsia"/>
                  <w:color w:val="000000"/>
                  <w:rPrChange w:id="5932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3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rFonts w:hint="eastAsia"/>
                  <w:color w:val="000000"/>
                  <w:rPrChange w:id="5934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3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“로그아웃</w:t>
              </w:r>
              <w:r>
                <w:rPr>
                  <w:rStyle w:val="ae"/>
                  <w:rFonts w:hint="eastAsia"/>
                  <w:color w:val="000000"/>
                  <w:rPrChange w:id="5936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37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하시겠습니까</w:t>
              </w:r>
              <w:r>
                <w:rPr>
                  <w:rStyle w:val="ae"/>
                  <w:rFonts w:hint="eastAsia"/>
                  <w:color w:val="000000"/>
                  <w:rPrChange w:id="5938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?</w:t>
              </w:r>
              <w:r>
                <w:rPr>
                  <w:rStyle w:val="ae"/>
                  <w:rFonts w:hint="eastAsia"/>
                  <w:color w:val="000000"/>
                  <w:rPrChange w:id="5939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”</w:t>
              </w:r>
              <w:r>
                <w:rPr>
                  <w:rStyle w:val="ae"/>
                  <w:rFonts w:hint="eastAsia"/>
                  <w:color w:val="000000"/>
                  <w:rPrChange w:id="5940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41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메세지를</w:t>
              </w:r>
              <w:r>
                <w:rPr>
                  <w:rStyle w:val="ae"/>
                  <w:rFonts w:hint="eastAsia"/>
                  <w:color w:val="000000"/>
                  <w:rPrChange w:id="5942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4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출력하고</w:t>
              </w:r>
              <w:r>
                <w:rPr>
                  <w:rStyle w:val="ae"/>
                  <w:rFonts w:hint="eastAsia"/>
                  <w:color w:val="000000"/>
                  <w:rPrChange w:id="5944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4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‘예’를</w:t>
              </w:r>
              <w:r>
                <w:rPr>
                  <w:rStyle w:val="ae"/>
                  <w:rFonts w:hint="eastAsia"/>
                  <w:color w:val="000000"/>
                  <w:rPrChange w:id="5946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47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선택하면</w:t>
              </w:r>
              <w:r>
                <w:rPr>
                  <w:rStyle w:val="ae"/>
                  <w:rFonts w:hint="eastAsia"/>
                  <w:color w:val="000000"/>
                  <w:rPrChange w:id="5948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49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  <w:r>
                <w:rPr>
                  <w:rStyle w:val="ae"/>
                  <w:rFonts w:hint="eastAsia"/>
                  <w:color w:val="000000"/>
                  <w:rPrChange w:id="5950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5951" w:author="종현 박" w:date="2023-06-10T13:37:00Z">
              <w:r w:rsidR="004B489E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5952" w:author="종현 박" w:date="2023-06-10T13:33:00Z">
              <w:r>
                <w:rPr>
                  <w:rStyle w:val="ae"/>
                  <w:rFonts w:hint="eastAsia"/>
                  <w:color w:val="000000"/>
                  <w:rPrChange w:id="595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으로</w:t>
              </w:r>
              <w:r>
                <w:rPr>
                  <w:rStyle w:val="ae"/>
                  <w:rFonts w:hint="eastAsia"/>
                  <w:color w:val="000000"/>
                  <w:rPrChange w:id="5954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5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  <w:rPrChange w:id="5956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5C9302E1" w14:textId="7E1966DA" w:rsidR="005312CD" w:rsidRPr="007E70C2" w:rsidRDefault="005312CD" w:rsidP="005312CD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5957" w:author="종현 박" w:date="2023-06-10T13:33:00Z"/>
                <w:rStyle w:val="ae"/>
              </w:rPr>
            </w:pPr>
            <w:ins w:id="5958" w:author="종현 박" w:date="2023-06-10T13:33:00Z">
              <w:r>
                <w:rPr>
                  <w:rStyle w:val="ae"/>
                  <w:rFonts w:hint="eastAsia"/>
                  <w:color w:val="000000"/>
                  <w:rPrChange w:id="5959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회원</w:t>
              </w:r>
            </w:ins>
            <w:ins w:id="5960" w:author="종현 박" w:date="2023-06-10T13:37:00Z"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5961" w:author="종현 박" w:date="2023-06-10T13:33:00Z">
              <w:r>
                <w:rPr>
                  <w:rStyle w:val="ae"/>
                  <w:rFonts w:hint="eastAsia"/>
                  <w:color w:val="000000"/>
                  <w:rPrChange w:id="5962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탈퇴하기</w:t>
              </w:r>
              <w:r>
                <w:rPr>
                  <w:rStyle w:val="ae"/>
                  <w:rFonts w:hint="eastAsia"/>
                  <w:color w:val="000000"/>
                  <w:rPrChange w:id="596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64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rFonts w:hint="eastAsia"/>
                  <w:color w:val="000000"/>
                  <w:rPrChange w:id="596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66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5967" w:author="종현 박" w:date="2023-06-10T13:37:00Z">
              <w:r w:rsidR="004B489E">
                <w:rPr>
                  <w:rStyle w:val="ae"/>
                  <w:rFonts w:hint="eastAsia"/>
                  <w:color w:val="000000"/>
                </w:rPr>
                <w:t>를</w:t>
              </w:r>
              <w:r w:rsidR="004B489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4B489E">
                <w:rPr>
                  <w:rStyle w:val="ae"/>
                  <w:rFonts w:hint="eastAsia"/>
                  <w:color w:val="000000"/>
                </w:rPr>
                <w:t>시</w:t>
              </w:r>
              <w:r w:rsidR="004B489E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5968" w:author="종현 박" w:date="2023-06-10T13:33:00Z">
              <w:r>
                <w:rPr>
                  <w:rStyle w:val="ae"/>
                  <w:rFonts w:hint="eastAsia"/>
                  <w:color w:val="000000"/>
                  <w:rPrChange w:id="5969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70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rFonts w:hint="eastAsia"/>
                  <w:color w:val="000000"/>
                  <w:rPrChange w:id="5971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72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“회원탈퇴</w:t>
              </w:r>
              <w:r>
                <w:rPr>
                  <w:rStyle w:val="ae"/>
                  <w:rFonts w:hint="eastAsia"/>
                  <w:color w:val="000000"/>
                  <w:rPrChange w:id="597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74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하시겠습니까</w:t>
              </w:r>
              <w:r>
                <w:rPr>
                  <w:rStyle w:val="ae"/>
                  <w:rFonts w:hint="eastAsia"/>
                  <w:color w:val="000000"/>
                  <w:rPrChange w:id="597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? </w:t>
              </w:r>
              <w:r>
                <w:rPr>
                  <w:rStyle w:val="ae"/>
                  <w:rFonts w:hint="eastAsia"/>
                  <w:color w:val="000000"/>
                  <w:rPrChange w:id="5976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탈퇴</w:t>
              </w:r>
              <w:r>
                <w:rPr>
                  <w:rStyle w:val="ae"/>
                  <w:rFonts w:hint="eastAsia"/>
                  <w:color w:val="000000"/>
                  <w:rPrChange w:id="5977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78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  <w:r>
                <w:rPr>
                  <w:rStyle w:val="ae"/>
                  <w:rFonts w:hint="eastAsia"/>
                  <w:color w:val="000000"/>
                  <w:rPrChange w:id="5979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80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모든</w:t>
              </w:r>
              <w:r>
                <w:rPr>
                  <w:rStyle w:val="ae"/>
                  <w:rFonts w:hint="eastAsia"/>
                  <w:color w:val="000000"/>
                  <w:rPrChange w:id="5981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82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정보가</w:t>
              </w:r>
              <w:r>
                <w:rPr>
                  <w:rStyle w:val="ae"/>
                  <w:rFonts w:hint="eastAsia"/>
                  <w:color w:val="000000"/>
                  <w:rPrChange w:id="598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84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삭제됩니다</w:t>
              </w:r>
              <w:r>
                <w:rPr>
                  <w:rStyle w:val="ae"/>
                  <w:rFonts w:hint="eastAsia"/>
                  <w:color w:val="000000"/>
                  <w:rPrChange w:id="598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  <w:r>
                <w:rPr>
                  <w:rStyle w:val="ae"/>
                  <w:rFonts w:hint="eastAsia"/>
                  <w:color w:val="000000"/>
                  <w:rPrChange w:id="5986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”</w:t>
              </w:r>
              <w:r>
                <w:rPr>
                  <w:rStyle w:val="ae"/>
                  <w:rFonts w:hint="eastAsia"/>
                  <w:color w:val="000000"/>
                  <w:rPrChange w:id="5987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88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메시지를</w:t>
              </w:r>
              <w:r>
                <w:rPr>
                  <w:rStyle w:val="ae"/>
                  <w:rFonts w:hint="eastAsia"/>
                  <w:color w:val="000000"/>
                  <w:rPrChange w:id="5989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90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출력하고</w:t>
              </w:r>
              <w:r>
                <w:rPr>
                  <w:rStyle w:val="ae"/>
                  <w:rFonts w:hint="eastAsia"/>
                  <w:color w:val="000000"/>
                  <w:rPrChange w:id="5991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92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‘예’를</w:t>
              </w:r>
              <w:r>
                <w:rPr>
                  <w:rStyle w:val="ae"/>
                  <w:rFonts w:hint="eastAsia"/>
                  <w:color w:val="000000"/>
                  <w:rPrChange w:id="599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94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선택하면</w:t>
              </w:r>
              <w:r>
                <w:rPr>
                  <w:rStyle w:val="ae"/>
                  <w:rFonts w:hint="eastAsia"/>
                  <w:color w:val="000000"/>
                  <w:rPrChange w:id="5995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5996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  <w:r>
                <w:rPr>
                  <w:rStyle w:val="ae"/>
                  <w:rFonts w:hint="eastAsia"/>
                  <w:color w:val="000000"/>
                  <w:rPrChange w:id="5997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5998" w:author="종현 박" w:date="2023-06-10T13:37:00Z">
              <w:r w:rsidR="004B489E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5999" w:author="종현 박" w:date="2023-06-10T13:33:00Z">
              <w:r>
                <w:rPr>
                  <w:rStyle w:val="ae"/>
                  <w:rFonts w:hint="eastAsia"/>
                  <w:color w:val="000000"/>
                  <w:rPrChange w:id="6000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으로</w:t>
              </w:r>
              <w:r>
                <w:rPr>
                  <w:rStyle w:val="ae"/>
                  <w:rFonts w:hint="eastAsia"/>
                  <w:color w:val="000000"/>
                  <w:rPrChange w:id="6001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02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  <w:rPrChange w:id="6003" w:author="종현 박" w:date="2023-06-10T13:33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</w:tc>
      </w:tr>
    </w:tbl>
    <w:p w14:paraId="1E5CD1B1" w14:textId="77777777" w:rsidR="005312CD" w:rsidRDefault="005312CD" w:rsidP="005312CD">
      <w:pPr>
        <w:rPr>
          <w:ins w:id="6004" w:author="종현 박" w:date="2023-06-10T13:33:00Z"/>
        </w:rPr>
      </w:pPr>
    </w:p>
    <w:p w14:paraId="69E5463F" w14:textId="77777777" w:rsidR="005312CD" w:rsidRDefault="005312CD" w:rsidP="005312CD">
      <w:pPr>
        <w:rPr>
          <w:ins w:id="6005" w:author="종현 박" w:date="2023-06-10T13:33:00Z"/>
        </w:rPr>
      </w:pPr>
    </w:p>
    <w:p w14:paraId="1BC4BBA7" w14:textId="77777777" w:rsidR="005312CD" w:rsidRDefault="005312CD" w:rsidP="005312CD">
      <w:pPr>
        <w:rPr>
          <w:ins w:id="6006" w:author="종현 박" w:date="2023-06-10T13:33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56165E" w:rsidRPr="00D54A11" w14:paraId="6D6603D8" w14:textId="77777777" w:rsidTr="00E53FFE">
        <w:trPr>
          <w:trHeight w:val="354"/>
          <w:ins w:id="6007" w:author="종현 박" w:date="2023-06-10T13:57:00Z"/>
        </w:trPr>
        <w:tc>
          <w:tcPr>
            <w:tcW w:w="1525" w:type="dxa"/>
            <w:shd w:val="clear" w:color="auto" w:fill="CCCCCC"/>
            <w:vAlign w:val="center"/>
          </w:tcPr>
          <w:p w14:paraId="59D6E0AE" w14:textId="77777777" w:rsidR="0056165E" w:rsidRPr="00D54A11" w:rsidRDefault="0056165E" w:rsidP="00E53FFE">
            <w:pPr>
              <w:pStyle w:val="af"/>
              <w:rPr>
                <w:ins w:id="6008" w:author="종현 박" w:date="2023-06-10T13:57:00Z"/>
              </w:rPr>
            </w:pPr>
            <w:ins w:id="6009" w:author="종현 박" w:date="2023-06-10T13:57:00Z">
              <w:r>
                <w:rPr>
                  <w:rFonts w:hint="eastAsia"/>
                </w:rPr>
                <w:lastRenderedPageBreak/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2376691D" w14:textId="77777777" w:rsidR="0056165E" w:rsidRPr="007E70C2" w:rsidRDefault="0056165E" w:rsidP="00E53FFE">
            <w:pPr>
              <w:rPr>
                <w:ins w:id="6010" w:author="종현 박" w:date="2023-06-10T13:57:00Z"/>
                <w:rStyle w:val="ae"/>
              </w:rPr>
            </w:pPr>
            <w:ins w:id="6011" w:author="종현 박" w:date="2023-06-10T13:57:00Z">
              <w:r>
                <w:rPr>
                  <w:rStyle w:val="notion-enable-hover"/>
                  <w:b/>
                  <w:bCs/>
                </w:rPr>
                <w:t>SC005</w:t>
              </w:r>
            </w:ins>
          </w:p>
        </w:tc>
        <w:tc>
          <w:tcPr>
            <w:tcW w:w="1420" w:type="dxa"/>
            <w:shd w:val="clear" w:color="auto" w:fill="BFBFBF"/>
          </w:tcPr>
          <w:p w14:paraId="10AB3CED" w14:textId="77777777" w:rsidR="0056165E" w:rsidRPr="005A219F" w:rsidRDefault="0056165E" w:rsidP="00E53FFE">
            <w:pPr>
              <w:pStyle w:val="af"/>
              <w:rPr>
                <w:ins w:id="6012" w:author="종현 박" w:date="2023-06-10T13:57:00Z"/>
              </w:rPr>
            </w:pPr>
            <w:ins w:id="6013" w:author="종현 박" w:date="2023-06-10T13:57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144D1D34" w14:textId="77777777" w:rsidR="0056165E" w:rsidRDefault="0056165E" w:rsidP="00E53FFE">
            <w:pPr>
              <w:rPr>
                <w:ins w:id="6014" w:author="종현 박" w:date="2023-06-10T13:57:00Z"/>
                <w:rStyle w:val="ae"/>
                <w:color w:val="000000"/>
                <w:rPrChange w:id="6015" w:author="종현 박" w:date="2023-06-10T13:58:00Z">
                  <w:rPr>
                    <w:ins w:id="6016" w:author="종현 박" w:date="2023-06-10T13:57:00Z"/>
                    <w:rStyle w:val="ae"/>
                  </w:rPr>
                </w:rPrChange>
              </w:rPr>
            </w:pPr>
            <w:ins w:id="6017" w:author="종현 박" w:date="2023-06-10T13:57:00Z">
              <w:r>
                <w:rPr>
                  <w:rStyle w:val="ae"/>
                  <w:rFonts w:hint="eastAsia"/>
                  <w:color w:val="000000"/>
                  <w:rPrChange w:id="6018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회원탈퇴</w:t>
              </w:r>
            </w:ins>
          </w:p>
        </w:tc>
      </w:tr>
      <w:tr w:rsidR="0056165E" w:rsidRPr="00D54A11" w14:paraId="0E66F6DB" w14:textId="77777777" w:rsidTr="00E53FFE">
        <w:trPr>
          <w:trHeight w:val="6505"/>
          <w:ins w:id="6019" w:author="종현 박" w:date="2023-06-10T13:57:00Z"/>
        </w:trPr>
        <w:tc>
          <w:tcPr>
            <w:tcW w:w="1525" w:type="dxa"/>
            <w:shd w:val="clear" w:color="auto" w:fill="CCCCCC"/>
            <w:vAlign w:val="center"/>
          </w:tcPr>
          <w:p w14:paraId="7DAE58E5" w14:textId="77777777" w:rsidR="0056165E" w:rsidRPr="00D54A11" w:rsidRDefault="0056165E" w:rsidP="00E53FFE">
            <w:pPr>
              <w:pStyle w:val="af"/>
              <w:rPr>
                <w:ins w:id="6020" w:author="종현 박" w:date="2023-06-10T13:57:00Z"/>
              </w:rPr>
            </w:pPr>
            <w:ins w:id="6021" w:author="종현 박" w:date="2023-06-10T13:57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24954AE5" w14:textId="0AACF2CB" w:rsidR="0056165E" w:rsidRPr="007E70C2" w:rsidRDefault="0056165E" w:rsidP="00E53FFE">
            <w:pPr>
              <w:jc w:val="center"/>
              <w:rPr>
                <w:ins w:id="6022" w:author="종현 박" w:date="2023-06-10T13:57:00Z"/>
                <w:rStyle w:val="ae"/>
              </w:rPr>
            </w:pPr>
            <w:ins w:id="6023" w:author="종현 박" w:date="2023-06-10T13:57:00Z">
              <w:r w:rsidRPr="0056165E">
                <w:rPr>
                  <w:rStyle w:val="ae"/>
                  <w:noProof/>
                </w:rPr>
                <w:pict w14:anchorId="722A9183">
                  <v:shape id="그림 10" o:spid="_x0000_i1041" type="#_x0000_t75" style="width:147.4pt;height:336.9pt;visibility:visible;mso-wrap-style:square">
                    <v:imagedata r:id="rId34" o:title=""/>
                  </v:shape>
                </w:pict>
              </w:r>
            </w:ins>
          </w:p>
        </w:tc>
      </w:tr>
      <w:tr w:rsidR="0056165E" w:rsidRPr="00D54A11" w14:paraId="0D87892F" w14:textId="77777777" w:rsidTr="00E53FFE">
        <w:trPr>
          <w:trHeight w:val="368"/>
          <w:ins w:id="6024" w:author="종현 박" w:date="2023-06-10T13:57:00Z"/>
        </w:trPr>
        <w:tc>
          <w:tcPr>
            <w:tcW w:w="1525" w:type="dxa"/>
            <w:shd w:val="clear" w:color="auto" w:fill="CCCCCC"/>
            <w:vAlign w:val="center"/>
          </w:tcPr>
          <w:p w14:paraId="1F18E3DC" w14:textId="77777777" w:rsidR="0056165E" w:rsidRPr="00D54A11" w:rsidRDefault="0056165E" w:rsidP="00E53FFE">
            <w:pPr>
              <w:pStyle w:val="af"/>
              <w:rPr>
                <w:ins w:id="6025" w:author="종현 박" w:date="2023-06-10T13:57:00Z"/>
              </w:rPr>
            </w:pPr>
            <w:ins w:id="6026" w:author="종현 박" w:date="2023-06-10T13:57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18EA4086" w14:textId="1E36707E" w:rsidR="0056165E" w:rsidRDefault="0056165E" w:rsidP="0056165E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027" w:author="종현 박" w:date="2023-06-10T13:57:00Z"/>
                <w:rStyle w:val="ae"/>
                <w:color w:val="000000"/>
                <w:rPrChange w:id="6028" w:author="종현 박" w:date="2023-06-10T13:58:00Z">
                  <w:rPr>
                    <w:ins w:id="6029" w:author="종현 박" w:date="2023-06-10T13:57:00Z"/>
                    <w:rStyle w:val="ae"/>
                  </w:rPr>
                </w:rPrChange>
              </w:rPr>
            </w:pPr>
            <w:ins w:id="6030" w:author="종현 박" w:date="2023-06-10T13:57:00Z">
              <w:r>
                <w:rPr>
                  <w:rStyle w:val="ae"/>
                  <w:rFonts w:hint="eastAsia"/>
                  <w:color w:val="000000"/>
                  <w:rPrChange w:id="6031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rFonts w:hint="eastAsia"/>
                  <w:color w:val="000000"/>
                  <w:rPrChange w:id="6032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33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“회원탈퇴</w:t>
              </w:r>
              <w:r>
                <w:rPr>
                  <w:rStyle w:val="ae"/>
                  <w:rFonts w:hint="eastAsia"/>
                  <w:color w:val="000000"/>
                  <w:rPrChange w:id="6034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35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하시겠습니까</w:t>
              </w:r>
              <w:r>
                <w:rPr>
                  <w:rStyle w:val="ae"/>
                  <w:rFonts w:hint="eastAsia"/>
                  <w:color w:val="000000"/>
                  <w:rPrChange w:id="6036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 xml:space="preserve">? </w:t>
              </w:r>
              <w:r>
                <w:rPr>
                  <w:rStyle w:val="ae"/>
                  <w:rFonts w:hint="eastAsia"/>
                  <w:color w:val="000000"/>
                  <w:rPrChange w:id="6037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탈퇴</w:t>
              </w:r>
              <w:r>
                <w:rPr>
                  <w:rStyle w:val="ae"/>
                  <w:rFonts w:hint="eastAsia"/>
                  <w:color w:val="000000"/>
                  <w:rPrChange w:id="6038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39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  <w:r>
                <w:rPr>
                  <w:rStyle w:val="ae"/>
                  <w:rFonts w:hint="eastAsia"/>
                  <w:color w:val="000000"/>
                  <w:rPrChange w:id="6040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41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모든</w:t>
              </w:r>
              <w:r>
                <w:rPr>
                  <w:rStyle w:val="ae"/>
                  <w:rFonts w:hint="eastAsia"/>
                  <w:color w:val="000000"/>
                  <w:rPrChange w:id="6042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43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정보가</w:t>
              </w:r>
              <w:r>
                <w:rPr>
                  <w:rStyle w:val="ae"/>
                  <w:rFonts w:hint="eastAsia"/>
                  <w:color w:val="000000"/>
                  <w:rPrChange w:id="6044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45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삭제됩니다</w:t>
              </w:r>
              <w:r>
                <w:rPr>
                  <w:rStyle w:val="ae"/>
                  <w:rFonts w:hint="eastAsia"/>
                  <w:color w:val="000000"/>
                  <w:rPrChange w:id="6046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  <w:r>
                <w:rPr>
                  <w:rStyle w:val="ae"/>
                  <w:rFonts w:hint="eastAsia"/>
                  <w:color w:val="000000"/>
                  <w:rPrChange w:id="6047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”</w:t>
              </w:r>
              <w:r>
                <w:rPr>
                  <w:rStyle w:val="ae"/>
                  <w:rFonts w:hint="eastAsia"/>
                  <w:color w:val="000000"/>
                  <w:rPrChange w:id="6048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49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메세지를</w:t>
              </w:r>
              <w:r>
                <w:rPr>
                  <w:rStyle w:val="ae"/>
                  <w:rFonts w:hint="eastAsia"/>
                  <w:color w:val="000000"/>
                  <w:rPrChange w:id="6050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51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출력하고</w:t>
              </w:r>
              <w:r>
                <w:rPr>
                  <w:rStyle w:val="ae"/>
                  <w:rFonts w:hint="eastAsia"/>
                  <w:color w:val="000000"/>
                  <w:rPrChange w:id="6052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53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‘예’를</w:t>
              </w:r>
              <w:r>
                <w:rPr>
                  <w:rStyle w:val="ae"/>
                  <w:rFonts w:hint="eastAsia"/>
                  <w:color w:val="000000"/>
                  <w:rPrChange w:id="6054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6055" w:author="종현 박" w:date="2023-06-10T13:59:00Z"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056" w:author="종현 박" w:date="2023-06-10T13:57:00Z">
              <w:r>
                <w:rPr>
                  <w:rStyle w:val="ae"/>
                  <w:rFonts w:hint="eastAsia"/>
                  <w:color w:val="000000"/>
                  <w:rPrChange w:id="6057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58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  <w:r>
                <w:rPr>
                  <w:rStyle w:val="ae"/>
                  <w:rFonts w:hint="eastAsia"/>
                  <w:color w:val="000000"/>
                  <w:rPrChange w:id="6059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6060" w:author="종현 박" w:date="2023-06-10T13:58:00Z">
              <w:r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6061" w:author="종현 박" w:date="2023-06-10T13:57:00Z">
              <w:r>
                <w:rPr>
                  <w:rStyle w:val="ae"/>
                  <w:rFonts w:hint="eastAsia"/>
                  <w:color w:val="000000"/>
                  <w:rPrChange w:id="6062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으로</w:t>
              </w:r>
              <w:r>
                <w:rPr>
                  <w:rStyle w:val="ae"/>
                  <w:rFonts w:hint="eastAsia"/>
                  <w:color w:val="000000"/>
                  <w:rPrChange w:id="6063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064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  <w:rPrChange w:id="6065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13BB2502" w14:textId="69F047AE" w:rsidR="0056165E" w:rsidRDefault="0056165E" w:rsidP="0056165E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066" w:author="종현 박" w:date="2023-06-10T13:57:00Z"/>
                <w:rStyle w:val="ae"/>
                <w:color w:val="000000"/>
                <w:rPrChange w:id="6067" w:author="종현 박" w:date="2023-06-10T13:58:00Z">
                  <w:rPr>
                    <w:ins w:id="6068" w:author="종현 박" w:date="2023-06-10T13:57:00Z"/>
                    <w:rStyle w:val="ae"/>
                  </w:rPr>
                </w:rPrChange>
              </w:rPr>
            </w:pPr>
            <w:ins w:id="6069" w:author="종현 박" w:date="2023-06-10T13:59:00Z">
              <w:r>
                <w:rPr>
                  <w:rStyle w:val="ae"/>
                  <w:color w:val="000000"/>
                </w:rPr>
                <w:t>‘</w:t>
              </w:r>
              <w:r>
                <w:rPr>
                  <w:rStyle w:val="ae"/>
                  <w:rFonts w:hint="eastAsia"/>
                  <w:color w:val="000000"/>
                </w:rPr>
                <w:t>아니요</w:t>
              </w:r>
              <w:r>
                <w:rPr>
                  <w:rStyle w:val="ae"/>
                  <w:color w:val="000000"/>
                </w:rPr>
                <w:t>’</w:t>
              </w:r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070" w:author="종현 박" w:date="2023-06-10T13:57:00Z">
              <w:r>
                <w:rPr>
                  <w:rStyle w:val="ae"/>
                  <w:rFonts w:hint="eastAsia"/>
                  <w:color w:val="000000"/>
                  <w:rPrChange w:id="6071" w:author="종현 박" w:date="2023-06-10T13:5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6072" w:author="종현 박" w:date="2023-06-10T13:59:00Z">
              <w:r>
                <w:rPr>
                  <w:rStyle w:val="ae"/>
                  <w:rFonts w:hint="eastAsia"/>
                  <w:color w:val="000000"/>
                </w:rPr>
                <w:t>마이페이지로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돌아간다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23A6802E" w14:textId="77777777" w:rsidR="0056165E" w:rsidRDefault="0056165E" w:rsidP="0056165E">
      <w:pPr>
        <w:rPr>
          <w:ins w:id="6073" w:author="종현 박" w:date="2023-06-10T13:57:00Z"/>
        </w:rPr>
      </w:pPr>
    </w:p>
    <w:p w14:paraId="45902FB7" w14:textId="77777777" w:rsidR="0056165E" w:rsidRDefault="0056165E" w:rsidP="0056165E">
      <w:pPr>
        <w:rPr>
          <w:ins w:id="6074" w:author="종현 박" w:date="2023-06-10T13:57:00Z"/>
        </w:rPr>
      </w:pPr>
    </w:p>
    <w:p w14:paraId="47835280" w14:textId="77777777" w:rsidR="0056165E" w:rsidRDefault="0056165E" w:rsidP="0056165E">
      <w:pPr>
        <w:rPr>
          <w:ins w:id="6075" w:author="종현 박" w:date="2023-06-10T13:57:00Z"/>
        </w:rPr>
      </w:pPr>
    </w:p>
    <w:p w14:paraId="1400DC3C" w14:textId="77777777" w:rsidR="0056165E" w:rsidRDefault="0056165E" w:rsidP="0056165E">
      <w:pPr>
        <w:rPr>
          <w:ins w:id="6076" w:author="종현 박" w:date="2023-06-10T13:57:00Z"/>
        </w:rPr>
      </w:pPr>
    </w:p>
    <w:p w14:paraId="000D9436" w14:textId="77777777" w:rsidR="0056165E" w:rsidRDefault="0056165E" w:rsidP="0056165E">
      <w:pPr>
        <w:rPr>
          <w:ins w:id="6077" w:author="종현 박" w:date="2023-06-10T13:57:00Z"/>
        </w:rPr>
      </w:pPr>
    </w:p>
    <w:p w14:paraId="23FB87C1" w14:textId="77777777" w:rsidR="0056165E" w:rsidRDefault="0056165E" w:rsidP="0056165E">
      <w:pPr>
        <w:rPr>
          <w:ins w:id="6078" w:author="종현 박" w:date="2023-06-10T13:57:00Z"/>
        </w:rPr>
      </w:pPr>
    </w:p>
    <w:p w14:paraId="0393AA12" w14:textId="77777777" w:rsidR="0056165E" w:rsidRDefault="0056165E" w:rsidP="0056165E">
      <w:pPr>
        <w:rPr>
          <w:ins w:id="6079" w:author="종현 박" w:date="2023-06-10T13:57:00Z"/>
        </w:rPr>
      </w:pPr>
    </w:p>
    <w:p w14:paraId="52F02312" w14:textId="77777777" w:rsidR="0056165E" w:rsidRDefault="0056165E" w:rsidP="0056165E">
      <w:pPr>
        <w:rPr>
          <w:ins w:id="6080" w:author="종현 박" w:date="2023-06-10T13:57:00Z"/>
        </w:rPr>
      </w:pPr>
    </w:p>
    <w:p w14:paraId="617E3BA9" w14:textId="77777777" w:rsidR="0056165E" w:rsidRDefault="0056165E" w:rsidP="0056165E">
      <w:pPr>
        <w:rPr>
          <w:ins w:id="6081" w:author="종현 박" w:date="2023-06-10T13:57:00Z"/>
        </w:rPr>
      </w:pPr>
    </w:p>
    <w:p w14:paraId="42C39F3B" w14:textId="77777777" w:rsidR="0056165E" w:rsidRDefault="0056165E" w:rsidP="0056165E">
      <w:pPr>
        <w:rPr>
          <w:ins w:id="6082" w:author="종현 박" w:date="2023-06-10T13:57:00Z"/>
        </w:rPr>
      </w:pPr>
    </w:p>
    <w:p w14:paraId="65C0764B" w14:textId="77777777" w:rsidR="0056165E" w:rsidRDefault="0056165E" w:rsidP="0056165E">
      <w:pPr>
        <w:rPr>
          <w:ins w:id="6083" w:author="종현 박" w:date="2023-06-10T13:57:00Z"/>
        </w:rPr>
      </w:pPr>
    </w:p>
    <w:p w14:paraId="23870F9D" w14:textId="77777777" w:rsidR="0056165E" w:rsidRDefault="0056165E" w:rsidP="0056165E">
      <w:pPr>
        <w:rPr>
          <w:ins w:id="6084" w:author="종현 박" w:date="2023-06-10T13:57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49243B" w:rsidRPr="00D54A11" w14:paraId="5C7FD44B" w14:textId="77777777" w:rsidTr="00E53FFE">
        <w:trPr>
          <w:trHeight w:val="354"/>
          <w:ins w:id="6085" w:author="종현 박" w:date="2023-06-10T14:00:00Z"/>
        </w:trPr>
        <w:tc>
          <w:tcPr>
            <w:tcW w:w="1525" w:type="dxa"/>
            <w:shd w:val="clear" w:color="auto" w:fill="CCCCCC"/>
            <w:vAlign w:val="center"/>
          </w:tcPr>
          <w:p w14:paraId="2313F1EA" w14:textId="77777777" w:rsidR="0049243B" w:rsidRPr="00D54A11" w:rsidRDefault="0049243B" w:rsidP="00E53FFE">
            <w:pPr>
              <w:pStyle w:val="af"/>
              <w:rPr>
                <w:ins w:id="6086" w:author="종현 박" w:date="2023-06-10T14:00:00Z"/>
              </w:rPr>
            </w:pPr>
            <w:ins w:id="6087" w:author="종현 박" w:date="2023-06-10T14:00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4F3463B1" w14:textId="77777777" w:rsidR="0049243B" w:rsidRPr="007E70C2" w:rsidRDefault="0049243B" w:rsidP="00E53FFE">
            <w:pPr>
              <w:rPr>
                <w:ins w:id="6088" w:author="종현 박" w:date="2023-06-10T14:00:00Z"/>
                <w:rStyle w:val="ae"/>
              </w:rPr>
            </w:pPr>
            <w:ins w:id="6089" w:author="종현 박" w:date="2023-06-10T14:00:00Z">
              <w:r>
                <w:rPr>
                  <w:rStyle w:val="notion-enable-hover"/>
                  <w:b/>
                  <w:bCs/>
                </w:rPr>
                <w:t>SC006</w:t>
              </w:r>
            </w:ins>
          </w:p>
        </w:tc>
        <w:tc>
          <w:tcPr>
            <w:tcW w:w="1420" w:type="dxa"/>
            <w:shd w:val="clear" w:color="auto" w:fill="BFBFBF"/>
          </w:tcPr>
          <w:p w14:paraId="27E1544B" w14:textId="77777777" w:rsidR="0049243B" w:rsidRPr="005A219F" w:rsidRDefault="0049243B" w:rsidP="00E53FFE">
            <w:pPr>
              <w:pStyle w:val="af"/>
              <w:rPr>
                <w:ins w:id="6090" w:author="종현 박" w:date="2023-06-10T14:00:00Z"/>
              </w:rPr>
            </w:pPr>
            <w:ins w:id="6091" w:author="종현 박" w:date="2023-06-10T14:00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0A6B96AB" w14:textId="77777777" w:rsidR="0049243B" w:rsidRDefault="0049243B" w:rsidP="00E53FFE">
            <w:pPr>
              <w:rPr>
                <w:ins w:id="6092" w:author="종현 박" w:date="2023-06-10T14:00:00Z"/>
                <w:rStyle w:val="ae"/>
                <w:color w:val="000000"/>
                <w:rPrChange w:id="6093" w:author="종현 박" w:date="2023-06-10T14:00:00Z">
                  <w:rPr>
                    <w:ins w:id="6094" w:author="종현 박" w:date="2023-06-10T14:00:00Z"/>
                    <w:rStyle w:val="ae"/>
                  </w:rPr>
                </w:rPrChange>
              </w:rPr>
            </w:pPr>
            <w:ins w:id="6095" w:author="종현 박" w:date="2023-06-10T14:00:00Z">
              <w:r>
                <w:rPr>
                  <w:rStyle w:val="ae"/>
                  <w:rFonts w:hint="eastAsia"/>
                  <w:color w:val="000000"/>
                  <w:rPrChange w:id="6096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로그아웃</w:t>
              </w:r>
            </w:ins>
          </w:p>
        </w:tc>
      </w:tr>
      <w:tr w:rsidR="0049243B" w:rsidRPr="00D54A11" w14:paraId="644222E3" w14:textId="77777777" w:rsidTr="00E53FFE">
        <w:trPr>
          <w:trHeight w:val="6505"/>
          <w:ins w:id="6097" w:author="종현 박" w:date="2023-06-10T14:00:00Z"/>
        </w:trPr>
        <w:tc>
          <w:tcPr>
            <w:tcW w:w="1525" w:type="dxa"/>
            <w:shd w:val="clear" w:color="auto" w:fill="CCCCCC"/>
            <w:vAlign w:val="center"/>
          </w:tcPr>
          <w:p w14:paraId="2F002799" w14:textId="77777777" w:rsidR="0049243B" w:rsidRPr="00D54A11" w:rsidRDefault="0049243B" w:rsidP="00E53FFE">
            <w:pPr>
              <w:pStyle w:val="af"/>
              <w:rPr>
                <w:ins w:id="6098" w:author="종현 박" w:date="2023-06-10T14:00:00Z"/>
              </w:rPr>
            </w:pPr>
            <w:ins w:id="6099" w:author="종현 박" w:date="2023-06-10T14:00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33FBF711" w14:textId="37CAAE57" w:rsidR="0049243B" w:rsidRPr="007E70C2" w:rsidRDefault="0049243B" w:rsidP="00E53FFE">
            <w:pPr>
              <w:jc w:val="center"/>
              <w:rPr>
                <w:ins w:id="6100" w:author="종현 박" w:date="2023-06-10T14:00:00Z"/>
                <w:rStyle w:val="ae"/>
              </w:rPr>
            </w:pPr>
            <w:ins w:id="6101" w:author="종현 박" w:date="2023-06-10T14:00:00Z">
              <w:r w:rsidRPr="0049243B">
                <w:rPr>
                  <w:rStyle w:val="ae"/>
                  <w:noProof/>
                </w:rPr>
                <w:pict w14:anchorId="3229A26B">
                  <v:shape id="_x0000_i1042" type="#_x0000_t75" style="width:152.85pt;height:338.25pt;visibility:visible;mso-wrap-style:square">
                    <v:imagedata r:id="rId35" o:title=""/>
                  </v:shape>
                </w:pict>
              </w:r>
            </w:ins>
          </w:p>
        </w:tc>
      </w:tr>
      <w:tr w:rsidR="0049243B" w:rsidRPr="00D54A11" w14:paraId="4587FE5E" w14:textId="77777777" w:rsidTr="00E53FFE">
        <w:trPr>
          <w:trHeight w:val="368"/>
          <w:ins w:id="6102" w:author="종현 박" w:date="2023-06-10T14:00:00Z"/>
        </w:trPr>
        <w:tc>
          <w:tcPr>
            <w:tcW w:w="1525" w:type="dxa"/>
            <w:shd w:val="clear" w:color="auto" w:fill="CCCCCC"/>
            <w:vAlign w:val="center"/>
          </w:tcPr>
          <w:p w14:paraId="584144E4" w14:textId="77777777" w:rsidR="0049243B" w:rsidRPr="00D54A11" w:rsidRDefault="0049243B" w:rsidP="00E53FFE">
            <w:pPr>
              <w:pStyle w:val="af"/>
              <w:rPr>
                <w:ins w:id="6103" w:author="종현 박" w:date="2023-06-10T14:00:00Z"/>
              </w:rPr>
            </w:pPr>
            <w:ins w:id="6104" w:author="종현 박" w:date="2023-06-10T14:00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5AFCC448" w14:textId="7F50FF0A" w:rsidR="0049243B" w:rsidRDefault="0049243B" w:rsidP="0049243B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105" w:author="종현 박" w:date="2023-06-10T14:00:00Z"/>
                <w:rStyle w:val="ae"/>
                <w:color w:val="000000"/>
                <w:rPrChange w:id="6106" w:author="종현 박" w:date="2023-06-10T14:00:00Z">
                  <w:rPr>
                    <w:ins w:id="6107" w:author="종현 박" w:date="2023-06-10T14:00:00Z"/>
                    <w:rStyle w:val="ae"/>
                  </w:rPr>
                </w:rPrChange>
              </w:rPr>
            </w:pPr>
            <w:ins w:id="6108" w:author="종현 박" w:date="2023-06-10T14:00:00Z">
              <w:r>
                <w:rPr>
                  <w:rStyle w:val="ae"/>
                  <w:rFonts w:hint="eastAsia"/>
                  <w:color w:val="000000"/>
                  <w:rPrChange w:id="6109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rFonts w:hint="eastAsia"/>
                  <w:color w:val="000000"/>
                  <w:rPrChange w:id="6110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11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“로그아웃</w:t>
              </w:r>
              <w:r>
                <w:rPr>
                  <w:rStyle w:val="ae"/>
                  <w:rFonts w:hint="eastAsia"/>
                  <w:color w:val="000000"/>
                  <w:rPrChange w:id="6112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13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하시겠습니까</w:t>
              </w:r>
              <w:r>
                <w:rPr>
                  <w:rStyle w:val="ae"/>
                  <w:rFonts w:hint="eastAsia"/>
                  <w:color w:val="000000"/>
                  <w:rPrChange w:id="6114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?</w:t>
              </w:r>
              <w:r>
                <w:rPr>
                  <w:rStyle w:val="ae"/>
                  <w:rFonts w:hint="eastAsia"/>
                  <w:color w:val="000000"/>
                  <w:rPrChange w:id="6115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”</w:t>
              </w:r>
              <w:r>
                <w:rPr>
                  <w:rStyle w:val="ae"/>
                  <w:rFonts w:hint="eastAsia"/>
                  <w:color w:val="000000"/>
                  <w:rPrChange w:id="6116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17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메세지를</w:t>
              </w:r>
              <w:r>
                <w:rPr>
                  <w:rStyle w:val="ae"/>
                  <w:rFonts w:hint="eastAsia"/>
                  <w:color w:val="000000"/>
                  <w:rPrChange w:id="6118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19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출력하고</w:t>
              </w:r>
              <w:r>
                <w:rPr>
                  <w:rStyle w:val="ae"/>
                  <w:rFonts w:hint="eastAsia"/>
                  <w:color w:val="000000"/>
                  <w:rPrChange w:id="6120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21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‘예’를</w:t>
              </w:r>
              <w:r>
                <w:rPr>
                  <w:rStyle w:val="ae"/>
                  <w:rFonts w:hint="eastAsia"/>
                  <w:color w:val="000000"/>
                  <w:rPrChange w:id="6122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rFonts w:hint="eastAsia"/>
                  <w:color w:val="000000"/>
                  <w:rPrChange w:id="6123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24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  <w:r>
                <w:rPr>
                  <w:rStyle w:val="ae"/>
                  <w:rFonts w:hint="eastAsia"/>
                  <w:color w:val="000000"/>
                  <w:rPrChange w:id="6125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</w:t>
              </w:r>
              <w:r>
                <w:rPr>
                  <w:rStyle w:val="ae"/>
                  <w:rFonts w:hint="eastAsia"/>
                  <w:color w:val="000000"/>
                  <w:rPrChange w:id="6126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으로</w:t>
              </w:r>
              <w:r>
                <w:rPr>
                  <w:rStyle w:val="ae"/>
                  <w:rFonts w:hint="eastAsia"/>
                  <w:color w:val="000000"/>
                  <w:rPrChange w:id="6127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28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  <w:rPrChange w:id="6129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3DCEE730" w14:textId="24A2AAD5" w:rsidR="0049243B" w:rsidRDefault="0049243B" w:rsidP="0049243B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130" w:author="종현 박" w:date="2023-06-10T14:00:00Z"/>
                <w:rStyle w:val="ae"/>
                <w:color w:val="000000"/>
                <w:rPrChange w:id="6131" w:author="종현 박" w:date="2023-06-10T14:00:00Z">
                  <w:rPr>
                    <w:ins w:id="6132" w:author="종현 박" w:date="2023-06-10T14:00:00Z"/>
                    <w:rStyle w:val="ae"/>
                  </w:rPr>
                </w:rPrChange>
              </w:rPr>
            </w:pPr>
            <w:ins w:id="6133" w:author="종현 박" w:date="2023-06-10T14:00:00Z">
              <w:r>
                <w:rPr>
                  <w:rStyle w:val="ae"/>
                  <w:color w:val="000000"/>
                </w:rPr>
                <w:t>‘</w:t>
              </w:r>
              <w:r>
                <w:rPr>
                  <w:rStyle w:val="ae"/>
                  <w:rFonts w:hint="eastAsia"/>
                  <w:color w:val="000000"/>
                </w:rPr>
                <w:t>아니요</w:t>
              </w:r>
              <w:r>
                <w:rPr>
                  <w:rStyle w:val="ae"/>
                  <w:color w:val="000000"/>
                </w:rPr>
                <w:t>’</w:t>
              </w:r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마이페이지로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돌아간다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  <w:r>
                <w:rPr>
                  <w:rStyle w:val="ae"/>
                  <w:rFonts w:hint="eastAsia"/>
                  <w:color w:val="000000"/>
                  <w:rPrChange w:id="6134" w:author="종현 박" w:date="2023-06-10T14:00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</w:p>
        </w:tc>
      </w:tr>
    </w:tbl>
    <w:p w14:paraId="0D364580" w14:textId="77777777" w:rsidR="0049243B" w:rsidRDefault="0049243B" w:rsidP="0049243B">
      <w:pPr>
        <w:rPr>
          <w:ins w:id="6135" w:author="종현 박" w:date="2023-06-10T14:00:00Z"/>
        </w:rPr>
      </w:pPr>
    </w:p>
    <w:p w14:paraId="761501CF" w14:textId="77777777" w:rsidR="0049243B" w:rsidRDefault="0049243B" w:rsidP="0049243B">
      <w:pPr>
        <w:rPr>
          <w:ins w:id="6136" w:author="종현 박" w:date="2023-06-10T14:00:00Z"/>
        </w:rPr>
      </w:pPr>
    </w:p>
    <w:p w14:paraId="1EF358E3" w14:textId="77777777" w:rsidR="0049243B" w:rsidRDefault="0049243B" w:rsidP="0049243B">
      <w:pPr>
        <w:rPr>
          <w:ins w:id="6137" w:author="종현 박" w:date="2023-06-10T14:00:00Z"/>
        </w:rPr>
      </w:pPr>
    </w:p>
    <w:p w14:paraId="78A5CB83" w14:textId="77777777" w:rsidR="0049243B" w:rsidRDefault="0049243B" w:rsidP="0049243B">
      <w:pPr>
        <w:rPr>
          <w:ins w:id="6138" w:author="종현 박" w:date="2023-06-10T14:00:00Z"/>
        </w:rPr>
      </w:pPr>
    </w:p>
    <w:p w14:paraId="0B7D52A2" w14:textId="77777777" w:rsidR="0049243B" w:rsidRDefault="0049243B" w:rsidP="0049243B">
      <w:pPr>
        <w:rPr>
          <w:ins w:id="6139" w:author="종현 박" w:date="2023-06-10T14:00:00Z"/>
        </w:rPr>
      </w:pPr>
    </w:p>
    <w:p w14:paraId="61D7D602" w14:textId="77777777" w:rsidR="0049243B" w:rsidRDefault="0049243B" w:rsidP="0049243B">
      <w:pPr>
        <w:rPr>
          <w:ins w:id="6140" w:author="종현 박" w:date="2023-06-10T14:00:00Z"/>
        </w:rPr>
      </w:pPr>
    </w:p>
    <w:p w14:paraId="1FF51BAD" w14:textId="77777777" w:rsidR="00CF7358" w:rsidRDefault="00CF7358" w:rsidP="0049243B">
      <w:pPr>
        <w:rPr>
          <w:ins w:id="6141" w:author="종현 박" w:date="2023-06-10T14:00:00Z"/>
        </w:rPr>
      </w:pPr>
    </w:p>
    <w:p w14:paraId="408B9242" w14:textId="77777777" w:rsidR="00CF7358" w:rsidRDefault="00CF7358" w:rsidP="0049243B">
      <w:pPr>
        <w:rPr>
          <w:ins w:id="6142" w:author="종현 박" w:date="2023-06-10T14:00:00Z"/>
        </w:rPr>
      </w:pPr>
    </w:p>
    <w:p w14:paraId="2E1FEF54" w14:textId="77777777" w:rsidR="00CF7358" w:rsidRDefault="00CF7358" w:rsidP="0049243B">
      <w:pPr>
        <w:rPr>
          <w:ins w:id="6143" w:author="종현 박" w:date="2023-06-10T14:00:00Z"/>
          <w:rFonts w:hint="eastAsia"/>
        </w:rPr>
      </w:pPr>
    </w:p>
    <w:p w14:paraId="3039FDAB" w14:textId="77777777" w:rsidR="0049243B" w:rsidRDefault="0049243B" w:rsidP="0049243B">
      <w:pPr>
        <w:rPr>
          <w:ins w:id="6144" w:author="종현 박" w:date="2023-06-10T14:00:00Z"/>
        </w:rPr>
      </w:pPr>
    </w:p>
    <w:p w14:paraId="655FA432" w14:textId="77777777" w:rsidR="005312CD" w:rsidRPr="0056165E" w:rsidRDefault="005312CD" w:rsidP="005312CD">
      <w:pPr>
        <w:rPr>
          <w:ins w:id="6145" w:author="종현 박" w:date="2023-06-10T13:33:00Z"/>
        </w:rPr>
      </w:pPr>
    </w:p>
    <w:p w14:paraId="212B0AA7" w14:textId="77777777" w:rsidR="005312CD" w:rsidRDefault="005312CD" w:rsidP="005312CD">
      <w:pPr>
        <w:rPr>
          <w:ins w:id="6146" w:author="종현 박" w:date="2023-06-10T13:33:00Z"/>
        </w:rPr>
      </w:pPr>
    </w:p>
    <w:p w14:paraId="740B017C" w14:textId="77777777" w:rsidR="00044DE0" w:rsidRPr="005312CD" w:rsidRDefault="00044DE0" w:rsidP="00044DE0">
      <w:pPr>
        <w:rPr>
          <w:ins w:id="6147" w:author="종현 박" w:date="2023-06-09T22:02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CF7358" w:rsidRPr="00D54A11" w14:paraId="1D7BDEF7" w14:textId="77777777" w:rsidTr="00E53FFE">
        <w:trPr>
          <w:trHeight w:val="354"/>
          <w:ins w:id="6148" w:author="종현 박" w:date="2023-06-10T14:01:00Z"/>
        </w:trPr>
        <w:tc>
          <w:tcPr>
            <w:tcW w:w="1525" w:type="dxa"/>
            <w:shd w:val="clear" w:color="auto" w:fill="CCCCCC"/>
            <w:vAlign w:val="center"/>
          </w:tcPr>
          <w:p w14:paraId="70D5DB92" w14:textId="77777777" w:rsidR="00CF7358" w:rsidRPr="00D54A11" w:rsidRDefault="00CF7358" w:rsidP="00E53FFE">
            <w:pPr>
              <w:pStyle w:val="af"/>
              <w:rPr>
                <w:ins w:id="6149" w:author="종현 박" w:date="2023-06-10T14:01:00Z"/>
              </w:rPr>
            </w:pPr>
            <w:ins w:id="6150" w:author="종현 박" w:date="2023-06-10T14:01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5755618E" w14:textId="77777777" w:rsidR="00CF7358" w:rsidRPr="007E70C2" w:rsidRDefault="00CF7358" w:rsidP="00E53FFE">
            <w:pPr>
              <w:rPr>
                <w:ins w:id="6151" w:author="종현 박" w:date="2023-06-10T14:01:00Z"/>
                <w:rStyle w:val="ae"/>
              </w:rPr>
            </w:pPr>
            <w:ins w:id="6152" w:author="종현 박" w:date="2023-06-10T14:01:00Z">
              <w:r>
                <w:rPr>
                  <w:rStyle w:val="notion-enable-hover"/>
                  <w:b/>
                  <w:bCs/>
                </w:rPr>
                <w:t>SC007</w:t>
              </w:r>
            </w:ins>
          </w:p>
        </w:tc>
        <w:tc>
          <w:tcPr>
            <w:tcW w:w="1420" w:type="dxa"/>
            <w:shd w:val="clear" w:color="auto" w:fill="BFBFBF"/>
          </w:tcPr>
          <w:p w14:paraId="018C659F" w14:textId="77777777" w:rsidR="00CF7358" w:rsidRPr="005A219F" w:rsidRDefault="00CF7358" w:rsidP="00E53FFE">
            <w:pPr>
              <w:pStyle w:val="af"/>
              <w:rPr>
                <w:ins w:id="6153" w:author="종현 박" w:date="2023-06-10T14:01:00Z"/>
              </w:rPr>
            </w:pPr>
            <w:ins w:id="6154" w:author="종현 박" w:date="2023-06-10T14:01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022340DC" w14:textId="77777777" w:rsidR="00CF7358" w:rsidRDefault="00CF7358" w:rsidP="00E53FFE">
            <w:pPr>
              <w:rPr>
                <w:ins w:id="6155" w:author="종현 박" w:date="2023-06-10T14:01:00Z"/>
                <w:rStyle w:val="ae"/>
                <w:color w:val="000000"/>
                <w:rPrChange w:id="6156" w:author="종현 박" w:date="2023-06-10T14:01:00Z">
                  <w:rPr>
                    <w:ins w:id="6157" w:author="종현 박" w:date="2023-06-10T14:01:00Z"/>
                    <w:rStyle w:val="ae"/>
                  </w:rPr>
                </w:rPrChange>
              </w:rPr>
            </w:pPr>
            <w:ins w:id="6158" w:author="종현 박" w:date="2023-06-10T14:01:00Z">
              <w:r>
                <w:rPr>
                  <w:rStyle w:val="ae"/>
                  <w:rFonts w:hint="eastAsia"/>
                  <w:color w:val="000000"/>
                  <w:rPrChange w:id="6159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6160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61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찾기</w:t>
              </w:r>
            </w:ins>
          </w:p>
        </w:tc>
      </w:tr>
      <w:tr w:rsidR="00CF7358" w:rsidRPr="00D54A11" w14:paraId="6D7AFA68" w14:textId="77777777" w:rsidTr="00E53FFE">
        <w:trPr>
          <w:trHeight w:val="6505"/>
          <w:ins w:id="6162" w:author="종현 박" w:date="2023-06-10T14:01:00Z"/>
        </w:trPr>
        <w:tc>
          <w:tcPr>
            <w:tcW w:w="1525" w:type="dxa"/>
            <w:shd w:val="clear" w:color="auto" w:fill="CCCCCC"/>
            <w:vAlign w:val="center"/>
          </w:tcPr>
          <w:p w14:paraId="34255AB2" w14:textId="77777777" w:rsidR="00CF7358" w:rsidRPr="00D54A11" w:rsidRDefault="00CF7358" w:rsidP="00E53FFE">
            <w:pPr>
              <w:pStyle w:val="af"/>
              <w:rPr>
                <w:ins w:id="6163" w:author="종현 박" w:date="2023-06-10T14:01:00Z"/>
              </w:rPr>
            </w:pPr>
            <w:ins w:id="6164" w:author="종현 박" w:date="2023-06-10T14:01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18152942" w14:textId="1A963026" w:rsidR="00CF7358" w:rsidRDefault="00CF7358" w:rsidP="00E53FFE">
            <w:pPr>
              <w:jc w:val="center"/>
              <w:rPr>
                <w:ins w:id="6165" w:author="종현 박" w:date="2023-06-10T14:01:00Z"/>
                <w:rStyle w:val="ae"/>
                <w:noProof/>
              </w:rPr>
            </w:pPr>
            <w:ins w:id="6166" w:author="종현 박" w:date="2023-06-10T14:01:00Z">
              <w:r w:rsidRPr="00B07199">
                <w:rPr>
                  <w:noProof/>
                </w:rPr>
                <w:pict w14:anchorId="7AF05D54">
                  <v:shape id="_x0000_i1043" type="#_x0000_t75" style="width:138.55pt;height:318.55pt;visibility:visible;mso-wrap-style:square">
                    <v:imagedata r:id="rId36" o:title="" cropright="2378f"/>
                  </v:shape>
                </w:pict>
              </w:r>
              <w:r>
                <w:rPr>
                  <w:noProof/>
                </w:rPr>
                <w:t xml:space="preserve"> </w:t>
              </w:r>
            </w:ins>
          </w:p>
          <w:p w14:paraId="7EDC88D9" w14:textId="77777777" w:rsidR="00CF7358" w:rsidRPr="007E70C2" w:rsidRDefault="00CF7358" w:rsidP="00E53FFE">
            <w:pPr>
              <w:jc w:val="center"/>
              <w:rPr>
                <w:ins w:id="6167" w:author="종현 박" w:date="2023-06-10T14:01:00Z"/>
                <w:rStyle w:val="ae"/>
              </w:rPr>
            </w:pPr>
          </w:p>
        </w:tc>
      </w:tr>
      <w:tr w:rsidR="00CF7358" w:rsidRPr="00D54A11" w14:paraId="654A24C3" w14:textId="77777777" w:rsidTr="00E53FFE">
        <w:trPr>
          <w:trHeight w:val="368"/>
          <w:ins w:id="6168" w:author="종현 박" w:date="2023-06-10T14:01:00Z"/>
        </w:trPr>
        <w:tc>
          <w:tcPr>
            <w:tcW w:w="1525" w:type="dxa"/>
            <w:shd w:val="clear" w:color="auto" w:fill="CCCCCC"/>
            <w:vAlign w:val="center"/>
          </w:tcPr>
          <w:p w14:paraId="21E55CE5" w14:textId="77777777" w:rsidR="00CF7358" w:rsidRPr="00D54A11" w:rsidRDefault="00CF7358" w:rsidP="00E53FFE">
            <w:pPr>
              <w:pStyle w:val="af"/>
              <w:rPr>
                <w:ins w:id="6169" w:author="종현 박" w:date="2023-06-10T14:01:00Z"/>
              </w:rPr>
            </w:pPr>
            <w:ins w:id="6170" w:author="종현 박" w:date="2023-06-10T14:01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7729936E" w14:textId="56045A6B" w:rsidR="00CF7358" w:rsidRDefault="00CF7358" w:rsidP="00CF7358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171" w:author="종현 박" w:date="2023-06-10T14:01:00Z"/>
                <w:rStyle w:val="ae"/>
                <w:color w:val="000000"/>
                <w:rPrChange w:id="6172" w:author="종현 박" w:date="2023-06-10T14:01:00Z">
                  <w:rPr>
                    <w:ins w:id="6173" w:author="종현 박" w:date="2023-06-10T14:01:00Z"/>
                    <w:rStyle w:val="ae"/>
                  </w:rPr>
                </w:rPrChange>
              </w:rPr>
            </w:pPr>
            <w:ins w:id="6174" w:author="종현 박" w:date="2023-06-10T14:01:00Z">
              <w:r>
                <w:rPr>
                  <w:rStyle w:val="ae"/>
                  <w:rFonts w:hint="eastAsia"/>
                  <w:color w:val="000000"/>
                  <w:rPrChange w:id="6175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본인확인용이메일을</w:t>
              </w:r>
              <w:r>
                <w:rPr>
                  <w:rStyle w:val="ae"/>
                  <w:rFonts w:hint="eastAsia"/>
                  <w:color w:val="000000"/>
                  <w:rPrChange w:id="6176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77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입력할</w:t>
              </w:r>
              <w:r>
                <w:rPr>
                  <w:rStyle w:val="ae"/>
                  <w:rFonts w:hint="eastAsia"/>
                  <w:color w:val="000000"/>
                  <w:rPrChange w:id="6178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79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수</w:t>
              </w:r>
              <w:r>
                <w:rPr>
                  <w:rStyle w:val="ae"/>
                  <w:rFonts w:hint="eastAsia"/>
                  <w:color w:val="000000"/>
                  <w:rPrChange w:id="6180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81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있는</w:t>
              </w:r>
              <w:r>
                <w:rPr>
                  <w:rStyle w:val="ae"/>
                  <w:rFonts w:hint="eastAsia"/>
                  <w:color w:val="000000"/>
                  <w:rPrChange w:id="6182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83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rFonts w:hint="eastAsia"/>
                  <w:color w:val="000000"/>
                  <w:rPrChange w:id="6184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85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칸</w:t>
              </w:r>
              <w:r>
                <w:rPr>
                  <w:rStyle w:val="ae"/>
                  <w:rFonts w:hint="eastAsia"/>
                  <w:color w:val="000000"/>
                </w:rPr>
                <w:t>이</w:t>
              </w:r>
              <w:r>
                <w:rPr>
                  <w:rStyle w:val="ae"/>
                  <w:rFonts w:hint="eastAsia"/>
                  <w:color w:val="000000"/>
                  <w:rPrChange w:id="6186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출력된</w:t>
              </w:r>
              <w:r>
                <w:rPr>
                  <w:rStyle w:val="ae"/>
                  <w:rFonts w:hint="eastAsia"/>
                  <w:color w:val="000000"/>
                  <w:rPrChange w:id="6187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rFonts w:hint="eastAsia"/>
                  <w:color w:val="000000"/>
                  <w:rPrChange w:id="6188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  <w:r>
                <w:rPr>
                  <w:rStyle w:val="ae"/>
                  <w:color w:val="000000"/>
                  <w:rPrChange w:id="6189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</w:ins>
          </w:p>
          <w:p w14:paraId="1109E5CA" w14:textId="0C045FA0" w:rsidR="00CF7358" w:rsidRDefault="00CF7358" w:rsidP="00CF7358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190" w:author="종현 박" w:date="2023-06-10T14:01:00Z"/>
                <w:rStyle w:val="ae"/>
                <w:color w:val="000000"/>
                <w:rPrChange w:id="6191" w:author="종현 박" w:date="2023-06-10T14:01:00Z">
                  <w:rPr>
                    <w:ins w:id="6192" w:author="종현 박" w:date="2023-06-10T14:01:00Z"/>
                    <w:rStyle w:val="ae"/>
                  </w:rPr>
                </w:rPrChange>
              </w:rPr>
            </w:pPr>
            <w:ins w:id="6193" w:author="종현 박" w:date="2023-06-10T14:01:00Z">
              <w:r>
                <w:rPr>
                  <w:rStyle w:val="ae"/>
                  <w:rFonts w:hint="eastAsia"/>
                  <w:color w:val="000000"/>
                  <w:rPrChange w:id="6194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다음</w:t>
              </w:r>
              <w:r>
                <w:rPr>
                  <w:rStyle w:val="ae"/>
                  <w:rFonts w:hint="eastAsia"/>
                  <w:color w:val="000000"/>
                  <w:rPrChange w:id="6195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96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rFonts w:hint="eastAsia"/>
                  <w:color w:val="000000"/>
                  <w:rPrChange w:id="6197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198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rFonts w:hint="eastAsia"/>
                  <w:color w:val="000000"/>
                  <w:rPrChange w:id="6199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00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rFonts w:hint="eastAsia"/>
                  <w:color w:val="000000"/>
                  <w:rPrChange w:id="6201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02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초기화</w:t>
              </w:r>
              <w:r>
                <w:rPr>
                  <w:rStyle w:val="ae"/>
                  <w:rFonts w:hint="eastAsia"/>
                  <w:color w:val="000000"/>
                  <w:rPrChange w:id="6203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04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팝업창을</w:t>
              </w:r>
              <w:r>
                <w:rPr>
                  <w:rStyle w:val="ae"/>
                  <w:rFonts w:hint="eastAsia"/>
                  <w:color w:val="000000"/>
                  <w:rPrChange w:id="6205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06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출력한다</w:t>
              </w:r>
              <w:r>
                <w:rPr>
                  <w:rStyle w:val="ae"/>
                  <w:rFonts w:hint="eastAsia"/>
                  <w:color w:val="000000"/>
                  <w:rPrChange w:id="6207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43C12F8E" w14:textId="3B9E660E" w:rsidR="00CF7358" w:rsidRDefault="00CF7358" w:rsidP="00CF7358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208" w:author="종현 박" w:date="2023-06-10T14:01:00Z"/>
                <w:rStyle w:val="ae"/>
                <w:color w:val="000000"/>
                <w:rPrChange w:id="6209" w:author="종현 박" w:date="2023-06-10T14:01:00Z">
                  <w:rPr>
                    <w:ins w:id="6210" w:author="종현 박" w:date="2023-06-10T14:01:00Z"/>
                    <w:rStyle w:val="ae"/>
                  </w:rPr>
                </w:rPrChange>
              </w:rPr>
            </w:pPr>
            <w:ins w:id="6211" w:author="종현 박" w:date="2023-06-10T14:01:00Z">
              <w:r>
                <w:rPr>
                  <w:rStyle w:val="ae"/>
                  <w:rFonts w:hint="eastAsia"/>
                  <w:color w:val="000000"/>
                  <w:rPrChange w:id="6212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취소</w:t>
              </w:r>
              <w:r>
                <w:rPr>
                  <w:rStyle w:val="ae"/>
                  <w:rFonts w:hint="eastAsia"/>
                  <w:color w:val="000000"/>
                  <w:rPrChange w:id="6213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14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rFonts w:hint="eastAsia"/>
                  <w:color w:val="000000"/>
                  <w:rPrChange w:id="6215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16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rFonts w:hint="eastAsia"/>
                  <w:color w:val="000000"/>
                  <w:rPrChange w:id="6217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18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다시</w:t>
              </w:r>
              <w:r>
                <w:rPr>
                  <w:rStyle w:val="ae"/>
                  <w:rFonts w:hint="eastAsia"/>
                  <w:color w:val="000000"/>
                  <w:rPrChange w:id="6219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20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21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>
                <w:rPr>
                  <w:rStyle w:val="ae"/>
                  <w:rFonts w:hint="eastAsia"/>
                  <w:color w:val="000000"/>
                  <w:rPrChange w:id="6222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23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>
                <w:rPr>
                  <w:rStyle w:val="ae"/>
                  <w:rFonts w:hint="eastAsia"/>
                  <w:color w:val="000000"/>
                  <w:rPrChange w:id="6224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</w:tc>
      </w:tr>
    </w:tbl>
    <w:p w14:paraId="6871464C" w14:textId="77777777" w:rsidR="00CF7358" w:rsidRDefault="00CF7358" w:rsidP="00CF7358">
      <w:pPr>
        <w:rPr>
          <w:ins w:id="6225" w:author="종현 박" w:date="2023-06-10T14:01:00Z"/>
        </w:rPr>
      </w:pPr>
    </w:p>
    <w:p w14:paraId="5CA2BC4E" w14:textId="77777777" w:rsidR="00CF7358" w:rsidRDefault="00CF7358" w:rsidP="00CF7358">
      <w:pPr>
        <w:rPr>
          <w:ins w:id="6226" w:author="종현 박" w:date="2023-06-10T14:01:00Z"/>
        </w:rPr>
      </w:pPr>
    </w:p>
    <w:p w14:paraId="6A1EEF59" w14:textId="77777777" w:rsidR="00CF7358" w:rsidRDefault="00CF7358" w:rsidP="00CF7358">
      <w:pPr>
        <w:rPr>
          <w:ins w:id="6227" w:author="종현 박" w:date="2023-06-10T14:01:00Z"/>
        </w:rPr>
      </w:pPr>
    </w:p>
    <w:p w14:paraId="3FD12291" w14:textId="77777777" w:rsidR="00CF7358" w:rsidRDefault="00CF7358" w:rsidP="00CF7358">
      <w:pPr>
        <w:rPr>
          <w:ins w:id="6228" w:author="종현 박" w:date="2023-06-10T14:01:00Z"/>
        </w:rPr>
      </w:pPr>
    </w:p>
    <w:p w14:paraId="5527EA78" w14:textId="77777777" w:rsidR="00CF7358" w:rsidRDefault="00CF7358" w:rsidP="00CF7358">
      <w:pPr>
        <w:rPr>
          <w:ins w:id="6229" w:author="종현 박" w:date="2023-06-10T14:01:00Z"/>
        </w:rPr>
      </w:pPr>
    </w:p>
    <w:p w14:paraId="775AD69B" w14:textId="77777777" w:rsidR="00CF7358" w:rsidRDefault="00CF7358" w:rsidP="00CF7358">
      <w:pPr>
        <w:rPr>
          <w:ins w:id="6230" w:author="종현 박" w:date="2023-06-10T14:01:00Z"/>
        </w:rPr>
      </w:pPr>
    </w:p>
    <w:p w14:paraId="72E7F06A" w14:textId="77777777" w:rsidR="00CF7358" w:rsidRDefault="00CF7358" w:rsidP="00CF7358">
      <w:pPr>
        <w:rPr>
          <w:ins w:id="6231" w:author="종현 박" w:date="2023-06-10T14:01:00Z"/>
        </w:rPr>
      </w:pPr>
    </w:p>
    <w:p w14:paraId="46FF194E" w14:textId="77777777" w:rsidR="00CF7358" w:rsidRDefault="00CF7358" w:rsidP="00CF7358">
      <w:pPr>
        <w:rPr>
          <w:ins w:id="6232" w:author="종현 박" w:date="2023-06-10T14:01:00Z"/>
        </w:rPr>
      </w:pPr>
    </w:p>
    <w:p w14:paraId="437A967C" w14:textId="77777777" w:rsidR="00CF7358" w:rsidRDefault="00CF7358" w:rsidP="00CF7358">
      <w:pPr>
        <w:rPr>
          <w:ins w:id="6233" w:author="종현 박" w:date="2023-06-10T14:01:00Z"/>
        </w:rPr>
      </w:pPr>
    </w:p>
    <w:p w14:paraId="50EBE205" w14:textId="77777777" w:rsidR="00CF7358" w:rsidRDefault="00CF7358" w:rsidP="00CF7358">
      <w:pPr>
        <w:rPr>
          <w:ins w:id="6234" w:author="종현 박" w:date="2023-06-10T14:01:00Z"/>
        </w:rPr>
      </w:pPr>
    </w:p>
    <w:p w14:paraId="044AC4E5" w14:textId="77777777" w:rsidR="00CF7358" w:rsidRDefault="00CF7358" w:rsidP="00CF7358">
      <w:pPr>
        <w:rPr>
          <w:ins w:id="6235" w:author="종현 박" w:date="2023-06-10T14:01:00Z"/>
        </w:rPr>
      </w:pPr>
    </w:p>
    <w:p w14:paraId="6544DE51" w14:textId="77777777" w:rsidR="00044DE0" w:rsidRDefault="00044DE0" w:rsidP="00044DE0">
      <w:pPr>
        <w:rPr>
          <w:ins w:id="6236" w:author="종현 박" w:date="2023-06-09T22:02:00Z"/>
        </w:rPr>
      </w:pPr>
    </w:p>
    <w:p w14:paraId="1E11B566" w14:textId="77777777" w:rsidR="00044DE0" w:rsidRDefault="00044DE0" w:rsidP="00044DE0">
      <w:pPr>
        <w:rPr>
          <w:ins w:id="6237" w:author="종현 박" w:date="2023-06-09T22:02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E465A9" w:rsidRPr="00D54A11" w14:paraId="0C3B94EC" w14:textId="77777777" w:rsidTr="00E53FFE">
        <w:trPr>
          <w:trHeight w:val="354"/>
          <w:ins w:id="6238" w:author="종현 박" w:date="2023-06-10T14:01:00Z"/>
        </w:trPr>
        <w:tc>
          <w:tcPr>
            <w:tcW w:w="1525" w:type="dxa"/>
            <w:shd w:val="clear" w:color="auto" w:fill="CCCCCC"/>
            <w:vAlign w:val="center"/>
          </w:tcPr>
          <w:p w14:paraId="7DCE8462" w14:textId="77777777" w:rsidR="00E465A9" w:rsidRPr="00D54A11" w:rsidRDefault="00E465A9" w:rsidP="00E53FFE">
            <w:pPr>
              <w:pStyle w:val="af"/>
              <w:rPr>
                <w:ins w:id="6239" w:author="종현 박" w:date="2023-06-10T14:01:00Z"/>
              </w:rPr>
            </w:pPr>
            <w:ins w:id="6240" w:author="종현 박" w:date="2023-06-10T14:01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76B99C9C" w14:textId="77777777" w:rsidR="00E465A9" w:rsidRPr="007E70C2" w:rsidRDefault="00E465A9" w:rsidP="00E53FFE">
            <w:pPr>
              <w:rPr>
                <w:ins w:id="6241" w:author="종현 박" w:date="2023-06-10T14:01:00Z"/>
                <w:rStyle w:val="ae"/>
              </w:rPr>
            </w:pPr>
            <w:ins w:id="6242" w:author="종현 박" w:date="2023-06-10T14:01:00Z">
              <w:r>
                <w:rPr>
                  <w:rStyle w:val="notion-enable-hover"/>
                  <w:b/>
                  <w:bCs/>
                </w:rPr>
                <w:t>SC008</w:t>
              </w:r>
            </w:ins>
          </w:p>
        </w:tc>
        <w:tc>
          <w:tcPr>
            <w:tcW w:w="1420" w:type="dxa"/>
            <w:shd w:val="clear" w:color="auto" w:fill="BFBFBF"/>
          </w:tcPr>
          <w:p w14:paraId="49B9F3FF" w14:textId="77777777" w:rsidR="00E465A9" w:rsidRPr="005A219F" w:rsidRDefault="00E465A9" w:rsidP="00E53FFE">
            <w:pPr>
              <w:pStyle w:val="af"/>
              <w:rPr>
                <w:ins w:id="6243" w:author="종현 박" w:date="2023-06-10T14:01:00Z"/>
              </w:rPr>
            </w:pPr>
            <w:ins w:id="6244" w:author="종현 박" w:date="2023-06-10T14:01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7DD26A0E" w14:textId="77777777" w:rsidR="00E465A9" w:rsidRDefault="00E465A9" w:rsidP="00E53FFE">
            <w:pPr>
              <w:rPr>
                <w:ins w:id="6245" w:author="종현 박" w:date="2023-06-10T14:01:00Z"/>
                <w:rStyle w:val="ae"/>
                <w:color w:val="000000"/>
                <w:rPrChange w:id="6246" w:author="종현 박" w:date="2023-06-10T14:01:00Z">
                  <w:rPr>
                    <w:ins w:id="6247" w:author="종현 박" w:date="2023-06-10T14:01:00Z"/>
                    <w:rStyle w:val="ae"/>
                  </w:rPr>
                </w:rPrChange>
              </w:rPr>
            </w:pPr>
            <w:ins w:id="6248" w:author="종현 박" w:date="2023-06-10T14:01:00Z">
              <w:r>
                <w:rPr>
                  <w:rStyle w:val="ae"/>
                  <w:rFonts w:hint="eastAsia"/>
                  <w:color w:val="000000"/>
                  <w:rPrChange w:id="6249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color w:val="000000"/>
                  <w:rPrChange w:id="6250" w:author="종현 박" w:date="2023-06-10T14:01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51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초기화</w:t>
              </w:r>
            </w:ins>
          </w:p>
        </w:tc>
      </w:tr>
      <w:tr w:rsidR="00E465A9" w:rsidRPr="00D54A11" w14:paraId="69E9FA27" w14:textId="77777777" w:rsidTr="00E53FFE">
        <w:trPr>
          <w:trHeight w:val="6505"/>
          <w:ins w:id="6252" w:author="종현 박" w:date="2023-06-10T14:01:00Z"/>
        </w:trPr>
        <w:tc>
          <w:tcPr>
            <w:tcW w:w="1525" w:type="dxa"/>
            <w:shd w:val="clear" w:color="auto" w:fill="CCCCCC"/>
            <w:vAlign w:val="center"/>
          </w:tcPr>
          <w:p w14:paraId="64CCE2B2" w14:textId="77777777" w:rsidR="00E465A9" w:rsidRPr="00D54A11" w:rsidRDefault="00E465A9" w:rsidP="00E53FFE">
            <w:pPr>
              <w:pStyle w:val="af"/>
              <w:rPr>
                <w:ins w:id="6253" w:author="종현 박" w:date="2023-06-10T14:01:00Z"/>
              </w:rPr>
            </w:pPr>
            <w:ins w:id="6254" w:author="종현 박" w:date="2023-06-10T14:01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2321B303" w14:textId="761DED2F" w:rsidR="00E465A9" w:rsidRDefault="00E465A9" w:rsidP="00E53FFE">
            <w:pPr>
              <w:jc w:val="center"/>
              <w:rPr>
                <w:ins w:id="6255" w:author="종현 박" w:date="2023-06-10T14:01:00Z"/>
                <w:rStyle w:val="ae"/>
                <w:noProof/>
              </w:rPr>
            </w:pPr>
            <w:ins w:id="6256" w:author="종현 박" w:date="2023-06-10T14:01:00Z">
              <w:r>
                <w:rPr>
                  <w:noProof/>
                </w:rPr>
                <w:t xml:space="preserve"> </w:t>
              </w:r>
              <w:r w:rsidRPr="00B07199">
                <w:rPr>
                  <w:noProof/>
                </w:rPr>
                <w:pict w14:anchorId="590A3906">
                  <v:shape id="_x0000_i1044" type="#_x0000_t75" style="width:141.3pt;height:318.55pt;visibility:visible;mso-wrap-style:square">
                    <v:imagedata r:id="rId37" o:title=""/>
                  </v:shape>
                </w:pict>
              </w:r>
            </w:ins>
          </w:p>
          <w:p w14:paraId="5EDD4697" w14:textId="77777777" w:rsidR="00E465A9" w:rsidRPr="007E70C2" w:rsidRDefault="00E465A9" w:rsidP="00E53FFE">
            <w:pPr>
              <w:jc w:val="center"/>
              <w:rPr>
                <w:ins w:id="6257" w:author="종현 박" w:date="2023-06-10T14:01:00Z"/>
                <w:rStyle w:val="ae"/>
              </w:rPr>
            </w:pPr>
          </w:p>
        </w:tc>
      </w:tr>
      <w:tr w:rsidR="00E465A9" w:rsidRPr="00D54A11" w14:paraId="5C8EEAFE" w14:textId="77777777" w:rsidTr="00E53FFE">
        <w:trPr>
          <w:trHeight w:val="368"/>
          <w:ins w:id="6258" w:author="종현 박" w:date="2023-06-10T14:01:00Z"/>
        </w:trPr>
        <w:tc>
          <w:tcPr>
            <w:tcW w:w="1525" w:type="dxa"/>
            <w:shd w:val="clear" w:color="auto" w:fill="CCCCCC"/>
            <w:vAlign w:val="center"/>
          </w:tcPr>
          <w:p w14:paraId="502E8834" w14:textId="77777777" w:rsidR="00E465A9" w:rsidRPr="00D54A11" w:rsidRDefault="00E465A9" w:rsidP="00E53FFE">
            <w:pPr>
              <w:pStyle w:val="af"/>
              <w:rPr>
                <w:ins w:id="6259" w:author="종현 박" w:date="2023-06-10T14:01:00Z"/>
              </w:rPr>
            </w:pPr>
            <w:ins w:id="6260" w:author="종현 박" w:date="2023-06-10T14:01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242C0B28" w14:textId="77777777" w:rsidR="00E465A9" w:rsidRDefault="00E465A9" w:rsidP="00E465A9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261" w:author="종현 박" w:date="2023-06-10T14:01:00Z"/>
                <w:rStyle w:val="ae"/>
                <w:color w:val="000000"/>
                <w:rPrChange w:id="6262" w:author="종현 박" w:date="2023-06-10T14:01:00Z">
                  <w:rPr>
                    <w:ins w:id="6263" w:author="종현 박" w:date="2023-06-10T14:01:00Z"/>
                    <w:rStyle w:val="ae"/>
                  </w:rPr>
                </w:rPrChange>
              </w:rPr>
            </w:pPr>
            <w:ins w:id="6264" w:author="종현 박" w:date="2023-06-10T14:01:00Z">
              <w:r>
                <w:rPr>
                  <w:rStyle w:val="ae"/>
                  <w:rFonts w:hint="eastAsia"/>
                  <w:color w:val="000000"/>
                  <w:rPrChange w:id="6265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rFonts w:hint="eastAsia"/>
                  <w:color w:val="000000"/>
                  <w:rPrChange w:id="6266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67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화면에</w:t>
              </w:r>
              <w:r>
                <w:rPr>
                  <w:rStyle w:val="ae"/>
                  <w:rFonts w:hint="eastAsia"/>
                  <w:color w:val="000000"/>
                  <w:rPrChange w:id="6268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69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“코드가</w:t>
              </w:r>
              <w:r>
                <w:rPr>
                  <w:rStyle w:val="ae"/>
                  <w:rFonts w:hint="eastAsia"/>
                  <w:color w:val="000000"/>
                  <w:rPrChange w:id="6270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71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이메일로</w:t>
              </w:r>
              <w:r>
                <w:rPr>
                  <w:rStyle w:val="ae"/>
                  <w:rFonts w:hint="eastAsia"/>
                  <w:color w:val="000000"/>
                  <w:rPrChange w:id="6272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73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전송되었습니다</w:t>
              </w:r>
              <w:r>
                <w:rPr>
                  <w:rStyle w:val="ae"/>
                  <w:rFonts w:hint="eastAsia"/>
                  <w:color w:val="000000"/>
                  <w:rPrChange w:id="6274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. </w:t>
              </w:r>
              <w:r>
                <w:rPr>
                  <w:rStyle w:val="ae"/>
                  <w:rFonts w:hint="eastAsia"/>
                  <w:color w:val="000000"/>
                  <w:rPrChange w:id="6275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메일함을</w:t>
              </w:r>
              <w:r>
                <w:rPr>
                  <w:rStyle w:val="ae"/>
                  <w:rFonts w:hint="eastAsia"/>
                  <w:color w:val="000000"/>
                  <w:rPrChange w:id="6276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77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확인해주세요</w:t>
              </w:r>
              <w:r>
                <w:rPr>
                  <w:rStyle w:val="ae"/>
                  <w:rFonts w:hint="eastAsia"/>
                  <w:color w:val="000000"/>
                  <w:rPrChange w:id="6278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  <w:r>
                <w:rPr>
                  <w:rStyle w:val="ae"/>
                  <w:rFonts w:hint="eastAsia"/>
                  <w:color w:val="000000"/>
                  <w:rPrChange w:id="6279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”</w:t>
              </w:r>
              <w:r>
                <w:rPr>
                  <w:rStyle w:val="ae"/>
                  <w:rFonts w:hint="eastAsia"/>
                  <w:color w:val="000000"/>
                  <w:rPrChange w:id="6280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81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라는</w:t>
              </w:r>
              <w:r>
                <w:rPr>
                  <w:rStyle w:val="ae"/>
                  <w:rFonts w:hint="eastAsia"/>
                  <w:color w:val="000000"/>
                  <w:rPrChange w:id="6282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83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메시지를</w:t>
              </w:r>
              <w:r>
                <w:rPr>
                  <w:rStyle w:val="ae"/>
                  <w:rFonts w:hint="eastAsia"/>
                  <w:color w:val="000000"/>
                  <w:rPrChange w:id="6284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85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출력한다</w:t>
              </w:r>
              <w:r>
                <w:rPr>
                  <w:rStyle w:val="ae"/>
                  <w:rFonts w:hint="eastAsia"/>
                  <w:color w:val="000000"/>
                  <w:rPrChange w:id="6286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48B4D652" w14:textId="7F2CB204" w:rsidR="00E465A9" w:rsidRDefault="00E465A9" w:rsidP="00E465A9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287" w:author="종현 박" w:date="2023-06-10T14:01:00Z"/>
                <w:rStyle w:val="ae"/>
                <w:color w:val="000000"/>
                <w:rPrChange w:id="6288" w:author="종현 박" w:date="2023-06-10T14:01:00Z">
                  <w:rPr>
                    <w:ins w:id="6289" w:author="종현 박" w:date="2023-06-10T14:01:00Z"/>
                    <w:rStyle w:val="ae"/>
                  </w:rPr>
                </w:rPrChange>
              </w:rPr>
            </w:pPr>
            <w:ins w:id="6290" w:author="종현 박" w:date="2023-06-10T14:01:00Z">
              <w:r>
                <w:rPr>
                  <w:rStyle w:val="ae"/>
                  <w:rFonts w:hint="eastAsia"/>
                  <w:color w:val="000000"/>
                  <w:rPrChange w:id="6291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확인</w:t>
              </w:r>
              <w:r>
                <w:rPr>
                  <w:rStyle w:val="ae"/>
                  <w:rFonts w:hint="eastAsia"/>
                  <w:color w:val="000000"/>
                  <w:rPrChange w:id="6292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93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rFonts w:hint="eastAsia"/>
                  <w:color w:val="000000"/>
                  <w:rPrChange w:id="6294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95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rFonts w:hint="eastAsia"/>
                  <w:color w:val="000000"/>
                  <w:rPrChange w:id="6296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97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다시</w:t>
              </w:r>
              <w:r>
                <w:rPr>
                  <w:rStyle w:val="ae"/>
                  <w:rFonts w:hint="eastAsia"/>
                  <w:color w:val="000000"/>
                  <w:rPrChange w:id="6298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299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  <w:r>
                <w:rPr>
                  <w:rStyle w:val="ae"/>
                  <w:rFonts w:hint="eastAsia"/>
                  <w:color w:val="000000"/>
                  <w:rPrChange w:id="6300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01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>
                <w:rPr>
                  <w:rStyle w:val="ae"/>
                  <w:rFonts w:hint="eastAsia"/>
                  <w:color w:val="000000"/>
                  <w:rPrChange w:id="6302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03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>
                <w:rPr>
                  <w:rStyle w:val="ae"/>
                  <w:rFonts w:hint="eastAsia"/>
                  <w:color w:val="000000"/>
                  <w:rPrChange w:id="6304" w:author="종현 박" w:date="2023-06-10T14:01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</w:tc>
      </w:tr>
    </w:tbl>
    <w:p w14:paraId="71D9FEFE" w14:textId="77777777" w:rsidR="00E465A9" w:rsidRDefault="00E465A9" w:rsidP="00E465A9">
      <w:pPr>
        <w:rPr>
          <w:ins w:id="6305" w:author="종현 박" w:date="2023-06-10T14:01:00Z"/>
        </w:rPr>
      </w:pPr>
    </w:p>
    <w:p w14:paraId="5318459E" w14:textId="77777777" w:rsidR="00E465A9" w:rsidRDefault="00E465A9" w:rsidP="00E465A9">
      <w:pPr>
        <w:rPr>
          <w:ins w:id="6306" w:author="종현 박" w:date="2023-06-10T14:01:00Z"/>
        </w:rPr>
      </w:pPr>
    </w:p>
    <w:p w14:paraId="6533953D" w14:textId="77777777" w:rsidR="00E465A9" w:rsidRDefault="00E465A9" w:rsidP="00E465A9">
      <w:pPr>
        <w:rPr>
          <w:ins w:id="6307" w:author="종현 박" w:date="2023-06-10T14:01:00Z"/>
        </w:rPr>
      </w:pPr>
    </w:p>
    <w:p w14:paraId="06F13302" w14:textId="77777777" w:rsidR="00E465A9" w:rsidRDefault="00E465A9" w:rsidP="00E465A9">
      <w:pPr>
        <w:rPr>
          <w:ins w:id="6308" w:author="종현 박" w:date="2023-06-10T14:01:00Z"/>
        </w:rPr>
      </w:pPr>
    </w:p>
    <w:p w14:paraId="6E3E9224" w14:textId="77777777" w:rsidR="00E465A9" w:rsidRDefault="00E465A9" w:rsidP="00E465A9">
      <w:pPr>
        <w:rPr>
          <w:ins w:id="6309" w:author="종현 박" w:date="2023-06-10T14:01:00Z"/>
        </w:rPr>
      </w:pPr>
    </w:p>
    <w:p w14:paraId="717954AE" w14:textId="77777777" w:rsidR="00E465A9" w:rsidRDefault="00E465A9" w:rsidP="00E465A9">
      <w:pPr>
        <w:rPr>
          <w:ins w:id="6310" w:author="종현 박" w:date="2023-06-10T14:01:00Z"/>
        </w:rPr>
      </w:pPr>
    </w:p>
    <w:p w14:paraId="56B27CBD" w14:textId="77777777" w:rsidR="00E465A9" w:rsidRDefault="00E465A9" w:rsidP="00E465A9">
      <w:pPr>
        <w:rPr>
          <w:ins w:id="6311" w:author="종현 박" w:date="2023-06-10T14:01:00Z"/>
        </w:rPr>
      </w:pPr>
    </w:p>
    <w:p w14:paraId="18683D4C" w14:textId="77777777" w:rsidR="00E465A9" w:rsidRDefault="00E465A9" w:rsidP="00E465A9">
      <w:pPr>
        <w:rPr>
          <w:ins w:id="6312" w:author="종현 박" w:date="2023-06-10T14:01:00Z"/>
        </w:rPr>
      </w:pPr>
    </w:p>
    <w:p w14:paraId="72044FE4" w14:textId="77777777" w:rsidR="00E465A9" w:rsidRDefault="00E465A9" w:rsidP="00E465A9">
      <w:pPr>
        <w:rPr>
          <w:ins w:id="6313" w:author="종현 박" w:date="2023-06-10T14:01:00Z"/>
        </w:rPr>
      </w:pPr>
    </w:p>
    <w:p w14:paraId="2A79E261" w14:textId="77777777" w:rsidR="00E465A9" w:rsidRDefault="00E465A9" w:rsidP="00E465A9">
      <w:pPr>
        <w:rPr>
          <w:ins w:id="6314" w:author="종현 박" w:date="2023-06-10T14:02:00Z"/>
        </w:rPr>
      </w:pPr>
    </w:p>
    <w:p w14:paraId="732BAD3D" w14:textId="77777777" w:rsidR="007E3F0F" w:rsidRDefault="007E3F0F" w:rsidP="00E465A9">
      <w:pPr>
        <w:rPr>
          <w:ins w:id="6315" w:author="종현 박" w:date="2023-06-10T14:02:00Z"/>
        </w:rPr>
      </w:pPr>
    </w:p>
    <w:p w14:paraId="0BD198A3" w14:textId="77777777" w:rsidR="007E3F0F" w:rsidRDefault="007E3F0F" w:rsidP="00E465A9">
      <w:pPr>
        <w:rPr>
          <w:ins w:id="6316" w:author="종현 박" w:date="2023-06-10T14:02:00Z"/>
        </w:rPr>
      </w:pPr>
    </w:p>
    <w:p w14:paraId="00A226A2" w14:textId="77777777" w:rsidR="007E3F0F" w:rsidRDefault="007E3F0F" w:rsidP="00E465A9">
      <w:pPr>
        <w:rPr>
          <w:ins w:id="6317" w:author="종현 박" w:date="2023-06-10T14:02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7E3F0F" w:rsidRPr="00D54A11" w14:paraId="72E8FF0D" w14:textId="77777777" w:rsidTr="00E53FFE">
        <w:trPr>
          <w:trHeight w:val="354"/>
          <w:ins w:id="6318" w:author="종현 박" w:date="2023-06-10T14:02:00Z"/>
        </w:trPr>
        <w:tc>
          <w:tcPr>
            <w:tcW w:w="1525" w:type="dxa"/>
            <w:shd w:val="clear" w:color="auto" w:fill="CCCCCC"/>
            <w:vAlign w:val="center"/>
          </w:tcPr>
          <w:p w14:paraId="0D3F6DB3" w14:textId="77777777" w:rsidR="007E3F0F" w:rsidRPr="00D54A11" w:rsidRDefault="007E3F0F" w:rsidP="00E53FFE">
            <w:pPr>
              <w:pStyle w:val="af"/>
              <w:rPr>
                <w:ins w:id="6319" w:author="종현 박" w:date="2023-06-10T14:02:00Z"/>
              </w:rPr>
            </w:pPr>
            <w:ins w:id="6320" w:author="종현 박" w:date="2023-06-10T14:02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556012EA" w14:textId="77777777" w:rsidR="007E3F0F" w:rsidRPr="007E70C2" w:rsidRDefault="007E3F0F" w:rsidP="00E53FFE">
            <w:pPr>
              <w:rPr>
                <w:ins w:id="6321" w:author="종현 박" w:date="2023-06-10T14:02:00Z"/>
                <w:rStyle w:val="ae"/>
              </w:rPr>
            </w:pPr>
            <w:ins w:id="6322" w:author="종현 박" w:date="2023-06-10T14:02:00Z">
              <w:r>
                <w:rPr>
                  <w:rStyle w:val="notion-enable-hover"/>
                  <w:b/>
                  <w:bCs/>
                </w:rPr>
                <w:t>SC009</w:t>
              </w:r>
            </w:ins>
          </w:p>
        </w:tc>
        <w:tc>
          <w:tcPr>
            <w:tcW w:w="1420" w:type="dxa"/>
            <w:shd w:val="clear" w:color="auto" w:fill="BFBFBF"/>
          </w:tcPr>
          <w:p w14:paraId="61C27F43" w14:textId="77777777" w:rsidR="007E3F0F" w:rsidRPr="005A219F" w:rsidRDefault="007E3F0F" w:rsidP="00E53FFE">
            <w:pPr>
              <w:pStyle w:val="af"/>
              <w:rPr>
                <w:ins w:id="6323" w:author="종현 박" w:date="2023-06-10T14:02:00Z"/>
              </w:rPr>
            </w:pPr>
            <w:ins w:id="6324" w:author="종현 박" w:date="2023-06-10T14:02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7D990886" w14:textId="77777777" w:rsidR="007E3F0F" w:rsidRDefault="007E3F0F" w:rsidP="00E53FFE">
            <w:pPr>
              <w:rPr>
                <w:ins w:id="6325" w:author="종현 박" w:date="2023-06-10T14:02:00Z"/>
                <w:rStyle w:val="ae"/>
                <w:color w:val="000000"/>
                <w:rPrChange w:id="6326" w:author="종현 박" w:date="2023-06-10T14:02:00Z">
                  <w:rPr>
                    <w:ins w:id="6327" w:author="종현 박" w:date="2023-06-10T14:02:00Z"/>
                    <w:rStyle w:val="ae"/>
                  </w:rPr>
                </w:rPrChange>
              </w:rPr>
            </w:pPr>
            <w:ins w:id="6328" w:author="종현 박" w:date="2023-06-10T14:02:00Z">
              <w:r>
                <w:rPr>
                  <w:rStyle w:val="ae"/>
                  <w:rFonts w:hint="eastAsia"/>
                  <w:color w:val="000000"/>
                  <w:rPrChange w:id="6329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rFonts w:hint="eastAsia"/>
                  <w:color w:val="000000"/>
                  <w:rPrChange w:id="6330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31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변경</w:t>
              </w:r>
            </w:ins>
          </w:p>
        </w:tc>
      </w:tr>
      <w:tr w:rsidR="007E3F0F" w:rsidRPr="00D54A11" w14:paraId="0038B1D8" w14:textId="77777777" w:rsidTr="00E53FFE">
        <w:trPr>
          <w:trHeight w:val="6505"/>
          <w:ins w:id="6332" w:author="종현 박" w:date="2023-06-10T14:02:00Z"/>
        </w:trPr>
        <w:tc>
          <w:tcPr>
            <w:tcW w:w="1525" w:type="dxa"/>
            <w:shd w:val="clear" w:color="auto" w:fill="CCCCCC"/>
            <w:vAlign w:val="center"/>
          </w:tcPr>
          <w:p w14:paraId="6F8D9805" w14:textId="77777777" w:rsidR="007E3F0F" w:rsidRPr="00D54A11" w:rsidRDefault="007E3F0F" w:rsidP="00E53FFE">
            <w:pPr>
              <w:pStyle w:val="af"/>
              <w:rPr>
                <w:ins w:id="6333" w:author="종현 박" w:date="2023-06-10T14:02:00Z"/>
              </w:rPr>
            </w:pPr>
            <w:ins w:id="6334" w:author="종현 박" w:date="2023-06-10T14:02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260DF33A" w14:textId="79911938" w:rsidR="007E3F0F" w:rsidRPr="007E70C2" w:rsidRDefault="007E3F0F" w:rsidP="00E53FFE">
            <w:pPr>
              <w:jc w:val="center"/>
              <w:rPr>
                <w:ins w:id="6335" w:author="종현 박" w:date="2023-06-10T14:02:00Z"/>
                <w:rStyle w:val="ae"/>
              </w:rPr>
            </w:pPr>
            <w:ins w:id="6336" w:author="종현 박" w:date="2023-06-10T14:02:00Z">
              <w:r w:rsidRPr="007E3F0F">
                <w:rPr>
                  <w:rStyle w:val="ae"/>
                  <w:noProof/>
                </w:rPr>
                <w:pict w14:anchorId="0EFB7A4C">
                  <v:shape id="그림 7" o:spid="_x0000_i1045" type="#_x0000_t75" style="width:150.1pt;height:336.25pt;visibility:visible;mso-wrap-style:square">
                    <v:imagedata r:id="rId38" o:title=""/>
                  </v:shape>
                </w:pict>
              </w:r>
            </w:ins>
          </w:p>
        </w:tc>
      </w:tr>
      <w:tr w:rsidR="007E3F0F" w:rsidRPr="00D54A11" w14:paraId="4343433F" w14:textId="77777777" w:rsidTr="00E53FFE">
        <w:trPr>
          <w:trHeight w:val="368"/>
          <w:ins w:id="6337" w:author="종현 박" w:date="2023-06-10T14:02:00Z"/>
        </w:trPr>
        <w:tc>
          <w:tcPr>
            <w:tcW w:w="1525" w:type="dxa"/>
            <w:shd w:val="clear" w:color="auto" w:fill="CCCCCC"/>
            <w:vAlign w:val="center"/>
          </w:tcPr>
          <w:p w14:paraId="1A0B60AC" w14:textId="77777777" w:rsidR="007E3F0F" w:rsidRPr="00D54A11" w:rsidRDefault="007E3F0F" w:rsidP="00E53FFE">
            <w:pPr>
              <w:pStyle w:val="af"/>
              <w:rPr>
                <w:ins w:id="6338" w:author="종현 박" w:date="2023-06-10T14:02:00Z"/>
              </w:rPr>
            </w:pPr>
            <w:ins w:id="6339" w:author="종현 박" w:date="2023-06-10T14:02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4188589D" w14:textId="4A0E55AE" w:rsidR="007E3F0F" w:rsidRDefault="007E3F0F" w:rsidP="007E3F0F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340" w:author="종현 박" w:date="2023-06-10T14:02:00Z"/>
                <w:rStyle w:val="ae"/>
                <w:color w:val="000000"/>
                <w:rPrChange w:id="6341" w:author="종현 박" w:date="2023-06-10T14:02:00Z">
                  <w:rPr>
                    <w:ins w:id="6342" w:author="종현 박" w:date="2023-06-10T14:02:00Z"/>
                    <w:rStyle w:val="ae"/>
                  </w:rPr>
                </w:rPrChange>
              </w:rPr>
            </w:pPr>
            <w:ins w:id="6343" w:author="종현 박" w:date="2023-06-10T14:02:00Z">
              <w:r>
                <w:rPr>
                  <w:rStyle w:val="ae"/>
                  <w:rFonts w:hint="eastAsia"/>
                  <w:color w:val="000000"/>
                  <w:rPrChange w:id="6344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현재</w:t>
              </w:r>
              <w:r>
                <w:rPr>
                  <w:rStyle w:val="ae"/>
                  <w:rFonts w:hint="eastAsia"/>
                  <w:color w:val="000000"/>
                  <w:rPrChange w:id="6345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46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rFonts w:hint="eastAsia"/>
                  <w:color w:val="000000"/>
                  <w:rPrChange w:id="6347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,</w:t>
              </w:r>
              <w:r>
                <w:rPr>
                  <w:rStyle w:val="ae"/>
                  <w:color w:val="000000"/>
                  <w:rPrChange w:id="6348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49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새</w:t>
              </w:r>
              <w:r>
                <w:rPr>
                  <w:rStyle w:val="ae"/>
                  <w:rFonts w:hint="eastAsia"/>
                  <w:color w:val="000000"/>
                  <w:rPrChange w:id="6350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51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rFonts w:hint="eastAsia"/>
                  <w:color w:val="000000"/>
                  <w:rPrChange w:id="6352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,</w:t>
              </w:r>
              <w:r>
                <w:rPr>
                  <w:rStyle w:val="ae"/>
                  <w:color w:val="000000"/>
                  <w:rPrChange w:id="6353" w:author="종현 박" w:date="2023-06-10T14:0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54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새비밀번호</w:t>
              </w:r>
              <w:r>
                <w:rPr>
                  <w:rStyle w:val="ae"/>
                  <w:rFonts w:hint="eastAsia"/>
                  <w:color w:val="000000"/>
                  <w:rPrChange w:id="6355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56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확인</w:t>
              </w:r>
              <w:r>
                <w:rPr>
                  <w:rStyle w:val="ae"/>
                  <w:rFonts w:hint="eastAsia"/>
                  <w:color w:val="000000"/>
                  <w:rPrChange w:id="6357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58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59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칸</w:t>
              </w:r>
              <w:r>
                <w:rPr>
                  <w:rStyle w:val="ae"/>
                  <w:rFonts w:hint="eastAsia"/>
                  <w:color w:val="000000"/>
                </w:rPr>
                <w:t>이</w:t>
              </w:r>
              <w:r>
                <w:rPr>
                  <w:rStyle w:val="ae"/>
                  <w:rFonts w:hint="eastAsia"/>
                  <w:color w:val="000000"/>
                  <w:rPrChange w:id="6360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출력된</w:t>
              </w:r>
              <w:r>
                <w:rPr>
                  <w:rStyle w:val="ae"/>
                  <w:rFonts w:hint="eastAsia"/>
                  <w:color w:val="000000"/>
                  <w:rPrChange w:id="6361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rFonts w:hint="eastAsia"/>
                  <w:color w:val="000000"/>
                  <w:rPrChange w:id="6362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26BC54BC" w14:textId="124CE847" w:rsidR="007E3F0F" w:rsidRDefault="007E3F0F" w:rsidP="007E3F0F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363" w:author="종현 박" w:date="2023-06-10T14:02:00Z"/>
                <w:rStyle w:val="ae"/>
                <w:color w:val="000000"/>
                <w:rPrChange w:id="6364" w:author="종현 박" w:date="2023-06-10T14:02:00Z">
                  <w:rPr>
                    <w:ins w:id="6365" w:author="종현 박" w:date="2023-06-10T14:02:00Z"/>
                    <w:rStyle w:val="ae"/>
                  </w:rPr>
                </w:rPrChange>
              </w:rPr>
            </w:pPr>
            <w:ins w:id="6366" w:author="종현 박" w:date="2023-06-10T14:02:00Z">
              <w:r>
                <w:rPr>
                  <w:rStyle w:val="ae"/>
                  <w:rFonts w:hint="eastAsia"/>
                  <w:color w:val="000000"/>
                  <w:rPrChange w:id="6367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현재</w:t>
              </w:r>
              <w:r>
                <w:rPr>
                  <w:rStyle w:val="ae"/>
                  <w:rFonts w:hint="eastAsia"/>
                  <w:color w:val="000000"/>
                  <w:rPrChange w:id="6368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69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비밀번호와</w:t>
              </w:r>
              <w:r>
                <w:rPr>
                  <w:rStyle w:val="ae"/>
                  <w:rFonts w:hint="eastAsia"/>
                  <w:color w:val="000000"/>
                  <w:rPrChange w:id="6370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71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새</w:t>
              </w:r>
              <w:r>
                <w:rPr>
                  <w:rStyle w:val="ae"/>
                  <w:rFonts w:hint="eastAsia"/>
                  <w:color w:val="000000"/>
                  <w:rPrChange w:id="6372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73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비밀번호</w:t>
              </w:r>
              <w:r>
                <w:rPr>
                  <w:rStyle w:val="ae"/>
                  <w:rFonts w:hint="eastAsia"/>
                  <w:color w:val="000000"/>
                  <w:rPrChange w:id="6374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75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확인</w:t>
              </w:r>
              <w:r>
                <w:rPr>
                  <w:rStyle w:val="ae"/>
                  <w:rFonts w:hint="eastAsia"/>
                  <w:color w:val="000000"/>
                  <w:rPrChange w:id="6376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77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78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칸은</w:t>
              </w:r>
              <w:r>
                <w:rPr>
                  <w:rStyle w:val="ae"/>
                  <w:rFonts w:hint="eastAsia"/>
                  <w:color w:val="000000"/>
                  <w:rPrChange w:id="6379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80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작성한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81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뒤</w:t>
              </w:r>
              <w:r>
                <w:rPr>
                  <w:rStyle w:val="ae"/>
                  <w:rFonts w:hint="eastAsia"/>
                  <w:color w:val="000000"/>
                  <w:rPrChange w:id="6382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83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확인버튼을</w:t>
              </w:r>
              <w:r>
                <w:rPr>
                  <w:rStyle w:val="ae"/>
                  <w:rFonts w:hint="eastAsia"/>
                  <w:color w:val="000000"/>
                  <w:rPrChange w:id="6384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385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눌러</w:t>
              </w:r>
              <w:r>
                <w:rPr>
                  <w:rStyle w:val="ae"/>
                  <w:rFonts w:hint="eastAsia"/>
                  <w:color w:val="000000"/>
                  <w:rPrChange w:id="6386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6387" w:author="종현 박" w:date="2023-06-10T14:03:00Z">
              <w:r>
                <w:rPr>
                  <w:rStyle w:val="ae"/>
                  <w:rFonts w:hint="eastAsia"/>
                  <w:color w:val="000000"/>
                </w:rPr>
                <w:t>작성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내용을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388" w:author="종현 박" w:date="2023-06-10T14:02:00Z">
              <w:r>
                <w:rPr>
                  <w:rStyle w:val="ae"/>
                  <w:rFonts w:hint="eastAsia"/>
                  <w:color w:val="000000"/>
                  <w:rPrChange w:id="6389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확인</w:t>
              </w:r>
            </w:ins>
            <w:ins w:id="6390" w:author="종현 박" w:date="2023-06-10T14:03:00Z">
              <w:r>
                <w:rPr>
                  <w:rStyle w:val="ae"/>
                  <w:rFonts w:hint="eastAsia"/>
                  <w:color w:val="000000"/>
                </w:rPr>
                <w:t>한</w:t>
              </w:r>
            </w:ins>
            <w:ins w:id="6391" w:author="종현 박" w:date="2023-06-10T14:02:00Z">
              <w:r>
                <w:rPr>
                  <w:rStyle w:val="ae"/>
                  <w:rFonts w:hint="eastAsia"/>
                  <w:color w:val="000000"/>
                  <w:rPrChange w:id="6392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rFonts w:hint="eastAsia"/>
                  <w:color w:val="000000"/>
                  <w:rPrChange w:id="6393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220B8A37" w14:textId="3A705F29" w:rsidR="007E3F0F" w:rsidRDefault="007E3F0F" w:rsidP="007E3F0F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394" w:author="종현 박" w:date="2023-06-10T14:02:00Z"/>
                <w:rStyle w:val="ae"/>
                <w:color w:val="000000"/>
                <w:rPrChange w:id="6395" w:author="종현 박" w:date="2023-06-10T14:02:00Z">
                  <w:rPr>
                    <w:ins w:id="6396" w:author="종현 박" w:date="2023-06-10T14:02:00Z"/>
                    <w:rStyle w:val="ae"/>
                  </w:rPr>
                </w:rPrChange>
              </w:rPr>
            </w:pPr>
            <w:ins w:id="6397" w:author="종현 박" w:date="2023-06-10T14:02:00Z">
              <w:r>
                <w:rPr>
                  <w:rStyle w:val="ae"/>
                  <w:rFonts w:hint="eastAsia"/>
                  <w:color w:val="000000"/>
                  <w:rPrChange w:id="6398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내용이</w:t>
              </w:r>
              <w:r>
                <w:rPr>
                  <w:rStyle w:val="ae"/>
                  <w:rFonts w:hint="eastAsia"/>
                  <w:color w:val="000000"/>
                  <w:rPrChange w:id="6399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00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올바르지</w:t>
              </w:r>
              <w:r>
                <w:rPr>
                  <w:rStyle w:val="ae"/>
                  <w:rFonts w:hint="eastAsia"/>
                  <w:color w:val="000000"/>
                  <w:rPrChange w:id="6401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02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않다면</w:t>
              </w:r>
              <w:r>
                <w:rPr>
                  <w:rStyle w:val="ae"/>
                  <w:rFonts w:hint="eastAsia"/>
                  <w:color w:val="000000"/>
                  <w:rPrChange w:id="6403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6404" w:author="종현 박" w:date="2023-06-10T14:03:00Z">
              <w:r>
                <w:rPr>
                  <w:rStyle w:val="ae"/>
                  <w:color w:val="000000"/>
                </w:rPr>
                <w:t>‘</w:t>
              </w:r>
            </w:ins>
            <w:ins w:id="6405" w:author="종현 박" w:date="2023-06-10T14:02:00Z">
              <w:r>
                <w:rPr>
                  <w:rStyle w:val="ae"/>
                  <w:rFonts w:hint="eastAsia"/>
                  <w:color w:val="000000"/>
                  <w:rPrChange w:id="6406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일치하지</w:t>
              </w:r>
            </w:ins>
            <w:ins w:id="6407" w:author="종현 박" w:date="2023-06-10T14:18:00Z">
              <w:r w:rsidR="00E93F67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408" w:author="종현 박" w:date="2023-06-10T14:02:00Z">
              <w:r>
                <w:rPr>
                  <w:rStyle w:val="ae"/>
                  <w:rFonts w:hint="eastAsia"/>
                  <w:color w:val="000000"/>
                  <w:rPrChange w:id="6409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않습니다</w:t>
              </w:r>
            </w:ins>
            <w:ins w:id="6410" w:author="종현 박" w:date="2023-06-10T14:03:00Z">
              <w:r>
                <w:rPr>
                  <w:rStyle w:val="ae"/>
                  <w:color w:val="000000"/>
                </w:rPr>
                <w:t>’</w:t>
              </w:r>
            </w:ins>
            <w:ins w:id="6411" w:author="종현 박" w:date="2023-06-10T14:02:00Z">
              <w:r>
                <w:rPr>
                  <w:rStyle w:val="ae"/>
                  <w:rFonts w:hint="eastAsia"/>
                  <w:color w:val="000000"/>
                  <w:rPrChange w:id="6412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13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라는</w:t>
              </w:r>
              <w:r>
                <w:rPr>
                  <w:rStyle w:val="ae"/>
                  <w:rFonts w:hint="eastAsia"/>
                  <w:color w:val="000000"/>
                  <w:rPrChange w:id="6414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15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문구를</w:t>
              </w:r>
              <w:r>
                <w:rPr>
                  <w:rStyle w:val="ae"/>
                  <w:rFonts w:hint="eastAsia"/>
                  <w:color w:val="000000"/>
                  <w:rPrChange w:id="6416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17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6418" w:author="종현 박" w:date="2023-06-10T14:03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419" w:author="종현 박" w:date="2023-06-10T14:02:00Z">
              <w:r>
                <w:rPr>
                  <w:rStyle w:val="ae"/>
                  <w:rFonts w:hint="eastAsia"/>
                  <w:color w:val="000000"/>
                  <w:rPrChange w:id="6420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칸</w:t>
              </w:r>
              <w:r>
                <w:rPr>
                  <w:rStyle w:val="ae"/>
                  <w:rFonts w:hint="eastAsia"/>
                  <w:color w:val="000000"/>
                  <w:rPrChange w:id="6421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22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하단에</w:t>
              </w:r>
              <w:r>
                <w:rPr>
                  <w:rStyle w:val="ae"/>
                  <w:rFonts w:hint="eastAsia"/>
                  <w:color w:val="000000"/>
                  <w:rPrChange w:id="6423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24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출력한다</w:t>
              </w:r>
              <w:r>
                <w:rPr>
                  <w:rStyle w:val="ae"/>
                  <w:rFonts w:hint="eastAsia"/>
                  <w:color w:val="000000"/>
                  <w:rPrChange w:id="6425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2FC21242" w14:textId="31EF4C71" w:rsidR="007E3F0F" w:rsidRDefault="007E3F0F" w:rsidP="007E3F0F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426" w:author="종현 박" w:date="2023-06-10T14:02:00Z"/>
                <w:rStyle w:val="ae"/>
                <w:color w:val="000000"/>
                <w:rPrChange w:id="6427" w:author="종현 박" w:date="2023-06-10T14:02:00Z">
                  <w:rPr>
                    <w:ins w:id="6428" w:author="종현 박" w:date="2023-06-10T14:02:00Z"/>
                    <w:rStyle w:val="ae"/>
                  </w:rPr>
                </w:rPrChange>
              </w:rPr>
            </w:pPr>
            <w:ins w:id="6429" w:author="종현 박" w:date="2023-06-10T14:02:00Z">
              <w:r>
                <w:rPr>
                  <w:rStyle w:val="ae"/>
                  <w:rFonts w:hint="eastAsia"/>
                  <w:color w:val="000000"/>
                  <w:rPrChange w:id="6430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모든</w:t>
              </w:r>
              <w:r>
                <w:rPr>
                  <w:rStyle w:val="ae"/>
                  <w:rFonts w:hint="eastAsia"/>
                  <w:color w:val="000000"/>
                  <w:rPrChange w:id="6431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32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내용이</w:t>
              </w:r>
              <w:r>
                <w:rPr>
                  <w:rStyle w:val="ae"/>
                  <w:rFonts w:hint="eastAsia"/>
                  <w:color w:val="000000"/>
                  <w:rPrChange w:id="6433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34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올바르게</w:t>
              </w:r>
              <w:r>
                <w:rPr>
                  <w:rStyle w:val="ae"/>
                  <w:rFonts w:hint="eastAsia"/>
                  <w:color w:val="000000"/>
                  <w:rPrChange w:id="6435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36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입력되었을</w:t>
              </w:r>
              <w:r>
                <w:rPr>
                  <w:rStyle w:val="ae"/>
                  <w:rFonts w:hint="eastAsia"/>
                  <w:color w:val="000000"/>
                  <w:rPrChange w:id="6437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38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때</w:t>
              </w:r>
              <w:r>
                <w:rPr>
                  <w:rStyle w:val="ae"/>
                  <w:rFonts w:hint="eastAsia"/>
                  <w:color w:val="000000"/>
                  <w:rPrChange w:id="6439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40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변경하기</w:t>
              </w:r>
              <w:r>
                <w:rPr>
                  <w:rStyle w:val="ae"/>
                  <w:rFonts w:hint="eastAsia"/>
                  <w:color w:val="000000"/>
                  <w:rPrChange w:id="6441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42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rFonts w:hint="eastAsia"/>
                  <w:color w:val="000000"/>
                  <w:rPrChange w:id="6443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44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6445" w:author="종현 박" w:date="2023-06-10T14:03:00Z"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446" w:author="종현 박" w:date="2023-06-10T14:02:00Z">
              <w:r>
                <w:rPr>
                  <w:rStyle w:val="ae"/>
                  <w:rFonts w:hint="eastAsia"/>
                  <w:color w:val="000000"/>
                  <w:rPrChange w:id="6447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48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비밀번호가</w:t>
              </w:r>
              <w:r>
                <w:rPr>
                  <w:rStyle w:val="ae"/>
                  <w:rFonts w:hint="eastAsia"/>
                  <w:color w:val="000000"/>
                  <w:rPrChange w:id="6449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50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변경되고</w:t>
              </w:r>
              <w:r>
                <w:rPr>
                  <w:rStyle w:val="ae"/>
                  <w:rFonts w:hint="eastAsia"/>
                  <w:color w:val="000000"/>
                  <w:rPrChange w:id="6451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52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로그인</w:t>
              </w:r>
            </w:ins>
            <w:ins w:id="6453" w:author="종현 박" w:date="2023-06-10T14:03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454" w:author="종현 박" w:date="2023-06-10T14:02:00Z">
              <w:r>
                <w:rPr>
                  <w:rStyle w:val="ae"/>
                  <w:rFonts w:hint="eastAsia"/>
                  <w:color w:val="000000"/>
                  <w:rPrChange w:id="6455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>
                <w:rPr>
                  <w:rStyle w:val="ae"/>
                  <w:rFonts w:hint="eastAsia"/>
                  <w:color w:val="000000"/>
                  <w:rPrChange w:id="6456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57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  <w:rPrChange w:id="6458" w:author="종현 박" w:date="2023-06-10T14:02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</w:tc>
      </w:tr>
    </w:tbl>
    <w:p w14:paraId="0677967E" w14:textId="77777777" w:rsidR="007E3F0F" w:rsidRDefault="007E3F0F" w:rsidP="007E3F0F">
      <w:pPr>
        <w:rPr>
          <w:ins w:id="6459" w:author="종현 박" w:date="2023-06-10T14:02:00Z"/>
        </w:rPr>
      </w:pPr>
    </w:p>
    <w:p w14:paraId="34D501A4" w14:textId="77777777" w:rsidR="007E3F0F" w:rsidRDefault="007E3F0F" w:rsidP="007E3F0F">
      <w:pPr>
        <w:rPr>
          <w:ins w:id="6460" w:author="종현 박" w:date="2023-06-10T14:02:00Z"/>
        </w:rPr>
      </w:pPr>
    </w:p>
    <w:p w14:paraId="6AACCE50" w14:textId="77777777" w:rsidR="007E3F0F" w:rsidRDefault="007E3F0F" w:rsidP="007E3F0F">
      <w:pPr>
        <w:rPr>
          <w:ins w:id="6461" w:author="종현 박" w:date="2023-06-10T14:02:00Z"/>
        </w:rPr>
      </w:pPr>
    </w:p>
    <w:p w14:paraId="0273B5D2" w14:textId="77777777" w:rsidR="007E3F0F" w:rsidRDefault="007E3F0F" w:rsidP="007E3F0F">
      <w:pPr>
        <w:rPr>
          <w:ins w:id="6462" w:author="종현 박" w:date="2023-06-10T14:02:00Z"/>
        </w:rPr>
      </w:pPr>
    </w:p>
    <w:p w14:paraId="2C12FC34" w14:textId="77777777" w:rsidR="007E3F0F" w:rsidRDefault="007E3F0F" w:rsidP="007E3F0F">
      <w:pPr>
        <w:rPr>
          <w:ins w:id="6463" w:author="종현 박" w:date="2023-06-10T14:02:00Z"/>
        </w:rPr>
      </w:pPr>
    </w:p>
    <w:p w14:paraId="6F62123C" w14:textId="77777777" w:rsidR="007E3F0F" w:rsidRDefault="007E3F0F" w:rsidP="007E3F0F">
      <w:pPr>
        <w:rPr>
          <w:ins w:id="6464" w:author="종현 박" w:date="2023-06-10T14:02:00Z"/>
        </w:rPr>
      </w:pPr>
    </w:p>
    <w:p w14:paraId="2062733F" w14:textId="77777777" w:rsidR="007E3F0F" w:rsidRDefault="007E3F0F" w:rsidP="007E3F0F">
      <w:pPr>
        <w:rPr>
          <w:ins w:id="6465" w:author="종현 박" w:date="2023-06-10T14:02:00Z"/>
        </w:rPr>
      </w:pPr>
    </w:p>
    <w:p w14:paraId="23EEC945" w14:textId="77777777" w:rsidR="007E3F0F" w:rsidRDefault="007E3F0F" w:rsidP="00E465A9">
      <w:pPr>
        <w:rPr>
          <w:ins w:id="6466" w:author="종현 박" w:date="2023-06-10T14:02:00Z"/>
        </w:rPr>
      </w:pPr>
    </w:p>
    <w:tbl>
      <w:tblPr>
        <w:tblW w:w="0" w:type="auto"/>
        <w:tblInd w:w="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A09CA" w:rsidRPr="00D54A11" w14:paraId="05775CDC" w14:textId="77777777" w:rsidTr="00514662">
        <w:trPr>
          <w:trHeight w:val="354"/>
          <w:ins w:id="6467" w:author="종현 박" w:date="2023-06-10T14:04:00Z"/>
        </w:trPr>
        <w:tc>
          <w:tcPr>
            <w:tcW w:w="1525" w:type="dxa"/>
            <w:shd w:val="clear" w:color="auto" w:fill="CCCCCC"/>
            <w:vAlign w:val="center"/>
          </w:tcPr>
          <w:p w14:paraId="293F72D7" w14:textId="77777777" w:rsidR="00AA09CA" w:rsidRPr="00D54A11" w:rsidRDefault="00AA09CA" w:rsidP="00E53FFE">
            <w:pPr>
              <w:pStyle w:val="af"/>
              <w:rPr>
                <w:ins w:id="6468" w:author="종현 박" w:date="2023-06-10T14:04:00Z"/>
              </w:rPr>
            </w:pPr>
            <w:ins w:id="6469" w:author="종현 박" w:date="2023-06-10T14:04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022569AB" w14:textId="77777777" w:rsidR="00AA09CA" w:rsidRPr="007E70C2" w:rsidRDefault="00AA09CA" w:rsidP="00E53FFE">
            <w:pPr>
              <w:rPr>
                <w:ins w:id="6470" w:author="종현 박" w:date="2023-06-10T14:04:00Z"/>
                <w:rStyle w:val="ae"/>
              </w:rPr>
            </w:pPr>
            <w:ins w:id="6471" w:author="종현 박" w:date="2023-06-10T14:04:00Z">
              <w:r>
                <w:rPr>
                  <w:rStyle w:val="notion-enable-hover"/>
                  <w:b/>
                  <w:bCs/>
                </w:rPr>
                <w:t>SC010</w:t>
              </w:r>
            </w:ins>
          </w:p>
        </w:tc>
        <w:tc>
          <w:tcPr>
            <w:tcW w:w="1420" w:type="dxa"/>
            <w:shd w:val="clear" w:color="auto" w:fill="BFBFBF"/>
          </w:tcPr>
          <w:p w14:paraId="70536424" w14:textId="77777777" w:rsidR="00AA09CA" w:rsidRPr="005A219F" w:rsidRDefault="00AA09CA" w:rsidP="00E53FFE">
            <w:pPr>
              <w:pStyle w:val="af"/>
              <w:rPr>
                <w:ins w:id="6472" w:author="종현 박" w:date="2023-06-10T14:04:00Z"/>
              </w:rPr>
            </w:pPr>
            <w:ins w:id="6473" w:author="종현 박" w:date="2023-06-10T14:04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4A359A90" w14:textId="77777777" w:rsidR="00AA09CA" w:rsidRDefault="00AA09CA" w:rsidP="00E53FFE">
            <w:pPr>
              <w:rPr>
                <w:ins w:id="6474" w:author="종현 박" w:date="2023-06-10T14:04:00Z"/>
                <w:rStyle w:val="ae"/>
                <w:color w:val="000000"/>
                <w:rPrChange w:id="6475" w:author="종현 박" w:date="2023-06-10T14:04:00Z">
                  <w:rPr>
                    <w:ins w:id="6476" w:author="종현 박" w:date="2023-06-10T14:04:00Z"/>
                    <w:rStyle w:val="ae"/>
                  </w:rPr>
                </w:rPrChange>
              </w:rPr>
            </w:pPr>
            <w:ins w:id="6477" w:author="종현 박" w:date="2023-06-10T14:04:00Z">
              <w:r>
                <w:rPr>
                  <w:rStyle w:val="ae"/>
                  <w:rFonts w:hint="eastAsia"/>
                  <w:color w:val="000000"/>
                  <w:rPrChange w:id="6478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홈화면</w:t>
              </w:r>
            </w:ins>
          </w:p>
        </w:tc>
      </w:tr>
      <w:tr w:rsidR="00AA09CA" w:rsidRPr="00D54A11" w14:paraId="37A7CB71" w14:textId="77777777" w:rsidTr="00514662">
        <w:trPr>
          <w:trHeight w:val="6505"/>
          <w:ins w:id="6479" w:author="종현 박" w:date="2023-06-10T14:04:00Z"/>
        </w:trPr>
        <w:tc>
          <w:tcPr>
            <w:tcW w:w="1525" w:type="dxa"/>
            <w:shd w:val="clear" w:color="auto" w:fill="CCCCCC"/>
            <w:vAlign w:val="center"/>
          </w:tcPr>
          <w:p w14:paraId="4F320F88" w14:textId="77777777" w:rsidR="00AA09CA" w:rsidRPr="00D54A11" w:rsidRDefault="00AA09CA" w:rsidP="00E53FFE">
            <w:pPr>
              <w:pStyle w:val="af"/>
              <w:rPr>
                <w:ins w:id="6480" w:author="종현 박" w:date="2023-06-10T14:04:00Z"/>
              </w:rPr>
            </w:pPr>
            <w:ins w:id="6481" w:author="종현 박" w:date="2023-06-10T14:04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4E8AA34E" w14:textId="43475AEE" w:rsidR="00AA09CA" w:rsidRPr="007E70C2" w:rsidRDefault="0077666C" w:rsidP="00E53FFE">
            <w:pPr>
              <w:jc w:val="center"/>
              <w:rPr>
                <w:ins w:id="6482" w:author="종현 박" w:date="2023-06-10T14:04:00Z"/>
                <w:rStyle w:val="ae"/>
              </w:rPr>
            </w:pPr>
            <w:ins w:id="6483" w:author="종현 박" w:date="2023-06-10T14:04:00Z">
              <w:r w:rsidRPr="00AA09CA">
                <w:rPr>
                  <w:rStyle w:val="ae"/>
                  <w:noProof/>
                </w:rPr>
                <w:pict w14:anchorId="4C4B72FA">
                  <v:shape id="_x0000_i1046" type="#_x0000_t75" style="width:156.25pt;height:351.85pt;visibility:visible;mso-wrap-style:square">
                    <v:imagedata r:id="rId39" o:title="" cropright="927f"/>
                  </v:shape>
                </w:pict>
              </w:r>
            </w:ins>
          </w:p>
        </w:tc>
      </w:tr>
      <w:tr w:rsidR="00AA09CA" w:rsidRPr="00D54A11" w14:paraId="5A0CACA6" w14:textId="77777777" w:rsidTr="00514662">
        <w:trPr>
          <w:trHeight w:val="368"/>
          <w:ins w:id="6484" w:author="종현 박" w:date="2023-06-10T14:04:00Z"/>
        </w:trPr>
        <w:tc>
          <w:tcPr>
            <w:tcW w:w="1525" w:type="dxa"/>
            <w:shd w:val="clear" w:color="auto" w:fill="CCCCCC"/>
            <w:vAlign w:val="center"/>
          </w:tcPr>
          <w:p w14:paraId="3B347B4D" w14:textId="77777777" w:rsidR="00AA09CA" w:rsidRPr="00D54A11" w:rsidRDefault="00AA09CA" w:rsidP="00E53FFE">
            <w:pPr>
              <w:pStyle w:val="af"/>
              <w:rPr>
                <w:ins w:id="6485" w:author="종현 박" w:date="2023-06-10T14:04:00Z"/>
              </w:rPr>
            </w:pPr>
            <w:ins w:id="6486" w:author="종현 박" w:date="2023-06-10T14:04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676B1D3A" w14:textId="1154A95B" w:rsidR="00AA09CA" w:rsidRDefault="00AA09CA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487" w:author="종현 박" w:date="2023-06-10T14:04:00Z"/>
                <w:rStyle w:val="ae"/>
                <w:color w:val="000000"/>
                <w:rPrChange w:id="6488" w:author="종현 박" w:date="2023-06-10T14:04:00Z">
                  <w:rPr>
                    <w:ins w:id="6489" w:author="종현 박" w:date="2023-06-10T14:04:00Z"/>
                    <w:rStyle w:val="ae"/>
                  </w:rPr>
                </w:rPrChange>
              </w:rPr>
            </w:pPr>
            <w:ins w:id="6490" w:author="종현 박" w:date="2023-06-10T14:04:00Z">
              <w:r>
                <w:rPr>
                  <w:rStyle w:val="ae"/>
                  <w:rFonts w:hint="eastAsia"/>
                  <w:color w:val="000000"/>
                  <w:rPrChange w:id="6491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현재</w:t>
              </w:r>
              <w:r>
                <w:rPr>
                  <w:rStyle w:val="ae"/>
                  <w:rFonts w:hint="eastAsia"/>
                  <w:color w:val="000000"/>
                  <w:rPrChange w:id="6492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6493" w:author="종현 박" w:date="2023-06-10T14:11:00Z">
              <w:r w:rsidR="0077666C">
                <w:rPr>
                  <w:rStyle w:val="ae"/>
                  <w:rFonts w:hint="eastAsia"/>
                  <w:color w:val="000000"/>
                </w:rPr>
                <w:t>생성</w:t>
              </w:r>
            </w:ins>
            <w:ins w:id="6494" w:author="종현 박" w:date="2023-06-10T14:04:00Z">
              <w:r w:rsidR="00A5643A">
                <w:rPr>
                  <w:rStyle w:val="ae"/>
                  <w:rFonts w:hint="eastAsia"/>
                  <w:color w:val="000000"/>
                </w:rPr>
                <w:t>된</w:t>
              </w:r>
              <w:r>
                <w:rPr>
                  <w:rStyle w:val="ae"/>
                  <w:rFonts w:hint="eastAsia"/>
                  <w:color w:val="000000"/>
                  <w:rPrChange w:id="6495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496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작업들을</w:t>
              </w:r>
              <w:r>
                <w:rPr>
                  <w:rStyle w:val="ae"/>
                  <w:rFonts w:hint="eastAsia"/>
                  <w:color w:val="000000"/>
                  <w:rPrChange w:id="6497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A5643A">
                <w:rPr>
                  <w:rStyle w:val="ae"/>
                  <w:rFonts w:hint="eastAsia"/>
                  <w:color w:val="000000"/>
                </w:rPr>
                <w:t>출력한</w:t>
              </w:r>
              <w:r>
                <w:rPr>
                  <w:rStyle w:val="ae"/>
                  <w:rFonts w:hint="eastAsia"/>
                  <w:color w:val="000000"/>
                  <w:rPrChange w:id="6498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rFonts w:hint="eastAsia"/>
                  <w:color w:val="000000"/>
                  <w:rPrChange w:id="6499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134D1543" w14:textId="77777777" w:rsidR="00AA09CA" w:rsidRDefault="00AA09CA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00" w:author="종현 박" w:date="2023-06-10T14:04:00Z"/>
                <w:rStyle w:val="ae"/>
                <w:color w:val="000000"/>
                <w:rPrChange w:id="6501" w:author="종현 박" w:date="2023-06-10T14:04:00Z">
                  <w:rPr>
                    <w:ins w:id="6502" w:author="종현 박" w:date="2023-06-10T14:04:00Z"/>
                    <w:rStyle w:val="ae"/>
                  </w:rPr>
                </w:rPrChange>
              </w:rPr>
            </w:pPr>
            <w:ins w:id="6503" w:author="종현 박" w:date="2023-06-10T14:04:00Z">
              <w:r>
                <w:rPr>
                  <w:rStyle w:val="ae"/>
                  <w:rFonts w:hint="eastAsia"/>
                  <w:color w:val="000000"/>
                  <w:rPrChange w:id="6504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작업이름</w:t>
              </w:r>
              <w:r>
                <w:rPr>
                  <w:rStyle w:val="ae"/>
                  <w:rFonts w:hint="eastAsia"/>
                  <w:color w:val="000000"/>
                  <w:rPrChange w:id="6505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06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왼쪽에는</w:t>
              </w:r>
              <w:r>
                <w:rPr>
                  <w:rStyle w:val="ae"/>
                  <w:rFonts w:hint="eastAsia"/>
                  <w:color w:val="000000"/>
                  <w:rPrChange w:id="6507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08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체크박스를</w:t>
              </w:r>
              <w:r>
                <w:rPr>
                  <w:rStyle w:val="ae"/>
                  <w:rFonts w:hint="eastAsia"/>
                  <w:color w:val="000000"/>
                  <w:rPrChange w:id="6509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10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표시한다</w:t>
              </w:r>
              <w:r>
                <w:rPr>
                  <w:rStyle w:val="ae"/>
                  <w:rFonts w:hint="eastAsia"/>
                  <w:color w:val="000000"/>
                  <w:rPrChange w:id="6511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0F3560FE" w14:textId="03B15E3F" w:rsidR="00AA09CA" w:rsidRDefault="00AA09CA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12" w:author="종현 박" w:date="2023-06-10T14:04:00Z"/>
                <w:rStyle w:val="ae"/>
                <w:color w:val="000000"/>
                <w:rPrChange w:id="6513" w:author="종현 박" w:date="2023-06-10T14:04:00Z">
                  <w:rPr>
                    <w:ins w:id="6514" w:author="종현 박" w:date="2023-06-10T14:04:00Z"/>
                    <w:rStyle w:val="ae"/>
                  </w:rPr>
                </w:rPrChange>
              </w:rPr>
            </w:pPr>
            <w:ins w:id="6515" w:author="종현 박" w:date="2023-06-10T14:04:00Z">
              <w:r>
                <w:rPr>
                  <w:rStyle w:val="ae"/>
                  <w:rFonts w:hint="eastAsia"/>
                  <w:color w:val="000000"/>
                  <w:rPrChange w:id="6516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체크박스를</w:t>
              </w:r>
              <w:r>
                <w:rPr>
                  <w:rStyle w:val="ae"/>
                  <w:rFonts w:hint="eastAsia"/>
                  <w:color w:val="000000"/>
                  <w:rPrChange w:id="6517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18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선택하여</w:t>
              </w:r>
              <w:r>
                <w:rPr>
                  <w:rStyle w:val="ae"/>
                  <w:rFonts w:hint="eastAsia"/>
                  <w:color w:val="000000"/>
                  <w:rPrChange w:id="6519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20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작업상태가</w:t>
              </w:r>
              <w:r>
                <w:rPr>
                  <w:rStyle w:val="ae"/>
                  <w:rFonts w:hint="eastAsia"/>
                  <w:color w:val="000000"/>
                  <w:rPrChange w:id="6521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22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완료인</w:t>
              </w:r>
              <w:r>
                <w:rPr>
                  <w:rStyle w:val="ae"/>
                  <w:rFonts w:hint="eastAsia"/>
                  <w:color w:val="000000"/>
                  <w:rPrChange w:id="6523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24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작업들을</w:t>
              </w:r>
              <w:r>
                <w:rPr>
                  <w:rStyle w:val="ae"/>
                  <w:rFonts w:hint="eastAsia"/>
                  <w:color w:val="000000"/>
                  <w:rPrChange w:id="6525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26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표</w:t>
              </w:r>
              <w:r w:rsidR="00A5643A">
                <w:rPr>
                  <w:rStyle w:val="ae"/>
                  <w:rFonts w:hint="eastAsia"/>
                  <w:color w:val="000000"/>
                </w:rPr>
                <w:t>시한다</w:t>
              </w:r>
              <w:r w:rsidR="00A5643A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35865BC1" w14:textId="0D5AEE40" w:rsidR="00A5643A" w:rsidRDefault="00AA09CA" w:rsidP="00A5643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27" w:author="종현 박" w:date="2023-06-10T14:05:00Z"/>
                <w:rStyle w:val="ae"/>
                <w:color w:val="000000"/>
              </w:rPr>
            </w:pPr>
            <w:ins w:id="6528" w:author="종현 박" w:date="2023-06-10T14:04:00Z">
              <w:r>
                <w:rPr>
                  <w:rStyle w:val="ae"/>
                  <w:rFonts w:hint="eastAsia"/>
                  <w:color w:val="000000"/>
                  <w:rPrChange w:id="6529" w:author="종현 박" w:date="2023-06-10T14:05:00Z">
                    <w:rPr>
                      <w:rStyle w:val="ae"/>
                      <w:rFonts w:hint="eastAsia"/>
                    </w:rPr>
                  </w:rPrChange>
                </w:rPr>
                <w:t>수정버튼</w:t>
              </w:r>
            </w:ins>
            <w:ins w:id="6530" w:author="종현 박" w:date="2023-06-10T14:05:00Z">
              <w:r w:rsidR="00A5643A">
                <w:rPr>
                  <w:rStyle w:val="ae"/>
                  <w:rFonts w:hint="eastAsia"/>
                  <w:color w:val="000000"/>
                </w:rPr>
                <w:t>(</w:t>
              </w:r>
              <w:r w:rsidR="00A5643A">
                <w:rPr>
                  <w:rStyle w:val="ae"/>
                  <w:rFonts w:hint="eastAsia"/>
                  <w:color w:val="000000"/>
                </w:rPr>
                <w:t>연필</w:t>
              </w:r>
              <w:r w:rsidR="00A5643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A5643A">
                <w:rPr>
                  <w:rStyle w:val="ae"/>
                  <w:rFonts w:hint="eastAsia"/>
                  <w:color w:val="000000"/>
                </w:rPr>
                <w:t>아이콘</w:t>
              </w:r>
              <w:r w:rsidR="00A5643A">
                <w:rPr>
                  <w:rStyle w:val="ae"/>
                  <w:rFonts w:hint="eastAsia"/>
                  <w:color w:val="000000"/>
                </w:rPr>
                <w:t>)</w:t>
              </w:r>
            </w:ins>
            <w:ins w:id="6531" w:author="종현 박" w:date="2023-06-10T14:04:00Z">
              <w:r>
                <w:rPr>
                  <w:rStyle w:val="ae"/>
                  <w:rFonts w:hint="eastAsia"/>
                  <w:color w:val="000000"/>
                  <w:rPrChange w:id="6532" w:author="종현 박" w:date="2023-06-10T14:05:00Z">
                    <w:rPr>
                      <w:rStyle w:val="ae"/>
                      <w:rFonts w:hint="eastAsia"/>
                    </w:rPr>
                  </w:rPrChange>
                </w:rPr>
                <w:t>을</w:t>
              </w:r>
              <w:r>
                <w:rPr>
                  <w:rStyle w:val="ae"/>
                  <w:rFonts w:hint="eastAsia"/>
                  <w:color w:val="000000"/>
                  <w:rPrChange w:id="6533" w:author="종현 박" w:date="2023-06-10T14:05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6534" w:author="종현 박" w:date="2023-06-10T14:05:00Z">
              <w:r w:rsidR="00A5643A">
                <w:rPr>
                  <w:rStyle w:val="ae"/>
                  <w:rFonts w:hint="eastAsia"/>
                  <w:color w:val="000000"/>
                </w:rPr>
                <w:t>누를</w:t>
              </w:r>
              <w:r w:rsidR="00A5643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A5643A">
                <w:rPr>
                  <w:rStyle w:val="ae"/>
                  <w:rFonts w:hint="eastAsia"/>
                  <w:color w:val="000000"/>
                </w:rPr>
                <w:t>시</w:t>
              </w:r>
              <w:r w:rsidR="00A5643A">
                <w:rPr>
                  <w:rStyle w:val="ae"/>
                  <w:rFonts w:hint="eastAsia"/>
                  <w:color w:val="000000"/>
                </w:rPr>
                <w:t>,</w:t>
              </w:r>
              <w:r w:rsidR="00A5643A">
                <w:rPr>
                  <w:rStyle w:val="ae"/>
                  <w:color w:val="000000"/>
                </w:rPr>
                <w:t xml:space="preserve"> </w:t>
              </w:r>
              <w:r w:rsidR="00A5643A">
                <w:rPr>
                  <w:rStyle w:val="ae"/>
                  <w:rFonts w:hint="eastAsia"/>
                  <w:color w:val="000000"/>
                </w:rPr>
                <w:t>작업</w:t>
              </w:r>
              <w:r w:rsidR="00A5643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A5643A">
                <w:rPr>
                  <w:rStyle w:val="ae"/>
                  <w:rFonts w:hint="eastAsia"/>
                  <w:color w:val="000000"/>
                </w:rPr>
                <w:t>수정</w:t>
              </w:r>
              <w:r w:rsidR="00A5643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A5643A">
                <w:rPr>
                  <w:rStyle w:val="ae"/>
                  <w:rFonts w:hint="eastAsia"/>
                  <w:color w:val="000000"/>
                </w:rPr>
                <w:t>화면으로</w:t>
              </w:r>
              <w:r w:rsidR="00A5643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A5643A">
                <w:rPr>
                  <w:rStyle w:val="ae"/>
                  <w:rFonts w:hint="eastAsia"/>
                  <w:color w:val="000000"/>
                </w:rPr>
                <w:t>이동한다</w:t>
              </w:r>
              <w:r w:rsidR="00A5643A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443A241E" w14:textId="77777777" w:rsidR="00AA09CA" w:rsidRDefault="00AA09CA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35" w:author="종현 박" w:date="2023-06-10T14:06:00Z"/>
                <w:rStyle w:val="ae"/>
                <w:color w:val="000000"/>
              </w:rPr>
            </w:pPr>
            <w:ins w:id="6536" w:author="종현 박" w:date="2023-06-10T14:04:00Z">
              <w:r>
                <w:rPr>
                  <w:rStyle w:val="ae"/>
                  <w:rFonts w:hint="eastAsia"/>
                  <w:color w:val="000000"/>
                  <w:rPrChange w:id="6537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폴더</w:t>
              </w:r>
            </w:ins>
            <w:ins w:id="6538" w:author="종현 박" w:date="2023-06-10T14:06:00Z">
              <w:r w:rsidR="00A5643A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539" w:author="종현 박" w:date="2023-06-10T14:04:00Z">
              <w:r>
                <w:rPr>
                  <w:rStyle w:val="ae"/>
                  <w:rFonts w:hint="eastAsia"/>
                  <w:color w:val="000000"/>
                  <w:rPrChange w:id="6540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관리</w:t>
              </w:r>
              <w:r>
                <w:rPr>
                  <w:rStyle w:val="ae"/>
                  <w:rFonts w:hint="eastAsia"/>
                  <w:color w:val="000000"/>
                  <w:rPrChange w:id="6541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42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rFonts w:hint="eastAsia"/>
                  <w:color w:val="000000"/>
                  <w:rPrChange w:id="6543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6544" w:author="종현 박" w:date="2023-06-10T14:06:00Z">
              <w:r w:rsidR="00A5643A">
                <w:rPr>
                  <w:rStyle w:val="ae"/>
                  <w:rFonts w:hint="eastAsia"/>
                  <w:color w:val="000000"/>
                </w:rPr>
                <w:t>누를</w:t>
              </w:r>
              <w:r w:rsidR="00A5643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A5643A">
                <w:rPr>
                  <w:rStyle w:val="ae"/>
                  <w:rFonts w:hint="eastAsia"/>
                  <w:color w:val="000000"/>
                </w:rPr>
                <w:t>시</w:t>
              </w:r>
              <w:r w:rsidR="00A5643A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545" w:author="종현 박" w:date="2023-06-10T14:04:00Z">
              <w:r>
                <w:rPr>
                  <w:rStyle w:val="ae"/>
                  <w:rFonts w:hint="eastAsia"/>
                  <w:color w:val="000000"/>
                  <w:rPrChange w:id="6546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47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폴더</w:t>
              </w:r>
            </w:ins>
            <w:ins w:id="6548" w:author="종현 박" w:date="2023-06-10T14:06:00Z">
              <w:r w:rsidR="00A5643A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549" w:author="종현 박" w:date="2023-06-10T14:04:00Z">
              <w:r>
                <w:rPr>
                  <w:rStyle w:val="ae"/>
                  <w:rFonts w:hint="eastAsia"/>
                  <w:color w:val="000000"/>
                  <w:rPrChange w:id="6550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관리</w:t>
              </w:r>
              <w:r>
                <w:rPr>
                  <w:rStyle w:val="ae"/>
                  <w:rFonts w:hint="eastAsia"/>
                  <w:color w:val="000000"/>
                  <w:rPrChange w:id="6551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52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>
                <w:rPr>
                  <w:rStyle w:val="ae"/>
                  <w:rFonts w:hint="eastAsia"/>
                  <w:color w:val="000000"/>
                  <w:rPrChange w:id="6553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54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  <w:rPrChange w:id="6555" w:author="종현 박" w:date="2023-06-10T14:04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658E67D9" w14:textId="77777777" w:rsidR="00A5643A" w:rsidRDefault="00A5643A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56" w:author="종현 박" w:date="2023-06-10T14:07:00Z"/>
                <w:rStyle w:val="ae"/>
                <w:color w:val="000000"/>
              </w:rPr>
            </w:pPr>
            <w:ins w:id="6557" w:author="종현 박" w:date="2023-06-10T14:06:00Z">
              <w:r>
                <w:rPr>
                  <w:rStyle w:val="ae"/>
                  <w:rFonts w:hint="eastAsia"/>
                  <w:color w:val="000000"/>
                </w:rPr>
                <w:t>캘린더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작업들의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마감날짜가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보이는</w:t>
              </w:r>
            </w:ins>
            <w:ins w:id="6558" w:author="종현 박" w:date="2023-06-10T14:07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캘린더를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출력한다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13C97AAC" w14:textId="11A826BF" w:rsidR="00A5643A" w:rsidRDefault="00A5643A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59" w:author="종현 박" w:date="2023-06-10T14:10:00Z"/>
                <w:rStyle w:val="ae"/>
                <w:color w:val="000000"/>
              </w:rPr>
            </w:pPr>
            <w:ins w:id="6560" w:author="종현 박" w:date="2023-06-10T14:07:00Z">
              <w:r>
                <w:rPr>
                  <w:rStyle w:val="ae"/>
                  <w:rFonts w:hint="eastAsia"/>
                  <w:color w:val="000000"/>
                </w:rPr>
                <w:t>검색</w:t>
              </w:r>
            </w:ins>
            <w:ins w:id="6561" w:author="종현 박" w:date="2023-06-10T14:12:00Z">
              <w:r w:rsidR="0077666C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562" w:author="종현 박" w:date="2023-06-10T14:07:00Z">
              <w:r>
                <w:rPr>
                  <w:rStyle w:val="ae"/>
                  <w:rFonts w:hint="eastAsia"/>
                  <w:color w:val="000000"/>
                </w:rPr>
                <w:t>버튼을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작업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검색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563" w:author="종현 박" w:date="2023-06-10T14:10:00Z">
              <w:r w:rsidR="0077666C"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6564" w:author="종현 박" w:date="2023-06-10T14:11:00Z">
              <w:r w:rsidR="0077666C">
                <w:rPr>
                  <w:rStyle w:val="ae"/>
                  <w:rFonts w:hint="eastAsia"/>
                  <w:color w:val="000000"/>
                </w:rPr>
                <w:t>한</w:t>
              </w:r>
            </w:ins>
            <w:ins w:id="6565" w:author="종현 박" w:date="2023-06-10T14:07:00Z">
              <w:r>
                <w:rPr>
                  <w:rStyle w:val="ae"/>
                  <w:rFonts w:hint="eastAsia"/>
                  <w:color w:val="000000"/>
                </w:rPr>
                <w:t>다</w:t>
              </w:r>
              <w:r>
                <w:rPr>
                  <w:rStyle w:val="ae"/>
                  <w:color w:val="000000"/>
                </w:rPr>
                <w:t>.</w:t>
              </w:r>
            </w:ins>
          </w:p>
          <w:p w14:paraId="0E1FC055" w14:textId="4E5A5B6D" w:rsidR="0077666C" w:rsidRDefault="0077666C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66" w:author="종현 박" w:date="2023-06-10T14:11:00Z"/>
                <w:rStyle w:val="ae"/>
                <w:color w:val="000000"/>
              </w:rPr>
            </w:pPr>
            <w:ins w:id="6567" w:author="종현 박" w:date="2023-06-10T14:10:00Z">
              <w:r>
                <w:rPr>
                  <w:rStyle w:val="ae"/>
                  <w:rFonts w:hint="eastAsia"/>
                  <w:color w:val="000000"/>
                </w:rPr>
                <w:t>추가</w:t>
              </w:r>
            </w:ins>
            <w:ins w:id="6568" w:author="종현 박" w:date="2023-06-10T14:12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569" w:author="종현 박" w:date="2023-06-10T14:10:00Z">
              <w:r>
                <w:rPr>
                  <w:rStyle w:val="ae"/>
                  <w:rFonts w:hint="eastAsia"/>
                  <w:color w:val="000000"/>
                </w:rPr>
                <w:t>버튼</w:t>
              </w:r>
              <w:r>
                <w:rPr>
                  <w:rStyle w:val="ae"/>
                  <w:rFonts w:hint="eastAsia"/>
                  <w:color w:val="000000"/>
                </w:rPr>
                <w:t>(</w:t>
              </w:r>
              <w:r>
                <w:rPr>
                  <w:rStyle w:val="ae"/>
                  <w:color w:val="000000"/>
                </w:rPr>
                <w:t>+</w:t>
              </w:r>
              <w:r>
                <w:rPr>
                  <w:rStyle w:val="ae"/>
                  <w:rFonts w:hint="eastAsia"/>
                  <w:color w:val="000000"/>
                </w:rPr>
                <w:t>아이콘</w:t>
              </w:r>
              <w:r>
                <w:rPr>
                  <w:rStyle w:val="ae"/>
                  <w:rFonts w:hint="eastAsia"/>
                  <w:color w:val="000000"/>
                </w:rPr>
                <w:t>)</w:t>
              </w:r>
              <w:r>
                <w:rPr>
                  <w:rStyle w:val="ae"/>
                  <w:rFonts w:hint="eastAsia"/>
                  <w:color w:val="000000"/>
                </w:rPr>
                <w:t>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작업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추가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화면으로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6F44269A" w14:textId="5F534E05" w:rsidR="0077666C" w:rsidRDefault="0077666C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70" w:author="종현 박" w:date="2023-06-10T14:11:00Z"/>
                <w:rStyle w:val="ae"/>
                <w:color w:val="000000"/>
              </w:rPr>
            </w:pPr>
            <w:ins w:id="6571" w:author="종현 박" w:date="2023-06-10T14:11:00Z">
              <w:r>
                <w:rPr>
                  <w:rStyle w:val="ae"/>
                  <w:rFonts w:hint="eastAsia"/>
                  <w:color w:val="000000"/>
                </w:rPr>
                <w:t>삭제</w:t>
              </w:r>
            </w:ins>
            <w:ins w:id="6572" w:author="종현 박" w:date="2023-06-10T14:12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573" w:author="종현 박" w:date="2023-06-10T14:11:00Z">
              <w:r>
                <w:rPr>
                  <w:rStyle w:val="ae"/>
                  <w:rFonts w:hint="eastAsia"/>
                  <w:color w:val="000000"/>
                </w:rPr>
                <w:t>버튼</w:t>
              </w:r>
              <w:r>
                <w:rPr>
                  <w:rStyle w:val="ae"/>
                  <w:rFonts w:hint="eastAsia"/>
                  <w:color w:val="000000"/>
                </w:rPr>
                <w:t>(</w:t>
              </w:r>
              <w:r>
                <w:rPr>
                  <w:rStyle w:val="ae"/>
                  <w:rFonts w:hint="eastAsia"/>
                  <w:color w:val="000000"/>
                </w:rPr>
                <w:t>쓰레기통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아이콘</w:t>
              </w:r>
              <w:r>
                <w:rPr>
                  <w:rStyle w:val="ae"/>
                  <w:rFonts w:hint="eastAsia"/>
                  <w:color w:val="000000"/>
                </w:rPr>
                <w:t>)</w:t>
              </w:r>
              <w:r>
                <w:rPr>
                  <w:rStyle w:val="ae"/>
                  <w:rFonts w:hint="eastAsia"/>
                  <w:color w:val="000000"/>
                </w:rPr>
                <w:t>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작업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삭제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0A238B76" w14:textId="77777777" w:rsidR="0077666C" w:rsidRDefault="0077666C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74" w:author="종현 박" w:date="2023-06-10T14:13:00Z"/>
                <w:rStyle w:val="ae"/>
                <w:color w:val="000000"/>
              </w:rPr>
            </w:pPr>
            <w:ins w:id="6575" w:author="종현 박" w:date="2023-06-10T14:12:00Z">
              <w:r>
                <w:rPr>
                  <w:rStyle w:val="ae"/>
                  <w:rFonts w:hint="eastAsia"/>
                  <w:color w:val="000000"/>
                </w:rPr>
                <w:t>마이페이지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</w:t>
              </w:r>
              <w:r>
                <w:rPr>
                  <w:rStyle w:val="ae"/>
                  <w:rFonts w:hint="eastAsia"/>
                  <w:color w:val="000000"/>
                </w:rPr>
                <w:t>(</w:t>
              </w:r>
              <w:r>
                <w:rPr>
                  <w:rStyle w:val="ae"/>
                  <w:rFonts w:hint="eastAsia"/>
                  <w:color w:val="000000"/>
                </w:rPr>
                <w:t>사람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아이콘</w:t>
              </w:r>
              <w:r>
                <w:rPr>
                  <w:rStyle w:val="ae"/>
                  <w:rFonts w:hint="eastAsia"/>
                  <w:color w:val="000000"/>
                </w:rPr>
                <w:t>)</w:t>
              </w:r>
              <w:r>
                <w:rPr>
                  <w:rStyle w:val="ae"/>
                  <w:rFonts w:hint="eastAsia"/>
                  <w:color w:val="000000"/>
                </w:rPr>
                <w:t>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color w:val="000000"/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</w:rPr>
                <w:t>마이페이지로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1EE5341B" w14:textId="5240E402" w:rsidR="0077666C" w:rsidRDefault="0077666C" w:rsidP="00AA09CA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576" w:author="종현 박" w:date="2023-06-10T14:04:00Z"/>
                <w:rStyle w:val="ae"/>
                <w:rFonts w:hint="eastAsia"/>
                <w:color w:val="000000"/>
                <w:rPrChange w:id="6577" w:author="종현 박" w:date="2023-06-10T14:04:00Z">
                  <w:rPr>
                    <w:ins w:id="6578" w:author="종현 박" w:date="2023-06-10T14:04:00Z"/>
                    <w:rStyle w:val="ae"/>
                    <w:rFonts w:hint="eastAsia"/>
                  </w:rPr>
                </w:rPrChange>
              </w:rPr>
            </w:pPr>
            <w:ins w:id="6579" w:author="종현 박" w:date="2023-06-10T14:13:00Z">
              <w:r>
                <w:rPr>
                  <w:rStyle w:val="ae"/>
                  <w:rFonts w:hint="eastAsia"/>
                  <w:color w:val="000000"/>
                </w:rPr>
                <w:lastRenderedPageBreak/>
                <w:t>작업들을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작업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상세내용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  <w:tr w:rsidR="00514662" w:rsidRPr="00D54A11" w14:paraId="11841871" w14:textId="77777777" w:rsidTr="00514662">
        <w:trPr>
          <w:trHeight w:val="354"/>
          <w:ins w:id="6580" w:author="종현 박" w:date="2023-06-10T14:14:00Z"/>
        </w:trPr>
        <w:tc>
          <w:tcPr>
            <w:tcW w:w="1525" w:type="dxa"/>
            <w:shd w:val="clear" w:color="auto" w:fill="CCCCCC"/>
            <w:vAlign w:val="center"/>
          </w:tcPr>
          <w:p w14:paraId="52BA29FD" w14:textId="77777777" w:rsidR="00514662" w:rsidRPr="00D54A11" w:rsidRDefault="00514662" w:rsidP="00E53FFE">
            <w:pPr>
              <w:pStyle w:val="af"/>
              <w:rPr>
                <w:ins w:id="6581" w:author="종현 박" w:date="2023-06-10T14:14:00Z"/>
              </w:rPr>
            </w:pPr>
            <w:ins w:id="6582" w:author="종현 박" w:date="2023-06-10T14:14:00Z">
              <w:r>
                <w:rPr>
                  <w:rFonts w:hint="eastAsia"/>
                </w:rPr>
                <w:lastRenderedPageBreak/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4AE9C0CD" w14:textId="77777777" w:rsidR="00514662" w:rsidRPr="007E70C2" w:rsidRDefault="00514662" w:rsidP="00E53FFE">
            <w:pPr>
              <w:rPr>
                <w:ins w:id="6583" w:author="종현 박" w:date="2023-06-10T14:14:00Z"/>
                <w:rStyle w:val="ae"/>
              </w:rPr>
            </w:pPr>
            <w:ins w:id="6584" w:author="종현 박" w:date="2023-06-10T14:14:00Z">
              <w:r>
                <w:rPr>
                  <w:rStyle w:val="notion-enable-hover"/>
                  <w:b/>
                  <w:bCs/>
                </w:rPr>
                <w:t>SC011</w:t>
              </w:r>
            </w:ins>
          </w:p>
        </w:tc>
        <w:tc>
          <w:tcPr>
            <w:tcW w:w="1420" w:type="dxa"/>
            <w:shd w:val="clear" w:color="auto" w:fill="BFBFBF"/>
          </w:tcPr>
          <w:p w14:paraId="049655EA" w14:textId="77777777" w:rsidR="00514662" w:rsidRPr="005A219F" w:rsidRDefault="00514662" w:rsidP="00E53FFE">
            <w:pPr>
              <w:pStyle w:val="af"/>
              <w:rPr>
                <w:ins w:id="6585" w:author="종현 박" w:date="2023-06-10T14:14:00Z"/>
              </w:rPr>
            </w:pPr>
            <w:ins w:id="6586" w:author="종현 박" w:date="2023-06-10T14:14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166A9288" w14:textId="1EF989F2" w:rsidR="00514662" w:rsidRDefault="00514662" w:rsidP="00E53FFE">
            <w:pPr>
              <w:rPr>
                <w:ins w:id="6587" w:author="종현 박" w:date="2023-06-10T14:14:00Z"/>
                <w:rStyle w:val="ae"/>
                <w:color w:val="000000"/>
                <w:rPrChange w:id="6588" w:author="종현 박" w:date="2023-06-10T14:14:00Z">
                  <w:rPr>
                    <w:ins w:id="6589" w:author="종현 박" w:date="2023-06-10T14:14:00Z"/>
                    <w:rStyle w:val="ae"/>
                  </w:rPr>
                </w:rPrChange>
              </w:rPr>
            </w:pPr>
            <w:ins w:id="6590" w:author="종현 박" w:date="2023-06-10T14:14:00Z">
              <w:r>
                <w:rPr>
                  <w:rStyle w:val="ae"/>
                  <w:rFonts w:hint="eastAsia"/>
                  <w:color w:val="000000"/>
                  <w:rPrChange w:id="6591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  <w:r>
                <w:rPr>
                  <w:rStyle w:val="ae"/>
                  <w:rFonts w:hint="eastAsia"/>
                  <w:color w:val="000000"/>
                  <w:rPrChange w:id="6592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593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추가</w:t>
              </w:r>
            </w:ins>
          </w:p>
        </w:tc>
      </w:tr>
      <w:tr w:rsidR="00514662" w:rsidRPr="00D54A11" w14:paraId="56857493" w14:textId="77777777" w:rsidTr="00514662">
        <w:trPr>
          <w:trHeight w:val="6505"/>
          <w:ins w:id="6594" w:author="종현 박" w:date="2023-06-10T14:14:00Z"/>
        </w:trPr>
        <w:tc>
          <w:tcPr>
            <w:tcW w:w="1525" w:type="dxa"/>
            <w:shd w:val="clear" w:color="auto" w:fill="CCCCCC"/>
            <w:vAlign w:val="center"/>
          </w:tcPr>
          <w:p w14:paraId="13AA60E6" w14:textId="77777777" w:rsidR="00514662" w:rsidRPr="00D54A11" w:rsidRDefault="00514662" w:rsidP="00E53FFE">
            <w:pPr>
              <w:pStyle w:val="af"/>
              <w:rPr>
                <w:ins w:id="6595" w:author="종현 박" w:date="2023-06-10T14:14:00Z"/>
              </w:rPr>
            </w:pPr>
            <w:ins w:id="6596" w:author="종현 박" w:date="2023-06-10T14:14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0A5413BA" w14:textId="63F7784A" w:rsidR="00514662" w:rsidRPr="007E70C2" w:rsidRDefault="00514662" w:rsidP="00E53FFE">
            <w:pPr>
              <w:jc w:val="center"/>
              <w:rPr>
                <w:ins w:id="6597" w:author="종현 박" w:date="2023-06-10T14:14:00Z"/>
                <w:rStyle w:val="ae"/>
              </w:rPr>
            </w:pPr>
            <w:ins w:id="6598" w:author="종현 박" w:date="2023-06-10T14:14:00Z">
              <w:r w:rsidRPr="00514662">
                <w:rPr>
                  <w:rStyle w:val="ae"/>
                  <w:noProof/>
                </w:rPr>
                <w:pict w14:anchorId="28532B55">
                  <v:shape id="그림 4" o:spid="_x0000_i1049" type="#_x0000_t75" style="width:156.25pt;height:357.3pt;visibility:visible;mso-wrap-style:square">
                    <v:imagedata r:id="rId40" o:title=""/>
                  </v:shape>
                </w:pict>
              </w:r>
              <w:r>
                <w:rPr>
                  <w:noProof/>
                </w:rPr>
                <w:t xml:space="preserve"> </w:t>
              </w:r>
            </w:ins>
          </w:p>
        </w:tc>
      </w:tr>
      <w:tr w:rsidR="00514662" w:rsidRPr="00D54A11" w14:paraId="54EB889F" w14:textId="77777777" w:rsidTr="00514662">
        <w:trPr>
          <w:trHeight w:val="368"/>
          <w:ins w:id="6599" w:author="종현 박" w:date="2023-06-10T14:14:00Z"/>
        </w:trPr>
        <w:tc>
          <w:tcPr>
            <w:tcW w:w="1525" w:type="dxa"/>
            <w:shd w:val="clear" w:color="auto" w:fill="CCCCCC"/>
            <w:vAlign w:val="center"/>
          </w:tcPr>
          <w:p w14:paraId="58D61979" w14:textId="77777777" w:rsidR="00514662" w:rsidRPr="00D54A11" w:rsidRDefault="00514662" w:rsidP="00E53FFE">
            <w:pPr>
              <w:pStyle w:val="af"/>
              <w:rPr>
                <w:ins w:id="6600" w:author="종현 박" w:date="2023-06-10T14:14:00Z"/>
              </w:rPr>
            </w:pPr>
            <w:ins w:id="6601" w:author="종현 박" w:date="2023-06-10T14:14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289C0A47" w14:textId="21DA34F6" w:rsidR="00514662" w:rsidRDefault="00514662" w:rsidP="00514662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602" w:author="종현 박" w:date="2023-06-10T14:14:00Z"/>
                <w:rStyle w:val="ae"/>
                <w:color w:val="000000"/>
                <w:rPrChange w:id="6603" w:author="종현 박" w:date="2023-06-10T14:14:00Z">
                  <w:rPr>
                    <w:ins w:id="6604" w:author="종현 박" w:date="2023-06-10T14:14:00Z"/>
                    <w:rStyle w:val="ae"/>
                  </w:rPr>
                </w:rPrChange>
              </w:rPr>
            </w:pPr>
            <w:ins w:id="6605" w:author="종현 박" w:date="2023-06-10T14:14:00Z">
              <w:r>
                <w:rPr>
                  <w:rStyle w:val="ae"/>
                  <w:rFonts w:hint="eastAsia"/>
                  <w:color w:val="000000"/>
                  <w:rPrChange w:id="6606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제목</w:t>
              </w:r>
              <w:r>
                <w:rPr>
                  <w:rStyle w:val="ae"/>
                  <w:rFonts w:hint="eastAsia"/>
                  <w:color w:val="000000"/>
                  <w:rPrChange w:id="6607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,</w:t>
              </w:r>
              <w:r>
                <w:rPr>
                  <w:rStyle w:val="ae"/>
                  <w:color w:val="000000"/>
                  <w:rPrChange w:id="6608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09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내용</w:t>
              </w:r>
              <w:r>
                <w:rPr>
                  <w:rStyle w:val="ae"/>
                  <w:rFonts w:hint="eastAsia"/>
                  <w:color w:val="000000"/>
                  <w:rPrChange w:id="6610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,</w:t>
              </w:r>
              <w:r>
                <w:rPr>
                  <w:rStyle w:val="ae"/>
                  <w:color w:val="000000"/>
                  <w:rPrChange w:id="6611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12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마감날</w:t>
              </w:r>
            </w:ins>
            <w:ins w:id="6613" w:author="종현 박" w:date="2023-06-10T14:15:00Z">
              <w:r>
                <w:rPr>
                  <w:rStyle w:val="ae"/>
                  <w:rFonts w:hint="eastAsia"/>
                  <w:color w:val="000000"/>
                </w:rPr>
                <w:t>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614" w:author="종현 박" w:date="2023-06-10T14:14:00Z">
              <w:r>
                <w:rPr>
                  <w:rStyle w:val="ae"/>
                  <w:rFonts w:hint="eastAsia"/>
                  <w:color w:val="000000"/>
                  <w:rPrChange w:id="6615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rFonts w:hint="eastAsia"/>
                  <w:color w:val="000000"/>
                  <w:rPrChange w:id="6616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17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칸</w:t>
              </w:r>
            </w:ins>
            <w:ins w:id="6618" w:author="종현 박" w:date="2023-06-10T14:15:00Z">
              <w:r>
                <w:rPr>
                  <w:rStyle w:val="ae"/>
                  <w:rFonts w:hint="eastAsia"/>
                  <w:color w:val="000000"/>
                </w:rPr>
                <w:t>이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출력된</w:t>
              </w:r>
            </w:ins>
            <w:ins w:id="6619" w:author="종현 박" w:date="2023-06-10T14:14:00Z">
              <w:r>
                <w:rPr>
                  <w:rStyle w:val="ae"/>
                  <w:rFonts w:hint="eastAsia"/>
                  <w:color w:val="000000"/>
                  <w:rPrChange w:id="6620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rFonts w:hint="eastAsia"/>
                  <w:color w:val="000000"/>
                  <w:rPrChange w:id="6621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05431F09" w14:textId="31362B30" w:rsidR="00514662" w:rsidRDefault="00514662" w:rsidP="00514662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622" w:author="종현 박" w:date="2023-06-10T14:14:00Z"/>
                <w:rStyle w:val="ae"/>
                <w:color w:val="000000"/>
                <w:rPrChange w:id="6623" w:author="종현 박" w:date="2023-06-10T14:14:00Z">
                  <w:rPr>
                    <w:ins w:id="6624" w:author="종현 박" w:date="2023-06-10T14:14:00Z"/>
                    <w:rStyle w:val="ae"/>
                  </w:rPr>
                </w:rPrChange>
              </w:rPr>
            </w:pPr>
            <w:ins w:id="6625" w:author="종현 박" w:date="2023-06-10T14:14:00Z">
              <w:r>
                <w:rPr>
                  <w:rStyle w:val="ae"/>
                  <w:rFonts w:hint="eastAsia"/>
                  <w:color w:val="000000"/>
                  <w:rPrChange w:id="6626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이미지</w:t>
              </w:r>
              <w:r>
                <w:rPr>
                  <w:rStyle w:val="ae"/>
                  <w:rFonts w:hint="eastAsia"/>
                  <w:color w:val="000000"/>
                  <w:rPrChange w:id="6627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28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rFonts w:hint="eastAsia"/>
                  <w:color w:val="000000"/>
                  <w:rPrChange w:id="6629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30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칸은</w:t>
              </w:r>
              <w:r>
                <w:rPr>
                  <w:rStyle w:val="ae"/>
                  <w:rFonts w:hint="eastAsia"/>
                  <w:color w:val="000000"/>
                  <w:rPrChange w:id="6631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32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파일첨부</w:t>
              </w:r>
              <w:r>
                <w:rPr>
                  <w:rStyle w:val="ae"/>
                  <w:rFonts w:hint="eastAsia"/>
                  <w:color w:val="000000"/>
                  <w:rPrChange w:id="6633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34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rFonts w:hint="eastAsia"/>
                  <w:color w:val="000000"/>
                  <w:rPrChange w:id="6635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36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통해</w:t>
              </w:r>
              <w:r>
                <w:rPr>
                  <w:rStyle w:val="ae"/>
                  <w:rFonts w:hint="eastAsia"/>
                  <w:color w:val="000000"/>
                  <w:rPrChange w:id="6637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38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장치내에</w:t>
              </w:r>
              <w:r>
                <w:rPr>
                  <w:rStyle w:val="ae"/>
                  <w:rFonts w:hint="eastAsia"/>
                  <w:color w:val="000000"/>
                  <w:rPrChange w:id="6639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40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있는</w:t>
              </w:r>
              <w:r>
                <w:rPr>
                  <w:rStyle w:val="ae"/>
                  <w:rFonts w:hint="eastAsia"/>
                  <w:color w:val="000000"/>
                  <w:rPrChange w:id="6641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42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파일을</w:t>
              </w:r>
              <w:r>
                <w:rPr>
                  <w:rStyle w:val="ae"/>
                  <w:rFonts w:hint="eastAsia"/>
                  <w:color w:val="000000"/>
                  <w:rPrChange w:id="6643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6644" w:author="종현 박" w:date="2023-06-10T14:15:00Z">
              <w:r>
                <w:rPr>
                  <w:rStyle w:val="ae"/>
                  <w:rFonts w:hint="eastAsia"/>
                  <w:color w:val="000000"/>
                </w:rPr>
                <w:t>선택한다</w:t>
              </w:r>
            </w:ins>
            <w:ins w:id="6645" w:author="종현 박" w:date="2023-06-10T14:14:00Z">
              <w:r>
                <w:rPr>
                  <w:rStyle w:val="ae"/>
                  <w:rFonts w:hint="eastAsia"/>
                  <w:color w:val="000000"/>
                  <w:rPrChange w:id="6646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7B0A5C8E" w14:textId="4FFFC8F4" w:rsidR="00514662" w:rsidRDefault="00514662" w:rsidP="00514662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647" w:author="종현 박" w:date="2023-06-10T14:14:00Z"/>
                <w:rStyle w:val="ae"/>
                <w:color w:val="000000"/>
                <w:rPrChange w:id="6648" w:author="종현 박" w:date="2023-06-10T14:14:00Z">
                  <w:rPr>
                    <w:ins w:id="6649" w:author="종현 박" w:date="2023-06-10T14:14:00Z"/>
                    <w:rStyle w:val="ae"/>
                  </w:rPr>
                </w:rPrChange>
              </w:rPr>
            </w:pPr>
            <w:ins w:id="6650" w:author="종현 박" w:date="2023-06-10T14:14:00Z">
              <w:r>
                <w:rPr>
                  <w:rStyle w:val="ae"/>
                  <w:rFonts w:hint="eastAsia"/>
                  <w:color w:val="000000"/>
                  <w:rPrChange w:id="6651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파일삭제</w:t>
              </w:r>
              <w:r>
                <w:rPr>
                  <w:rStyle w:val="ae"/>
                  <w:rFonts w:hint="eastAsia"/>
                  <w:color w:val="000000"/>
                  <w:rPrChange w:id="6652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53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버튼</w:t>
              </w:r>
            </w:ins>
            <w:ins w:id="6654" w:author="종현 박" w:date="2023-06-10T14:15:00Z">
              <w:r>
                <w:rPr>
                  <w:rStyle w:val="ae"/>
                  <w:rFonts w:hint="eastAsia"/>
                  <w:color w:val="000000"/>
                </w:rPr>
                <w:t>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color w:val="000000"/>
                </w:rPr>
                <w:t>,</w:t>
              </w:r>
            </w:ins>
            <w:ins w:id="6655" w:author="종현 박" w:date="2023-06-10T14:14:00Z">
              <w:r>
                <w:rPr>
                  <w:rStyle w:val="ae"/>
                  <w:rFonts w:hint="eastAsia"/>
                  <w:color w:val="000000"/>
                  <w:rPrChange w:id="6656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57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선택한</w:t>
              </w:r>
              <w:r>
                <w:rPr>
                  <w:rStyle w:val="ae"/>
                  <w:rFonts w:hint="eastAsia"/>
                  <w:color w:val="000000"/>
                  <w:rPrChange w:id="6658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59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파일을</w:t>
              </w:r>
              <w:r>
                <w:rPr>
                  <w:rStyle w:val="ae"/>
                  <w:rFonts w:hint="eastAsia"/>
                  <w:color w:val="000000"/>
                  <w:rPrChange w:id="6660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61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삭제</w:t>
              </w:r>
            </w:ins>
            <w:ins w:id="6662" w:author="종현 박" w:date="2023-06-10T14:15:00Z">
              <w:r>
                <w:rPr>
                  <w:rStyle w:val="ae"/>
                  <w:rFonts w:hint="eastAsia"/>
                  <w:color w:val="000000"/>
                </w:rPr>
                <w:t>한</w:t>
              </w:r>
            </w:ins>
            <w:ins w:id="6663" w:author="종현 박" w:date="2023-06-10T14:14:00Z">
              <w:r>
                <w:rPr>
                  <w:rStyle w:val="ae"/>
                  <w:rFonts w:hint="eastAsia"/>
                  <w:color w:val="000000"/>
                  <w:rPrChange w:id="6664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rFonts w:hint="eastAsia"/>
                  <w:color w:val="000000"/>
                  <w:rPrChange w:id="6665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578DADF1" w14:textId="3FFB35F6" w:rsidR="00514662" w:rsidRDefault="00514662" w:rsidP="00514662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666" w:author="종현 박" w:date="2023-06-10T14:14:00Z"/>
                <w:rStyle w:val="ae"/>
                <w:color w:val="000000"/>
                <w:rPrChange w:id="6667" w:author="종현 박" w:date="2023-06-10T14:14:00Z">
                  <w:rPr>
                    <w:ins w:id="6668" w:author="종현 박" w:date="2023-06-10T14:14:00Z"/>
                    <w:rStyle w:val="ae"/>
                  </w:rPr>
                </w:rPrChange>
              </w:rPr>
            </w:pPr>
            <w:ins w:id="6669" w:author="종현 박" w:date="2023-06-10T14:14:00Z">
              <w:r>
                <w:rPr>
                  <w:rStyle w:val="ae"/>
                  <w:rFonts w:hint="eastAsia"/>
                  <w:color w:val="000000"/>
                  <w:rPrChange w:id="6670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마감날짜는</w:t>
              </w:r>
              <w:r>
                <w:rPr>
                  <w:rStyle w:val="ae"/>
                  <w:rFonts w:hint="eastAsia"/>
                  <w:color w:val="000000"/>
                  <w:rPrChange w:id="6671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72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캘린더</w:t>
              </w:r>
              <w:r>
                <w:rPr>
                  <w:rStyle w:val="ae"/>
                  <w:rFonts w:hint="eastAsia"/>
                  <w:color w:val="000000"/>
                  <w:rPrChange w:id="6673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74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형식으로</w:t>
              </w:r>
              <w:r>
                <w:rPr>
                  <w:rStyle w:val="ae"/>
                  <w:rFonts w:hint="eastAsia"/>
                  <w:color w:val="000000"/>
                  <w:rPrChange w:id="6675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76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날짜를</w:t>
              </w:r>
              <w:r>
                <w:rPr>
                  <w:rStyle w:val="ae"/>
                  <w:rFonts w:hint="eastAsia"/>
                  <w:color w:val="000000"/>
                  <w:rPrChange w:id="6677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78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선택하여</w:t>
              </w:r>
              <w:r>
                <w:rPr>
                  <w:rStyle w:val="ae"/>
                  <w:rFonts w:hint="eastAsia"/>
                  <w:color w:val="000000"/>
                  <w:rPrChange w:id="6679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80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6681" w:author="종현 박" w:date="2023-06-10T14:16:00Z">
              <w:r w:rsidR="00D03418">
                <w:rPr>
                  <w:rStyle w:val="ae"/>
                  <w:rFonts w:hint="eastAsia"/>
                  <w:color w:val="000000"/>
                </w:rPr>
                <w:t>한</w:t>
              </w:r>
            </w:ins>
            <w:ins w:id="6682" w:author="종현 박" w:date="2023-06-10T14:14:00Z">
              <w:r>
                <w:rPr>
                  <w:rStyle w:val="ae"/>
                  <w:rFonts w:hint="eastAsia"/>
                  <w:color w:val="000000"/>
                  <w:rPrChange w:id="6683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rFonts w:hint="eastAsia"/>
                  <w:color w:val="000000"/>
                  <w:rPrChange w:id="6684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6A02B171" w14:textId="77777777" w:rsidR="00D03418" w:rsidRDefault="00514662" w:rsidP="00514662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685" w:author="종현 박" w:date="2023-06-10T14:16:00Z"/>
                <w:rStyle w:val="ae"/>
                <w:color w:val="000000"/>
              </w:rPr>
            </w:pPr>
            <w:ins w:id="6686" w:author="종현 박" w:date="2023-06-10T14:14:00Z">
              <w:r>
                <w:rPr>
                  <w:rStyle w:val="ae"/>
                  <w:rFonts w:hint="eastAsia"/>
                  <w:color w:val="000000"/>
                  <w:rPrChange w:id="6687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추가하기</w:t>
              </w:r>
              <w:r>
                <w:rPr>
                  <w:rStyle w:val="ae"/>
                  <w:rFonts w:hint="eastAsia"/>
                  <w:color w:val="000000"/>
                  <w:rPrChange w:id="6688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89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rFonts w:hint="eastAsia"/>
                  <w:color w:val="000000"/>
                  <w:rPrChange w:id="6690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91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6692" w:author="종현 박" w:date="2023-06-10T14:16:00Z">
              <w:r w:rsidR="00D03418">
                <w:rPr>
                  <w:rStyle w:val="ae"/>
                  <w:rFonts w:hint="eastAsia"/>
                  <w:color w:val="000000"/>
                </w:rPr>
                <w:t>를</w:t>
              </w:r>
              <w:r w:rsidR="00D0341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D03418">
                <w:rPr>
                  <w:rStyle w:val="ae"/>
                  <w:rFonts w:hint="eastAsia"/>
                  <w:color w:val="000000"/>
                </w:rPr>
                <w:t>시</w:t>
              </w:r>
              <w:r w:rsidR="00D03418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693" w:author="종현 박" w:date="2023-06-10T14:14:00Z">
              <w:r>
                <w:rPr>
                  <w:rStyle w:val="ae"/>
                  <w:rFonts w:hint="eastAsia"/>
                  <w:color w:val="000000"/>
                  <w:rPrChange w:id="6694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695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rFonts w:hint="eastAsia"/>
                  <w:color w:val="000000"/>
                  <w:rPrChange w:id="6696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color w:val="000000"/>
                  <w:rPrChange w:id="6697" w:author="종현 박" w:date="2023-06-10T14:14:00Z">
                    <w:rPr>
                      <w:rStyle w:val="ae"/>
                    </w:rPr>
                  </w:rPrChange>
                </w:rPr>
                <w:t>“</w:t>
              </w:r>
              <w:r>
                <w:rPr>
                  <w:rStyle w:val="ae"/>
                  <w:rFonts w:hint="eastAsia"/>
                  <w:color w:val="000000"/>
                  <w:rPrChange w:id="6698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저장하시겠습니까</w:t>
              </w:r>
              <w:r>
                <w:rPr>
                  <w:rStyle w:val="ae"/>
                  <w:rFonts w:hint="eastAsia"/>
                  <w:color w:val="000000"/>
                  <w:rPrChange w:id="6699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?</w:t>
              </w:r>
              <w:r>
                <w:rPr>
                  <w:rStyle w:val="ae"/>
                  <w:color w:val="000000"/>
                  <w:rPrChange w:id="6700" w:author="종현 박" w:date="2023-06-10T14:14:00Z">
                    <w:rPr>
                      <w:rStyle w:val="ae"/>
                    </w:rPr>
                  </w:rPrChange>
                </w:rPr>
                <w:t>”</w:t>
              </w:r>
              <w:r>
                <w:rPr>
                  <w:rStyle w:val="ae"/>
                  <w:color w:val="000000"/>
                  <w:rPrChange w:id="6701" w:author="종현 박" w:date="2023-06-10T14:14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702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하는</w:t>
              </w:r>
              <w:r>
                <w:rPr>
                  <w:rStyle w:val="ae"/>
                  <w:rFonts w:hint="eastAsia"/>
                  <w:color w:val="000000"/>
                  <w:rPrChange w:id="6703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704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메세지를</w:t>
              </w:r>
              <w:r>
                <w:rPr>
                  <w:rStyle w:val="ae"/>
                  <w:rFonts w:hint="eastAsia"/>
                  <w:color w:val="000000"/>
                  <w:rPrChange w:id="6705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706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출력</w:t>
              </w:r>
            </w:ins>
            <w:ins w:id="6707" w:author="종현 박" w:date="2023-06-10T14:16:00Z">
              <w:r w:rsidR="00D03418">
                <w:rPr>
                  <w:rStyle w:val="ae"/>
                  <w:rFonts w:hint="eastAsia"/>
                  <w:color w:val="000000"/>
                </w:rPr>
                <w:t>한다</w:t>
              </w:r>
              <w:r w:rsidR="00D03418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7156E837" w14:textId="07FC8445" w:rsidR="00514662" w:rsidRDefault="00D03418" w:rsidP="00514662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708" w:author="종현 박" w:date="2023-06-10T14:14:00Z"/>
                <w:rStyle w:val="ae"/>
                <w:color w:val="000000"/>
                <w:rPrChange w:id="6709" w:author="종현 박" w:date="2023-06-10T14:14:00Z">
                  <w:rPr>
                    <w:ins w:id="6710" w:author="종현 박" w:date="2023-06-10T14:14:00Z"/>
                    <w:rStyle w:val="ae"/>
                  </w:rPr>
                </w:rPrChange>
              </w:rPr>
            </w:pPr>
            <w:ins w:id="6711" w:author="종현 박" w:date="2023-06-10T14:16:00Z">
              <w:r>
                <w:rPr>
                  <w:rStyle w:val="ae"/>
                  <w:color w:val="000000"/>
                </w:rPr>
                <w:t>‘</w:t>
              </w:r>
            </w:ins>
            <w:ins w:id="6712" w:author="종현 박" w:date="2023-06-10T14:14:00Z">
              <w:r w:rsidR="00514662">
                <w:rPr>
                  <w:rStyle w:val="ae"/>
                  <w:rFonts w:hint="eastAsia"/>
                  <w:color w:val="000000"/>
                  <w:rPrChange w:id="6713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예</w:t>
              </w:r>
            </w:ins>
            <w:ins w:id="6714" w:author="종현 박" w:date="2023-06-10T14:16:00Z">
              <w:r>
                <w:rPr>
                  <w:rStyle w:val="ae"/>
                  <w:color w:val="000000"/>
                </w:rPr>
                <w:t>’</w:t>
              </w:r>
            </w:ins>
            <w:ins w:id="6715" w:author="종현 박" w:date="2023-06-10T14:14:00Z">
              <w:r w:rsidR="00514662">
                <w:rPr>
                  <w:rStyle w:val="ae"/>
                  <w:rFonts w:hint="eastAsia"/>
                  <w:color w:val="000000"/>
                  <w:rPrChange w:id="6716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r w:rsidR="00514662">
                <w:rPr>
                  <w:rStyle w:val="ae"/>
                  <w:rFonts w:hint="eastAsia"/>
                  <w:color w:val="000000"/>
                  <w:rPrChange w:id="6717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514662">
                <w:rPr>
                  <w:rStyle w:val="ae"/>
                  <w:rFonts w:hint="eastAsia"/>
                  <w:color w:val="000000"/>
                  <w:rPrChange w:id="6718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  <w:r w:rsidR="00514662">
                <w:rPr>
                  <w:rStyle w:val="ae"/>
                  <w:rFonts w:hint="eastAsia"/>
                  <w:color w:val="000000"/>
                  <w:rPrChange w:id="6719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6720" w:author="종현 박" w:date="2023-06-10T14:16:00Z"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721" w:author="종현 박" w:date="2023-06-10T14:14:00Z">
              <w:r w:rsidR="00514662">
                <w:rPr>
                  <w:rStyle w:val="ae"/>
                  <w:rFonts w:hint="eastAsia"/>
                  <w:color w:val="000000"/>
                  <w:rPrChange w:id="6722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514662">
                <w:rPr>
                  <w:rStyle w:val="ae"/>
                  <w:rFonts w:hint="eastAsia"/>
                  <w:color w:val="000000"/>
                  <w:rPrChange w:id="6723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작업이</w:t>
              </w:r>
              <w:r w:rsidR="00514662">
                <w:rPr>
                  <w:rStyle w:val="ae"/>
                  <w:rFonts w:hint="eastAsia"/>
                  <w:color w:val="000000"/>
                  <w:rPrChange w:id="6724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514662">
                <w:rPr>
                  <w:rStyle w:val="ae"/>
                  <w:rFonts w:hint="eastAsia"/>
                  <w:color w:val="000000"/>
                  <w:rPrChange w:id="6725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목록에</w:t>
              </w:r>
              <w:r w:rsidR="00514662">
                <w:rPr>
                  <w:rStyle w:val="ae"/>
                  <w:rFonts w:hint="eastAsia"/>
                  <w:color w:val="000000"/>
                  <w:rPrChange w:id="6726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514662">
                <w:rPr>
                  <w:rStyle w:val="ae"/>
                  <w:rFonts w:hint="eastAsia"/>
                  <w:color w:val="000000"/>
                  <w:rPrChange w:id="6727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추가되고</w:t>
              </w:r>
              <w:r w:rsidR="00514662">
                <w:rPr>
                  <w:rStyle w:val="ae"/>
                  <w:rFonts w:hint="eastAsia"/>
                  <w:color w:val="000000"/>
                  <w:rPrChange w:id="6728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6729" w:author="종현 박" w:date="2023-06-10T14:17:00Z">
              <w:r>
                <w:rPr>
                  <w:rStyle w:val="ae"/>
                  <w:color w:val="000000"/>
                </w:rPr>
                <w:t>‘</w:t>
              </w:r>
            </w:ins>
            <w:ins w:id="6730" w:author="종현 박" w:date="2023-06-10T14:14:00Z">
              <w:r w:rsidR="00514662">
                <w:rPr>
                  <w:rStyle w:val="ae"/>
                  <w:rFonts w:hint="eastAsia"/>
                  <w:color w:val="000000"/>
                  <w:rPrChange w:id="6731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아니요</w:t>
              </w:r>
            </w:ins>
            <w:ins w:id="6732" w:author="종현 박" w:date="2023-06-10T14:17:00Z">
              <w:r>
                <w:rPr>
                  <w:rStyle w:val="ae"/>
                  <w:color w:val="000000"/>
                </w:rPr>
                <w:t>’</w:t>
              </w:r>
            </w:ins>
            <w:ins w:id="6733" w:author="종현 박" w:date="2023-06-10T14:14:00Z">
              <w:r w:rsidR="00514662">
                <w:rPr>
                  <w:rStyle w:val="ae"/>
                  <w:rFonts w:hint="eastAsia"/>
                  <w:color w:val="000000"/>
                  <w:rPrChange w:id="6734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r w:rsidR="00514662">
                <w:rPr>
                  <w:rStyle w:val="ae"/>
                  <w:rFonts w:hint="eastAsia"/>
                  <w:color w:val="000000"/>
                  <w:rPrChange w:id="6735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6736" w:author="종현 박" w:date="2023-06-10T14:17:00Z"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737" w:author="종현 박" w:date="2023-06-10T14:14:00Z">
              <w:r w:rsidR="00514662">
                <w:rPr>
                  <w:rStyle w:val="ae"/>
                  <w:rFonts w:hint="eastAsia"/>
                  <w:color w:val="000000"/>
                  <w:rPrChange w:id="6738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514662">
                <w:rPr>
                  <w:rStyle w:val="ae"/>
                  <w:rFonts w:hint="eastAsia"/>
                  <w:color w:val="000000"/>
                  <w:rPrChange w:id="6739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다시</w:t>
              </w:r>
              <w:r w:rsidR="00514662">
                <w:rPr>
                  <w:rStyle w:val="ae"/>
                  <w:rFonts w:hint="eastAsia"/>
                  <w:color w:val="000000"/>
                  <w:rPrChange w:id="6740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514662">
                <w:rPr>
                  <w:rStyle w:val="ae"/>
                  <w:rFonts w:hint="eastAsia"/>
                  <w:color w:val="000000"/>
                  <w:rPrChange w:id="6741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</w:ins>
            <w:ins w:id="6742" w:author="종현 박" w:date="2023-06-10T14:17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743" w:author="종현 박" w:date="2023-06-10T14:14:00Z">
              <w:r w:rsidR="00514662">
                <w:rPr>
                  <w:rStyle w:val="ae"/>
                  <w:rFonts w:hint="eastAsia"/>
                  <w:color w:val="000000"/>
                  <w:rPrChange w:id="6744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추가</w:t>
              </w:r>
            </w:ins>
            <w:ins w:id="6745" w:author="종현 박" w:date="2023-06-10T14:17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746" w:author="종현 박" w:date="2023-06-10T14:14:00Z">
              <w:r w:rsidR="00514662">
                <w:rPr>
                  <w:rStyle w:val="ae"/>
                  <w:rFonts w:hint="eastAsia"/>
                  <w:color w:val="000000"/>
                  <w:rPrChange w:id="6747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 w:rsidR="00514662">
                <w:rPr>
                  <w:rStyle w:val="ae"/>
                  <w:rFonts w:hint="eastAsia"/>
                  <w:color w:val="000000"/>
                  <w:rPrChange w:id="6748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514662">
                <w:rPr>
                  <w:rStyle w:val="ae"/>
                  <w:rFonts w:hint="eastAsia"/>
                  <w:color w:val="000000"/>
                  <w:rPrChange w:id="6749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 w:rsidR="00514662">
                <w:rPr>
                  <w:rStyle w:val="ae"/>
                  <w:rFonts w:hint="eastAsia"/>
                  <w:color w:val="000000"/>
                  <w:rPrChange w:id="6750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2E1774E0" w14:textId="448C3571" w:rsidR="00514662" w:rsidRDefault="00514662" w:rsidP="00514662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751" w:author="종현 박" w:date="2023-06-10T14:14:00Z"/>
                <w:rStyle w:val="ae"/>
                <w:color w:val="000000"/>
                <w:rPrChange w:id="6752" w:author="종현 박" w:date="2023-06-10T14:14:00Z">
                  <w:rPr>
                    <w:ins w:id="6753" w:author="종현 박" w:date="2023-06-10T14:14:00Z"/>
                    <w:rStyle w:val="ae"/>
                  </w:rPr>
                </w:rPrChange>
              </w:rPr>
            </w:pPr>
            <w:ins w:id="6754" w:author="종현 박" w:date="2023-06-10T14:14:00Z">
              <w:r>
                <w:rPr>
                  <w:rStyle w:val="ae"/>
                  <w:rFonts w:hint="eastAsia"/>
                  <w:color w:val="000000"/>
                  <w:rPrChange w:id="6755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닫기</w:t>
              </w:r>
              <w:r>
                <w:rPr>
                  <w:rStyle w:val="ae"/>
                  <w:rFonts w:hint="eastAsia"/>
                  <w:color w:val="000000"/>
                  <w:rPrChange w:id="6756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757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rFonts w:hint="eastAsia"/>
                  <w:color w:val="000000"/>
                  <w:rPrChange w:id="6758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759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6760" w:author="종현 박" w:date="2023-06-10T14:17:00Z">
              <w:r w:rsidR="00D03418">
                <w:rPr>
                  <w:rStyle w:val="ae"/>
                  <w:rFonts w:hint="eastAsia"/>
                  <w:color w:val="000000"/>
                </w:rPr>
                <w:t>를</w:t>
              </w:r>
              <w:r w:rsidR="00D0341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D03418">
                <w:rPr>
                  <w:rStyle w:val="ae"/>
                  <w:rFonts w:hint="eastAsia"/>
                  <w:color w:val="000000"/>
                </w:rPr>
                <w:t>시</w:t>
              </w:r>
              <w:r w:rsidR="00D03418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761" w:author="종현 박" w:date="2023-06-10T14:14:00Z">
              <w:r>
                <w:rPr>
                  <w:rStyle w:val="ae"/>
                  <w:rFonts w:hint="eastAsia"/>
                  <w:color w:val="000000"/>
                  <w:rPrChange w:id="6762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763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홈화면으로</w:t>
              </w:r>
              <w:r>
                <w:rPr>
                  <w:rStyle w:val="ae"/>
                  <w:rFonts w:hint="eastAsia"/>
                  <w:color w:val="000000"/>
                  <w:rPrChange w:id="6764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765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  <w:rPrChange w:id="6766" w:author="종현 박" w:date="2023-06-10T14:14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</w:tc>
      </w:tr>
    </w:tbl>
    <w:p w14:paraId="6AE50E08" w14:textId="77777777" w:rsidR="00514662" w:rsidRDefault="00514662" w:rsidP="00514662">
      <w:pPr>
        <w:rPr>
          <w:ins w:id="6767" w:author="종현 박" w:date="2023-06-10T14:14:00Z"/>
        </w:rPr>
      </w:pPr>
    </w:p>
    <w:p w14:paraId="705833AD" w14:textId="77777777" w:rsidR="00514662" w:rsidRDefault="00514662" w:rsidP="00514662">
      <w:pPr>
        <w:rPr>
          <w:ins w:id="6768" w:author="종현 박" w:date="2023-06-10T14:14:00Z"/>
        </w:rPr>
      </w:pPr>
    </w:p>
    <w:p w14:paraId="02C36DE9" w14:textId="77777777" w:rsidR="00514662" w:rsidRDefault="00514662" w:rsidP="00514662">
      <w:pPr>
        <w:rPr>
          <w:ins w:id="6769" w:author="종현 박" w:date="2023-06-10T14:14:00Z"/>
        </w:rPr>
      </w:pPr>
    </w:p>
    <w:p w14:paraId="1E5C3314" w14:textId="77777777" w:rsidR="00514662" w:rsidRDefault="00514662" w:rsidP="00514662">
      <w:pPr>
        <w:rPr>
          <w:ins w:id="6770" w:author="종현 박" w:date="2023-06-10T14:14:00Z"/>
        </w:rPr>
      </w:pPr>
    </w:p>
    <w:p w14:paraId="522038EB" w14:textId="77777777" w:rsidR="00514662" w:rsidRDefault="00514662" w:rsidP="00514662">
      <w:pPr>
        <w:rPr>
          <w:ins w:id="6771" w:author="종현 박" w:date="2023-06-10T14:14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E93F67" w:rsidRPr="00D54A11" w14:paraId="69B764C2" w14:textId="77777777" w:rsidTr="00E53FFE">
        <w:trPr>
          <w:trHeight w:val="354"/>
          <w:ins w:id="6772" w:author="종현 박" w:date="2023-06-10T14:18:00Z"/>
        </w:trPr>
        <w:tc>
          <w:tcPr>
            <w:tcW w:w="1525" w:type="dxa"/>
            <w:shd w:val="clear" w:color="auto" w:fill="CCCCCC"/>
            <w:vAlign w:val="center"/>
          </w:tcPr>
          <w:p w14:paraId="61DB60DC" w14:textId="77777777" w:rsidR="00E93F67" w:rsidRPr="00D54A11" w:rsidRDefault="00E93F67" w:rsidP="00E53FFE">
            <w:pPr>
              <w:pStyle w:val="af"/>
              <w:rPr>
                <w:ins w:id="6773" w:author="종현 박" w:date="2023-06-10T14:18:00Z"/>
              </w:rPr>
            </w:pPr>
            <w:ins w:id="6774" w:author="종현 박" w:date="2023-06-10T14:18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381FC0AC" w14:textId="77777777" w:rsidR="00E93F67" w:rsidRPr="007E70C2" w:rsidRDefault="00E93F67" w:rsidP="00E53FFE">
            <w:pPr>
              <w:rPr>
                <w:ins w:id="6775" w:author="종현 박" w:date="2023-06-10T14:18:00Z"/>
                <w:rStyle w:val="ae"/>
              </w:rPr>
            </w:pPr>
            <w:ins w:id="6776" w:author="종현 박" w:date="2023-06-10T14:18:00Z">
              <w:r>
                <w:rPr>
                  <w:rStyle w:val="notion-enable-hover"/>
                  <w:b/>
                  <w:bCs/>
                </w:rPr>
                <w:t>SC012</w:t>
              </w:r>
            </w:ins>
          </w:p>
        </w:tc>
        <w:tc>
          <w:tcPr>
            <w:tcW w:w="1420" w:type="dxa"/>
            <w:shd w:val="clear" w:color="auto" w:fill="BFBFBF"/>
          </w:tcPr>
          <w:p w14:paraId="352F5DC7" w14:textId="77777777" w:rsidR="00E93F67" w:rsidRPr="005A219F" w:rsidRDefault="00E93F67" w:rsidP="00E53FFE">
            <w:pPr>
              <w:pStyle w:val="af"/>
              <w:rPr>
                <w:ins w:id="6777" w:author="종현 박" w:date="2023-06-10T14:18:00Z"/>
              </w:rPr>
            </w:pPr>
            <w:ins w:id="6778" w:author="종현 박" w:date="2023-06-10T14:18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752D6638" w14:textId="6E8EC1DA" w:rsidR="00E93F67" w:rsidRDefault="00E93F67" w:rsidP="00E53FFE">
            <w:pPr>
              <w:rPr>
                <w:ins w:id="6779" w:author="종현 박" w:date="2023-06-10T14:18:00Z"/>
                <w:rStyle w:val="ae"/>
                <w:color w:val="000000"/>
                <w:rPrChange w:id="6780" w:author="종현 박" w:date="2023-06-10T14:18:00Z">
                  <w:rPr>
                    <w:ins w:id="6781" w:author="종현 박" w:date="2023-06-10T14:18:00Z"/>
                    <w:rStyle w:val="ae"/>
                  </w:rPr>
                </w:rPrChange>
              </w:rPr>
            </w:pPr>
            <w:ins w:id="6782" w:author="종현 박" w:date="2023-06-10T14:18:00Z">
              <w:r>
                <w:rPr>
                  <w:rStyle w:val="ae"/>
                  <w:rFonts w:hint="eastAsia"/>
                  <w:color w:val="000000"/>
                  <w:rPrChange w:id="6783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  <w:r>
                <w:rPr>
                  <w:rStyle w:val="ae"/>
                  <w:rFonts w:hint="eastAsia"/>
                  <w:color w:val="000000"/>
                  <w:rPrChange w:id="6784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785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수정</w:t>
              </w:r>
            </w:ins>
          </w:p>
        </w:tc>
      </w:tr>
      <w:tr w:rsidR="00E93F67" w:rsidRPr="00D54A11" w14:paraId="41109CEB" w14:textId="77777777" w:rsidTr="00E53FFE">
        <w:trPr>
          <w:trHeight w:val="6505"/>
          <w:ins w:id="6786" w:author="종현 박" w:date="2023-06-10T14:18:00Z"/>
        </w:trPr>
        <w:tc>
          <w:tcPr>
            <w:tcW w:w="1525" w:type="dxa"/>
            <w:shd w:val="clear" w:color="auto" w:fill="CCCCCC"/>
            <w:vAlign w:val="center"/>
          </w:tcPr>
          <w:p w14:paraId="3BA14E67" w14:textId="77777777" w:rsidR="00E93F67" w:rsidRPr="00D54A11" w:rsidRDefault="00E93F67" w:rsidP="00E53FFE">
            <w:pPr>
              <w:pStyle w:val="af"/>
              <w:rPr>
                <w:ins w:id="6787" w:author="종현 박" w:date="2023-06-10T14:18:00Z"/>
              </w:rPr>
            </w:pPr>
            <w:ins w:id="6788" w:author="종현 박" w:date="2023-06-10T14:18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36499CC9" w14:textId="0C9197BA" w:rsidR="00E93F67" w:rsidRPr="007E70C2" w:rsidRDefault="00E93F67" w:rsidP="00E53FFE">
            <w:pPr>
              <w:jc w:val="center"/>
              <w:rPr>
                <w:ins w:id="6789" w:author="종현 박" w:date="2023-06-10T14:18:00Z"/>
                <w:rStyle w:val="ae"/>
              </w:rPr>
            </w:pPr>
            <w:ins w:id="6790" w:author="종현 박" w:date="2023-06-10T14:18:00Z">
              <w:r w:rsidRPr="00E93F67">
                <w:rPr>
                  <w:rStyle w:val="ae"/>
                  <w:noProof/>
                </w:rPr>
                <w:pict w14:anchorId="2BA2C01F">
                  <v:shape id="그림 2" o:spid="_x0000_i1053" type="#_x0000_t75" style="width:152.85pt;height:345.75pt;visibility:visible;mso-wrap-style:square">
                    <v:imagedata r:id="rId41" o:title=""/>
                  </v:shape>
                </w:pict>
              </w:r>
              <w:r>
                <w:rPr>
                  <w:noProof/>
                </w:rPr>
                <w:t xml:space="preserve"> </w:t>
              </w:r>
            </w:ins>
          </w:p>
        </w:tc>
      </w:tr>
      <w:tr w:rsidR="00E93F67" w:rsidRPr="00D54A11" w14:paraId="45ED3C6B" w14:textId="77777777" w:rsidTr="00E53FFE">
        <w:trPr>
          <w:trHeight w:val="368"/>
          <w:ins w:id="6791" w:author="종현 박" w:date="2023-06-10T14:18:00Z"/>
        </w:trPr>
        <w:tc>
          <w:tcPr>
            <w:tcW w:w="1525" w:type="dxa"/>
            <w:shd w:val="clear" w:color="auto" w:fill="CCCCCC"/>
            <w:vAlign w:val="center"/>
          </w:tcPr>
          <w:p w14:paraId="3560AB4E" w14:textId="77777777" w:rsidR="00E93F67" w:rsidRPr="00D54A11" w:rsidRDefault="00E93F67" w:rsidP="00E53FFE">
            <w:pPr>
              <w:pStyle w:val="af"/>
              <w:rPr>
                <w:ins w:id="6792" w:author="종현 박" w:date="2023-06-10T14:18:00Z"/>
              </w:rPr>
            </w:pPr>
            <w:ins w:id="6793" w:author="종현 박" w:date="2023-06-10T14:18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58989132" w14:textId="7E5ED46B" w:rsidR="00E93F67" w:rsidRDefault="00E93F67" w:rsidP="00E93F67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794" w:author="종현 박" w:date="2023-06-10T14:18:00Z"/>
                <w:rStyle w:val="ae"/>
                <w:color w:val="000000"/>
                <w:rPrChange w:id="6795" w:author="종현 박" w:date="2023-06-10T14:18:00Z">
                  <w:rPr>
                    <w:ins w:id="6796" w:author="종현 박" w:date="2023-06-10T14:18:00Z"/>
                    <w:rStyle w:val="ae"/>
                  </w:rPr>
                </w:rPrChange>
              </w:rPr>
            </w:pPr>
            <w:ins w:id="6797" w:author="종현 박" w:date="2023-06-10T14:18:00Z">
              <w:r>
                <w:rPr>
                  <w:rStyle w:val="ae"/>
                  <w:rFonts w:hint="eastAsia"/>
                  <w:color w:val="000000"/>
                  <w:rPrChange w:id="679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원래</w:t>
              </w:r>
              <w:r>
                <w:rPr>
                  <w:rStyle w:val="ae"/>
                  <w:rFonts w:hint="eastAsia"/>
                  <w:color w:val="000000"/>
                  <w:rPrChange w:id="6799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00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입력했던</w:t>
              </w:r>
              <w:r>
                <w:rPr>
                  <w:rStyle w:val="ae"/>
                  <w:rFonts w:hint="eastAsia"/>
                  <w:color w:val="000000"/>
                  <w:rPrChange w:id="6801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02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제목</w:t>
              </w:r>
              <w:r>
                <w:rPr>
                  <w:rStyle w:val="ae"/>
                  <w:rFonts w:hint="eastAsia"/>
                  <w:color w:val="000000"/>
                  <w:rPrChange w:id="6803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,</w:t>
              </w:r>
              <w:r>
                <w:rPr>
                  <w:rStyle w:val="ae"/>
                  <w:color w:val="000000"/>
                  <w:rPrChange w:id="6804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05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내용</w:t>
              </w:r>
              <w:r>
                <w:rPr>
                  <w:rStyle w:val="ae"/>
                  <w:rFonts w:hint="eastAsia"/>
                  <w:color w:val="000000"/>
                  <w:rPrChange w:id="6806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,</w:t>
              </w:r>
              <w:r>
                <w:rPr>
                  <w:rStyle w:val="ae"/>
                  <w:color w:val="000000"/>
                  <w:rPrChange w:id="6807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0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마감날짜</w:t>
              </w:r>
            </w:ins>
            <w:ins w:id="6809" w:author="종현 박" w:date="2023-06-10T14:19:00Z">
              <w:r w:rsidR="008D6111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810" w:author="종현 박" w:date="2023-06-10T14:18:00Z">
              <w:r>
                <w:rPr>
                  <w:rStyle w:val="ae"/>
                  <w:rFonts w:hint="eastAsia"/>
                  <w:color w:val="000000"/>
                  <w:rPrChange w:id="6811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6812" w:author="종현 박" w:date="2023-06-10T14:19:00Z">
              <w:r w:rsidR="008D6111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813" w:author="종현 박" w:date="2023-06-10T14:18:00Z">
              <w:r>
                <w:rPr>
                  <w:rStyle w:val="ae"/>
                  <w:rFonts w:hint="eastAsia"/>
                  <w:color w:val="000000"/>
                  <w:rPrChange w:id="6814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칸</w:t>
              </w:r>
            </w:ins>
            <w:ins w:id="6815" w:author="종현 박" w:date="2023-06-10T14:19:00Z">
              <w:r w:rsidR="008D6111">
                <w:rPr>
                  <w:rStyle w:val="ae"/>
                  <w:rFonts w:hint="eastAsia"/>
                  <w:color w:val="000000"/>
                </w:rPr>
                <w:t>이</w:t>
              </w:r>
              <w:r w:rsidR="008D6111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8D6111">
                <w:rPr>
                  <w:rStyle w:val="ae"/>
                  <w:rFonts w:hint="eastAsia"/>
                  <w:color w:val="000000"/>
                </w:rPr>
                <w:t>출</w:t>
              </w:r>
            </w:ins>
            <w:ins w:id="6816" w:author="종현 박" w:date="2023-06-10T14:20:00Z">
              <w:r w:rsidR="008D6111">
                <w:rPr>
                  <w:rStyle w:val="ae"/>
                  <w:rFonts w:hint="eastAsia"/>
                  <w:color w:val="000000"/>
                </w:rPr>
                <w:t>력된</w:t>
              </w:r>
            </w:ins>
            <w:ins w:id="6817" w:author="종현 박" w:date="2023-06-10T14:18:00Z">
              <w:r>
                <w:rPr>
                  <w:rStyle w:val="ae"/>
                  <w:rFonts w:hint="eastAsia"/>
                  <w:color w:val="000000"/>
                  <w:rPrChange w:id="681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rFonts w:hint="eastAsia"/>
                  <w:color w:val="000000"/>
                  <w:rPrChange w:id="6819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70071E67" w14:textId="373560BF" w:rsidR="00E93F67" w:rsidRDefault="00E93F67" w:rsidP="00E93F67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820" w:author="종현 박" w:date="2023-06-10T14:18:00Z"/>
                <w:rStyle w:val="ae"/>
                <w:color w:val="000000"/>
                <w:rPrChange w:id="6821" w:author="종현 박" w:date="2023-06-10T14:18:00Z">
                  <w:rPr>
                    <w:ins w:id="6822" w:author="종현 박" w:date="2023-06-10T14:18:00Z"/>
                    <w:rStyle w:val="ae"/>
                  </w:rPr>
                </w:rPrChange>
              </w:rPr>
            </w:pPr>
            <w:ins w:id="6823" w:author="종현 박" w:date="2023-06-10T14:18:00Z">
              <w:r>
                <w:rPr>
                  <w:rStyle w:val="ae"/>
                  <w:rFonts w:hint="eastAsia"/>
                  <w:color w:val="000000"/>
                  <w:rPrChange w:id="6824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이미지</w:t>
              </w:r>
              <w:r>
                <w:rPr>
                  <w:rStyle w:val="ae"/>
                  <w:rFonts w:hint="eastAsia"/>
                  <w:color w:val="000000"/>
                  <w:rPrChange w:id="6825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26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  <w:r>
                <w:rPr>
                  <w:rStyle w:val="ae"/>
                  <w:rFonts w:hint="eastAsia"/>
                  <w:color w:val="000000"/>
                  <w:rPrChange w:id="6827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2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칸은</w:t>
              </w:r>
              <w:r>
                <w:rPr>
                  <w:rStyle w:val="ae"/>
                  <w:rFonts w:hint="eastAsia"/>
                  <w:color w:val="000000"/>
                  <w:rPrChange w:id="6829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30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파일첨부</w:t>
              </w:r>
              <w:r>
                <w:rPr>
                  <w:rStyle w:val="ae"/>
                  <w:rFonts w:hint="eastAsia"/>
                  <w:color w:val="000000"/>
                  <w:rPrChange w:id="6831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32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rFonts w:hint="eastAsia"/>
                  <w:color w:val="000000"/>
                  <w:rPrChange w:id="6833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34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통해</w:t>
              </w:r>
              <w:r>
                <w:rPr>
                  <w:rStyle w:val="ae"/>
                  <w:rFonts w:hint="eastAsia"/>
                  <w:color w:val="000000"/>
                  <w:rPrChange w:id="6835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36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장치내에</w:t>
              </w:r>
              <w:r>
                <w:rPr>
                  <w:rStyle w:val="ae"/>
                  <w:rFonts w:hint="eastAsia"/>
                  <w:color w:val="000000"/>
                  <w:rPrChange w:id="6837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3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있는</w:t>
              </w:r>
              <w:r>
                <w:rPr>
                  <w:rStyle w:val="ae"/>
                  <w:rFonts w:hint="eastAsia"/>
                  <w:color w:val="000000"/>
                  <w:rPrChange w:id="6839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40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파일을</w:t>
              </w:r>
              <w:r>
                <w:rPr>
                  <w:rStyle w:val="ae"/>
                  <w:rFonts w:hint="eastAsia"/>
                  <w:color w:val="000000"/>
                  <w:rPrChange w:id="6841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6842" w:author="종현 박" w:date="2023-06-10T14:20:00Z">
              <w:r w:rsidR="008D6111">
                <w:rPr>
                  <w:rStyle w:val="ae"/>
                  <w:rFonts w:hint="eastAsia"/>
                  <w:color w:val="000000"/>
                </w:rPr>
                <w:t>선택한다</w:t>
              </w:r>
            </w:ins>
            <w:ins w:id="6843" w:author="종현 박" w:date="2023-06-10T14:18:00Z">
              <w:r>
                <w:rPr>
                  <w:rStyle w:val="ae"/>
                  <w:rFonts w:hint="eastAsia"/>
                  <w:color w:val="000000"/>
                  <w:rPrChange w:id="6844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5C263D31" w14:textId="335DDEE6" w:rsidR="00E93F67" w:rsidRDefault="00E93F67" w:rsidP="00E93F67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845" w:author="종현 박" w:date="2023-06-10T14:18:00Z"/>
                <w:rStyle w:val="ae"/>
                <w:color w:val="000000"/>
                <w:rPrChange w:id="6846" w:author="종현 박" w:date="2023-06-10T14:18:00Z">
                  <w:rPr>
                    <w:ins w:id="6847" w:author="종현 박" w:date="2023-06-10T14:18:00Z"/>
                    <w:rStyle w:val="ae"/>
                  </w:rPr>
                </w:rPrChange>
              </w:rPr>
            </w:pPr>
            <w:ins w:id="6848" w:author="종현 박" w:date="2023-06-10T14:18:00Z">
              <w:r>
                <w:rPr>
                  <w:rStyle w:val="ae"/>
                  <w:rFonts w:hint="eastAsia"/>
                  <w:color w:val="000000"/>
                  <w:rPrChange w:id="6849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파일삭제</w:t>
              </w:r>
              <w:r>
                <w:rPr>
                  <w:rStyle w:val="ae"/>
                  <w:rFonts w:hint="eastAsia"/>
                  <w:color w:val="000000"/>
                  <w:rPrChange w:id="6850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51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rFonts w:hint="eastAsia"/>
                  <w:color w:val="000000"/>
                  <w:rPrChange w:id="6852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53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통해</w:t>
              </w:r>
              <w:r>
                <w:rPr>
                  <w:rStyle w:val="ae"/>
                  <w:rFonts w:hint="eastAsia"/>
                  <w:color w:val="000000"/>
                  <w:rPrChange w:id="6854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55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선택한</w:t>
              </w:r>
              <w:r>
                <w:rPr>
                  <w:rStyle w:val="ae"/>
                  <w:rFonts w:hint="eastAsia"/>
                  <w:color w:val="000000"/>
                  <w:rPrChange w:id="6856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57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파일을</w:t>
              </w:r>
              <w:r>
                <w:rPr>
                  <w:rStyle w:val="ae"/>
                  <w:rFonts w:hint="eastAsia"/>
                  <w:color w:val="000000"/>
                  <w:rPrChange w:id="685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6859" w:author="종현 박" w:date="2023-06-10T14:34:00Z">
              <w:r w:rsidR="00A8473A">
                <w:rPr>
                  <w:rStyle w:val="ae"/>
                  <w:rFonts w:hint="eastAsia"/>
                  <w:color w:val="000000"/>
                </w:rPr>
                <w:t>삭제한다</w:t>
              </w:r>
            </w:ins>
            <w:ins w:id="6860" w:author="종현 박" w:date="2023-06-10T14:18:00Z">
              <w:r>
                <w:rPr>
                  <w:rStyle w:val="ae"/>
                  <w:rFonts w:hint="eastAsia"/>
                  <w:color w:val="000000"/>
                  <w:rPrChange w:id="6861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420670AB" w14:textId="51D35348" w:rsidR="00E93F67" w:rsidRDefault="00E93F67" w:rsidP="00E93F67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862" w:author="종현 박" w:date="2023-06-10T14:18:00Z"/>
                <w:rStyle w:val="ae"/>
                <w:color w:val="000000"/>
                <w:rPrChange w:id="6863" w:author="종현 박" w:date="2023-06-10T14:18:00Z">
                  <w:rPr>
                    <w:ins w:id="6864" w:author="종현 박" w:date="2023-06-10T14:18:00Z"/>
                    <w:rStyle w:val="ae"/>
                  </w:rPr>
                </w:rPrChange>
              </w:rPr>
            </w:pPr>
            <w:ins w:id="6865" w:author="종현 박" w:date="2023-06-10T14:18:00Z">
              <w:r>
                <w:rPr>
                  <w:rStyle w:val="ae"/>
                  <w:rFonts w:hint="eastAsia"/>
                  <w:color w:val="000000"/>
                  <w:rPrChange w:id="6866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마감날짜는</w:t>
              </w:r>
              <w:r>
                <w:rPr>
                  <w:rStyle w:val="ae"/>
                  <w:rFonts w:hint="eastAsia"/>
                  <w:color w:val="000000"/>
                  <w:rPrChange w:id="6867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6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캘린더</w:t>
              </w:r>
              <w:r>
                <w:rPr>
                  <w:rStyle w:val="ae"/>
                  <w:rFonts w:hint="eastAsia"/>
                  <w:color w:val="000000"/>
                  <w:rPrChange w:id="6869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70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형식으로</w:t>
              </w:r>
              <w:r>
                <w:rPr>
                  <w:rStyle w:val="ae"/>
                  <w:rFonts w:hint="eastAsia"/>
                  <w:color w:val="000000"/>
                  <w:rPrChange w:id="6871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72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날짜를</w:t>
              </w:r>
              <w:r>
                <w:rPr>
                  <w:rStyle w:val="ae"/>
                  <w:rFonts w:hint="eastAsia"/>
                  <w:color w:val="000000"/>
                  <w:rPrChange w:id="6873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74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선택하여</w:t>
              </w:r>
              <w:r>
                <w:rPr>
                  <w:rStyle w:val="ae"/>
                  <w:rFonts w:hint="eastAsia"/>
                  <w:color w:val="000000"/>
                  <w:rPrChange w:id="6875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6876" w:author="종현 박" w:date="2023-06-10T14:34:00Z">
              <w:r w:rsidR="00A8473A">
                <w:rPr>
                  <w:rStyle w:val="ae"/>
                  <w:rFonts w:hint="eastAsia"/>
                  <w:color w:val="000000"/>
                </w:rPr>
                <w:t>입력한다</w:t>
              </w:r>
            </w:ins>
            <w:ins w:id="6877" w:author="종현 박" w:date="2023-06-10T14:18:00Z">
              <w:r>
                <w:rPr>
                  <w:rStyle w:val="ae"/>
                  <w:rFonts w:hint="eastAsia"/>
                  <w:color w:val="000000"/>
                  <w:rPrChange w:id="687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6C387877" w14:textId="77777777" w:rsidR="00A8473A" w:rsidRDefault="00E93F67" w:rsidP="00E93F67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879" w:author="종현 박" w:date="2023-06-10T14:36:00Z"/>
                <w:rStyle w:val="ae"/>
                <w:color w:val="000000"/>
              </w:rPr>
            </w:pPr>
            <w:ins w:id="6880" w:author="종현 박" w:date="2023-06-10T14:18:00Z">
              <w:r>
                <w:rPr>
                  <w:rStyle w:val="ae"/>
                  <w:rFonts w:hint="eastAsia"/>
                  <w:color w:val="000000"/>
                  <w:rPrChange w:id="6881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수정하기</w:t>
              </w:r>
              <w:r>
                <w:rPr>
                  <w:rStyle w:val="ae"/>
                  <w:rFonts w:hint="eastAsia"/>
                  <w:color w:val="000000"/>
                  <w:rPrChange w:id="6882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83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rFonts w:hint="eastAsia"/>
                  <w:color w:val="000000"/>
                  <w:rPrChange w:id="6884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85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6886" w:author="종현 박" w:date="2023-06-10T14:36:00Z">
              <w:r w:rsidR="00A8473A">
                <w:rPr>
                  <w:rStyle w:val="ae"/>
                  <w:rFonts w:hint="eastAsia"/>
                  <w:color w:val="000000"/>
                </w:rPr>
                <w:t>를</w:t>
              </w:r>
              <w:r w:rsidR="00A8473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A8473A">
                <w:rPr>
                  <w:rStyle w:val="ae"/>
                  <w:rFonts w:hint="eastAsia"/>
                  <w:color w:val="000000"/>
                </w:rPr>
                <w:t>시</w:t>
              </w:r>
              <w:r w:rsidR="00A8473A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887" w:author="종현 박" w:date="2023-06-10T14:18:00Z">
              <w:r>
                <w:rPr>
                  <w:rStyle w:val="ae"/>
                  <w:rFonts w:hint="eastAsia"/>
                  <w:color w:val="000000"/>
                  <w:rPrChange w:id="688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89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rFonts w:hint="eastAsia"/>
                  <w:color w:val="000000"/>
                  <w:rPrChange w:id="6890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color w:val="000000"/>
                  <w:rPrChange w:id="6891" w:author="종현 박" w:date="2023-06-10T14:18:00Z">
                    <w:rPr>
                      <w:rStyle w:val="ae"/>
                    </w:rPr>
                  </w:rPrChange>
                </w:rPr>
                <w:t>“</w:t>
              </w:r>
              <w:r>
                <w:rPr>
                  <w:rStyle w:val="ae"/>
                  <w:rFonts w:hint="eastAsia"/>
                  <w:color w:val="000000"/>
                  <w:rPrChange w:id="6892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수정하시겠습니까</w:t>
              </w:r>
              <w:r>
                <w:rPr>
                  <w:rStyle w:val="ae"/>
                  <w:rFonts w:hint="eastAsia"/>
                  <w:color w:val="000000"/>
                  <w:rPrChange w:id="6893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?</w:t>
              </w:r>
              <w:r>
                <w:rPr>
                  <w:rStyle w:val="ae"/>
                  <w:color w:val="000000"/>
                  <w:rPrChange w:id="6894" w:author="종현 박" w:date="2023-06-10T14:18:00Z">
                    <w:rPr>
                      <w:rStyle w:val="ae"/>
                    </w:rPr>
                  </w:rPrChange>
                </w:rPr>
                <w:t>”</w:t>
              </w:r>
              <w:r>
                <w:rPr>
                  <w:rStyle w:val="ae"/>
                  <w:color w:val="000000"/>
                  <w:rPrChange w:id="6895" w:author="종현 박" w:date="2023-06-10T14:18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96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하는</w:t>
              </w:r>
              <w:r>
                <w:rPr>
                  <w:rStyle w:val="ae"/>
                  <w:rFonts w:hint="eastAsia"/>
                  <w:color w:val="000000"/>
                  <w:rPrChange w:id="6897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89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메세지를</w:t>
              </w:r>
              <w:r>
                <w:rPr>
                  <w:rStyle w:val="ae"/>
                  <w:rFonts w:hint="eastAsia"/>
                  <w:color w:val="000000"/>
                  <w:rPrChange w:id="6899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00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출력</w:t>
              </w:r>
            </w:ins>
            <w:ins w:id="6901" w:author="종현 박" w:date="2023-06-10T14:36:00Z">
              <w:r w:rsidR="00A8473A">
                <w:rPr>
                  <w:rStyle w:val="ae"/>
                  <w:rFonts w:hint="eastAsia"/>
                  <w:color w:val="000000"/>
                </w:rPr>
                <w:t>한다</w:t>
              </w:r>
              <w:r w:rsidR="00A8473A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2F58164C" w14:textId="0001A9FE" w:rsidR="00E93F67" w:rsidRDefault="00A8473A" w:rsidP="00E93F67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902" w:author="종현 박" w:date="2023-06-10T14:18:00Z"/>
                <w:rStyle w:val="ae"/>
                <w:color w:val="000000"/>
              </w:rPr>
            </w:pPr>
            <w:ins w:id="6903" w:author="종현 박" w:date="2023-06-10T14:37:00Z">
              <w:r>
                <w:rPr>
                  <w:rStyle w:val="ae"/>
                  <w:color w:val="000000"/>
                </w:rPr>
                <w:t>‘</w:t>
              </w:r>
            </w:ins>
            <w:ins w:id="6904" w:author="종현 박" w:date="2023-06-10T14:18:00Z">
              <w:r w:rsidR="00E93F67">
                <w:rPr>
                  <w:rStyle w:val="ae"/>
                  <w:rFonts w:hint="eastAsia"/>
                  <w:color w:val="000000"/>
                  <w:rPrChange w:id="6905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예</w:t>
              </w:r>
            </w:ins>
            <w:ins w:id="6906" w:author="종현 박" w:date="2023-06-10T14:37:00Z">
              <w:r>
                <w:rPr>
                  <w:rStyle w:val="ae"/>
                  <w:color w:val="000000"/>
                </w:rPr>
                <w:t>’</w:t>
              </w:r>
            </w:ins>
            <w:ins w:id="6907" w:author="종현 박" w:date="2023-06-10T14:18:00Z">
              <w:r w:rsidR="00E93F67">
                <w:rPr>
                  <w:rStyle w:val="ae"/>
                  <w:rFonts w:hint="eastAsia"/>
                  <w:color w:val="000000"/>
                  <w:rPrChange w:id="690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r w:rsidR="00E93F67">
                <w:rPr>
                  <w:rStyle w:val="ae"/>
                  <w:rFonts w:hint="eastAsia"/>
                  <w:color w:val="000000"/>
                  <w:rPrChange w:id="6909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E93F67">
                <w:rPr>
                  <w:rStyle w:val="ae"/>
                  <w:rFonts w:hint="eastAsia"/>
                  <w:color w:val="000000"/>
                  <w:rPrChange w:id="6910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  <w:r w:rsidR="00E93F67">
                <w:rPr>
                  <w:rStyle w:val="ae"/>
                  <w:rFonts w:hint="eastAsia"/>
                  <w:color w:val="000000"/>
                  <w:rPrChange w:id="6911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6912" w:author="종현 박" w:date="2023-06-10T14:37:00Z"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913" w:author="종현 박" w:date="2023-06-10T14:18:00Z">
              <w:r w:rsidR="00E93F67">
                <w:rPr>
                  <w:rStyle w:val="ae"/>
                  <w:rFonts w:hint="eastAsia"/>
                  <w:color w:val="000000"/>
                  <w:rPrChange w:id="6914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E93F67">
                <w:rPr>
                  <w:rStyle w:val="ae"/>
                  <w:rFonts w:hint="eastAsia"/>
                  <w:color w:val="000000"/>
                  <w:rPrChange w:id="6915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작업이</w:t>
              </w:r>
              <w:r w:rsidR="00E93F67">
                <w:rPr>
                  <w:rStyle w:val="ae"/>
                  <w:rFonts w:hint="eastAsia"/>
                  <w:color w:val="000000"/>
                  <w:rPrChange w:id="6916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E93F67">
                <w:rPr>
                  <w:rStyle w:val="ae"/>
                  <w:rFonts w:hint="eastAsia"/>
                  <w:color w:val="000000"/>
                  <w:rPrChange w:id="6917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목록에</w:t>
              </w:r>
              <w:r w:rsidR="00E93F67">
                <w:rPr>
                  <w:rStyle w:val="ae"/>
                  <w:rFonts w:hint="eastAsia"/>
                  <w:color w:val="000000"/>
                  <w:rPrChange w:id="691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E93F67">
                <w:rPr>
                  <w:rStyle w:val="ae"/>
                  <w:rFonts w:hint="eastAsia"/>
                  <w:color w:val="000000"/>
                  <w:rPrChange w:id="6919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추가되고</w:t>
              </w:r>
              <w:r w:rsidR="00E93F67">
                <w:rPr>
                  <w:rStyle w:val="ae"/>
                  <w:rFonts w:hint="eastAsia"/>
                  <w:color w:val="000000"/>
                  <w:rPrChange w:id="6920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6921" w:author="종현 박" w:date="2023-06-10T14:37:00Z">
              <w:r>
                <w:rPr>
                  <w:rStyle w:val="ae"/>
                  <w:color w:val="000000"/>
                </w:rPr>
                <w:t>‘</w:t>
              </w:r>
            </w:ins>
            <w:ins w:id="6922" w:author="종현 박" w:date="2023-06-10T14:18:00Z">
              <w:r w:rsidR="00E93F67">
                <w:rPr>
                  <w:rStyle w:val="ae"/>
                  <w:rFonts w:hint="eastAsia"/>
                  <w:color w:val="000000"/>
                  <w:rPrChange w:id="6923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아니요</w:t>
              </w:r>
            </w:ins>
            <w:ins w:id="6924" w:author="종현 박" w:date="2023-06-10T14:37:00Z">
              <w:r>
                <w:rPr>
                  <w:rStyle w:val="ae"/>
                  <w:color w:val="000000"/>
                </w:rPr>
                <w:t>’</w:t>
              </w:r>
            </w:ins>
            <w:ins w:id="6925" w:author="종현 박" w:date="2023-06-10T14:18:00Z">
              <w:r w:rsidR="00E93F67">
                <w:rPr>
                  <w:rStyle w:val="ae"/>
                  <w:rFonts w:hint="eastAsia"/>
                  <w:color w:val="000000"/>
                  <w:rPrChange w:id="6926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r w:rsidR="00E93F67">
                <w:rPr>
                  <w:rStyle w:val="ae"/>
                  <w:rFonts w:hint="eastAsia"/>
                  <w:color w:val="000000"/>
                  <w:rPrChange w:id="6927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6928" w:author="종현 박" w:date="2023-06-10T14:37:00Z"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929" w:author="종현 박" w:date="2023-06-10T14:18:00Z">
              <w:r w:rsidR="00E93F67">
                <w:rPr>
                  <w:rStyle w:val="ae"/>
                  <w:rFonts w:hint="eastAsia"/>
                  <w:color w:val="000000"/>
                  <w:rPrChange w:id="6930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E93F67">
                <w:rPr>
                  <w:rStyle w:val="ae"/>
                  <w:rFonts w:hint="eastAsia"/>
                  <w:color w:val="000000"/>
                  <w:rPrChange w:id="6931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다시</w:t>
              </w:r>
              <w:r w:rsidR="00E93F67">
                <w:rPr>
                  <w:rStyle w:val="ae"/>
                  <w:rFonts w:hint="eastAsia"/>
                  <w:color w:val="000000"/>
                  <w:rPrChange w:id="6932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E93F67">
                <w:rPr>
                  <w:rStyle w:val="ae"/>
                  <w:rFonts w:hint="eastAsia"/>
                  <w:color w:val="000000"/>
                  <w:rPrChange w:id="6933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</w:ins>
            <w:ins w:id="6934" w:author="종현 박" w:date="2023-06-10T14:37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935" w:author="종현 박" w:date="2023-06-10T14:18:00Z">
              <w:r w:rsidR="00E93F67">
                <w:rPr>
                  <w:rStyle w:val="ae"/>
                  <w:rFonts w:hint="eastAsia"/>
                  <w:color w:val="000000"/>
                  <w:rPrChange w:id="6936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수정</w:t>
              </w:r>
            </w:ins>
            <w:ins w:id="6937" w:author="종현 박" w:date="2023-06-10T14:37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6938" w:author="종현 박" w:date="2023-06-10T14:18:00Z">
              <w:r w:rsidR="00E93F67">
                <w:rPr>
                  <w:rStyle w:val="ae"/>
                  <w:rFonts w:hint="eastAsia"/>
                  <w:color w:val="000000"/>
                  <w:rPrChange w:id="6939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 w:rsidR="00E93F67">
                <w:rPr>
                  <w:rStyle w:val="ae"/>
                  <w:rFonts w:hint="eastAsia"/>
                  <w:color w:val="000000"/>
                  <w:rPrChange w:id="6940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E93F67">
                <w:rPr>
                  <w:rStyle w:val="ae"/>
                  <w:rFonts w:hint="eastAsia"/>
                  <w:color w:val="000000"/>
                  <w:rPrChange w:id="6941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 w:rsidR="00E93F67">
                <w:rPr>
                  <w:rStyle w:val="ae"/>
                  <w:rFonts w:hint="eastAsia"/>
                  <w:color w:val="000000"/>
                  <w:rPrChange w:id="6942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56F6677E" w14:textId="59739BE0" w:rsidR="00E93F67" w:rsidRDefault="00E93F67" w:rsidP="00E93F67">
            <w:pPr>
              <w:pStyle w:val="af5"/>
              <w:numPr>
                <w:ilvl w:val="0"/>
                <w:numId w:val="23"/>
              </w:numPr>
              <w:ind w:leftChars="0" w:left="760" w:hanging="360"/>
              <w:rPr>
                <w:ins w:id="6943" w:author="종현 박" w:date="2023-06-10T14:18:00Z"/>
                <w:rStyle w:val="ae"/>
                <w:color w:val="000000"/>
                <w:rPrChange w:id="6944" w:author="종현 박" w:date="2023-06-10T14:18:00Z">
                  <w:rPr>
                    <w:ins w:id="6945" w:author="종현 박" w:date="2023-06-10T14:18:00Z"/>
                    <w:rStyle w:val="ae"/>
                  </w:rPr>
                </w:rPrChange>
              </w:rPr>
              <w:pPrChange w:id="6946" w:author="종현 박" w:date="2023-06-10T14:18:00Z">
                <w:pPr>
                  <w:numPr>
                    <w:numId w:val="23"/>
                  </w:numPr>
                  <w:ind w:left="282" w:hanging="142"/>
                </w:pPr>
              </w:pPrChange>
            </w:pPr>
            <w:ins w:id="6947" w:author="종현 박" w:date="2023-06-10T14:18:00Z">
              <w:r>
                <w:rPr>
                  <w:rStyle w:val="ae"/>
                  <w:rFonts w:hint="eastAsia"/>
                  <w:color w:val="000000"/>
                  <w:rPrChange w:id="694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닫기</w:t>
              </w:r>
              <w:r>
                <w:rPr>
                  <w:rStyle w:val="ae"/>
                  <w:rFonts w:hint="eastAsia"/>
                  <w:color w:val="000000"/>
                  <w:rPrChange w:id="6949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50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rFonts w:hint="eastAsia"/>
                  <w:color w:val="000000"/>
                  <w:rPrChange w:id="6951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52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6953" w:author="종현 박" w:date="2023-06-10T14:37:00Z">
              <w:r w:rsidR="00A8473A">
                <w:rPr>
                  <w:rStyle w:val="ae"/>
                  <w:rFonts w:hint="eastAsia"/>
                  <w:color w:val="000000"/>
                </w:rPr>
                <w:t>를</w:t>
              </w:r>
              <w:r w:rsidR="00A8473A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A8473A">
                <w:rPr>
                  <w:rStyle w:val="ae"/>
                  <w:rFonts w:hint="eastAsia"/>
                  <w:color w:val="000000"/>
                </w:rPr>
                <w:t>시</w:t>
              </w:r>
              <w:r w:rsidR="00A8473A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6954" w:author="종현 박" w:date="2023-06-10T14:18:00Z">
              <w:r>
                <w:rPr>
                  <w:rStyle w:val="ae"/>
                  <w:rFonts w:hint="eastAsia"/>
                  <w:color w:val="000000"/>
                  <w:rPrChange w:id="6955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56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홈화면으로</w:t>
              </w:r>
              <w:r>
                <w:rPr>
                  <w:rStyle w:val="ae"/>
                  <w:rFonts w:hint="eastAsia"/>
                  <w:color w:val="000000"/>
                  <w:rPrChange w:id="6957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58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  <w:rPrChange w:id="6959" w:author="종현 박" w:date="2023-06-10T14:18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</w:tc>
      </w:tr>
    </w:tbl>
    <w:p w14:paraId="3933A113" w14:textId="77777777" w:rsidR="00E93F67" w:rsidRDefault="00E93F67" w:rsidP="00E93F67">
      <w:pPr>
        <w:rPr>
          <w:ins w:id="6960" w:author="종현 박" w:date="2023-06-10T14:18:00Z"/>
        </w:rPr>
      </w:pPr>
    </w:p>
    <w:p w14:paraId="0CB72554" w14:textId="77777777" w:rsidR="00E93F67" w:rsidRDefault="00E93F67" w:rsidP="00E93F67">
      <w:pPr>
        <w:rPr>
          <w:ins w:id="6961" w:author="종현 박" w:date="2023-06-10T14:18:00Z"/>
        </w:rPr>
      </w:pPr>
    </w:p>
    <w:p w14:paraId="691FCFAB" w14:textId="77777777" w:rsidR="00E93F67" w:rsidRDefault="00E93F67" w:rsidP="00E93F67">
      <w:pPr>
        <w:rPr>
          <w:ins w:id="6962" w:author="종현 박" w:date="2023-06-10T14:18:00Z"/>
        </w:rPr>
      </w:pPr>
    </w:p>
    <w:p w14:paraId="046ED041" w14:textId="77777777" w:rsidR="00E93F67" w:rsidRDefault="00E93F67" w:rsidP="00E93F67">
      <w:pPr>
        <w:rPr>
          <w:ins w:id="6963" w:author="종현 박" w:date="2023-06-10T14:18:00Z"/>
        </w:rPr>
      </w:pPr>
    </w:p>
    <w:p w14:paraId="2A380E21" w14:textId="77777777" w:rsidR="00E93F67" w:rsidRDefault="00E93F67" w:rsidP="00E93F67">
      <w:pPr>
        <w:rPr>
          <w:ins w:id="6964" w:author="종현 박" w:date="2023-06-10T14:18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C666F4" w:rsidRPr="00D54A11" w14:paraId="783B416E" w14:textId="77777777" w:rsidTr="00E53FFE">
        <w:trPr>
          <w:trHeight w:val="354"/>
          <w:ins w:id="6965" w:author="종현 박" w:date="2023-06-10T14:38:00Z"/>
        </w:trPr>
        <w:tc>
          <w:tcPr>
            <w:tcW w:w="1525" w:type="dxa"/>
            <w:shd w:val="clear" w:color="auto" w:fill="CCCCCC"/>
            <w:vAlign w:val="center"/>
          </w:tcPr>
          <w:p w14:paraId="3D6466F4" w14:textId="77777777" w:rsidR="00C666F4" w:rsidRPr="00D54A11" w:rsidRDefault="00C666F4" w:rsidP="00E53FFE">
            <w:pPr>
              <w:pStyle w:val="af"/>
              <w:rPr>
                <w:ins w:id="6966" w:author="종현 박" w:date="2023-06-10T14:38:00Z"/>
              </w:rPr>
            </w:pPr>
            <w:ins w:id="6967" w:author="종현 박" w:date="2023-06-10T14:38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4FCE73D5" w14:textId="77777777" w:rsidR="00C666F4" w:rsidRPr="007E70C2" w:rsidRDefault="00C666F4" w:rsidP="00E53FFE">
            <w:pPr>
              <w:rPr>
                <w:ins w:id="6968" w:author="종현 박" w:date="2023-06-10T14:38:00Z"/>
                <w:rStyle w:val="ae"/>
              </w:rPr>
            </w:pPr>
            <w:ins w:id="6969" w:author="종현 박" w:date="2023-06-10T14:38:00Z">
              <w:r>
                <w:rPr>
                  <w:rStyle w:val="notion-enable-hover"/>
                  <w:b/>
                  <w:bCs/>
                </w:rPr>
                <w:t>SC013</w:t>
              </w:r>
            </w:ins>
          </w:p>
        </w:tc>
        <w:tc>
          <w:tcPr>
            <w:tcW w:w="1420" w:type="dxa"/>
            <w:shd w:val="clear" w:color="auto" w:fill="BFBFBF"/>
          </w:tcPr>
          <w:p w14:paraId="3E3EA060" w14:textId="77777777" w:rsidR="00C666F4" w:rsidRPr="005A219F" w:rsidRDefault="00C666F4" w:rsidP="00E53FFE">
            <w:pPr>
              <w:pStyle w:val="af"/>
              <w:rPr>
                <w:ins w:id="6970" w:author="종현 박" w:date="2023-06-10T14:38:00Z"/>
              </w:rPr>
            </w:pPr>
            <w:ins w:id="6971" w:author="종현 박" w:date="2023-06-10T14:38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039B4F3B" w14:textId="34F7BEFA" w:rsidR="00C666F4" w:rsidRDefault="00C666F4" w:rsidP="00E53FFE">
            <w:pPr>
              <w:rPr>
                <w:ins w:id="6972" w:author="종현 박" w:date="2023-06-10T14:38:00Z"/>
                <w:rStyle w:val="ae"/>
                <w:color w:val="000000"/>
                <w:rPrChange w:id="6973" w:author="종현 박" w:date="2023-06-10T14:38:00Z">
                  <w:rPr>
                    <w:ins w:id="6974" w:author="종현 박" w:date="2023-06-10T14:38:00Z"/>
                    <w:rStyle w:val="ae"/>
                  </w:rPr>
                </w:rPrChange>
              </w:rPr>
            </w:pPr>
            <w:ins w:id="6975" w:author="종현 박" w:date="2023-06-10T14:38:00Z">
              <w:r>
                <w:rPr>
                  <w:rStyle w:val="ae"/>
                  <w:rFonts w:hint="eastAsia"/>
                  <w:color w:val="000000"/>
                  <w:rPrChange w:id="6976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  <w:r>
                <w:rPr>
                  <w:rStyle w:val="ae"/>
                  <w:rFonts w:hint="eastAsia"/>
                  <w:color w:val="000000"/>
                  <w:rPrChange w:id="6977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78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삭제</w:t>
              </w:r>
            </w:ins>
          </w:p>
        </w:tc>
      </w:tr>
      <w:tr w:rsidR="00C666F4" w:rsidRPr="00D54A11" w14:paraId="05C4128E" w14:textId="77777777" w:rsidTr="00E53FFE">
        <w:trPr>
          <w:trHeight w:val="6505"/>
          <w:ins w:id="6979" w:author="종현 박" w:date="2023-06-10T14:38:00Z"/>
        </w:trPr>
        <w:tc>
          <w:tcPr>
            <w:tcW w:w="1525" w:type="dxa"/>
            <w:shd w:val="clear" w:color="auto" w:fill="CCCCCC"/>
            <w:vAlign w:val="center"/>
          </w:tcPr>
          <w:p w14:paraId="1449FF3E" w14:textId="77777777" w:rsidR="00C666F4" w:rsidRPr="00D54A11" w:rsidRDefault="00C666F4" w:rsidP="00E53FFE">
            <w:pPr>
              <w:pStyle w:val="af"/>
              <w:rPr>
                <w:ins w:id="6980" w:author="종현 박" w:date="2023-06-10T14:38:00Z"/>
              </w:rPr>
            </w:pPr>
            <w:ins w:id="6981" w:author="종현 박" w:date="2023-06-10T14:38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75D19EC0" w14:textId="72DA7F1D" w:rsidR="00C666F4" w:rsidRPr="007E70C2" w:rsidRDefault="00C666F4" w:rsidP="00E53FFE">
            <w:pPr>
              <w:jc w:val="center"/>
              <w:rPr>
                <w:ins w:id="6982" w:author="종현 박" w:date="2023-06-10T14:38:00Z"/>
                <w:rStyle w:val="ae"/>
              </w:rPr>
            </w:pPr>
            <w:ins w:id="6983" w:author="종현 박" w:date="2023-06-10T14:38:00Z">
              <w:r w:rsidRPr="00B07199">
                <w:rPr>
                  <w:noProof/>
                </w:rPr>
                <w:pict w14:anchorId="7EAF7A0F">
                  <v:shape id="_x0000_i1056" type="#_x0000_t75" style="width:152.85pt;height:338.25pt;visibility:visible;mso-wrap-style:square">
                    <v:imagedata r:id="rId42" o:title=""/>
                  </v:shape>
                </w:pict>
              </w:r>
              <w:r>
                <w:rPr>
                  <w:noProof/>
                </w:rPr>
                <w:t xml:space="preserve"> </w:t>
              </w:r>
            </w:ins>
          </w:p>
        </w:tc>
      </w:tr>
      <w:tr w:rsidR="00C666F4" w:rsidRPr="00D54A11" w14:paraId="016682A2" w14:textId="77777777" w:rsidTr="00E53FFE">
        <w:trPr>
          <w:trHeight w:val="368"/>
          <w:ins w:id="6984" w:author="종현 박" w:date="2023-06-10T14:38:00Z"/>
        </w:trPr>
        <w:tc>
          <w:tcPr>
            <w:tcW w:w="1525" w:type="dxa"/>
            <w:shd w:val="clear" w:color="auto" w:fill="CCCCCC"/>
            <w:vAlign w:val="center"/>
          </w:tcPr>
          <w:p w14:paraId="4E088D27" w14:textId="77777777" w:rsidR="00C666F4" w:rsidRPr="00D54A11" w:rsidRDefault="00C666F4" w:rsidP="00E53FFE">
            <w:pPr>
              <w:pStyle w:val="af"/>
              <w:rPr>
                <w:ins w:id="6985" w:author="종현 박" w:date="2023-06-10T14:38:00Z"/>
              </w:rPr>
            </w:pPr>
            <w:ins w:id="6986" w:author="종현 박" w:date="2023-06-10T14:38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757F3E53" w14:textId="460C979A" w:rsidR="00C666F4" w:rsidRDefault="00C666F4" w:rsidP="00C666F4">
            <w:pPr>
              <w:numPr>
                <w:ilvl w:val="0"/>
                <w:numId w:val="23"/>
              </w:numPr>
              <w:ind w:left="282" w:hanging="142"/>
              <w:rPr>
                <w:ins w:id="6987" w:author="종현 박" w:date="2023-06-10T14:38:00Z"/>
                <w:rStyle w:val="ae"/>
                <w:color w:val="000000"/>
              </w:rPr>
            </w:pPr>
            <w:ins w:id="6988" w:author="종현 박" w:date="2023-06-10T14:38:00Z">
              <w:r>
                <w:rPr>
                  <w:rStyle w:val="ae"/>
                  <w:rFonts w:hint="eastAsia"/>
                  <w:color w:val="000000"/>
                  <w:rPrChange w:id="6989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작업을</w:t>
              </w:r>
              <w:r>
                <w:rPr>
                  <w:rStyle w:val="ae"/>
                  <w:rFonts w:hint="eastAsia"/>
                  <w:color w:val="000000"/>
                  <w:rPrChange w:id="6990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91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선택하면</w:t>
              </w:r>
              <w:r>
                <w:rPr>
                  <w:rStyle w:val="ae"/>
                  <w:rFonts w:hint="eastAsia"/>
                  <w:color w:val="000000"/>
                  <w:rPrChange w:id="6992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93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rFonts w:hint="eastAsia"/>
                  <w:color w:val="000000"/>
                  <w:rPrChange w:id="6994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95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화면에</w:t>
              </w:r>
              <w:r>
                <w:rPr>
                  <w:rStyle w:val="ae"/>
                  <w:rFonts w:hint="eastAsia"/>
                  <w:color w:val="000000"/>
                  <w:rPrChange w:id="6996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6997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‘삭제하시겠습니까</w:t>
              </w:r>
              <w:r>
                <w:rPr>
                  <w:rStyle w:val="ae"/>
                  <w:rFonts w:hint="eastAsia"/>
                  <w:color w:val="000000"/>
                  <w:rPrChange w:id="6998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?</w:t>
              </w:r>
              <w:r>
                <w:rPr>
                  <w:rStyle w:val="ae"/>
                  <w:rFonts w:hint="eastAsia"/>
                  <w:color w:val="000000"/>
                  <w:rPrChange w:id="6999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’라는</w:t>
              </w:r>
              <w:r>
                <w:rPr>
                  <w:rStyle w:val="ae"/>
                  <w:rFonts w:hint="eastAsia"/>
                  <w:color w:val="000000"/>
                  <w:rPrChange w:id="7000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001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문구를</w:t>
              </w:r>
              <w:r>
                <w:rPr>
                  <w:rStyle w:val="ae"/>
                  <w:rFonts w:hint="eastAsia"/>
                  <w:color w:val="000000"/>
                  <w:rPrChange w:id="7002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003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출력한다</w:t>
              </w:r>
              <w:r>
                <w:rPr>
                  <w:rStyle w:val="ae"/>
                  <w:rFonts w:hint="eastAsia"/>
                  <w:color w:val="000000"/>
                  <w:rPrChange w:id="7004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391BFA85" w14:textId="37491D42" w:rsidR="00C666F4" w:rsidRDefault="00C666F4" w:rsidP="00C666F4">
            <w:pPr>
              <w:numPr>
                <w:ilvl w:val="0"/>
                <w:numId w:val="23"/>
              </w:numPr>
              <w:ind w:left="282" w:hanging="142"/>
              <w:rPr>
                <w:ins w:id="7005" w:author="종현 박" w:date="2023-06-10T14:38:00Z"/>
                <w:rStyle w:val="ae"/>
                <w:color w:val="000000"/>
                <w:rPrChange w:id="7006" w:author="종현 박" w:date="2023-06-10T14:38:00Z">
                  <w:rPr>
                    <w:ins w:id="7007" w:author="종현 박" w:date="2023-06-10T14:38:00Z"/>
                    <w:rStyle w:val="ae"/>
                  </w:rPr>
                </w:rPrChange>
              </w:rPr>
            </w:pPr>
            <w:ins w:id="7008" w:author="종현 박" w:date="2023-06-10T14:39:00Z">
              <w:r>
                <w:rPr>
                  <w:rStyle w:val="ae"/>
                  <w:color w:val="000000"/>
                </w:rPr>
                <w:t>‘</w:t>
              </w:r>
            </w:ins>
            <w:ins w:id="7009" w:author="종현 박" w:date="2023-06-10T14:38:00Z">
              <w:r>
                <w:rPr>
                  <w:rStyle w:val="ae"/>
                  <w:rFonts w:hint="eastAsia"/>
                  <w:color w:val="000000"/>
                  <w:rPrChange w:id="7010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예</w:t>
              </w:r>
            </w:ins>
            <w:ins w:id="7011" w:author="종현 박" w:date="2023-06-10T14:39:00Z">
              <w:r>
                <w:rPr>
                  <w:rStyle w:val="ae"/>
                  <w:color w:val="000000"/>
                </w:rPr>
                <w:t>’</w:t>
              </w:r>
            </w:ins>
            <w:ins w:id="7012" w:author="종현 박" w:date="2023-06-10T14:38:00Z">
              <w:r>
                <w:rPr>
                  <w:rStyle w:val="ae"/>
                  <w:rFonts w:hint="eastAsia"/>
                  <w:color w:val="000000"/>
                  <w:rPrChange w:id="7013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r>
                <w:rPr>
                  <w:rStyle w:val="ae"/>
                  <w:rFonts w:hint="eastAsia"/>
                  <w:color w:val="000000"/>
                  <w:rPrChange w:id="7014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015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</w:ins>
            <w:ins w:id="7016" w:author="종현 박" w:date="2023-06-10T14:39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color w:val="000000"/>
                </w:rPr>
                <w:t>,</w:t>
              </w:r>
            </w:ins>
            <w:ins w:id="7017" w:author="종현 박" w:date="2023-06-10T14:38:00Z">
              <w:r>
                <w:rPr>
                  <w:rStyle w:val="ae"/>
                  <w:rFonts w:hint="eastAsia"/>
                  <w:color w:val="000000"/>
                  <w:rPrChange w:id="7018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019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해당</w:t>
              </w:r>
              <w:r>
                <w:rPr>
                  <w:rStyle w:val="ae"/>
                  <w:rFonts w:hint="eastAsia"/>
                  <w:color w:val="000000"/>
                  <w:rPrChange w:id="7020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021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작업은</w:t>
              </w:r>
              <w:r>
                <w:rPr>
                  <w:rStyle w:val="ae"/>
                  <w:rFonts w:hint="eastAsia"/>
                  <w:color w:val="000000"/>
                  <w:rPrChange w:id="7022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023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삭제된다</w:t>
              </w:r>
              <w:r>
                <w:rPr>
                  <w:rStyle w:val="ae"/>
                  <w:rFonts w:hint="eastAsia"/>
                  <w:color w:val="000000"/>
                  <w:rPrChange w:id="7024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  <w:r>
                <w:rPr>
                  <w:rStyle w:val="ae"/>
                  <w:color w:val="000000"/>
                  <w:rPrChange w:id="7025" w:author="종현 박" w:date="2023-06-10T14:38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026" w:author="종현 박" w:date="2023-06-10T14:39:00Z">
              <w:r>
                <w:rPr>
                  <w:rStyle w:val="ae"/>
                  <w:color w:val="000000"/>
                </w:rPr>
                <w:t>‘</w:t>
              </w:r>
            </w:ins>
            <w:ins w:id="7027" w:author="종현 박" w:date="2023-06-10T14:38:00Z">
              <w:r>
                <w:rPr>
                  <w:rStyle w:val="ae"/>
                  <w:rFonts w:hint="eastAsia"/>
                  <w:color w:val="000000"/>
                  <w:rPrChange w:id="7028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아니요</w:t>
              </w:r>
            </w:ins>
            <w:ins w:id="7029" w:author="종현 박" w:date="2023-06-10T14:39:00Z">
              <w:r>
                <w:rPr>
                  <w:rStyle w:val="ae"/>
                  <w:color w:val="000000"/>
                </w:rPr>
                <w:t>’</w:t>
              </w:r>
            </w:ins>
            <w:ins w:id="7030" w:author="종현 박" w:date="2023-06-10T14:38:00Z">
              <w:r>
                <w:rPr>
                  <w:rStyle w:val="ae"/>
                  <w:rFonts w:hint="eastAsia"/>
                  <w:color w:val="000000"/>
                  <w:rPrChange w:id="7031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r>
                <w:rPr>
                  <w:rStyle w:val="ae"/>
                  <w:rFonts w:hint="eastAsia"/>
                  <w:color w:val="000000"/>
                  <w:rPrChange w:id="7032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033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</w:ins>
            <w:ins w:id="7034" w:author="종현 박" w:date="2023-06-10T14:39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035" w:author="종현 박" w:date="2023-06-10T14:38:00Z">
              <w:r>
                <w:rPr>
                  <w:rStyle w:val="ae"/>
                  <w:rFonts w:hint="eastAsia"/>
                  <w:color w:val="000000"/>
                  <w:rPrChange w:id="7036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037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</w:ins>
            <w:ins w:id="7038" w:author="종현 박" w:date="2023-06-10T14:39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7039" w:author="종현 박" w:date="2023-06-10T14:38:00Z">
              <w:r>
                <w:rPr>
                  <w:rStyle w:val="ae"/>
                  <w:rFonts w:hint="eastAsia"/>
                  <w:color w:val="000000"/>
                  <w:rPrChange w:id="7040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삭제</w:t>
              </w:r>
            </w:ins>
            <w:ins w:id="7041" w:author="종현 박" w:date="2023-06-10T14:39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7042" w:author="종현 박" w:date="2023-06-10T14:38:00Z">
              <w:r>
                <w:rPr>
                  <w:rStyle w:val="ae"/>
                  <w:rFonts w:hint="eastAsia"/>
                  <w:color w:val="000000"/>
                  <w:rPrChange w:id="7043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>
                <w:rPr>
                  <w:rStyle w:val="ae"/>
                  <w:rFonts w:hint="eastAsia"/>
                  <w:color w:val="000000"/>
                  <w:rPrChange w:id="7044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045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>
                <w:rPr>
                  <w:rStyle w:val="ae"/>
                  <w:rFonts w:hint="eastAsia"/>
                  <w:color w:val="000000"/>
                  <w:rPrChange w:id="7046" w:author="종현 박" w:date="2023-06-10T14:38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</w:tc>
      </w:tr>
    </w:tbl>
    <w:p w14:paraId="54AE2ACF" w14:textId="77777777" w:rsidR="00C666F4" w:rsidRDefault="00C666F4" w:rsidP="00C666F4">
      <w:pPr>
        <w:rPr>
          <w:ins w:id="7047" w:author="종현 박" w:date="2023-06-10T14:38:00Z"/>
        </w:rPr>
      </w:pPr>
    </w:p>
    <w:p w14:paraId="38AD3C9D" w14:textId="77777777" w:rsidR="00C666F4" w:rsidRDefault="00C666F4" w:rsidP="00C666F4">
      <w:pPr>
        <w:rPr>
          <w:ins w:id="7048" w:author="종현 박" w:date="2023-06-10T14:38:00Z"/>
        </w:rPr>
      </w:pPr>
    </w:p>
    <w:p w14:paraId="68FB2A2D" w14:textId="77777777" w:rsidR="00C666F4" w:rsidRDefault="00C666F4" w:rsidP="00C666F4">
      <w:pPr>
        <w:rPr>
          <w:ins w:id="7049" w:author="종현 박" w:date="2023-06-10T14:38:00Z"/>
        </w:rPr>
      </w:pPr>
    </w:p>
    <w:p w14:paraId="068DE3B5" w14:textId="77777777" w:rsidR="00C666F4" w:rsidRDefault="00C666F4" w:rsidP="00C666F4">
      <w:pPr>
        <w:rPr>
          <w:ins w:id="7050" w:author="종현 박" w:date="2023-06-10T14:38:00Z"/>
        </w:rPr>
      </w:pPr>
    </w:p>
    <w:p w14:paraId="0C6544B0" w14:textId="77777777" w:rsidR="00C666F4" w:rsidRDefault="00C666F4" w:rsidP="00C666F4">
      <w:pPr>
        <w:rPr>
          <w:ins w:id="7051" w:author="종현 박" w:date="2023-06-10T14:38:00Z"/>
        </w:rPr>
      </w:pPr>
    </w:p>
    <w:p w14:paraId="2408D4AD" w14:textId="77777777" w:rsidR="00C666F4" w:rsidRDefault="00C666F4" w:rsidP="00C666F4">
      <w:pPr>
        <w:rPr>
          <w:ins w:id="7052" w:author="종현 박" w:date="2023-06-10T14:38:00Z"/>
        </w:rPr>
      </w:pPr>
    </w:p>
    <w:p w14:paraId="3934781F" w14:textId="77777777" w:rsidR="00514662" w:rsidRDefault="00514662" w:rsidP="00514662">
      <w:pPr>
        <w:rPr>
          <w:ins w:id="7053" w:author="종현 박" w:date="2023-06-10T14:14:00Z"/>
        </w:rPr>
      </w:pPr>
    </w:p>
    <w:p w14:paraId="2CF1148E" w14:textId="77777777" w:rsidR="00514662" w:rsidRDefault="00514662" w:rsidP="00514662">
      <w:pPr>
        <w:rPr>
          <w:ins w:id="7054" w:author="종현 박" w:date="2023-06-10T14:14:00Z"/>
        </w:rPr>
      </w:pPr>
    </w:p>
    <w:p w14:paraId="37AE5684" w14:textId="77777777" w:rsidR="00514662" w:rsidRDefault="00514662" w:rsidP="00514662">
      <w:pPr>
        <w:rPr>
          <w:ins w:id="7055" w:author="종현 박" w:date="2023-06-10T14:14:00Z"/>
        </w:rPr>
      </w:pPr>
    </w:p>
    <w:p w14:paraId="33484907" w14:textId="77777777" w:rsidR="00AA09CA" w:rsidRDefault="00AA09CA" w:rsidP="00AA09CA">
      <w:pPr>
        <w:rPr>
          <w:ins w:id="7056" w:author="종현 박" w:date="2023-06-10T14:04:00Z"/>
        </w:rPr>
      </w:pPr>
    </w:p>
    <w:p w14:paraId="77265A85" w14:textId="77777777" w:rsidR="00AA09CA" w:rsidRDefault="00AA09CA" w:rsidP="00AA09CA">
      <w:pPr>
        <w:rPr>
          <w:ins w:id="7057" w:author="종현 박" w:date="2023-06-10T14:04:00Z"/>
        </w:rPr>
      </w:pPr>
    </w:p>
    <w:p w14:paraId="156B9D60" w14:textId="77777777" w:rsidR="00AA09CA" w:rsidRDefault="00AA09CA" w:rsidP="00AA09CA">
      <w:pPr>
        <w:rPr>
          <w:ins w:id="7058" w:author="종현 박" w:date="2023-06-10T14:04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FC140E" w:rsidRPr="00D54A11" w14:paraId="0C3FC4F0" w14:textId="77777777" w:rsidTr="00E53FFE">
        <w:trPr>
          <w:trHeight w:val="354"/>
          <w:ins w:id="7059" w:author="종현 박" w:date="2023-06-10T14:50:00Z"/>
        </w:trPr>
        <w:tc>
          <w:tcPr>
            <w:tcW w:w="1525" w:type="dxa"/>
            <w:shd w:val="clear" w:color="auto" w:fill="CCCCCC"/>
            <w:vAlign w:val="center"/>
          </w:tcPr>
          <w:p w14:paraId="657DA038" w14:textId="77777777" w:rsidR="00FC140E" w:rsidRPr="00D54A11" w:rsidRDefault="00FC140E" w:rsidP="00E53FFE">
            <w:pPr>
              <w:pStyle w:val="af"/>
              <w:rPr>
                <w:ins w:id="7060" w:author="종현 박" w:date="2023-06-10T14:50:00Z"/>
              </w:rPr>
            </w:pPr>
            <w:ins w:id="7061" w:author="종현 박" w:date="2023-06-10T14:50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1F7879AF" w14:textId="17295251" w:rsidR="00FC140E" w:rsidRPr="007E70C2" w:rsidRDefault="00FC140E" w:rsidP="00E53FFE">
            <w:pPr>
              <w:rPr>
                <w:ins w:id="7062" w:author="종현 박" w:date="2023-06-10T14:50:00Z"/>
                <w:rStyle w:val="ae"/>
              </w:rPr>
            </w:pPr>
            <w:ins w:id="7063" w:author="종현 박" w:date="2023-06-10T14:50:00Z">
              <w:r>
                <w:rPr>
                  <w:rStyle w:val="notion-enable-hover"/>
                  <w:b/>
                  <w:bCs/>
                </w:rPr>
                <w:t>SC01</w:t>
              </w:r>
              <w:r>
                <w:rPr>
                  <w:rStyle w:val="notion-enable-hover"/>
                  <w:b/>
                  <w:bCs/>
                </w:rPr>
                <w:t>4</w:t>
              </w:r>
            </w:ins>
          </w:p>
        </w:tc>
        <w:tc>
          <w:tcPr>
            <w:tcW w:w="1420" w:type="dxa"/>
            <w:shd w:val="clear" w:color="auto" w:fill="BFBFBF"/>
          </w:tcPr>
          <w:p w14:paraId="6BE0F348" w14:textId="77777777" w:rsidR="00FC140E" w:rsidRPr="005A219F" w:rsidRDefault="00FC140E" w:rsidP="00E53FFE">
            <w:pPr>
              <w:pStyle w:val="af"/>
              <w:rPr>
                <w:ins w:id="7064" w:author="종현 박" w:date="2023-06-10T14:50:00Z"/>
              </w:rPr>
            </w:pPr>
            <w:ins w:id="7065" w:author="종현 박" w:date="2023-06-10T14:50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2FE200A7" w14:textId="77777777" w:rsidR="00FC140E" w:rsidRPr="00FC140E" w:rsidRDefault="00FC140E" w:rsidP="00E53FFE">
            <w:pPr>
              <w:rPr>
                <w:ins w:id="7066" w:author="종현 박" w:date="2023-06-10T14:50:00Z"/>
                <w:rStyle w:val="ae"/>
                <w:color w:val="000000"/>
              </w:rPr>
            </w:pPr>
            <w:ins w:id="7067" w:author="종현 박" w:date="2023-06-10T14:50:00Z">
              <w:r w:rsidRPr="00FC140E">
                <w:rPr>
                  <w:rStyle w:val="ae"/>
                  <w:rFonts w:hint="eastAsia"/>
                  <w:color w:val="000000"/>
                </w:rPr>
                <w:t>작업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상세내용</w:t>
              </w:r>
            </w:ins>
          </w:p>
        </w:tc>
      </w:tr>
      <w:tr w:rsidR="00FC140E" w:rsidRPr="00D54A11" w14:paraId="6044E385" w14:textId="77777777" w:rsidTr="00E53FFE">
        <w:trPr>
          <w:trHeight w:val="6505"/>
          <w:ins w:id="7068" w:author="종현 박" w:date="2023-06-10T14:50:00Z"/>
        </w:trPr>
        <w:tc>
          <w:tcPr>
            <w:tcW w:w="1525" w:type="dxa"/>
            <w:shd w:val="clear" w:color="auto" w:fill="CCCCCC"/>
            <w:vAlign w:val="center"/>
          </w:tcPr>
          <w:p w14:paraId="0572DC7F" w14:textId="77777777" w:rsidR="00FC140E" w:rsidRPr="00D54A11" w:rsidRDefault="00FC140E" w:rsidP="00E53FFE">
            <w:pPr>
              <w:pStyle w:val="af"/>
              <w:rPr>
                <w:ins w:id="7069" w:author="종현 박" w:date="2023-06-10T14:50:00Z"/>
              </w:rPr>
            </w:pPr>
            <w:ins w:id="7070" w:author="종현 박" w:date="2023-06-10T14:50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2281952F" w14:textId="4F0640B7" w:rsidR="00FC140E" w:rsidRPr="007E70C2" w:rsidRDefault="00FC140E" w:rsidP="00E53FFE">
            <w:pPr>
              <w:jc w:val="center"/>
              <w:rPr>
                <w:ins w:id="7071" w:author="종현 박" w:date="2023-06-10T14:50:00Z"/>
                <w:rStyle w:val="ae"/>
              </w:rPr>
            </w:pPr>
            <w:ins w:id="7072" w:author="종현 박" w:date="2023-06-10T14:50:00Z">
              <w:r w:rsidRPr="00FC140E">
                <w:rPr>
                  <w:rStyle w:val="ae"/>
                  <w:noProof/>
                </w:rPr>
                <w:pict w14:anchorId="068146E8">
                  <v:shape id="그림 3" o:spid="_x0000_i1058" type="#_x0000_t75" style="width:171.85pt;height:381.75pt;visibility:visible;mso-wrap-style:square">
                    <v:imagedata r:id="rId43" o:title=""/>
                  </v:shape>
                </w:pict>
              </w:r>
            </w:ins>
          </w:p>
        </w:tc>
      </w:tr>
      <w:tr w:rsidR="00FC140E" w:rsidRPr="00D54A11" w14:paraId="4D4C5095" w14:textId="77777777" w:rsidTr="00E53FFE">
        <w:trPr>
          <w:trHeight w:val="368"/>
          <w:ins w:id="7073" w:author="종현 박" w:date="2023-06-10T14:50:00Z"/>
        </w:trPr>
        <w:tc>
          <w:tcPr>
            <w:tcW w:w="1525" w:type="dxa"/>
            <w:shd w:val="clear" w:color="auto" w:fill="CCCCCC"/>
            <w:vAlign w:val="center"/>
          </w:tcPr>
          <w:p w14:paraId="4DD94F0A" w14:textId="77777777" w:rsidR="00FC140E" w:rsidRPr="00D54A11" w:rsidRDefault="00FC140E" w:rsidP="00E53FFE">
            <w:pPr>
              <w:pStyle w:val="af"/>
              <w:rPr>
                <w:ins w:id="7074" w:author="종현 박" w:date="2023-06-10T14:50:00Z"/>
              </w:rPr>
            </w:pPr>
            <w:ins w:id="7075" w:author="종현 박" w:date="2023-06-10T14:50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24BA17CA" w14:textId="77777777" w:rsidR="00FC140E" w:rsidRPr="00B0507B" w:rsidRDefault="00FC140E" w:rsidP="00FC140E">
            <w:pPr>
              <w:numPr>
                <w:ilvl w:val="0"/>
                <w:numId w:val="23"/>
              </w:numPr>
              <w:ind w:left="282" w:hanging="142"/>
              <w:rPr>
                <w:ins w:id="7076" w:author="종현 박" w:date="2023-06-10T14:50:00Z"/>
                <w:rStyle w:val="ae"/>
              </w:rPr>
            </w:pPr>
            <w:ins w:id="7077" w:author="종현 박" w:date="2023-06-10T14:50:00Z">
              <w:r w:rsidRPr="00FC140E">
                <w:rPr>
                  <w:rStyle w:val="ae"/>
                  <w:rFonts w:hint="eastAsia"/>
                  <w:color w:val="000000"/>
                </w:rPr>
                <w:t>작업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제목이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상단에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출력된다</w:t>
              </w:r>
              <w:r w:rsidRPr="00FC140E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122F5C1B" w14:textId="77777777" w:rsidR="00FC140E" w:rsidRPr="00B0507B" w:rsidRDefault="00FC140E" w:rsidP="00FC140E">
            <w:pPr>
              <w:numPr>
                <w:ilvl w:val="0"/>
                <w:numId w:val="23"/>
              </w:numPr>
              <w:ind w:left="282" w:hanging="142"/>
              <w:rPr>
                <w:ins w:id="7078" w:author="종현 박" w:date="2023-06-10T14:50:00Z"/>
                <w:rStyle w:val="ae"/>
              </w:rPr>
            </w:pPr>
            <w:ins w:id="7079" w:author="종현 박" w:date="2023-06-10T14:50:00Z">
              <w:r w:rsidRPr="00FC140E">
                <w:rPr>
                  <w:rStyle w:val="ae"/>
                  <w:rFonts w:hint="eastAsia"/>
                  <w:color w:val="000000"/>
                </w:rPr>
                <w:t>마감날짜</w:t>
              </w:r>
              <w:r w:rsidRPr="00FC140E">
                <w:rPr>
                  <w:rStyle w:val="ae"/>
                  <w:rFonts w:hint="eastAsia"/>
                  <w:color w:val="000000"/>
                </w:rPr>
                <w:t>,</w:t>
              </w:r>
              <w:r w:rsidRPr="00FC140E">
                <w:rPr>
                  <w:rStyle w:val="ae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상세내용</w:t>
              </w:r>
              <w:r w:rsidRPr="00FC140E">
                <w:rPr>
                  <w:rStyle w:val="ae"/>
                  <w:rFonts w:hint="eastAsia"/>
                  <w:color w:val="000000"/>
                </w:rPr>
                <w:t>,</w:t>
              </w:r>
              <w:r w:rsidRPr="00FC140E">
                <w:rPr>
                  <w:rStyle w:val="ae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첨부한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이미지가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화면에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출력된다</w:t>
              </w:r>
              <w:r w:rsidRPr="00FC140E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3DED225E" w14:textId="54EFAE2F" w:rsidR="00FC140E" w:rsidRPr="007E70C2" w:rsidRDefault="00FC140E" w:rsidP="00FC140E">
            <w:pPr>
              <w:numPr>
                <w:ilvl w:val="0"/>
                <w:numId w:val="23"/>
              </w:numPr>
              <w:ind w:left="282" w:hanging="142"/>
              <w:rPr>
                <w:ins w:id="7080" w:author="종현 박" w:date="2023-06-10T14:50:00Z"/>
                <w:rStyle w:val="ae"/>
              </w:rPr>
            </w:pPr>
            <w:ins w:id="7081" w:author="종현 박" w:date="2023-06-10T14:50:00Z">
              <w:r w:rsidRPr="00FC140E">
                <w:rPr>
                  <w:rStyle w:val="ae"/>
                  <w:rFonts w:hint="eastAsia"/>
                  <w:color w:val="000000"/>
                </w:rPr>
                <w:t>수정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버튼</w:t>
              </w:r>
              <w:r w:rsidRPr="00FC140E">
                <w:rPr>
                  <w:rStyle w:val="ae"/>
                  <w:rFonts w:hint="eastAsia"/>
                  <w:color w:val="000000"/>
                </w:rPr>
                <w:t>(</w:t>
              </w:r>
              <w:r w:rsidRPr="00FC140E">
                <w:rPr>
                  <w:rStyle w:val="ae"/>
                  <w:rFonts w:hint="eastAsia"/>
                  <w:color w:val="000000"/>
                </w:rPr>
                <w:t>연필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아이콘</w:t>
              </w:r>
              <w:r w:rsidRPr="00FC140E">
                <w:rPr>
                  <w:rStyle w:val="ae"/>
                  <w:rFonts w:hint="eastAsia"/>
                  <w:color w:val="000000"/>
                </w:rPr>
                <w:t>)</w:t>
              </w:r>
              <w:r w:rsidRPr="00FC140E">
                <w:rPr>
                  <w:rStyle w:val="ae"/>
                  <w:rFonts w:hint="eastAsia"/>
                  <w:color w:val="000000"/>
                </w:rPr>
                <w:t>을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누를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시</w:t>
              </w:r>
              <w:r w:rsidRPr="00FC140E">
                <w:rPr>
                  <w:rStyle w:val="ae"/>
                  <w:rFonts w:hint="eastAsia"/>
                  <w:color w:val="000000"/>
                </w:rPr>
                <w:t>,</w:t>
              </w:r>
              <w:r w:rsidRPr="00FC140E">
                <w:rPr>
                  <w:rStyle w:val="ae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일정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수정</w:t>
              </w:r>
              <w:r w:rsidRPr="00FC140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C140E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7082" w:author="종현 박" w:date="2023-06-10T14:51:00Z">
              <w:r w:rsidR="00F65BFF">
                <w:rPr>
                  <w:rStyle w:val="ae"/>
                  <w:rFonts w:hint="eastAsia"/>
                  <w:color w:val="000000"/>
                </w:rPr>
                <w:t>으로</w:t>
              </w:r>
              <w:r w:rsidR="00F65BFF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F65BFF"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7083" w:author="종현 박" w:date="2023-06-10T14:50:00Z">
              <w:r w:rsidRPr="00FC140E">
                <w:rPr>
                  <w:rStyle w:val="ae"/>
                  <w:rFonts w:hint="eastAsia"/>
                  <w:color w:val="000000"/>
                </w:rPr>
                <w:t>한다</w:t>
              </w:r>
              <w:r w:rsidRPr="00FC140E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03BC3535" w14:textId="77777777" w:rsidR="00FC140E" w:rsidRDefault="00FC140E" w:rsidP="00FC140E">
      <w:pPr>
        <w:rPr>
          <w:ins w:id="7084" w:author="종현 박" w:date="2023-06-10T14:50:00Z"/>
        </w:rPr>
      </w:pPr>
    </w:p>
    <w:p w14:paraId="6651D3E5" w14:textId="77777777" w:rsidR="00FC140E" w:rsidRDefault="00FC140E" w:rsidP="00FC140E">
      <w:pPr>
        <w:rPr>
          <w:ins w:id="7085" w:author="종현 박" w:date="2023-06-10T14:50:00Z"/>
        </w:rPr>
      </w:pPr>
    </w:p>
    <w:p w14:paraId="6C3AE762" w14:textId="77777777" w:rsidR="00FC140E" w:rsidRDefault="00FC140E" w:rsidP="00FC140E">
      <w:pPr>
        <w:rPr>
          <w:ins w:id="7086" w:author="종현 박" w:date="2023-06-10T14:50:00Z"/>
        </w:rPr>
      </w:pPr>
    </w:p>
    <w:p w14:paraId="2ACB89B9" w14:textId="77777777" w:rsidR="00FC140E" w:rsidRDefault="00FC140E" w:rsidP="00FC140E">
      <w:pPr>
        <w:rPr>
          <w:ins w:id="7087" w:author="종현 박" w:date="2023-06-10T14:50:00Z"/>
        </w:rPr>
      </w:pPr>
    </w:p>
    <w:p w14:paraId="5D6F4011" w14:textId="77777777" w:rsidR="00FC140E" w:rsidRDefault="00FC140E" w:rsidP="00FC140E">
      <w:pPr>
        <w:rPr>
          <w:ins w:id="7088" w:author="종현 박" w:date="2023-06-10T14:50:00Z"/>
        </w:rPr>
      </w:pPr>
    </w:p>
    <w:p w14:paraId="5C81257E" w14:textId="77777777" w:rsidR="00AA09CA" w:rsidRDefault="00AA09CA" w:rsidP="00AA09CA">
      <w:pPr>
        <w:rPr>
          <w:ins w:id="7089" w:author="종현 박" w:date="2023-06-10T14:04:00Z"/>
        </w:rPr>
      </w:pPr>
    </w:p>
    <w:p w14:paraId="618846C3" w14:textId="77777777" w:rsidR="00AA09CA" w:rsidRDefault="00AA09CA" w:rsidP="00AA09CA">
      <w:pPr>
        <w:rPr>
          <w:ins w:id="7090" w:author="종현 박" w:date="2023-06-10T14:04:00Z"/>
        </w:rPr>
      </w:pPr>
    </w:p>
    <w:p w14:paraId="21DB1A85" w14:textId="77777777" w:rsidR="007E3F0F" w:rsidRPr="00AA09CA" w:rsidRDefault="007E3F0F" w:rsidP="00E465A9">
      <w:pPr>
        <w:rPr>
          <w:ins w:id="7091" w:author="종현 박" w:date="2023-06-10T14:01:00Z"/>
          <w:rFonts w:hint="eastAsia"/>
        </w:rPr>
      </w:pPr>
    </w:p>
    <w:p w14:paraId="4F7639D7" w14:textId="77777777" w:rsidR="00044DE0" w:rsidRDefault="00044DE0" w:rsidP="00332D42">
      <w:pPr>
        <w:rPr>
          <w:ins w:id="7092" w:author="종현 박" w:date="2023-06-10T14:01:00Z"/>
        </w:rPr>
      </w:pPr>
    </w:p>
    <w:p w14:paraId="6F6E6BE3" w14:textId="77777777" w:rsidR="00E465A9" w:rsidRDefault="00E465A9" w:rsidP="00332D42">
      <w:pPr>
        <w:rPr>
          <w:ins w:id="7093" w:author="종현 박" w:date="2023-06-10T14:01:00Z"/>
        </w:rPr>
      </w:pPr>
    </w:p>
    <w:tbl>
      <w:tblPr>
        <w:tblW w:w="0" w:type="auto"/>
        <w:tblInd w:w="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51F58" w:rsidRPr="00D54A11" w14:paraId="0A3CC103" w14:textId="77777777" w:rsidTr="00A51F58">
        <w:trPr>
          <w:trHeight w:val="354"/>
          <w:ins w:id="7094" w:author="종현 박" w:date="2023-06-10T14:50:00Z"/>
        </w:trPr>
        <w:tc>
          <w:tcPr>
            <w:tcW w:w="1525" w:type="dxa"/>
            <w:shd w:val="clear" w:color="auto" w:fill="CCCCCC"/>
            <w:vAlign w:val="center"/>
          </w:tcPr>
          <w:p w14:paraId="00BD0BCA" w14:textId="77777777" w:rsidR="00A51F58" w:rsidRPr="00D54A11" w:rsidRDefault="00A51F58" w:rsidP="00A51F58">
            <w:pPr>
              <w:pStyle w:val="af"/>
              <w:rPr>
                <w:ins w:id="7095" w:author="종현 박" w:date="2023-06-10T14:50:00Z"/>
              </w:rPr>
            </w:pPr>
            <w:ins w:id="7096" w:author="종현 박" w:date="2023-06-10T14:50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6F79F89B" w14:textId="6B4F35C1" w:rsidR="00A51F58" w:rsidRPr="007E70C2" w:rsidRDefault="00A51F58" w:rsidP="00A51F58">
            <w:pPr>
              <w:rPr>
                <w:ins w:id="7097" w:author="종현 박" w:date="2023-06-10T14:50:00Z"/>
                <w:rStyle w:val="ae"/>
              </w:rPr>
            </w:pPr>
            <w:ins w:id="7098" w:author="종현 박" w:date="2023-06-10T14:51:00Z">
              <w:r>
                <w:rPr>
                  <w:rStyle w:val="notion-enable-hover"/>
                  <w:b/>
                  <w:bCs/>
                </w:rPr>
                <w:t>SC01</w:t>
              </w:r>
              <w:r>
                <w:rPr>
                  <w:rStyle w:val="notion-enable-hover"/>
                  <w:b/>
                  <w:bCs/>
                </w:rPr>
                <w:t>5</w:t>
              </w:r>
            </w:ins>
          </w:p>
        </w:tc>
        <w:tc>
          <w:tcPr>
            <w:tcW w:w="1420" w:type="dxa"/>
            <w:shd w:val="clear" w:color="auto" w:fill="BFBFBF"/>
          </w:tcPr>
          <w:p w14:paraId="3543434D" w14:textId="77777777" w:rsidR="00A51F58" w:rsidRPr="005A219F" w:rsidRDefault="00A51F58" w:rsidP="00A51F58">
            <w:pPr>
              <w:pStyle w:val="af"/>
              <w:rPr>
                <w:ins w:id="7099" w:author="종현 박" w:date="2023-06-10T14:50:00Z"/>
              </w:rPr>
            </w:pPr>
            <w:ins w:id="7100" w:author="종현 박" w:date="2023-06-10T14:50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7079C30D" w14:textId="77777777" w:rsidR="00A51F58" w:rsidRPr="00A51F58" w:rsidRDefault="00A51F58" w:rsidP="00A51F58">
            <w:pPr>
              <w:rPr>
                <w:ins w:id="7101" w:author="종현 박" w:date="2023-06-10T14:50:00Z"/>
                <w:rStyle w:val="ae"/>
                <w:color w:val="000000"/>
              </w:rPr>
            </w:pPr>
            <w:ins w:id="7102" w:author="종현 박" w:date="2023-06-10T14:50:00Z">
              <w:r w:rsidRPr="00A51F58">
                <w:rPr>
                  <w:rStyle w:val="ae"/>
                  <w:rFonts w:hint="eastAsia"/>
                  <w:color w:val="000000"/>
                </w:rPr>
                <w:t>폴더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관리</w:t>
              </w:r>
            </w:ins>
          </w:p>
        </w:tc>
      </w:tr>
      <w:tr w:rsidR="00A51F58" w:rsidRPr="00D54A11" w14:paraId="08FC0D1B" w14:textId="77777777" w:rsidTr="00A51F58">
        <w:trPr>
          <w:trHeight w:val="6505"/>
          <w:ins w:id="7103" w:author="종현 박" w:date="2023-06-10T14:50:00Z"/>
        </w:trPr>
        <w:tc>
          <w:tcPr>
            <w:tcW w:w="1525" w:type="dxa"/>
            <w:shd w:val="clear" w:color="auto" w:fill="CCCCCC"/>
            <w:vAlign w:val="center"/>
          </w:tcPr>
          <w:p w14:paraId="57C54A28" w14:textId="77777777" w:rsidR="00A51F58" w:rsidRPr="00D54A11" w:rsidRDefault="00A51F58" w:rsidP="00E53FFE">
            <w:pPr>
              <w:pStyle w:val="af"/>
              <w:rPr>
                <w:ins w:id="7104" w:author="종현 박" w:date="2023-06-10T14:50:00Z"/>
              </w:rPr>
            </w:pPr>
            <w:ins w:id="7105" w:author="종현 박" w:date="2023-06-10T14:50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46BAD7F8" w14:textId="470E03F4" w:rsidR="00A51F58" w:rsidRPr="007E70C2" w:rsidRDefault="00A51F58" w:rsidP="00E53FFE">
            <w:pPr>
              <w:jc w:val="center"/>
              <w:rPr>
                <w:ins w:id="7106" w:author="종현 박" w:date="2023-06-10T14:50:00Z"/>
                <w:rStyle w:val="ae"/>
              </w:rPr>
            </w:pPr>
            <w:ins w:id="7107" w:author="종현 박" w:date="2023-06-10T14:50:00Z">
              <w:r w:rsidRPr="00A51F58">
                <w:rPr>
                  <w:rStyle w:val="ae"/>
                  <w:noProof/>
                </w:rPr>
                <w:pict w14:anchorId="2177E85B">
                  <v:shape id="_x0000_i1059" type="#_x0000_t75" style="width:171.85pt;height:381.75pt;visibility:visible;mso-wrap-style:square">
                    <v:imagedata r:id="rId44" o:title=""/>
                  </v:shape>
                </w:pict>
              </w:r>
            </w:ins>
          </w:p>
        </w:tc>
      </w:tr>
      <w:tr w:rsidR="00A51F58" w:rsidRPr="00D54A11" w14:paraId="3BDBE889" w14:textId="77777777" w:rsidTr="00A51F58">
        <w:trPr>
          <w:trHeight w:val="368"/>
          <w:ins w:id="7108" w:author="종현 박" w:date="2023-06-10T14:50:00Z"/>
        </w:trPr>
        <w:tc>
          <w:tcPr>
            <w:tcW w:w="1525" w:type="dxa"/>
            <w:shd w:val="clear" w:color="auto" w:fill="CCCCCC"/>
            <w:vAlign w:val="center"/>
          </w:tcPr>
          <w:p w14:paraId="488F6747" w14:textId="77777777" w:rsidR="00A51F58" w:rsidRPr="00D54A11" w:rsidRDefault="00A51F58" w:rsidP="00E53FFE">
            <w:pPr>
              <w:pStyle w:val="af"/>
              <w:rPr>
                <w:ins w:id="7109" w:author="종현 박" w:date="2023-06-10T14:50:00Z"/>
              </w:rPr>
            </w:pPr>
            <w:ins w:id="7110" w:author="종현 박" w:date="2023-06-10T14:50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4079D78C" w14:textId="6D7A5F8A" w:rsidR="00A51F58" w:rsidRPr="00B0507B" w:rsidRDefault="00A51F58" w:rsidP="00A51F58">
            <w:pPr>
              <w:numPr>
                <w:ilvl w:val="0"/>
                <w:numId w:val="23"/>
              </w:numPr>
              <w:ind w:left="282" w:hanging="142"/>
              <w:rPr>
                <w:ins w:id="7111" w:author="종현 박" w:date="2023-06-10T14:50:00Z"/>
                <w:rStyle w:val="ae"/>
              </w:rPr>
            </w:pPr>
            <w:ins w:id="7112" w:author="종현 박" w:date="2023-06-10T14:50:00Z">
              <w:r w:rsidRPr="00A51F58">
                <w:rPr>
                  <w:rStyle w:val="ae"/>
                  <w:rFonts w:hint="eastAsia"/>
                  <w:color w:val="000000"/>
                </w:rPr>
                <w:t>폴더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추가</w:t>
              </w:r>
              <w:r w:rsidRPr="00A51F58">
                <w:rPr>
                  <w:rStyle w:val="ae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버튼</w:t>
              </w:r>
              <w:r w:rsidRPr="00A51F58">
                <w:rPr>
                  <w:rStyle w:val="ae"/>
                  <w:color w:val="000000"/>
                </w:rPr>
                <w:t>(+</w:t>
              </w:r>
              <w:r w:rsidRPr="00A51F58">
                <w:rPr>
                  <w:rStyle w:val="ae"/>
                  <w:rFonts w:hint="eastAsia"/>
                  <w:color w:val="000000"/>
                </w:rPr>
                <w:t>아이콘</w:t>
              </w:r>
              <w:r w:rsidRPr="00A51F58">
                <w:rPr>
                  <w:rStyle w:val="ae"/>
                  <w:color w:val="000000"/>
                </w:rPr>
                <w:t>)</w:t>
              </w:r>
              <w:r w:rsidRPr="00A51F58">
                <w:rPr>
                  <w:rStyle w:val="ae"/>
                  <w:rFonts w:hint="eastAsia"/>
                  <w:color w:val="000000"/>
                </w:rPr>
                <w:t>을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통해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폴더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추가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7113" w:author="종현 박" w:date="2023-06-10T14:52:00Z">
              <w:r w:rsidR="00731D99">
                <w:rPr>
                  <w:rStyle w:val="ae"/>
                  <w:rFonts w:hint="eastAsia"/>
                  <w:color w:val="000000"/>
                </w:rPr>
                <w:t>으로</w:t>
              </w:r>
              <w:r w:rsidR="00731D9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731D99"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7114" w:author="종현 박" w:date="2023-06-10T14:50:00Z">
              <w:r w:rsidRPr="00A51F58">
                <w:rPr>
                  <w:rStyle w:val="ae"/>
                  <w:rFonts w:hint="eastAsia"/>
                  <w:color w:val="000000"/>
                </w:rPr>
                <w:t>한다</w:t>
              </w:r>
              <w:r w:rsidRPr="00A51F58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1D4EFE03" w14:textId="67EAEF6A" w:rsidR="00A51F58" w:rsidRPr="00B0507B" w:rsidRDefault="00A51F58" w:rsidP="00A51F58">
            <w:pPr>
              <w:numPr>
                <w:ilvl w:val="0"/>
                <w:numId w:val="23"/>
              </w:numPr>
              <w:ind w:left="282" w:hanging="142"/>
              <w:rPr>
                <w:ins w:id="7115" w:author="종현 박" w:date="2023-06-10T14:50:00Z"/>
                <w:rStyle w:val="ae"/>
              </w:rPr>
            </w:pPr>
            <w:ins w:id="7116" w:author="종현 박" w:date="2023-06-10T14:50:00Z">
              <w:r w:rsidRPr="00A51F58">
                <w:rPr>
                  <w:rStyle w:val="ae"/>
                  <w:rFonts w:hint="eastAsia"/>
                  <w:color w:val="000000"/>
                </w:rPr>
                <w:t>폴더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삭제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버튼</w:t>
              </w:r>
              <w:r w:rsidRPr="00A51F58">
                <w:rPr>
                  <w:rStyle w:val="ae"/>
                  <w:rFonts w:hint="eastAsia"/>
                  <w:color w:val="000000"/>
                </w:rPr>
                <w:t>(</w:t>
              </w:r>
              <w:r w:rsidRPr="00A51F58">
                <w:rPr>
                  <w:rStyle w:val="ae"/>
                  <w:color w:val="000000"/>
                </w:rPr>
                <w:t xml:space="preserve">- </w:t>
              </w:r>
              <w:r w:rsidRPr="00A51F58">
                <w:rPr>
                  <w:rStyle w:val="ae"/>
                  <w:rFonts w:hint="eastAsia"/>
                  <w:color w:val="000000"/>
                </w:rPr>
                <w:t>아이콘</w:t>
              </w:r>
              <w:r w:rsidRPr="00A51F58">
                <w:rPr>
                  <w:rStyle w:val="ae"/>
                  <w:rFonts w:hint="eastAsia"/>
                  <w:color w:val="000000"/>
                </w:rPr>
                <w:t>)</w:t>
              </w:r>
              <w:r w:rsidRPr="00A51F58">
                <w:rPr>
                  <w:rStyle w:val="ae"/>
                  <w:rFonts w:hint="eastAsia"/>
                  <w:color w:val="000000"/>
                </w:rPr>
                <w:t>을</w:t>
              </w:r>
              <w:r w:rsidRPr="00A51F58">
                <w:rPr>
                  <w:rStyle w:val="ae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통해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폴더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삭제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7117" w:author="종현 박" w:date="2023-06-10T14:52:00Z">
              <w:r w:rsidR="00731D99">
                <w:rPr>
                  <w:rStyle w:val="ae"/>
                  <w:rFonts w:hint="eastAsia"/>
                  <w:color w:val="000000"/>
                </w:rPr>
                <w:t>으로</w:t>
              </w:r>
              <w:r w:rsidR="00731D9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731D99"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7118" w:author="종현 박" w:date="2023-06-10T14:50:00Z">
              <w:r w:rsidRPr="00A51F58">
                <w:rPr>
                  <w:rStyle w:val="ae"/>
                  <w:rFonts w:hint="eastAsia"/>
                  <w:color w:val="000000"/>
                </w:rPr>
                <w:t>한다</w:t>
              </w:r>
              <w:r w:rsidRPr="00A51F58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7A737EFF" w14:textId="646D4BC9" w:rsidR="00A51F58" w:rsidRPr="007E70C2" w:rsidRDefault="00A51F58" w:rsidP="00A51F58">
            <w:pPr>
              <w:numPr>
                <w:ilvl w:val="0"/>
                <w:numId w:val="23"/>
              </w:numPr>
              <w:ind w:left="282" w:hanging="142"/>
              <w:rPr>
                <w:ins w:id="7119" w:author="종현 박" w:date="2023-06-10T14:50:00Z"/>
                <w:rStyle w:val="ae"/>
              </w:rPr>
            </w:pPr>
            <w:ins w:id="7120" w:author="종현 박" w:date="2023-06-10T14:50:00Z">
              <w:r w:rsidRPr="00A51F58">
                <w:rPr>
                  <w:rStyle w:val="ae"/>
                  <w:rFonts w:hint="eastAsia"/>
                  <w:color w:val="000000"/>
                </w:rPr>
                <w:t>수정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버튼</w:t>
              </w:r>
              <w:r w:rsidRPr="00A51F58">
                <w:rPr>
                  <w:rStyle w:val="ae"/>
                  <w:rFonts w:hint="eastAsia"/>
                  <w:color w:val="000000"/>
                </w:rPr>
                <w:t>(</w:t>
              </w:r>
              <w:r w:rsidRPr="00A51F58">
                <w:rPr>
                  <w:rStyle w:val="ae"/>
                  <w:rFonts w:hint="eastAsia"/>
                  <w:color w:val="000000"/>
                </w:rPr>
                <w:t>연필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아이콘</w:t>
              </w:r>
              <w:r w:rsidRPr="00A51F58">
                <w:rPr>
                  <w:rStyle w:val="ae"/>
                  <w:rFonts w:hint="eastAsia"/>
                  <w:color w:val="000000"/>
                </w:rPr>
                <w:t>)</w:t>
              </w:r>
              <w:r w:rsidRPr="00A51F58">
                <w:rPr>
                  <w:rStyle w:val="ae"/>
                  <w:rFonts w:hint="eastAsia"/>
                  <w:color w:val="000000"/>
                </w:rPr>
                <w:t>을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누를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시</w:t>
              </w:r>
              <w:r w:rsidRPr="00A51F58">
                <w:rPr>
                  <w:rStyle w:val="ae"/>
                  <w:color w:val="000000"/>
                </w:rPr>
                <w:t xml:space="preserve">, </w:t>
              </w:r>
              <w:r w:rsidRPr="00A51F58">
                <w:rPr>
                  <w:rStyle w:val="ae"/>
                  <w:rFonts w:hint="eastAsia"/>
                  <w:color w:val="000000"/>
                </w:rPr>
                <w:t>폴더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수정</w:t>
              </w:r>
              <w:r w:rsidRPr="00A51F58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A51F58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7121" w:author="종현 박" w:date="2023-06-10T14:52:00Z">
              <w:r w:rsidR="00731D99">
                <w:rPr>
                  <w:rStyle w:val="ae"/>
                  <w:rFonts w:hint="eastAsia"/>
                  <w:color w:val="000000"/>
                </w:rPr>
                <w:t>으로</w:t>
              </w:r>
              <w:r w:rsidR="00731D9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731D99"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7122" w:author="종현 박" w:date="2023-06-10T14:50:00Z">
              <w:r w:rsidRPr="00A51F58">
                <w:rPr>
                  <w:rStyle w:val="ae"/>
                  <w:rFonts w:hint="eastAsia"/>
                  <w:color w:val="000000"/>
                </w:rPr>
                <w:t>한다</w:t>
              </w:r>
              <w:r w:rsidRPr="00A51F58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7E7498D2" w14:textId="77777777" w:rsidR="00A51F58" w:rsidRDefault="00A51F58" w:rsidP="00A51F58">
      <w:pPr>
        <w:rPr>
          <w:ins w:id="7123" w:author="종현 박" w:date="2023-06-10T14:50:00Z"/>
        </w:rPr>
      </w:pPr>
    </w:p>
    <w:p w14:paraId="5A17B450" w14:textId="77777777" w:rsidR="00A51F58" w:rsidRDefault="00A51F58" w:rsidP="00A51F58">
      <w:pPr>
        <w:rPr>
          <w:ins w:id="7124" w:author="종현 박" w:date="2023-06-10T14:50:00Z"/>
        </w:rPr>
      </w:pPr>
    </w:p>
    <w:p w14:paraId="5A6D3D00" w14:textId="77777777" w:rsidR="00A51F58" w:rsidRDefault="00A51F58" w:rsidP="00A51F58">
      <w:pPr>
        <w:rPr>
          <w:ins w:id="7125" w:author="종현 박" w:date="2023-06-10T14:50:00Z"/>
        </w:rPr>
      </w:pPr>
    </w:p>
    <w:p w14:paraId="2BC9FDF8" w14:textId="77777777" w:rsidR="00A51F58" w:rsidRDefault="00A51F58" w:rsidP="00A51F58">
      <w:pPr>
        <w:rPr>
          <w:ins w:id="7126" w:author="종현 박" w:date="2023-06-10T14:50:00Z"/>
        </w:rPr>
      </w:pPr>
    </w:p>
    <w:p w14:paraId="7F20EC2E" w14:textId="77777777" w:rsidR="00A51F58" w:rsidRDefault="00A51F58" w:rsidP="00A51F58">
      <w:pPr>
        <w:rPr>
          <w:ins w:id="7127" w:author="종현 박" w:date="2023-06-10T14:50:00Z"/>
        </w:rPr>
      </w:pPr>
    </w:p>
    <w:p w14:paraId="2D119FCA" w14:textId="77777777" w:rsidR="00A51F58" w:rsidRDefault="00A51F58" w:rsidP="00A51F58">
      <w:pPr>
        <w:rPr>
          <w:ins w:id="7128" w:author="종현 박" w:date="2023-06-10T14:50:00Z"/>
        </w:rPr>
      </w:pPr>
    </w:p>
    <w:p w14:paraId="182BE49F" w14:textId="77777777" w:rsidR="00A51F58" w:rsidRDefault="00A51F58" w:rsidP="00A51F58">
      <w:pPr>
        <w:rPr>
          <w:ins w:id="7129" w:author="종현 박" w:date="2023-06-10T14:50:00Z"/>
        </w:rPr>
      </w:pPr>
    </w:p>
    <w:p w14:paraId="66EE723D" w14:textId="77777777" w:rsidR="00A51F58" w:rsidRDefault="00A51F58" w:rsidP="00A51F58">
      <w:pPr>
        <w:rPr>
          <w:ins w:id="7130" w:author="종현 박" w:date="2023-06-10T14:51:00Z"/>
        </w:rPr>
      </w:pPr>
    </w:p>
    <w:p w14:paraId="6D24C1E5" w14:textId="77777777" w:rsidR="00CF27C7" w:rsidRDefault="00CF27C7" w:rsidP="00A51F58">
      <w:pPr>
        <w:rPr>
          <w:ins w:id="7131" w:author="종현 박" w:date="2023-06-10T14:51:00Z"/>
        </w:rPr>
      </w:pPr>
    </w:p>
    <w:p w14:paraId="05C00C3A" w14:textId="77777777" w:rsidR="00CF27C7" w:rsidRDefault="00CF27C7" w:rsidP="00A51F58">
      <w:pPr>
        <w:rPr>
          <w:ins w:id="7132" w:author="종현 박" w:date="2023-06-10T14:51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CF27C7" w:rsidRPr="00D54A11" w14:paraId="31E316F2" w14:textId="77777777" w:rsidTr="00E53FFE">
        <w:trPr>
          <w:trHeight w:val="354"/>
          <w:ins w:id="7133" w:author="종현 박" w:date="2023-06-10T14:51:00Z"/>
        </w:trPr>
        <w:tc>
          <w:tcPr>
            <w:tcW w:w="1525" w:type="dxa"/>
            <w:shd w:val="clear" w:color="auto" w:fill="CCCCCC"/>
            <w:vAlign w:val="center"/>
          </w:tcPr>
          <w:p w14:paraId="0ABEF328" w14:textId="77777777" w:rsidR="00CF27C7" w:rsidRPr="00D54A11" w:rsidRDefault="00CF27C7" w:rsidP="00E53FFE">
            <w:pPr>
              <w:pStyle w:val="af"/>
              <w:rPr>
                <w:ins w:id="7134" w:author="종현 박" w:date="2023-06-10T14:51:00Z"/>
              </w:rPr>
            </w:pPr>
            <w:ins w:id="7135" w:author="종현 박" w:date="2023-06-10T14:51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5A830A17" w14:textId="175238C9" w:rsidR="00CF27C7" w:rsidRPr="007E70C2" w:rsidRDefault="00CF27C7" w:rsidP="00E53FFE">
            <w:pPr>
              <w:rPr>
                <w:ins w:id="7136" w:author="종현 박" w:date="2023-06-10T14:51:00Z"/>
                <w:rStyle w:val="ae"/>
              </w:rPr>
            </w:pPr>
            <w:ins w:id="7137" w:author="종현 박" w:date="2023-06-10T14:51:00Z">
              <w:r>
                <w:rPr>
                  <w:rStyle w:val="notion-enable-hover"/>
                  <w:b/>
                  <w:bCs/>
                </w:rPr>
                <w:t>SC01</w:t>
              </w:r>
              <w:r>
                <w:rPr>
                  <w:rStyle w:val="notion-enable-hover"/>
                  <w:b/>
                  <w:bCs/>
                </w:rPr>
                <w:t>6</w:t>
              </w:r>
            </w:ins>
          </w:p>
        </w:tc>
        <w:tc>
          <w:tcPr>
            <w:tcW w:w="1420" w:type="dxa"/>
            <w:shd w:val="clear" w:color="auto" w:fill="BFBFBF"/>
          </w:tcPr>
          <w:p w14:paraId="7026F5E9" w14:textId="77777777" w:rsidR="00CF27C7" w:rsidRPr="005A219F" w:rsidRDefault="00CF27C7" w:rsidP="00E53FFE">
            <w:pPr>
              <w:pStyle w:val="af"/>
              <w:rPr>
                <w:ins w:id="7138" w:author="종현 박" w:date="2023-06-10T14:51:00Z"/>
              </w:rPr>
            </w:pPr>
            <w:ins w:id="7139" w:author="종현 박" w:date="2023-06-10T14:51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21B4D884" w14:textId="1E0715F4" w:rsidR="00CF27C7" w:rsidRDefault="00CF27C7" w:rsidP="00E53FFE">
            <w:pPr>
              <w:rPr>
                <w:ins w:id="7140" w:author="종현 박" w:date="2023-06-10T14:51:00Z"/>
                <w:rStyle w:val="ae"/>
                <w:color w:val="000000"/>
                <w:rPrChange w:id="7141" w:author="종현 박" w:date="2023-06-10T14:52:00Z">
                  <w:rPr>
                    <w:ins w:id="7142" w:author="종현 박" w:date="2023-06-10T14:51:00Z"/>
                    <w:rStyle w:val="ae"/>
                  </w:rPr>
                </w:rPrChange>
              </w:rPr>
            </w:pPr>
            <w:ins w:id="7143" w:author="종현 박" w:date="2023-06-10T14:51:00Z">
              <w:r>
                <w:rPr>
                  <w:rStyle w:val="ae"/>
                  <w:rFonts w:hint="eastAsia"/>
                  <w:color w:val="000000"/>
                  <w:rPrChange w:id="7144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폴더</w:t>
              </w:r>
            </w:ins>
            <w:ins w:id="7145" w:author="종현 박" w:date="2023-06-10T14:52:00Z">
              <w:r w:rsidR="002F3CA2">
                <w:rPr>
                  <w:rStyle w:val="ae"/>
                  <w:rFonts w:hint="eastAsia"/>
                  <w:color w:val="000000"/>
                  <w:rPrChange w:id="7146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7147" w:author="종현 박" w:date="2023-06-10T14:51:00Z">
              <w:r>
                <w:rPr>
                  <w:rStyle w:val="ae"/>
                  <w:rFonts w:hint="eastAsia"/>
                  <w:color w:val="000000"/>
                  <w:rPrChange w:id="7148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생성</w:t>
              </w:r>
            </w:ins>
          </w:p>
        </w:tc>
      </w:tr>
      <w:tr w:rsidR="00CF27C7" w:rsidRPr="00D54A11" w14:paraId="04C06CF0" w14:textId="77777777" w:rsidTr="00E53FFE">
        <w:trPr>
          <w:trHeight w:val="6505"/>
          <w:ins w:id="7149" w:author="종현 박" w:date="2023-06-10T14:51:00Z"/>
        </w:trPr>
        <w:tc>
          <w:tcPr>
            <w:tcW w:w="1525" w:type="dxa"/>
            <w:shd w:val="clear" w:color="auto" w:fill="CCCCCC"/>
            <w:vAlign w:val="center"/>
          </w:tcPr>
          <w:p w14:paraId="6FF41754" w14:textId="77777777" w:rsidR="00CF27C7" w:rsidRPr="00D54A11" w:rsidRDefault="00CF27C7" w:rsidP="00E53FFE">
            <w:pPr>
              <w:pStyle w:val="af"/>
              <w:rPr>
                <w:ins w:id="7150" w:author="종현 박" w:date="2023-06-10T14:51:00Z"/>
              </w:rPr>
            </w:pPr>
            <w:ins w:id="7151" w:author="종현 박" w:date="2023-06-10T14:51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022FF46B" w14:textId="310CD80B" w:rsidR="00CF27C7" w:rsidRPr="007E70C2" w:rsidRDefault="00CF27C7" w:rsidP="00E53FFE">
            <w:pPr>
              <w:jc w:val="center"/>
              <w:rPr>
                <w:ins w:id="7152" w:author="종현 박" w:date="2023-06-10T14:51:00Z"/>
                <w:rStyle w:val="ae"/>
              </w:rPr>
            </w:pPr>
            <w:ins w:id="7153" w:author="종현 박" w:date="2023-06-10T14:51:00Z">
              <w:r>
                <w:rPr>
                  <w:noProof/>
                </w:rPr>
                <w:t xml:space="preserve"> </w:t>
              </w:r>
              <w:r w:rsidRPr="00B07199">
                <w:rPr>
                  <w:noProof/>
                </w:rPr>
                <w:pict w14:anchorId="6AE1A363">
                  <v:shape id="_x0000_i1062" type="#_x0000_t75" style="width:152.15pt;height:333.5pt;visibility:visible;mso-wrap-style:square">
                    <v:imagedata r:id="rId45" o:title=""/>
                  </v:shape>
                </w:pict>
              </w:r>
              <w:r>
                <w:rPr>
                  <w:noProof/>
                </w:rPr>
                <w:t xml:space="preserve"> </w:t>
              </w:r>
              <w:r w:rsidRPr="00B07199">
                <w:rPr>
                  <w:noProof/>
                </w:rPr>
                <w:pict w14:anchorId="2CDCED72">
                  <v:shape id="_x0000_i1061" type="#_x0000_t75" style="width:149.45pt;height:333.5pt;visibility:visible;mso-wrap-style:square">
                    <v:imagedata r:id="rId46" o:title=""/>
                  </v:shape>
                </w:pict>
              </w:r>
            </w:ins>
          </w:p>
        </w:tc>
      </w:tr>
      <w:tr w:rsidR="00CF27C7" w:rsidRPr="00D54A11" w14:paraId="01FB3799" w14:textId="77777777" w:rsidTr="00E53FFE">
        <w:trPr>
          <w:trHeight w:val="368"/>
          <w:ins w:id="7154" w:author="종현 박" w:date="2023-06-10T14:51:00Z"/>
        </w:trPr>
        <w:tc>
          <w:tcPr>
            <w:tcW w:w="1525" w:type="dxa"/>
            <w:shd w:val="clear" w:color="auto" w:fill="CCCCCC"/>
            <w:vAlign w:val="center"/>
          </w:tcPr>
          <w:p w14:paraId="651FF247" w14:textId="77777777" w:rsidR="00CF27C7" w:rsidRPr="00D54A11" w:rsidRDefault="00CF27C7" w:rsidP="00E53FFE">
            <w:pPr>
              <w:pStyle w:val="af"/>
              <w:rPr>
                <w:ins w:id="7155" w:author="종현 박" w:date="2023-06-10T14:51:00Z"/>
              </w:rPr>
            </w:pPr>
            <w:ins w:id="7156" w:author="종현 박" w:date="2023-06-10T14:51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159E7C61" w14:textId="4C198CA5" w:rsidR="00CF27C7" w:rsidRDefault="00CF27C7" w:rsidP="00CF27C7">
            <w:pPr>
              <w:numPr>
                <w:ilvl w:val="0"/>
                <w:numId w:val="23"/>
              </w:numPr>
              <w:ind w:left="282" w:hanging="142"/>
              <w:rPr>
                <w:ins w:id="7157" w:author="종현 박" w:date="2023-06-10T14:51:00Z"/>
                <w:rStyle w:val="ae"/>
                <w:color w:val="000000"/>
                <w:rPrChange w:id="7158" w:author="종현 박" w:date="2023-06-10T14:52:00Z">
                  <w:rPr>
                    <w:ins w:id="7159" w:author="종현 박" w:date="2023-06-10T14:51:00Z"/>
                    <w:rStyle w:val="ae"/>
                  </w:rPr>
                </w:rPrChange>
              </w:rPr>
            </w:pPr>
            <w:ins w:id="7160" w:author="종현 박" w:date="2023-06-10T14:51:00Z">
              <w:r>
                <w:rPr>
                  <w:rStyle w:val="ae"/>
                  <w:rFonts w:hint="eastAsia"/>
                  <w:color w:val="000000"/>
                  <w:rPrChange w:id="7161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폴더명</w:t>
              </w:r>
            </w:ins>
            <w:ins w:id="7162" w:author="종현 박" w:date="2023-06-10T14:52:00Z">
              <w:r w:rsidR="002F3CA2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7163" w:author="종현 박" w:date="2023-06-10T14:51:00Z">
              <w:r>
                <w:rPr>
                  <w:rStyle w:val="ae"/>
                  <w:rFonts w:hint="eastAsia"/>
                  <w:color w:val="000000"/>
                  <w:rPrChange w:id="7164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입력</w:t>
              </w:r>
            </w:ins>
            <w:ins w:id="7165" w:author="종현 박" w:date="2023-06-10T14:53:00Z">
              <w:r w:rsidR="002F3CA2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7166" w:author="종현 박" w:date="2023-06-10T14:51:00Z">
              <w:r>
                <w:rPr>
                  <w:rStyle w:val="ae"/>
                  <w:rFonts w:hint="eastAsia"/>
                  <w:color w:val="000000"/>
                  <w:rPrChange w:id="7167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칸</w:t>
              </w:r>
            </w:ins>
            <w:ins w:id="7168" w:author="종현 박" w:date="2023-06-10T14:53:00Z">
              <w:r w:rsidR="002F3CA2">
                <w:rPr>
                  <w:rStyle w:val="ae"/>
                  <w:rFonts w:hint="eastAsia"/>
                  <w:color w:val="000000"/>
                </w:rPr>
                <w:t>이</w:t>
              </w:r>
              <w:r w:rsidR="002F3CA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2F3CA2">
                <w:rPr>
                  <w:rStyle w:val="ae"/>
                  <w:rFonts w:hint="eastAsia"/>
                  <w:color w:val="000000"/>
                </w:rPr>
                <w:t>출력된</w:t>
              </w:r>
            </w:ins>
            <w:ins w:id="7169" w:author="종현 박" w:date="2023-06-10T14:51:00Z">
              <w:r>
                <w:rPr>
                  <w:rStyle w:val="ae"/>
                  <w:rFonts w:hint="eastAsia"/>
                  <w:color w:val="000000"/>
                  <w:rPrChange w:id="7170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다</w:t>
              </w:r>
              <w:r>
                <w:rPr>
                  <w:rStyle w:val="ae"/>
                  <w:rFonts w:hint="eastAsia"/>
                  <w:color w:val="000000"/>
                  <w:rPrChange w:id="7171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1F4FE4FD" w14:textId="77777777" w:rsidR="002F3CA2" w:rsidRDefault="00CF27C7" w:rsidP="00CF27C7">
            <w:pPr>
              <w:numPr>
                <w:ilvl w:val="0"/>
                <w:numId w:val="23"/>
              </w:numPr>
              <w:ind w:left="282" w:hanging="142"/>
              <w:rPr>
                <w:ins w:id="7172" w:author="종현 박" w:date="2023-06-10T14:53:00Z"/>
                <w:rStyle w:val="ae"/>
                <w:color w:val="000000"/>
              </w:rPr>
            </w:pPr>
            <w:ins w:id="7173" w:author="종현 박" w:date="2023-06-10T14:51:00Z">
              <w:r>
                <w:rPr>
                  <w:rStyle w:val="ae"/>
                  <w:rFonts w:hint="eastAsia"/>
                  <w:color w:val="000000"/>
                  <w:rPrChange w:id="7174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추가</w:t>
              </w:r>
              <w:r>
                <w:rPr>
                  <w:rStyle w:val="ae"/>
                  <w:rFonts w:hint="eastAsia"/>
                  <w:color w:val="000000"/>
                  <w:rPrChange w:id="7175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176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rFonts w:hint="eastAsia"/>
                  <w:color w:val="000000"/>
                  <w:rPrChange w:id="7177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7178" w:author="종현 박" w:date="2023-06-10T14:53:00Z">
              <w:r w:rsidR="002F3CA2">
                <w:rPr>
                  <w:rStyle w:val="ae"/>
                  <w:rFonts w:hint="eastAsia"/>
                  <w:color w:val="000000"/>
                </w:rPr>
                <w:t>누를</w:t>
              </w:r>
              <w:r w:rsidR="002F3CA2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2F3CA2">
                <w:rPr>
                  <w:rStyle w:val="ae"/>
                  <w:rFonts w:hint="eastAsia"/>
                  <w:color w:val="000000"/>
                </w:rPr>
                <w:t>시</w:t>
              </w:r>
              <w:r w:rsidR="002F3CA2"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179" w:author="종현 박" w:date="2023-06-10T14:51:00Z">
              <w:r>
                <w:rPr>
                  <w:rStyle w:val="ae"/>
                  <w:rFonts w:hint="eastAsia"/>
                  <w:color w:val="000000"/>
                  <w:rPrChange w:id="7180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181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시스템은</w:t>
              </w:r>
              <w:r>
                <w:rPr>
                  <w:rStyle w:val="ae"/>
                  <w:rFonts w:hint="eastAsia"/>
                  <w:color w:val="000000"/>
                  <w:rPrChange w:id="7182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color w:val="000000"/>
                  <w:rPrChange w:id="7183" w:author="종현 박" w:date="2023-06-10T14:52:00Z">
                    <w:rPr>
                      <w:rStyle w:val="ae"/>
                    </w:rPr>
                  </w:rPrChange>
                </w:rPr>
                <w:t>“</w:t>
              </w:r>
              <w:r>
                <w:rPr>
                  <w:rStyle w:val="ae"/>
                  <w:rFonts w:hint="eastAsia"/>
                  <w:color w:val="000000"/>
                  <w:rPrChange w:id="7184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추가하시겠습니까</w:t>
              </w:r>
              <w:r>
                <w:rPr>
                  <w:rStyle w:val="ae"/>
                  <w:rFonts w:hint="eastAsia"/>
                  <w:color w:val="000000"/>
                  <w:rPrChange w:id="7185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?</w:t>
              </w:r>
              <w:r>
                <w:rPr>
                  <w:rStyle w:val="ae"/>
                  <w:color w:val="000000"/>
                  <w:rPrChange w:id="7186" w:author="종현 박" w:date="2023-06-10T14:52:00Z">
                    <w:rPr>
                      <w:rStyle w:val="ae"/>
                    </w:rPr>
                  </w:rPrChange>
                </w:rPr>
                <w:t>”</w:t>
              </w:r>
              <w:r>
                <w:rPr>
                  <w:rStyle w:val="ae"/>
                  <w:color w:val="000000"/>
                  <w:rPrChange w:id="7187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188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하는</w:t>
              </w:r>
              <w:r>
                <w:rPr>
                  <w:rStyle w:val="ae"/>
                  <w:rFonts w:hint="eastAsia"/>
                  <w:color w:val="000000"/>
                  <w:rPrChange w:id="7189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190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메시지를</w:t>
              </w:r>
              <w:r>
                <w:rPr>
                  <w:rStyle w:val="ae"/>
                  <w:rFonts w:hint="eastAsia"/>
                  <w:color w:val="000000"/>
                  <w:rPrChange w:id="7191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192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출력</w:t>
              </w:r>
            </w:ins>
            <w:ins w:id="7193" w:author="종현 박" w:date="2023-06-10T14:53:00Z">
              <w:r w:rsidR="002F3CA2">
                <w:rPr>
                  <w:rStyle w:val="ae"/>
                  <w:rFonts w:hint="eastAsia"/>
                  <w:color w:val="000000"/>
                </w:rPr>
                <w:t>한다</w:t>
              </w:r>
              <w:r w:rsidR="002F3CA2">
                <w:rPr>
                  <w:rStyle w:val="ae"/>
                  <w:color w:val="000000"/>
                </w:rPr>
                <w:t>.</w:t>
              </w:r>
            </w:ins>
          </w:p>
          <w:p w14:paraId="7C1663AF" w14:textId="318A4201" w:rsidR="00CF27C7" w:rsidRDefault="002F3CA2" w:rsidP="00CF27C7">
            <w:pPr>
              <w:numPr>
                <w:ilvl w:val="0"/>
                <w:numId w:val="23"/>
              </w:numPr>
              <w:ind w:left="282" w:hanging="142"/>
              <w:rPr>
                <w:ins w:id="7194" w:author="종현 박" w:date="2023-06-10T14:51:00Z"/>
                <w:rStyle w:val="ae"/>
                <w:color w:val="000000"/>
                <w:rPrChange w:id="7195" w:author="종현 박" w:date="2023-06-10T14:52:00Z">
                  <w:rPr>
                    <w:ins w:id="7196" w:author="종현 박" w:date="2023-06-10T14:51:00Z"/>
                    <w:rStyle w:val="ae"/>
                  </w:rPr>
                </w:rPrChange>
              </w:rPr>
            </w:pPr>
            <w:ins w:id="7197" w:author="종현 박" w:date="2023-06-10T14:53:00Z">
              <w:r>
                <w:rPr>
                  <w:rStyle w:val="ae"/>
                  <w:color w:val="000000"/>
                </w:rPr>
                <w:t>‘</w:t>
              </w:r>
            </w:ins>
            <w:ins w:id="7198" w:author="종현 박" w:date="2023-06-10T14:51:00Z">
              <w:r w:rsidR="00CF27C7">
                <w:rPr>
                  <w:rStyle w:val="ae"/>
                  <w:rFonts w:hint="eastAsia"/>
                  <w:color w:val="000000"/>
                  <w:rPrChange w:id="7199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예</w:t>
              </w:r>
            </w:ins>
            <w:ins w:id="7200" w:author="종현 박" w:date="2023-06-10T14:53:00Z">
              <w:r>
                <w:rPr>
                  <w:rStyle w:val="ae"/>
                  <w:color w:val="000000"/>
                </w:rPr>
                <w:t>’</w:t>
              </w:r>
            </w:ins>
            <w:ins w:id="7201" w:author="종현 박" w:date="2023-06-10T14:51:00Z">
              <w:r w:rsidR="00CF27C7">
                <w:rPr>
                  <w:rStyle w:val="ae"/>
                  <w:rFonts w:hint="eastAsia"/>
                  <w:color w:val="000000"/>
                  <w:rPrChange w:id="7202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r w:rsidR="00CF27C7">
                <w:rPr>
                  <w:rStyle w:val="ae"/>
                  <w:rFonts w:hint="eastAsia"/>
                  <w:color w:val="000000"/>
                  <w:rPrChange w:id="7203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CF27C7">
                <w:rPr>
                  <w:rStyle w:val="ae"/>
                  <w:rFonts w:hint="eastAsia"/>
                  <w:color w:val="000000"/>
                  <w:rPrChange w:id="7204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7205" w:author="종현 박" w:date="2023-06-10T14:53:00Z"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</w:ins>
            <w:ins w:id="7206" w:author="종현 박" w:date="2023-06-10T14:54:00Z"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207" w:author="종현 박" w:date="2023-06-10T14:51:00Z">
              <w:r w:rsidR="00CF27C7">
                <w:rPr>
                  <w:rStyle w:val="ae"/>
                  <w:rFonts w:hint="eastAsia"/>
                  <w:color w:val="000000"/>
                  <w:rPrChange w:id="7208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CF27C7">
                <w:rPr>
                  <w:rStyle w:val="ae"/>
                  <w:rFonts w:hint="eastAsia"/>
                  <w:color w:val="000000"/>
                  <w:rPrChange w:id="7209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폴더가</w:t>
              </w:r>
              <w:r w:rsidR="00CF27C7">
                <w:rPr>
                  <w:rStyle w:val="ae"/>
                  <w:rFonts w:hint="eastAsia"/>
                  <w:color w:val="000000"/>
                  <w:rPrChange w:id="7210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CF27C7">
                <w:rPr>
                  <w:rStyle w:val="ae"/>
                  <w:rFonts w:hint="eastAsia"/>
                  <w:color w:val="000000"/>
                  <w:rPrChange w:id="7211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추가된다</w:t>
              </w:r>
              <w:r w:rsidR="00CF27C7">
                <w:rPr>
                  <w:rStyle w:val="ae"/>
                  <w:rFonts w:hint="eastAsia"/>
                  <w:color w:val="000000"/>
                  <w:rPrChange w:id="7212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  <w:r w:rsidR="00CF27C7">
                <w:rPr>
                  <w:rStyle w:val="ae"/>
                  <w:color w:val="000000"/>
                  <w:rPrChange w:id="7213" w:author="종현 박" w:date="2023-06-10T14:52:00Z">
                    <w:rPr>
                      <w:rStyle w:val="ae"/>
                    </w:rPr>
                  </w:rPrChange>
                </w:rPr>
                <w:t xml:space="preserve"> </w:t>
              </w:r>
            </w:ins>
            <w:ins w:id="7214" w:author="종현 박" w:date="2023-06-10T14:54:00Z">
              <w:r>
                <w:rPr>
                  <w:rStyle w:val="ae"/>
                  <w:color w:val="000000"/>
                </w:rPr>
                <w:t>‘</w:t>
              </w:r>
            </w:ins>
            <w:ins w:id="7215" w:author="종현 박" w:date="2023-06-10T14:51:00Z">
              <w:r w:rsidR="00CF27C7">
                <w:rPr>
                  <w:rStyle w:val="ae"/>
                  <w:rFonts w:hint="eastAsia"/>
                  <w:color w:val="000000"/>
                  <w:rPrChange w:id="7216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아니요</w:t>
              </w:r>
            </w:ins>
            <w:ins w:id="7217" w:author="종현 박" w:date="2023-06-10T14:54:00Z">
              <w:r>
                <w:rPr>
                  <w:rStyle w:val="ae"/>
                  <w:color w:val="000000"/>
                </w:rPr>
                <w:t>’</w:t>
              </w:r>
            </w:ins>
            <w:ins w:id="7218" w:author="종현 박" w:date="2023-06-10T14:51:00Z">
              <w:r w:rsidR="00CF27C7">
                <w:rPr>
                  <w:rStyle w:val="ae"/>
                  <w:rFonts w:hint="eastAsia"/>
                  <w:color w:val="000000"/>
                  <w:rPrChange w:id="7219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r w:rsidR="00CF27C7">
                <w:rPr>
                  <w:rStyle w:val="ae"/>
                  <w:rFonts w:hint="eastAsia"/>
                  <w:color w:val="000000"/>
                  <w:rPrChange w:id="7220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CF27C7">
                <w:rPr>
                  <w:rStyle w:val="ae"/>
                  <w:rFonts w:hint="eastAsia"/>
                  <w:color w:val="000000"/>
                  <w:rPrChange w:id="7221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</w:ins>
            <w:ins w:id="7222" w:author="종현 박" w:date="2023-06-10T14:54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color w:val="000000"/>
                </w:rPr>
                <w:t>,</w:t>
              </w:r>
            </w:ins>
            <w:ins w:id="7223" w:author="종현 박" w:date="2023-06-10T14:51:00Z">
              <w:r w:rsidR="00CF27C7">
                <w:rPr>
                  <w:rStyle w:val="ae"/>
                  <w:rFonts w:hint="eastAsia"/>
                  <w:color w:val="000000"/>
                  <w:rPrChange w:id="7224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CF27C7">
                <w:rPr>
                  <w:rStyle w:val="ae"/>
                  <w:rFonts w:hint="eastAsia"/>
                  <w:color w:val="000000"/>
                  <w:rPrChange w:id="7225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폴더생성화면으로</w:t>
              </w:r>
              <w:r w:rsidR="00CF27C7">
                <w:rPr>
                  <w:rStyle w:val="ae"/>
                  <w:rFonts w:hint="eastAsia"/>
                  <w:color w:val="000000"/>
                  <w:rPrChange w:id="7226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CF27C7">
                <w:rPr>
                  <w:rStyle w:val="ae"/>
                  <w:rFonts w:hint="eastAsia"/>
                  <w:color w:val="000000"/>
                  <w:rPrChange w:id="7227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 w:rsidR="00CF27C7">
                <w:rPr>
                  <w:rStyle w:val="ae"/>
                  <w:rFonts w:hint="eastAsia"/>
                  <w:color w:val="000000"/>
                  <w:rPrChange w:id="7228" w:author="종현 박" w:date="2023-06-10T14:52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</w:tc>
      </w:tr>
    </w:tbl>
    <w:p w14:paraId="1D90A859" w14:textId="77777777" w:rsidR="00CF27C7" w:rsidRDefault="00CF27C7" w:rsidP="00CF27C7">
      <w:pPr>
        <w:rPr>
          <w:ins w:id="7229" w:author="종현 박" w:date="2023-06-10T14:51:00Z"/>
        </w:rPr>
      </w:pPr>
    </w:p>
    <w:p w14:paraId="519727EA" w14:textId="77777777" w:rsidR="00CF27C7" w:rsidRDefault="00CF27C7" w:rsidP="00CF27C7">
      <w:pPr>
        <w:rPr>
          <w:ins w:id="7230" w:author="종현 박" w:date="2023-06-10T14:51:00Z"/>
        </w:rPr>
      </w:pPr>
    </w:p>
    <w:p w14:paraId="2EE314B9" w14:textId="77777777" w:rsidR="00CF27C7" w:rsidRDefault="00CF27C7" w:rsidP="00CF27C7">
      <w:pPr>
        <w:rPr>
          <w:ins w:id="7231" w:author="종현 박" w:date="2023-06-10T14:51:00Z"/>
        </w:rPr>
      </w:pPr>
    </w:p>
    <w:p w14:paraId="589ED971" w14:textId="77777777" w:rsidR="00CF27C7" w:rsidRPr="00F65BFF" w:rsidRDefault="00CF27C7" w:rsidP="00CF27C7">
      <w:pPr>
        <w:rPr>
          <w:ins w:id="7232" w:author="종현 박" w:date="2023-06-10T14:51:00Z"/>
        </w:rPr>
      </w:pPr>
    </w:p>
    <w:p w14:paraId="6108B4E4" w14:textId="77777777" w:rsidR="00CF27C7" w:rsidRDefault="00CF27C7" w:rsidP="00CF27C7">
      <w:pPr>
        <w:rPr>
          <w:ins w:id="7233" w:author="종현 박" w:date="2023-06-10T14:51:00Z"/>
        </w:rPr>
      </w:pPr>
    </w:p>
    <w:p w14:paraId="26107DCD" w14:textId="77777777" w:rsidR="00CF27C7" w:rsidRDefault="00CF27C7" w:rsidP="00CF27C7">
      <w:pPr>
        <w:rPr>
          <w:ins w:id="7234" w:author="종현 박" w:date="2023-06-10T14:51:00Z"/>
        </w:rPr>
      </w:pPr>
    </w:p>
    <w:p w14:paraId="61B6D552" w14:textId="77777777" w:rsidR="00CF27C7" w:rsidRDefault="00CF27C7" w:rsidP="00CF27C7">
      <w:pPr>
        <w:rPr>
          <w:ins w:id="7235" w:author="종현 박" w:date="2023-06-10T14:51:00Z"/>
        </w:rPr>
      </w:pPr>
    </w:p>
    <w:p w14:paraId="3E229F4E" w14:textId="77777777" w:rsidR="00CF27C7" w:rsidRDefault="00CF27C7" w:rsidP="00CF27C7">
      <w:pPr>
        <w:rPr>
          <w:ins w:id="7236" w:author="종현 박" w:date="2023-06-10T14:51:00Z"/>
        </w:rPr>
      </w:pPr>
    </w:p>
    <w:p w14:paraId="5146381F" w14:textId="77777777" w:rsidR="00CF27C7" w:rsidRDefault="00CF27C7" w:rsidP="00CF27C7">
      <w:pPr>
        <w:rPr>
          <w:ins w:id="7237" w:author="종현 박" w:date="2023-06-10T14:51:00Z"/>
        </w:rPr>
      </w:pPr>
    </w:p>
    <w:p w14:paraId="0DE3CD5D" w14:textId="77777777" w:rsidR="00CF27C7" w:rsidRDefault="00CF27C7" w:rsidP="00CF27C7">
      <w:pPr>
        <w:rPr>
          <w:ins w:id="7238" w:author="종현 박" w:date="2023-06-10T14:51:00Z"/>
        </w:rPr>
      </w:pPr>
    </w:p>
    <w:p w14:paraId="6EFA89AF" w14:textId="77777777" w:rsidR="00CF27C7" w:rsidRDefault="00CF27C7" w:rsidP="00A51F58">
      <w:pPr>
        <w:rPr>
          <w:ins w:id="7239" w:author="종현 박" w:date="2023-06-10T14:50:00Z"/>
          <w:rFonts w:hint="eastAsia"/>
        </w:rPr>
      </w:pPr>
    </w:p>
    <w:tbl>
      <w:tblPr>
        <w:tblpPr w:leftFromText="142" w:rightFromText="142" w:vertAnchor="page" w:horzAnchor="page" w:tblpX="2053" w:tblpY="2147"/>
        <w:tblW w:w="8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3"/>
        <w:gridCol w:w="2286"/>
        <w:gridCol w:w="1420"/>
        <w:gridCol w:w="3407"/>
        <w:tblGridChange w:id="7240">
          <w:tblGrid>
            <w:gridCol w:w="1393"/>
            <w:gridCol w:w="2286"/>
            <w:gridCol w:w="1420"/>
            <w:gridCol w:w="3407"/>
          </w:tblGrid>
        </w:tblGridChange>
      </w:tblGrid>
      <w:tr w:rsidR="000949E9" w:rsidRPr="00D54A11" w14:paraId="0E066B6C" w14:textId="77777777" w:rsidTr="0098101F">
        <w:trPr>
          <w:trHeight w:val="354"/>
          <w:ins w:id="7241" w:author="종현 박" w:date="2023-06-10T15:03:00Z"/>
        </w:trPr>
        <w:tc>
          <w:tcPr>
            <w:tcW w:w="1393" w:type="dxa"/>
            <w:shd w:val="clear" w:color="auto" w:fill="CCCCCC"/>
            <w:vAlign w:val="center"/>
          </w:tcPr>
          <w:p w14:paraId="47C78787" w14:textId="77777777" w:rsidR="0098101F" w:rsidRPr="00D54A11" w:rsidRDefault="0098101F" w:rsidP="0098101F">
            <w:pPr>
              <w:pStyle w:val="af"/>
              <w:rPr>
                <w:ins w:id="7242" w:author="종현 박" w:date="2023-06-10T15:03:00Z"/>
              </w:rPr>
            </w:pPr>
            <w:ins w:id="7243" w:author="종현 박" w:date="2023-06-10T15:03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4CA71CBC" w14:textId="00D1E4CB" w:rsidR="0098101F" w:rsidRPr="007E70C2" w:rsidRDefault="0098101F" w:rsidP="0098101F">
            <w:pPr>
              <w:rPr>
                <w:ins w:id="7244" w:author="종현 박" w:date="2023-06-10T15:03:00Z"/>
                <w:rStyle w:val="ae"/>
              </w:rPr>
            </w:pPr>
            <w:ins w:id="7245" w:author="종현 박" w:date="2023-06-10T15:04:00Z">
              <w:r>
                <w:rPr>
                  <w:rStyle w:val="notion-enable-hover"/>
                  <w:b/>
                  <w:bCs/>
                </w:rPr>
                <w:t>SC01</w:t>
              </w:r>
              <w:r>
                <w:rPr>
                  <w:rStyle w:val="notion-enable-hover"/>
                  <w:b/>
                  <w:bCs/>
                </w:rPr>
                <w:t>7</w:t>
              </w:r>
            </w:ins>
          </w:p>
        </w:tc>
        <w:tc>
          <w:tcPr>
            <w:tcW w:w="1420" w:type="dxa"/>
            <w:shd w:val="clear" w:color="auto" w:fill="BFBFBF"/>
          </w:tcPr>
          <w:p w14:paraId="42063835" w14:textId="77777777" w:rsidR="0098101F" w:rsidRPr="005A219F" w:rsidRDefault="0098101F" w:rsidP="0098101F">
            <w:pPr>
              <w:pStyle w:val="af"/>
              <w:rPr>
                <w:ins w:id="7246" w:author="종현 박" w:date="2023-06-10T15:03:00Z"/>
              </w:rPr>
            </w:pPr>
            <w:ins w:id="7247" w:author="종현 박" w:date="2023-06-10T15:03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407" w:type="dxa"/>
          </w:tcPr>
          <w:p w14:paraId="03A70FEA" w14:textId="75E20919" w:rsidR="0098101F" w:rsidRDefault="0098101F" w:rsidP="0098101F">
            <w:pPr>
              <w:rPr>
                <w:ins w:id="7248" w:author="종현 박" w:date="2023-06-10T15:03:00Z"/>
                <w:rStyle w:val="ae"/>
                <w:color w:val="000000"/>
                <w:rPrChange w:id="7249" w:author="종현 박" w:date="2023-06-10T15:04:00Z">
                  <w:rPr>
                    <w:ins w:id="7250" w:author="종현 박" w:date="2023-06-10T15:03:00Z"/>
                    <w:rStyle w:val="ae"/>
                  </w:rPr>
                </w:rPrChange>
              </w:rPr>
            </w:pPr>
            <w:ins w:id="7251" w:author="종현 박" w:date="2023-06-10T15:03:00Z">
              <w:r>
                <w:rPr>
                  <w:rStyle w:val="ae"/>
                  <w:rFonts w:hint="eastAsia"/>
                  <w:color w:val="000000"/>
                  <w:rPrChange w:id="7252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폴더</w:t>
              </w:r>
            </w:ins>
            <w:ins w:id="7253" w:author="종현 박" w:date="2023-06-10T15:04:00Z">
              <w:r>
                <w:rPr>
                  <w:rStyle w:val="ae"/>
                  <w:rFonts w:hint="eastAsia"/>
                  <w:color w:val="000000"/>
                  <w:rPrChange w:id="7254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7255" w:author="종현 박" w:date="2023-06-10T15:03:00Z">
              <w:r>
                <w:rPr>
                  <w:rStyle w:val="ae"/>
                  <w:rFonts w:hint="eastAsia"/>
                  <w:color w:val="000000"/>
                  <w:rPrChange w:id="7256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수정</w:t>
              </w:r>
            </w:ins>
          </w:p>
        </w:tc>
      </w:tr>
      <w:tr w:rsidR="000949E9" w:rsidRPr="00D54A11" w14:paraId="5E0E383F" w14:textId="77777777" w:rsidTr="0098101F">
        <w:trPr>
          <w:trHeight w:val="6505"/>
          <w:ins w:id="7257" w:author="종현 박" w:date="2023-06-10T15:03:00Z"/>
        </w:trPr>
        <w:tc>
          <w:tcPr>
            <w:tcW w:w="1393" w:type="dxa"/>
            <w:shd w:val="clear" w:color="auto" w:fill="CCCCCC"/>
            <w:vAlign w:val="center"/>
          </w:tcPr>
          <w:p w14:paraId="7975EEB4" w14:textId="77777777" w:rsidR="0098101F" w:rsidRPr="00D54A11" w:rsidRDefault="0098101F" w:rsidP="0098101F">
            <w:pPr>
              <w:pStyle w:val="af"/>
              <w:rPr>
                <w:ins w:id="7258" w:author="종현 박" w:date="2023-06-10T15:03:00Z"/>
              </w:rPr>
            </w:pPr>
            <w:ins w:id="7259" w:author="종현 박" w:date="2023-06-10T15:03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7113" w:type="dxa"/>
            <w:gridSpan w:val="3"/>
            <w:vAlign w:val="center"/>
          </w:tcPr>
          <w:p w14:paraId="3C537729" w14:textId="77777777" w:rsidR="0098101F" w:rsidRPr="007E70C2" w:rsidRDefault="0098101F" w:rsidP="0098101F">
            <w:pPr>
              <w:jc w:val="center"/>
              <w:rPr>
                <w:ins w:id="7260" w:author="종현 박" w:date="2023-06-10T15:03:00Z"/>
                <w:rStyle w:val="ae"/>
              </w:rPr>
            </w:pPr>
            <w:ins w:id="7261" w:author="종현 박" w:date="2023-06-10T15:03:00Z">
              <w:r w:rsidRPr="0098101F">
                <w:rPr>
                  <w:rStyle w:val="ae"/>
                  <w:noProof/>
                </w:rPr>
                <w:pict w14:anchorId="624337FB">
                  <v:shape id="그림 9" o:spid="_x0000_i1075" type="#_x0000_t75" alt="텍스트, 스크린샷, 폰트, 번호이(가) 표시된 사진&#10;&#10;자동 생성된 설명" style="width:175.25pt;height:397.35pt;visibility:visible;mso-wrap-style:square">
                    <v:imagedata r:id="rId47" o:title="텍스트, 스크린샷, 폰트, 번호이(가) 표시된 사진&#10;&#10;자동 생성된 설명"/>
                  </v:shape>
                </w:pict>
              </w:r>
            </w:ins>
          </w:p>
        </w:tc>
      </w:tr>
      <w:tr w:rsidR="000949E9" w:rsidRPr="00D54A11" w14:paraId="5433617E" w14:textId="77777777" w:rsidTr="0098101F">
        <w:trPr>
          <w:trHeight w:val="368"/>
          <w:ins w:id="7262" w:author="종현 박" w:date="2023-06-10T15:03:00Z"/>
        </w:trPr>
        <w:tc>
          <w:tcPr>
            <w:tcW w:w="1393" w:type="dxa"/>
            <w:shd w:val="clear" w:color="auto" w:fill="CCCCCC"/>
            <w:vAlign w:val="center"/>
          </w:tcPr>
          <w:p w14:paraId="08EA2A2E" w14:textId="77777777" w:rsidR="0098101F" w:rsidRPr="00D54A11" w:rsidRDefault="0098101F" w:rsidP="0098101F">
            <w:pPr>
              <w:pStyle w:val="af"/>
              <w:rPr>
                <w:ins w:id="7263" w:author="종현 박" w:date="2023-06-10T15:03:00Z"/>
              </w:rPr>
            </w:pPr>
            <w:ins w:id="7264" w:author="종현 박" w:date="2023-06-10T15:03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7113" w:type="dxa"/>
            <w:gridSpan w:val="3"/>
          </w:tcPr>
          <w:p w14:paraId="1A60CE0D" w14:textId="4332A9BD" w:rsidR="0098101F" w:rsidRDefault="0098101F" w:rsidP="0098101F">
            <w:pPr>
              <w:numPr>
                <w:ilvl w:val="0"/>
                <w:numId w:val="23"/>
              </w:numPr>
              <w:ind w:left="282" w:hanging="142"/>
              <w:rPr>
                <w:ins w:id="7265" w:author="종현 박" w:date="2023-06-10T15:03:00Z"/>
                <w:rStyle w:val="ae"/>
                <w:color w:val="000000"/>
                <w:rPrChange w:id="7266" w:author="종현 박" w:date="2023-06-10T15:04:00Z">
                  <w:rPr>
                    <w:ins w:id="7267" w:author="종현 박" w:date="2023-06-10T15:03:00Z"/>
                    <w:rStyle w:val="ae"/>
                  </w:rPr>
                </w:rPrChange>
              </w:rPr>
            </w:pPr>
            <w:ins w:id="7268" w:author="종현 박" w:date="2023-06-10T15:03:00Z">
              <w:r>
                <w:rPr>
                  <w:rStyle w:val="ae"/>
                  <w:rFonts w:hint="eastAsia"/>
                  <w:color w:val="000000"/>
                  <w:rPrChange w:id="7269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수정하고</w:t>
              </w:r>
              <w:r>
                <w:rPr>
                  <w:rStyle w:val="ae"/>
                  <w:rFonts w:hint="eastAsia"/>
                  <w:color w:val="000000"/>
                  <w:rPrChange w:id="7270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271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싶은</w:t>
              </w:r>
              <w:r>
                <w:rPr>
                  <w:rStyle w:val="ae"/>
                  <w:rFonts w:hint="eastAsia"/>
                  <w:color w:val="000000"/>
                  <w:rPrChange w:id="7272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273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폴더명을</w:t>
              </w:r>
              <w:r>
                <w:rPr>
                  <w:rStyle w:val="ae"/>
                  <w:rFonts w:hint="eastAsia"/>
                  <w:color w:val="000000"/>
                  <w:rPrChange w:id="7274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7275" w:author="종현 박" w:date="2023-06-10T15:05:00Z">
              <w:r>
                <w:rPr>
                  <w:rStyle w:val="ae"/>
                  <w:rFonts w:hint="eastAsia"/>
                  <w:color w:val="000000"/>
                </w:rPr>
                <w:t>입력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칸에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7276" w:author="종현 박" w:date="2023-06-10T15:03:00Z">
              <w:r>
                <w:rPr>
                  <w:rStyle w:val="ae"/>
                  <w:rFonts w:hint="eastAsia"/>
                  <w:color w:val="000000"/>
                  <w:rPrChange w:id="7277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입력한다</w:t>
              </w:r>
              <w:r>
                <w:rPr>
                  <w:rStyle w:val="ae"/>
                  <w:rFonts w:hint="eastAsia"/>
                  <w:color w:val="000000"/>
                  <w:rPrChange w:id="7278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0ECD8A10" w14:textId="75568C47" w:rsidR="0098101F" w:rsidRDefault="0098101F" w:rsidP="0098101F">
            <w:pPr>
              <w:numPr>
                <w:ilvl w:val="0"/>
                <w:numId w:val="23"/>
              </w:numPr>
              <w:ind w:left="282" w:hanging="142"/>
              <w:rPr>
                <w:ins w:id="7279" w:author="종현 박" w:date="2023-06-10T15:03:00Z"/>
                <w:rStyle w:val="ae"/>
                <w:color w:val="000000"/>
                <w:rPrChange w:id="7280" w:author="종현 박" w:date="2023-06-10T15:04:00Z">
                  <w:rPr>
                    <w:ins w:id="7281" w:author="종현 박" w:date="2023-06-10T15:03:00Z"/>
                    <w:rStyle w:val="ae"/>
                  </w:rPr>
                </w:rPrChange>
              </w:rPr>
            </w:pPr>
            <w:ins w:id="7282" w:author="종현 박" w:date="2023-06-10T15:03:00Z">
              <w:r>
                <w:rPr>
                  <w:rStyle w:val="ae"/>
                  <w:rFonts w:hint="eastAsia"/>
                  <w:color w:val="000000"/>
                  <w:rPrChange w:id="7283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수정버튼을</w:t>
              </w:r>
              <w:r>
                <w:rPr>
                  <w:rStyle w:val="ae"/>
                  <w:rFonts w:hint="eastAsia"/>
                  <w:color w:val="000000"/>
                  <w:rPrChange w:id="7284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285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7286" w:author="종현 박" w:date="2023-06-10T15:05:00Z"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287" w:author="종현 박" w:date="2023-06-10T15:03:00Z">
              <w:r>
                <w:rPr>
                  <w:rStyle w:val="ae"/>
                  <w:rFonts w:hint="eastAsia"/>
                  <w:color w:val="000000"/>
                  <w:rPrChange w:id="7288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289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폴더명이</w:t>
              </w:r>
              <w:r>
                <w:rPr>
                  <w:rStyle w:val="ae"/>
                  <w:rFonts w:hint="eastAsia"/>
                  <w:color w:val="000000"/>
                  <w:rPrChange w:id="7290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291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변경된다</w:t>
              </w:r>
              <w:r>
                <w:rPr>
                  <w:rStyle w:val="ae"/>
                  <w:rFonts w:hint="eastAsia"/>
                  <w:color w:val="000000"/>
                  <w:rPrChange w:id="7292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03CC3DB2" w14:textId="61C78F88" w:rsidR="0098101F" w:rsidRDefault="0098101F" w:rsidP="0098101F">
            <w:pPr>
              <w:numPr>
                <w:ilvl w:val="0"/>
                <w:numId w:val="23"/>
              </w:numPr>
              <w:ind w:left="282" w:hanging="142"/>
              <w:rPr>
                <w:ins w:id="7293" w:author="종현 박" w:date="2023-06-10T15:03:00Z"/>
                <w:rStyle w:val="ae"/>
                <w:rFonts w:hint="eastAsia"/>
                <w:color w:val="000000"/>
                <w:rPrChange w:id="7294" w:author="종현 박" w:date="2023-06-10T15:04:00Z">
                  <w:rPr>
                    <w:ins w:id="7295" w:author="종현 박" w:date="2023-06-10T15:03:00Z"/>
                    <w:rStyle w:val="ae"/>
                    <w:rFonts w:hint="eastAsia"/>
                  </w:rPr>
                </w:rPrChange>
              </w:rPr>
              <w:pPrChange w:id="7296" w:author="종현 박" w:date="2023-06-10T15:04:00Z">
                <w:pPr>
                  <w:framePr w:hSpace="142" w:wrap="around" w:vAnchor="page" w:hAnchor="page" w:x="2053" w:y="2147"/>
                  <w:ind w:left="282"/>
                </w:pPr>
              </w:pPrChange>
            </w:pPr>
            <w:ins w:id="7297" w:author="종현 박" w:date="2023-06-10T15:03:00Z">
              <w:r>
                <w:rPr>
                  <w:rStyle w:val="ae"/>
                  <w:rFonts w:hint="eastAsia"/>
                  <w:color w:val="000000"/>
                  <w:rPrChange w:id="7298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취소</w:t>
              </w:r>
              <w:r>
                <w:rPr>
                  <w:rStyle w:val="ae"/>
                  <w:rFonts w:hint="eastAsia"/>
                  <w:color w:val="000000"/>
                  <w:rPrChange w:id="7299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300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rFonts w:hint="eastAsia"/>
                  <w:color w:val="000000"/>
                  <w:rPrChange w:id="7301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302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  <w:r>
                <w:rPr>
                  <w:rStyle w:val="ae"/>
                  <w:rFonts w:hint="eastAsia"/>
                  <w:color w:val="000000"/>
                  <w:rPrChange w:id="7303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304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</w:ins>
            <w:ins w:id="7305" w:author="종현 박" w:date="2023-06-10T15:05:00Z"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306" w:author="종현 박" w:date="2023-06-10T15:03:00Z">
              <w:r>
                <w:rPr>
                  <w:rStyle w:val="ae"/>
                  <w:rFonts w:hint="eastAsia"/>
                  <w:color w:val="000000"/>
                  <w:rPrChange w:id="7307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7308" w:author="종현 박" w:date="2023-06-10T15:11:00Z">
              <w:r w:rsidR="00931E89">
                <w:rPr>
                  <w:rStyle w:val="ae"/>
                  <w:rFonts w:hint="eastAsia"/>
                  <w:color w:val="000000"/>
                </w:rPr>
                <w:t>홈</w:t>
              </w:r>
            </w:ins>
            <w:ins w:id="7309" w:author="종현 박" w:date="2023-06-10T15:03:00Z">
              <w:r>
                <w:rPr>
                  <w:rStyle w:val="ae"/>
                  <w:rFonts w:hint="eastAsia"/>
                  <w:color w:val="000000"/>
                  <w:rPrChange w:id="7310" w:author="종현 박" w:date="2023-06-10T15:04:00Z">
                    <w:rPr>
                      <w:rStyle w:val="ae"/>
                      <w:rFonts w:hint="eastAsia"/>
                    </w:rPr>
                  </w:rPrChange>
                </w:rPr>
                <w:t>화면</w:t>
              </w:r>
            </w:ins>
            <w:ins w:id="7311" w:author="종현 박" w:date="2023-06-10T15:06:00Z">
              <w:r>
                <w:rPr>
                  <w:rStyle w:val="ae"/>
                  <w:rFonts w:hint="eastAsia"/>
                  <w:color w:val="000000"/>
                </w:rPr>
                <w:t>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돌아간다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02186A30" w14:textId="77777777" w:rsidR="00E465A9" w:rsidRDefault="00E465A9" w:rsidP="00332D42">
      <w:pPr>
        <w:rPr>
          <w:ins w:id="7312" w:author="종현 박" w:date="2023-06-10T14:04:00Z"/>
          <w:rFonts w:hint="eastAsia"/>
        </w:rPr>
      </w:pPr>
    </w:p>
    <w:p w14:paraId="560F1624" w14:textId="77777777" w:rsidR="00AA09CA" w:rsidRPr="0098101F" w:rsidRDefault="00AA09CA" w:rsidP="00332D42">
      <w:pPr>
        <w:rPr>
          <w:ins w:id="7313" w:author="종현 박" w:date="2023-06-10T14:04:00Z"/>
        </w:rPr>
      </w:pPr>
    </w:p>
    <w:p w14:paraId="47A477D1" w14:textId="77777777" w:rsidR="00AA09CA" w:rsidRDefault="00AA09CA" w:rsidP="00332D42">
      <w:pPr>
        <w:rPr>
          <w:ins w:id="7314" w:author="종현 박" w:date="2023-06-10T14:04:00Z"/>
        </w:rPr>
      </w:pPr>
    </w:p>
    <w:p w14:paraId="2E218CE4" w14:textId="77777777" w:rsidR="00AA09CA" w:rsidRDefault="00AA09CA" w:rsidP="00332D42">
      <w:pPr>
        <w:rPr>
          <w:ins w:id="7315" w:author="종현 박" w:date="2023-06-10T15:00:00Z"/>
        </w:rPr>
      </w:pPr>
    </w:p>
    <w:p w14:paraId="275CD120" w14:textId="77777777" w:rsidR="0098101F" w:rsidRDefault="0098101F" w:rsidP="00332D42">
      <w:pPr>
        <w:rPr>
          <w:ins w:id="7316" w:author="종현 박" w:date="2023-06-10T15:00:00Z"/>
        </w:rPr>
      </w:pPr>
    </w:p>
    <w:p w14:paraId="4904A4EF" w14:textId="77777777" w:rsidR="0098101F" w:rsidRDefault="0098101F" w:rsidP="0098101F">
      <w:pPr>
        <w:rPr>
          <w:ins w:id="7317" w:author="종현 박" w:date="2023-06-10T15:03:00Z"/>
        </w:rPr>
      </w:pPr>
    </w:p>
    <w:p w14:paraId="52383898" w14:textId="77777777" w:rsidR="0098101F" w:rsidRDefault="0098101F" w:rsidP="0098101F">
      <w:pPr>
        <w:rPr>
          <w:ins w:id="7318" w:author="종현 박" w:date="2023-06-10T15:06:00Z"/>
        </w:rPr>
      </w:pPr>
    </w:p>
    <w:p w14:paraId="017B820B" w14:textId="77777777" w:rsidR="000949E9" w:rsidRDefault="000949E9" w:rsidP="0098101F">
      <w:pPr>
        <w:rPr>
          <w:ins w:id="7319" w:author="종현 박" w:date="2023-06-10T15:06:00Z"/>
        </w:rPr>
      </w:pPr>
    </w:p>
    <w:p w14:paraId="72C65174" w14:textId="77777777" w:rsidR="000949E9" w:rsidRDefault="000949E9" w:rsidP="0098101F">
      <w:pPr>
        <w:rPr>
          <w:ins w:id="7320" w:author="종현 박" w:date="2023-06-10T15:06:00Z"/>
        </w:rPr>
      </w:pPr>
    </w:p>
    <w:tbl>
      <w:tblPr>
        <w:tblW w:w="8322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091"/>
      </w:tblGrid>
      <w:tr w:rsidR="000949E9" w:rsidRPr="00D54A11" w14:paraId="0445603D" w14:textId="77777777" w:rsidTr="00E53FFE">
        <w:trPr>
          <w:trHeight w:val="354"/>
          <w:ins w:id="7321" w:author="종현 박" w:date="2023-06-10T15:06:00Z"/>
        </w:trPr>
        <w:tc>
          <w:tcPr>
            <w:tcW w:w="1525" w:type="dxa"/>
            <w:shd w:val="clear" w:color="auto" w:fill="CCCCCC"/>
            <w:vAlign w:val="center"/>
          </w:tcPr>
          <w:p w14:paraId="4FB9FA2C" w14:textId="77777777" w:rsidR="000949E9" w:rsidRPr="00D54A11" w:rsidRDefault="000949E9" w:rsidP="00E53FFE">
            <w:pPr>
              <w:pStyle w:val="af"/>
              <w:rPr>
                <w:ins w:id="7322" w:author="종현 박" w:date="2023-06-10T15:06:00Z"/>
              </w:rPr>
            </w:pPr>
            <w:ins w:id="7323" w:author="종현 박" w:date="2023-06-10T15:06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2CBF416D" w14:textId="12C22F61" w:rsidR="000949E9" w:rsidRPr="007E70C2" w:rsidRDefault="000949E9" w:rsidP="00E53FFE">
            <w:pPr>
              <w:rPr>
                <w:ins w:id="7324" w:author="종현 박" w:date="2023-06-10T15:06:00Z"/>
                <w:rStyle w:val="ae"/>
              </w:rPr>
            </w:pPr>
            <w:ins w:id="7325" w:author="종현 박" w:date="2023-06-10T15:06:00Z">
              <w:r>
                <w:rPr>
                  <w:rStyle w:val="notion-enable-hover"/>
                  <w:b/>
                  <w:bCs/>
                </w:rPr>
                <w:t>SC01</w:t>
              </w:r>
              <w:r>
                <w:rPr>
                  <w:rStyle w:val="notion-enable-hover"/>
                  <w:b/>
                  <w:bCs/>
                </w:rPr>
                <w:t>8</w:t>
              </w:r>
            </w:ins>
          </w:p>
        </w:tc>
        <w:tc>
          <w:tcPr>
            <w:tcW w:w="1420" w:type="dxa"/>
            <w:shd w:val="clear" w:color="auto" w:fill="BFBFBF"/>
          </w:tcPr>
          <w:p w14:paraId="403DCB77" w14:textId="77777777" w:rsidR="000949E9" w:rsidRPr="005A219F" w:rsidRDefault="000949E9" w:rsidP="00E53FFE">
            <w:pPr>
              <w:pStyle w:val="af"/>
              <w:rPr>
                <w:ins w:id="7326" w:author="종현 박" w:date="2023-06-10T15:06:00Z"/>
              </w:rPr>
            </w:pPr>
            <w:ins w:id="7327" w:author="종현 박" w:date="2023-06-10T15:06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091" w:type="dxa"/>
          </w:tcPr>
          <w:p w14:paraId="1DB3580B" w14:textId="7904B64C" w:rsidR="000949E9" w:rsidRDefault="000949E9" w:rsidP="00E53FFE">
            <w:pPr>
              <w:rPr>
                <w:ins w:id="7328" w:author="종현 박" w:date="2023-06-10T15:06:00Z"/>
                <w:rStyle w:val="ae"/>
                <w:color w:val="000000"/>
                <w:rPrChange w:id="7329" w:author="종현 박" w:date="2023-06-10T15:06:00Z">
                  <w:rPr>
                    <w:ins w:id="7330" w:author="종현 박" w:date="2023-06-10T15:06:00Z"/>
                    <w:rStyle w:val="ae"/>
                  </w:rPr>
                </w:rPrChange>
              </w:rPr>
            </w:pPr>
            <w:ins w:id="7331" w:author="종현 박" w:date="2023-06-10T15:06:00Z">
              <w:r>
                <w:rPr>
                  <w:rStyle w:val="ae"/>
                  <w:rFonts w:hint="eastAsia"/>
                  <w:color w:val="000000"/>
                  <w:rPrChange w:id="7332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폴더</w:t>
              </w:r>
              <w:r>
                <w:rPr>
                  <w:rStyle w:val="ae"/>
                  <w:rFonts w:hint="eastAsia"/>
                  <w:color w:val="000000"/>
                  <w:rPrChange w:id="7333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334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삭제</w:t>
              </w:r>
            </w:ins>
          </w:p>
        </w:tc>
      </w:tr>
      <w:tr w:rsidR="000949E9" w:rsidRPr="00D54A11" w14:paraId="6FA3130E" w14:textId="77777777" w:rsidTr="00E53FFE">
        <w:trPr>
          <w:trHeight w:val="6505"/>
          <w:ins w:id="7335" w:author="종현 박" w:date="2023-06-10T15:06:00Z"/>
        </w:trPr>
        <w:tc>
          <w:tcPr>
            <w:tcW w:w="1525" w:type="dxa"/>
            <w:shd w:val="clear" w:color="auto" w:fill="CCCCCC"/>
            <w:vAlign w:val="center"/>
          </w:tcPr>
          <w:p w14:paraId="7489A726" w14:textId="77777777" w:rsidR="000949E9" w:rsidRPr="00D54A11" w:rsidRDefault="000949E9" w:rsidP="00E53FFE">
            <w:pPr>
              <w:pStyle w:val="af"/>
              <w:rPr>
                <w:ins w:id="7336" w:author="종현 박" w:date="2023-06-10T15:06:00Z"/>
              </w:rPr>
            </w:pPr>
            <w:ins w:id="7337" w:author="종현 박" w:date="2023-06-10T15:06:00Z">
              <w:r>
                <w:rPr>
                  <w:rFonts w:hint="eastAsia"/>
                </w:rPr>
                <w:lastRenderedPageBreak/>
                <w:t>화면</w:t>
              </w:r>
            </w:ins>
          </w:p>
        </w:tc>
        <w:tc>
          <w:tcPr>
            <w:tcW w:w="6797" w:type="dxa"/>
            <w:gridSpan w:val="3"/>
            <w:vAlign w:val="center"/>
          </w:tcPr>
          <w:p w14:paraId="5FDE5656" w14:textId="6182151B" w:rsidR="000949E9" w:rsidRPr="007E70C2" w:rsidRDefault="000949E9" w:rsidP="00E53FFE">
            <w:pPr>
              <w:jc w:val="center"/>
              <w:rPr>
                <w:ins w:id="7338" w:author="종현 박" w:date="2023-06-10T15:06:00Z"/>
                <w:rStyle w:val="ae"/>
              </w:rPr>
            </w:pPr>
            <w:ins w:id="7339" w:author="종현 박" w:date="2023-06-10T15:06:00Z">
              <w:r w:rsidRPr="000949E9">
                <w:rPr>
                  <w:rStyle w:val="ae"/>
                  <w:noProof/>
                </w:rPr>
                <w:pict w14:anchorId="52B53D39">
                  <v:shape id="그림 8" o:spid="_x0000_i1078" type="#_x0000_t75" alt="텍스트, 스크린샷, 폰트, 번호이(가) 표시된 사진&#10;&#10;자동 생성된 설명" style="width:177.3pt;height:400.1pt;visibility:visible;mso-wrap-style:square">
                    <v:imagedata r:id="rId48" o:title="텍스트, 스크린샷, 폰트, 번호이(가) 표시된 사진&#10;&#10;자동 생성된 설명"/>
                  </v:shape>
                </w:pict>
              </w:r>
            </w:ins>
          </w:p>
        </w:tc>
      </w:tr>
      <w:tr w:rsidR="000949E9" w:rsidRPr="00D54A11" w14:paraId="13D97D77" w14:textId="77777777" w:rsidTr="00E53FFE">
        <w:trPr>
          <w:trHeight w:val="368"/>
          <w:ins w:id="7340" w:author="종현 박" w:date="2023-06-10T15:06:00Z"/>
        </w:trPr>
        <w:tc>
          <w:tcPr>
            <w:tcW w:w="1525" w:type="dxa"/>
            <w:shd w:val="clear" w:color="auto" w:fill="CCCCCC"/>
            <w:vAlign w:val="center"/>
          </w:tcPr>
          <w:p w14:paraId="5E1EFCEA" w14:textId="77777777" w:rsidR="000949E9" w:rsidRPr="00D54A11" w:rsidRDefault="000949E9" w:rsidP="00E53FFE">
            <w:pPr>
              <w:pStyle w:val="af"/>
              <w:rPr>
                <w:ins w:id="7341" w:author="종현 박" w:date="2023-06-10T15:06:00Z"/>
              </w:rPr>
            </w:pPr>
            <w:ins w:id="7342" w:author="종현 박" w:date="2023-06-10T15:06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797" w:type="dxa"/>
            <w:gridSpan w:val="3"/>
          </w:tcPr>
          <w:p w14:paraId="65D98E86" w14:textId="77777777" w:rsidR="000949E9" w:rsidRDefault="000949E9" w:rsidP="000949E9">
            <w:pPr>
              <w:numPr>
                <w:ilvl w:val="0"/>
                <w:numId w:val="23"/>
              </w:numPr>
              <w:ind w:left="282" w:hanging="142"/>
              <w:rPr>
                <w:ins w:id="7343" w:author="종현 박" w:date="2023-06-10T15:06:00Z"/>
                <w:rStyle w:val="ae"/>
                <w:color w:val="000000"/>
                <w:rPrChange w:id="7344" w:author="종현 박" w:date="2023-06-10T15:06:00Z">
                  <w:rPr>
                    <w:ins w:id="7345" w:author="종현 박" w:date="2023-06-10T15:06:00Z"/>
                    <w:rStyle w:val="ae"/>
                  </w:rPr>
                </w:rPrChange>
              </w:rPr>
            </w:pPr>
            <w:ins w:id="7346" w:author="종현 박" w:date="2023-06-10T15:06:00Z">
              <w:r>
                <w:rPr>
                  <w:rStyle w:val="ae"/>
                  <w:rFonts w:hint="eastAsia"/>
                  <w:color w:val="000000"/>
                  <w:rPrChange w:id="7347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삭제하고</w:t>
              </w:r>
              <w:r>
                <w:rPr>
                  <w:rStyle w:val="ae"/>
                  <w:rFonts w:hint="eastAsia"/>
                  <w:color w:val="000000"/>
                  <w:rPrChange w:id="7348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349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싶은</w:t>
              </w:r>
              <w:r>
                <w:rPr>
                  <w:rStyle w:val="ae"/>
                  <w:rFonts w:hint="eastAsia"/>
                  <w:color w:val="000000"/>
                  <w:rPrChange w:id="7350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351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폴더명을</w:t>
              </w:r>
              <w:r>
                <w:rPr>
                  <w:rStyle w:val="ae"/>
                  <w:rFonts w:hint="eastAsia"/>
                  <w:color w:val="000000"/>
                  <w:rPrChange w:id="7352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353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클릭한다</w:t>
              </w:r>
              <w:r>
                <w:rPr>
                  <w:rStyle w:val="ae"/>
                  <w:rFonts w:hint="eastAsia"/>
                  <w:color w:val="000000"/>
                  <w:rPrChange w:id="7354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663D8BA3" w14:textId="383D558E" w:rsidR="000949E9" w:rsidRDefault="000949E9" w:rsidP="000949E9">
            <w:pPr>
              <w:numPr>
                <w:ilvl w:val="0"/>
                <w:numId w:val="23"/>
              </w:numPr>
              <w:ind w:left="282" w:hanging="142"/>
              <w:rPr>
                <w:ins w:id="7355" w:author="종현 박" w:date="2023-06-10T15:06:00Z"/>
                <w:rStyle w:val="ae"/>
                <w:color w:val="000000"/>
                <w:rPrChange w:id="7356" w:author="종현 박" w:date="2023-06-10T15:06:00Z">
                  <w:rPr>
                    <w:ins w:id="7357" w:author="종현 박" w:date="2023-06-10T15:06:00Z"/>
                    <w:rStyle w:val="ae"/>
                  </w:rPr>
                </w:rPrChange>
              </w:rPr>
            </w:pPr>
            <w:ins w:id="7358" w:author="종현 박" w:date="2023-06-10T15:07:00Z">
              <w:r>
                <w:rPr>
                  <w:rStyle w:val="ae"/>
                  <w:color w:val="000000"/>
                </w:rPr>
                <w:t>‘</w:t>
              </w:r>
            </w:ins>
            <w:ins w:id="7359" w:author="종현 박" w:date="2023-06-10T15:06:00Z">
              <w:r>
                <w:rPr>
                  <w:rStyle w:val="ae"/>
                  <w:rFonts w:hint="eastAsia"/>
                  <w:color w:val="000000"/>
                  <w:rPrChange w:id="7360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예</w:t>
              </w:r>
            </w:ins>
            <w:ins w:id="7361" w:author="종현 박" w:date="2023-06-10T15:07:00Z">
              <w:r>
                <w:rPr>
                  <w:rStyle w:val="ae"/>
                  <w:color w:val="000000"/>
                </w:rPr>
                <w:t>’</w:t>
              </w:r>
            </w:ins>
            <w:ins w:id="7362" w:author="종현 박" w:date="2023-06-10T15:10:00Z">
              <w:r w:rsidR="00931E89">
                <w:rPr>
                  <w:rStyle w:val="ae"/>
                  <w:rFonts w:hint="eastAsia"/>
                  <w:color w:val="000000"/>
                </w:rPr>
                <w:t>를</w:t>
              </w:r>
              <w:r w:rsidR="00931E8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931E89">
                <w:rPr>
                  <w:rStyle w:val="ae"/>
                  <w:rFonts w:hint="eastAsia"/>
                  <w:color w:val="000000"/>
                </w:rPr>
                <w:t>누를</w:t>
              </w:r>
              <w:r w:rsidR="00931E8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931E89">
                <w:rPr>
                  <w:rStyle w:val="ae"/>
                  <w:rFonts w:hint="eastAsia"/>
                  <w:color w:val="000000"/>
                </w:rPr>
                <w:t>시</w:t>
              </w:r>
              <w:r w:rsidR="00931E89">
                <w:rPr>
                  <w:rStyle w:val="ae"/>
                  <w:rFonts w:hint="eastAsia"/>
                  <w:color w:val="000000"/>
                </w:rPr>
                <w:t>,</w:t>
              </w:r>
              <w:r w:rsidR="00931E89">
                <w:rPr>
                  <w:rStyle w:val="ae"/>
                  <w:color w:val="000000"/>
                </w:rPr>
                <w:t xml:space="preserve"> </w:t>
              </w:r>
            </w:ins>
            <w:ins w:id="7363" w:author="종현 박" w:date="2023-06-10T15:06:00Z">
              <w:r>
                <w:rPr>
                  <w:rStyle w:val="ae"/>
                  <w:rFonts w:hint="eastAsia"/>
                  <w:color w:val="000000"/>
                  <w:rPrChange w:id="7364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폴더가</w:t>
              </w:r>
              <w:r>
                <w:rPr>
                  <w:rStyle w:val="ae"/>
                  <w:rFonts w:hint="eastAsia"/>
                  <w:color w:val="000000"/>
                  <w:rPrChange w:id="7365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366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삭제된다</w:t>
              </w:r>
              <w:r>
                <w:rPr>
                  <w:rStyle w:val="ae"/>
                  <w:rFonts w:hint="eastAsia"/>
                  <w:color w:val="000000"/>
                  <w:rPrChange w:id="7367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6B5415E9" w14:textId="0974399F" w:rsidR="000949E9" w:rsidRDefault="00D71E0B" w:rsidP="000949E9">
            <w:pPr>
              <w:numPr>
                <w:ilvl w:val="0"/>
                <w:numId w:val="23"/>
              </w:numPr>
              <w:ind w:left="282" w:hanging="142"/>
              <w:rPr>
                <w:ins w:id="7368" w:author="종현 박" w:date="2023-06-10T15:06:00Z"/>
                <w:rStyle w:val="ae"/>
                <w:rFonts w:hint="eastAsia"/>
                <w:color w:val="000000"/>
                <w:rPrChange w:id="7369" w:author="종현 박" w:date="2023-06-10T15:06:00Z">
                  <w:rPr>
                    <w:ins w:id="7370" w:author="종현 박" w:date="2023-06-10T15:06:00Z"/>
                    <w:rStyle w:val="ae"/>
                    <w:rFonts w:hint="eastAsia"/>
                  </w:rPr>
                </w:rPrChange>
              </w:rPr>
              <w:pPrChange w:id="7371" w:author="종현 박" w:date="2023-06-10T15:06:00Z">
                <w:pPr>
                  <w:ind w:left="282"/>
                </w:pPr>
              </w:pPrChange>
            </w:pPr>
            <w:ins w:id="7372" w:author="종현 박" w:date="2023-06-10T15:11:00Z">
              <w:r>
                <w:rPr>
                  <w:rStyle w:val="ae"/>
                  <w:color w:val="000000"/>
                </w:rPr>
                <w:t>‘</w:t>
              </w:r>
            </w:ins>
            <w:ins w:id="7373" w:author="종현 박" w:date="2023-06-10T15:06:00Z">
              <w:r w:rsidR="000949E9">
                <w:rPr>
                  <w:rStyle w:val="ae"/>
                  <w:rFonts w:hint="eastAsia"/>
                  <w:color w:val="000000"/>
                  <w:rPrChange w:id="7374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아니요</w:t>
              </w:r>
            </w:ins>
            <w:ins w:id="7375" w:author="종현 박" w:date="2023-06-10T15:11:00Z">
              <w:r>
                <w:rPr>
                  <w:rStyle w:val="ae"/>
                  <w:color w:val="000000"/>
                </w:rPr>
                <w:t>’</w:t>
              </w:r>
            </w:ins>
            <w:ins w:id="7376" w:author="종현 박" w:date="2023-06-10T15:12:00Z">
              <w:r>
                <w:rPr>
                  <w:rStyle w:val="ae"/>
                  <w:rFonts w:hint="eastAsia"/>
                  <w:color w:val="000000"/>
                </w:rPr>
                <w:t>를</w:t>
              </w:r>
            </w:ins>
            <w:ins w:id="7377" w:author="종현 박" w:date="2023-06-10T15:06:00Z">
              <w:r w:rsidR="000949E9">
                <w:rPr>
                  <w:rStyle w:val="ae"/>
                  <w:rFonts w:hint="eastAsia"/>
                  <w:color w:val="000000"/>
                  <w:rPrChange w:id="7378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0949E9">
                <w:rPr>
                  <w:rStyle w:val="ae"/>
                  <w:rFonts w:hint="eastAsia"/>
                  <w:color w:val="000000"/>
                  <w:rPrChange w:id="7379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  <w:r w:rsidR="000949E9">
                <w:rPr>
                  <w:rStyle w:val="ae"/>
                  <w:rFonts w:hint="eastAsia"/>
                  <w:color w:val="000000"/>
                  <w:rPrChange w:id="7380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0949E9">
                <w:rPr>
                  <w:rStyle w:val="ae"/>
                  <w:rFonts w:hint="eastAsia"/>
                  <w:color w:val="000000"/>
                  <w:rPrChange w:id="7381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  <w:r w:rsidR="000949E9">
                <w:rPr>
                  <w:rStyle w:val="ae"/>
                  <w:rFonts w:hint="eastAsia"/>
                  <w:color w:val="000000"/>
                  <w:rPrChange w:id="7382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0949E9">
                <w:rPr>
                  <w:rStyle w:val="ae"/>
                  <w:rFonts w:hint="eastAsia"/>
                  <w:color w:val="000000"/>
                  <w:rPrChange w:id="7383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홈화면으로</w:t>
              </w:r>
              <w:r w:rsidR="000949E9">
                <w:rPr>
                  <w:rStyle w:val="ae"/>
                  <w:rFonts w:hint="eastAsia"/>
                  <w:color w:val="000000"/>
                  <w:rPrChange w:id="7384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0949E9">
                <w:rPr>
                  <w:rStyle w:val="ae"/>
                  <w:rFonts w:hint="eastAsia"/>
                  <w:color w:val="000000"/>
                  <w:rPrChange w:id="7385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 w:rsidR="000949E9">
                <w:rPr>
                  <w:rStyle w:val="ae"/>
                  <w:rFonts w:hint="eastAsia"/>
                  <w:color w:val="000000"/>
                  <w:rPrChange w:id="7386" w:author="종현 박" w:date="2023-06-10T15:06:00Z">
                    <w:rPr>
                      <w:rStyle w:val="ae"/>
                      <w:rFonts w:hint="eastAsia"/>
                    </w:rPr>
                  </w:rPrChange>
                </w:rPr>
                <w:t xml:space="preserve">. </w:t>
              </w:r>
            </w:ins>
          </w:p>
        </w:tc>
      </w:tr>
    </w:tbl>
    <w:p w14:paraId="19AEEE69" w14:textId="77777777" w:rsidR="000949E9" w:rsidRDefault="000949E9" w:rsidP="000949E9">
      <w:pPr>
        <w:rPr>
          <w:ins w:id="7387" w:author="종현 박" w:date="2023-06-10T15:06:00Z"/>
        </w:rPr>
      </w:pPr>
    </w:p>
    <w:p w14:paraId="66FD041D" w14:textId="77777777" w:rsidR="000949E9" w:rsidRDefault="000949E9" w:rsidP="000949E9">
      <w:pPr>
        <w:rPr>
          <w:ins w:id="7388" w:author="종현 박" w:date="2023-06-10T15:06:00Z"/>
        </w:rPr>
      </w:pPr>
    </w:p>
    <w:p w14:paraId="1393C1CD" w14:textId="77777777" w:rsidR="000949E9" w:rsidRDefault="000949E9" w:rsidP="000949E9">
      <w:pPr>
        <w:rPr>
          <w:ins w:id="7389" w:author="종현 박" w:date="2023-06-10T15:06:00Z"/>
        </w:rPr>
      </w:pPr>
    </w:p>
    <w:p w14:paraId="267E9337" w14:textId="77777777" w:rsidR="000949E9" w:rsidRDefault="000949E9" w:rsidP="000949E9">
      <w:pPr>
        <w:rPr>
          <w:ins w:id="7390" w:author="종현 박" w:date="2023-06-10T15:06:00Z"/>
        </w:rPr>
      </w:pPr>
    </w:p>
    <w:p w14:paraId="60E2723B" w14:textId="77777777" w:rsidR="000949E9" w:rsidRDefault="000949E9" w:rsidP="000949E9">
      <w:pPr>
        <w:rPr>
          <w:ins w:id="7391" w:author="종현 박" w:date="2023-06-10T15:06:00Z"/>
        </w:rPr>
      </w:pPr>
    </w:p>
    <w:p w14:paraId="4648CD8A" w14:textId="77777777" w:rsidR="000949E9" w:rsidRDefault="000949E9" w:rsidP="0098101F">
      <w:pPr>
        <w:rPr>
          <w:ins w:id="7392" w:author="종현 박" w:date="2023-06-10T15:06:00Z"/>
        </w:rPr>
      </w:pPr>
    </w:p>
    <w:p w14:paraId="6A615506" w14:textId="77777777" w:rsidR="000949E9" w:rsidRDefault="000949E9" w:rsidP="0098101F">
      <w:pPr>
        <w:rPr>
          <w:ins w:id="7393" w:author="종현 박" w:date="2023-06-10T15:12:00Z"/>
        </w:rPr>
      </w:pPr>
    </w:p>
    <w:p w14:paraId="01247B4E" w14:textId="77777777" w:rsidR="00773ED0" w:rsidRDefault="00773ED0" w:rsidP="0098101F">
      <w:pPr>
        <w:rPr>
          <w:ins w:id="7394" w:author="종현 박" w:date="2023-06-10T15:12:00Z"/>
        </w:rPr>
      </w:pPr>
    </w:p>
    <w:p w14:paraId="517D5BD2" w14:textId="77777777" w:rsidR="00773ED0" w:rsidRDefault="00773ED0" w:rsidP="0098101F">
      <w:pPr>
        <w:rPr>
          <w:ins w:id="7395" w:author="종현 박" w:date="2023-06-10T15:12:00Z"/>
        </w:rPr>
      </w:pPr>
    </w:p>
    <w:tbl>
      <w:tblPr>
        <w:tblW w:w="0" w:type="auto"/>
        <w:tblInd w:w="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773ED0" w:rsidRPr="00D54A11" w14:paraId="62B9A020" w14:textId="77777777" w:rsidTr="00773ED0">
        <w:trPr>
          <w:trHeight w:val="354"/>
          <w:ins w:id="7396" w:author="종현 박" w:date="2023-06-10T15:13:00Z"/>
        </w:trPr>
        <w:tc>
          <w:tcPr>
            <w:tcW w:w="1525" w:type="dxa"/>
            <w:shd w:val="clear" w:color="auto" w:fill="CCCCCC"/>
            <w:vAlign w:val="center"/>
          </w:tcPr>
          <w:p w14:paraId="7DA1FFF5" w14:textId="77777777" w:rsidR="00773ED0" w:rsidRPr="00D54A11" w:rsidRDefault="00773ED0" w:rsidP="00773ED0">
            <w:pPr>
              <w:pStyle w:val="af"/>
              <w:rPr>
                <w:ins w:id="7397" w:author="종현 박" w:date="2023-06-10T15:13:00Z"/>
              </w:rPr>
            </w:pPr>
            <w:ins w:id="7398" w:author="종현 박" w:date="2023-06-10T15:13:00Z">
              <w:r>
                <w:rPr>
                  <w:rFonts w:hint="eastAsia"/>
                </w:rPr>
                <w:lastRenderedPageBreak/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4AE551E4" w14:textId="637AC8A9" w:rsidR="00773ED0" w:rsidRPr="007E70C2" w:rsidRDefault="00773ED0" w:rsidP="00773ED0">
            <w:pPr>
              <w:rPr>
                <w:ins w:id="7399" w:author="종현 박" w:date="2023-06-10T15:13:00Z"/>
                <w:rStyle w:val="ae"/>
              </w:rPr>
            </w:pPr>
            <w:ins w:id="7400" w:author="종현 박" w:date="2023-06-10T15:13:00Z">
              <w:r>
                <w:rPr>
                  <w:rStyle w:val="notion-enable-hover"/>
                  <w:b/>
                  <w:bCs/>
                </w:rPr>
                <w:t>SC01</w:t>
              </w:r>
              <w:r>
                <w:rPr>
                  <w:rStyle w:val="notion-enable-hover"/>
                  <w:b/>
                  <w:bCs/>
                </w:rPr>
                <w:t>9</w:t>
              </w:r>
            </w:ins>
          </w:p>
        </w:tc>
        <w:tc>
          <w:tcPr>
            <w:tcW w:w="1420" w:type="dxa"/>
            <w:shd w:val="clear" w:color="auto" w:fill="BFBFBF"/>
          </w:tcPr>
          <w:p w14:paraId="5A836348" w14:textId="77777777" w:rsidR="00773ED0" w:rsidRPr="005A219F" w:rsidRDefault="00773ED0" w:rsidP="00773ED0">
            <w:pPr>
              <w:pStyle w:val="af"/>
              <w:rPr>
                <w:ins w:id="7401" w:author="종현 박" w:date="2023-06-10T15:13:00Z"/>
              </w:rPr>
            </w:pPr>
            <w:ins w:id="7402" w:author="종현 박" w:date="2023-06-10T15:13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7D84979F" w14:textId="5A837779" w:rsidR="00773ED0" w:rsidRDefault="00773ED0" w:rsidP="00773ED0">
            <w:pPr>
              <w:rPr>
                <w:ins w:id="7403" w:author="종현 박" w:date="2023-06-10T15:13:00Z"/>
                <w:rStyle w:val="ae"/>
                <w:color w:val="000000"/>
                <w:rPrChange w:id="7404" w:author="종현 박" w:date="2023-06-10T15:14:00Z">
                  <w:rPr>
                    <w:ins w:id="7405" w:author="종현 박" w:date="2023-06-10T15:13:00Z"/>
                    <w:rStyle w:val="ae"/>
                  </w:rPr>
                </w:rPrChange>
              </w:rPr>
            </w:pPr>
            <w:ins w:id="7406" w:author="종현 박" w:date="2023-06-10T15:13:00Z">
              <w:r>
                <w:rPr>
                  <w:rStyle w:val="ae"/>
                  <w:rFonts w:hint="eastAsia"/>
                  <w:color w:val="000000"/>
                  <w:rPrChange w:id="7407" w:author="종현 박" w:date="2023-06-10T15:14:00Z">
                    <w:rPr>
                      <w:rStyle w:val="ae"/>
                      <w:rFonts w:hint="eastAsia"/>
                    </w:rPr>
                  </w:rPrChange>
                </w:rPr>
                <w:t>폴더</w:t>
              </w:r>
            </w:ins>
            <w:ins w:id="7408" w:author="종현 박" w:date="2023-06-10T15:14:00Z">
              <w:r w:rsidR="007E2A04">
                <w:rPr>
                  <w:rStyle w:val="ae"/>
                  <w:rFonts w:hint="eastAsia"/>
                  <w:color w:val="000000"/>
                  <w:rPrChange w:id="7409" w:author="종현 박" w:date="2023-06-10T15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7410" w:author="종현 박" w:date="2023-06-10T15:13:00Z">
              <w:r>
                <w:rPr>
                  <w:rStyle w:val="ae"/>
                  <w:rFonts w:hint="eastAsia"/>
                  <w:color w:val="000000"/>
                  <w:rPrChange w:id="7411" w:author="종현 박" w:date="2023-06-10T15:14:00Z">
                    <w:rPr>
                      <w:rStyle w:val="ae"/>
                      <w:rFonts w:hint="eastAsia"/>
                    </w:rPr>
                  </w:rPrChange>
                </w:rPr>
                <w:t>분류</w:t>
              </w:r>
            </w:ins>
          </w:p>
        </w:tc>
      </w:tr>
      <w:tr w:rsidR="00773ED0" w:rsidRPr="00D54A11" w14:paraId="7F54002A" w14:textId="77777777" w:rsidTr="00773ED0">
        <w:trPr>
          <w:trHeight w:val="6505"/>
          <w:ins w:id="7412" w:author="종현 박" w:date="2023-06-10T15:13:00Z"/>
        </w:trPr>
        <w:tc>
          <w:tcPr>
            <w:tcW w:w="1525" w:type="dxa"/>
            <w:shd w:val="clear" w:color="auto" w:fill="CCCCCC"/>
            <w:vAlign w:val="center"/>
          </w:tcPr>
          <w:p w14:paraId="0640E516" w14:textId="77777777" w:rsidR="00773ED0" w:rsidRPr="00D54A11" w:rsidRDefault="00773ED0" w:rsidP="00E53FFE">
            <w:pPr>
              <w:pStyle w:val="af"/>
              <w:rPr>
                <w:ins w:id="7413" w:author="종현 박" w:date="2023-06-10T15:13:00Z"/>
              </w:rPr>
            </w:pPr>
            <w:ins w:id="7414" w:author="종현 박" w:date="2023-06-10T15:13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02A14155" w14:textId="6A13C01F" w:rsidR="00773ED0" w:rsidRPr="007E70C2" w:rsidRDefault="007441A0" w:rsidP="00E53FFE">
            <w:pPr>
              <w:jc w:val="center"/>
              <w:rPr>
                <w:ins w:id="7415" w:author="종현 박" w:date="2023-06-10T15:13:00Z"/>
                <w:rStyle w:val="ae"/>
              </w:rPr>
            </w:pPr>
            <w:ins w:id="7416" w:author="종현 박" w:date="2023-06-10T18:41:00Z">
              <w:r w:rsidRPr="007441A0">
                <w:rPr>
                  <w:rStyle w:val="ae"/>
                  <w:noProof/>
                </w:rPr>
                <w:pict w14:anchorId="055792AA">
                  <v:shape id="_x0000_i1082" type="#_x0000_t75" style="width:175.25pt;height:389.2pt;visibility:visible;mso-wrap-style:square">
                    <v:imagedata r:id="rId49" o:title=""/>
                  </v:shape>
                </w:pict>
              </w:r>
            </w:ins>
          </w:p>
        </w:tc>
      </w:tr>
      <w:tr w:rsidR="00773ED0" w:rsidRPr="00D54A11" w14:paraId="35685F9A" w14:textId="77777777" w:rsidTr="00773ED0">
        <w:trPr>
          <w:trHeight w:val="368"/>
          <w:ins w:id="7417" w:author="종현 박" w:date="2023-06-10T15:13:00Z"/>
        </w:trPr>
        <w:tc>
          <w:tcPr>
            <w:tcW w:w="1525" w:type="dxa"/>
            <w:shd w:val="clear" w:color="auto" w:fill="CCCCCC"/>
            <w:vAlign w:val="center"/>
          </w:tcPr>
          <w:p w14:paraId="5497447E" w14:textId="77777777" w:rsidR="00773ED0" w:rsidRPr="00D54A11" w:rsidRDefault="00773ED0" w:rsidP="00E53FFE">
            <w:pPr>
              <w:pStyle w:val="af"/>
              <w:rPr>
                <w:ins w:id="7418" w:author="종현 박" w:date="2023-06-10T15:13:00Z"/>
              </w:rPr>
            </w:pPr>
            <w:ins w:id="7419" w:author="종현 박" w:date="2023-06-10T15:13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24F2C44A" w14:textId="70755DC7" w:rsidR="007441A0" w:rsidRDefault="007441A0" w:rsidP="00773ED0">
            <w:pPr>
              <w:numPr>
                <w:ilvl w:val="0"/>
                <w:numId w:val="23"/>
              </w:numPr>
              <w:ind w:left="282" w:hanging="142"/>
              <w:rPr>
                <w:ins w:id="7420" w:author="종현 박" w:date="2023-06-10T18:42:00Z"/>
                <w:rStyle w:val="ae"/>
                <w:color w:val="000000"/>
              </w:rPr>
            </w:pPr>
            <w:ins w:id="7421" w:author="종현 박" w:date="2023-06-10T18:42:00Z">
              <w:r>
                <w:rPr>
                  <w:rStyle w:val="ae"/>
                  <w:rFonts w:hint="eastAsia"/>
                  <w:color w:val="000000"/>
                </w:rPr>
                <w:t>추가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</w:t>
              </w:r>
              <w:r>
                <w:rPr>
                  <w:rStyle w:val="ae"/>
                  <w:rFonts w:hint="eastAsia"/>
                  <w:color w:val="000000"/>
                </w:rPr>
                <w:t>(</w:t>
              </w:r>
              <w:r>
                <w:rPr>
                  <w:rStyle w:val="ae"/>
                  <w:color w:val="000000"/>
                </w:rPr>
                <w:t>+</w:t>
              </w:r>
              <w:r>
                <w:rPr>
                  <w:rStyle w:val="ae"/>
                  <w:rFonts w:hint="eastAsia"/>
                  <w:color w:val="000000"/>
                </w:rPr>
                <w:t>아이콘</w:t>
              </w:r>
              <w:r>
                <w:rPr>
                  <w:rStyle w:val="ae"/>
                  <w:rFonts w:hint="eastAsia"/>
                  <w:color w:val="000000"/>
                </w:rPr>
                <w:t>)</w:t>
              </w:r>
              <w:r>
                <w:rPr>
                  <w:rStyle w:val="ae"/>
                  <w:rFonts w:hint="eastAsia"/>
                  <w:color w:val="000000"/>
                </w:rPr>
                <w:t>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폴더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안에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작업을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추가한다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4A2B82A5" w14:textId="19B9123B" w:rsidR="00773ED0" w:rsidRDefault="007441A0" w:rsidP="00773ED0">
            <w:pPr>
              <w:numPr>
                <w:ilvl w:val="0"/>
                <w:numId w:val="23"/>
              </w:numPr>
              <w:ind w:left="282" w:hanging="142"/>
              <w:rPr>
                <w:ins w:id="7422" w:author="종현 박" w:date="2023-06-10T15:13:00Z"/>
                <w:rStyle w:val="ae"/>
                <w:color w:val="000000"/>
                <w:rPrChange w:id="7423" w:author="종현 박" w:date="2023-06-10T18:41:00Z">
                  <w:rPr>
                    <w:ins w:id="7424" w:author="종현 박" w:date="2023-06-10T15:13:00Z"/>
                    <w:rStyle w:val="ae"/>
                  </w:rPr>
                </w:rPrChange>
              </w:rPr>
            </w:pPr>
            <w:ins w:id="7425" w:author="종현 박" w:date="2023-06-10T18:42:00Z">
              <w:r>
                <w:rPr>
                  <w:rStyle w:val="ae"/>
                  <w:rFonts w:hint="eastAsia"/>
                  <w:color w:val="000000"/>
                </w:rPr>
                <w:t>삭제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</w:t>
              </w:r>
              <w:r>
                <w:rPr>
                  <w:rStyle w:val="ae"/>
                  <w:rFonts w:hint="eastAsia"/>
                  <w:color w:val="000000"/>
                </w:rPr>
                <w:t>(</w:t>
              </w:r>
              <w:r>
                <w:rPr>
                  <w:rStyle w:val="ae"/>
                  <w:color w:val="000000"/>
                </w:rPr>
                <w:t>-</w:t>
              </w:r>
              <w:r>
                <w:rPr>
                  <w:rStyle w:val="ae"/>
                  <w:rFonts w:hint="eastAsia"/>
                  <w:color w:val="000000"/>
                </w:rPr>
                <w:t>아이콘</w:t>
              </w:r>
              <w:r>
                <w:rPr>
                  <w:rStyle w:val="ae"/>
                  <w:rFonts w:hint="eastAsia"/>
                  <w:color w:val="000000"/>
                </w:rPr>
                <w:t>)</w:t>
              </w:r>
              <w:r>
                <w:rPr>
                  <w:rStyle w:val="ae"/>
                  <w:rFonts w:hint="eastAsia"/>
                  <w:color w:val="000000"/>
                </w:rPr>
                <w:t>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해당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작업을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폴더에서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삭제한다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023FCADD" w14:textId="3C407806" w:rsidR="00773ED0" w:rsidRDefault="007E2A04" w:rsidP="00773ED0">
            <w:pPr>
              <w:numPr>
                <w:ilvl w:val="0"/>
                <w:numId w:val="23"/>
              </w:numPr>
              <w:ind w:left="282" w:hanging="142"/>
              <w:rPr>
                <w:ins w:id="7426" w:author="종현 박" w:date="2023-06-10T15:13:00Z"/>
                <w:rStyle w:val="ae"/>
                <w:color w:val="000000"/>
                <w:rPrChange w:id="7427" w:author="종현 박" w:date="2023-06-10T18:41:00Z">
                  <w:rPr>
                    <w:ins w:id="7428" w:author="종현 박" w:date="2023-06-10T15:13:00Z"/>
                    <w:rStyle w:val="ae"/>
                  </w:rPr>
                </w:rPrChange>
              </w:rPr>
            </w:pPr>
            <w:ins w:id="7429" w:author="종현 박" w:date="2023-06-10T15:14:00Z">
              <w:r>
                <w:rPr>
                  <w:rStyle w:val="ae"/>
                  <w:rFonts w:hint="eastAsia"/>
                  <w:color w:val="000000"/>
                  <w:rPrChange w:id="7430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수정</w:t>
              </w:r>
              <w:r>
                <w:rPr>
                  <w:rStyle w:val="ae"/>
                  <w:rFonts w:hint="eastAsia"/>
                  <w:color w:val="000000"/>
                  <w:rPrChange w:id="7431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432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버튼</w:t>
              </w:r>
            </w:ins>
            <w:ins w:id="7433" w:author="종현 박" w:date="2023-06-10T15:13:00Z">
              <w:r w:rsidR="00773ED0">
                <w:rPr>
                  <w:rStyle w:val="ae"/>
                  <w:rFonts w:hint="eastAsia"/>
                  <w:color w:val="000000"/>
                  <w:rPrChange w:id="7434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을</w:t>
              </w:r>
            </w:ins>
            <w:ins w:id="7435" w:author="종현 박" w:date="2023-06-10T15:14:00Z">
              <w:r>
                <w:rPr>
                  <w:rStyle w:val="ae"/>
                  <w:rFonts w:hint="eastAsia"/>
                  <w:color w:val="000000"/>
                  <w:rPrChange w:id="7436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437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  <w:r>
                <w:rPr>
                  <w:rStyle w:val="ae"/>
                  <w:rFonts w:hint="eastAsia"/>
                  <w:color w:val="000000"/>
                  <w:rPrChange w:id="7438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439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  <w:r>
                <w:rPr>
                  <w:rStyle w:val="ae"/>
                  <w:rFonts w:hint="eastAsia"/>
                  <w:color w:val="000000"/>
                  <w:rPrChange w:id="7440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,</w:t>
              </w:r>
            </w:ins>
            <w:ins w:id="7441" w:author="종현 박" w:date="2023-06-10T15:13:00Z">
              <w:r w:rsidR="00773ED0">
                <w:rPr>
                  <w:rStyle w:val="ae"/>
                  <w:rFonts w:hint="eastAsia"/>
                  <w:color w:val="000000"/>
                  <w:rPrChange w:id="7442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773ED0">
                <w:rPr>
                  <w:rStyle w:val="ae"/>
                  <w:rFonts w:hint="eastAsia"/>
                  <w:color w:val="000000"/>
                  <w:rPrChange w:id="7443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수정</w:t>
              </w:r>
              <w:r w:rsidR="00773ED0">
                <w:rPr>
                  <w:rStyle w:val="ae"/>
                  <w:rFonts w:hint="eastAsia"/>
                  <w:color w:val="000000"/>
                  <w:rPrChange w:id="7444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773ED0">
                <w:rPr>
                  <w:rStyle w:val="ae"/>
                  <w:rFonts w:hint="eastAsia"/>
                  <w:color w:val="000000"/>
                  <w:rPrChange w:id="7445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완료된</w:t>
              </w:r>
            </w:ins>
            <w:ins w:id="7446" w:author="종현 박" w:date="2023-06-10T18:43:00Z">
              <w:r w:rsidR="007441A0">
                <w:rPr>
                  <w:rStyle w:val="ae"/>
                  <w:rFonts w:hint="eastAsia"/>
                  <w:color w:val="000000"/>
                </w:rPr>
                <w:t>다</w:t>
              </w:r>
            </w:ins>
            <w:ins w:id="7447" w:author="종현 박" w:date="2023-06-10T15:13:00Z">
              <w:r w:rsidR="00773ED0">
                <w:rPr>
                  <w:rStyle w:val="ae"/>
                  <w:rFonts w:hint="eastAsia"/>
                  <w:color w:val="000000"/>
                  <w:rPrChange w:id="7448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5857A52C" w14:textId="5D02F2E6" w:rsidR="00773ED0" w:rsidRDefault="00773ED0" w:rsidP="007E2A04">
            <w:pPr>
              <w:numPr>
                <w:ilvl w:val="0"/>
                <w:numId w:val="23"/>
              </w:numPr>
              <w:ind w:left="282" w:hanging="142"/>
              <w:rPr>
                <w:ins w:id="7449" w:author="종현 박" w:date="2023-06-10T15:13:00Z"/>
                <w:rStyle w:val="ae"/>
                <w:rFonts w:hint="eastAsia"/>
                <w:color w:val="000000"/>
                <w:rPrChange w:id="7450" w:author="종현 박" w:date="2023-06-10T18:41:00Z">
                  <w:rPr>
                    <w:ins w:id="7451" w:author="종현 박" w:date="2023-06-10T15:13:00Z"/>
                    <w:rStyle w:val="ae"/>
                    <w:rFonts w:hint="eastAsia"/>
                  </w:rPr>
                </w:rPrChange>
              </w:rPr>
              <w:pPrChange w:id="7452" w:author="종현 박" w:date="2023-06-10T15:14:00Z">
                <w:pPr>
                  <w:ind w:left="282"/>
                </w:pPr>
              </w:pPrChange>
            </w:pPr>
            <w:ins w:id="7453" w:author="종현 박" w:date="2023-06-10T15:13:00Z">
              <w:r>
                <w:rPr>
                  <w:rStyle w:val="ae"/>
                  <w:rFonts w:hint="eastAsia"/>
                  <w:color w:val="000000"/>
                  <w:rPrChange w:id="7454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취소</w:t>
              </w:r>
            </w:ins>
            <w:ins w:id="7455" w:author="종현 박" w:date="2023-06-10T15:14:00Z">
              <w:r w:rsidR="007E2A04">
                <w:rPr>
                  <w:rStyle w:val="ae"/>
                  <w:rFonts w:hint="eastAsia"/>
                  <w:color w:val="000000"/>
                  <w:rPrChange w:id="7456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7457" w:author="종현 박" w:date="2023-06-10T15:13:00Z">
              <w:r>
                <w:rPr>
                  <w:rStyle w:val="ae"/>
                  <w:rFonts w:hint="eastAsia"/>
                  <w:color w:val="000000"/>
                  <w:rPrChange w:id="7458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rFonts w:hint="eastAsia"/>
                  <w:color w:val="000000"/>
                  <w:rPrChange w:id="7459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460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7461" w:author="종현 박" w:date="2023-06-10T15:14:00Z">
              <w:r w:rsidR="007E2A04">
                <w:rPr>
                  <w:rStyle w:val="ae"/>
                  <w:rFonts w:hint="eastAsia"/>
                  <w:color w:val="000000"/>
                  <w:rPrChange w:id="7462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r w:rsidR="007E2A04">
                <w:rPr>
                  <w:rStyle w:val="ae"/>
                  <w:rFonts w:hint="eastAsia"/>
                  <w:color w:val="000000"/>
                  <w:rPrChange w:id="7463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 w:rsidR="007E2A04">
                <w:rPr>
                  <w:rStyle w:val="ae"/>
                  <w:rFonts w:hint="eastAsia"/>
                  <w:color w:val="000000"/>
                  <w:rPrChange w:id="7464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  <w:r w:rsidR="007E2A04">
                <w:rPr>
                  <w:rStyle w:val="ae"/>
                  <w:rFonts w:hint="eastAsia"/>
                  <w:color w:val="000000"/>
                  <w:rPrChange w:id="7465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,</w:t>
              </w:r>
            </w:ins>
            <w:ins w:id="7466" w:author="종현 박" w:date="2023-06-10T15:13:00Z">
              <w:r>
                <w:rPr>
                  <w:rStyle w:val="ae"/>
                  <w:rFonts w:hint="eastAsia"/>
                  <w:color w:val="000000"/>
                  <w:rPrChange w:id="7467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468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홈화면으로</w:t>
              </w:r>
              <w:r>
                <w:rPr>
                  <w:rStyle w:val="ae"/>
                  <w:rFonts w:hint="eastAsia"/>
                  <w:color w:val="000000"/>
                  <w:rPrChange w:id="7469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470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>
                <w:rPr>
                  <w:rStyle w:val="ae"/>
                  <w:rFonts w:hint="eastAsia"/>
                  <w:color w:val="000000"/>
                  <w:rPrChange w:id="7471" w:author="종현 박" w:date="2023-06-10T18:41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</w:tc>
      </w:tr>
    </w:tbl>
    <w:p w14:paraId="00286FE4" w14:textId="77777777" w:rsidR="00773ED0" w:rsidRDefault="00773ED0" w:rsidP="00773ED0">
      <w:pPr>
        <w:rPr>
          <w:ins w:id="7472" w:author="종현 박" w:date="2023-06-10T15:13:00Z"/>
        </w:rPr>
      </w:pPr>
    </w:p>
    <w:p w14:paraId="2A59223F" w14:textId="77777777" w:rsidR="00773ED0" w:rsidRDefault="00773ED0" w:rsidP="00773ED0">
      <w:pPr>
        <w:rPr>
          <w:ins w:id="7473" w:author="종현 박" w:date="2023-06-10T15:13:00Z"/>
        </w:rPr>
      </w:pPr>
    </w:p>
    <w:p w14:paraId="38838901" w14:textId="77777777" w:rsidR="00773ED0" w:rsidRDefault="00773ED0" w:rsidP="00773ED0">
      <w:pPr>
        <w:rPr>
          <w:ins w:id="7474" w:author="종현 박" w:date="2023-06-10T15:13:00Z"/>
        </w:rPr>
      </w:pPr>
    </w:p>
    <w:p w14:paraId="292BC37B" w14:textId="77777777" w:rsidR="00773ED0" w:rsidRDefault="00773ED0" w:rsidP="00773ED0">
      <w:pPr>
        <w:rPr>
          <w:ins w:id="7475" w:author="종현 박" w:date="2023-06-10T15:13:00Z"/>
        </w:rPr>
      </w:pPr>
    </w:p>
    <w:p w14:paraId="0EF7108A" w14:textId="77777777" w:rsidR="00773ED0" w:rsidRDefault="00773ED0" w:rsidP="00773ED0">
      <w:pPr>
        <w:rPr>
          <w:ins w:id="7476" w:author="종현 박" w:date="2023-06-10T15:13:00Z"/>
        </w:rPr>
      </w:pPr>
    </w:p>
    <w:p w14:paraId="4A148E1D" w14:textId="77777777" w:rsidR="00773ED0" w:rsidRPr="00773ED0" w:rsidRDefault="00773ED0" w:rsidP="0098101F">
      <w:pPr>
        <w:rPr>
          <w:ins w:id="7477" w:author="종현 박" w:date="2023-06-10T15:12:00Z"/>
        </w:rPr>
      </w:pPr>
    </w:p>
    <w:p w14:paraId="459D899C" w14:textId="77777777" w:rsidR="00773ED0" w:rsidRDefault="00773ED0" w:rsidP="0098101F">
      <w:pPr>
        <w:rPr>
          <w:ins w:id="7478" w:author="종현 박" w:date="2023-06-10T15:12:00Z"/>
        </w:rPr>
      </w:pPr>
    </w:p>
    <w:p w14:paraId="04CC8100" w14:textId="77777777" w:rsidR="00773ED0" w:rsidRDefault="00773ED0" w:rsidP="0098101F">
      <w:pPr>
        <w:rPr>
          <w:ins w:id="7479" w:author="종현 박" w:date="2023-06-10T15:12:00Z"/>
        </w:rPr>
      </w:pPr>
    </w:p>
    <w:p w14:paraId="2743DB6D" w14:textId="77777777" w:rsidR="00773ED0" w:rsidRDefault="00773ED0" w:rsidP="0098101F">
      <w:pPr>
        <w:rPr>
          <w:ins w:id="7480" w:author="종현 박" w:date="2023-06-10T15:12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412998" w:rsidRPr="00D54A11" w14:paraId="636948DD" w14:textId="77777777" w:rsidTr="00E53FFE">
        <w:trPr>
          <w:trHeight w:val="354"/>
          <w:ins w:id="7481" w:author="종현 박" w:date="2023-06-10T18:44:00Z"/>
        </w:trPr>
        <w:tc>
          <w:tcPr>
            <w:tcW w:w="1525" w:type="dxa"/>
            <w:shd w:val="clear" w:color="auto" w:fill="CCCCCC"/>
            <w:vAlign w:val="center"/>
          </w:tcPr>
          <w:p w14:paraId="359E4ECA" w14:textId="77777777" w:rsidR="00412998" w:rsidRPr="00D54A11" w:rsidRDefault="00412998" w:rsidP="00E53FFE">
            <w:pPr>
              <w:pStyle w:val="af"/>
              <w:rPr>
                <w:ins w:id="7482" w:author="종현 박" w:date="2023-06-10T18:44:00Z"/>
              </w:rPr>
            </w:pPr>
            <w:ins w:id="7483" w:author="종현 박" w:date="2023-06-10T18:44:00Z">
              <w:r>
                <w:rPr>
                  <w:rFonts w:hint="eastAsia"/>
                </w:rPr>
                <w:lastRenderedPageBreak/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15417959" w14:textId="675605B2" w:rsidR="00412998" w:rsidRPr="007E70C2" w:rsidRDefault="00412998" w:rsidP="00E53FFE">
            <w:pPr>
              <w:rPr>
                <w:ins w:id="7484" w:author="종현 박" w:date="2023-06-10T18:44:00Z"/>
                <w:rStyle w:val="ae"/>
              </w:rPr>
            </w:pPr>
            <w:ins w:id="7485" w:author="종현 박" w:date="2023-06-10T18:44:00Z">
              <w:r>
                <w:rPr>
                  <w:rStyle w:val="notion-enable-hover"/>
                  <w:b/>
                  <w:bCs/>
                </w:rPr>
                <w:t>SC0</w:t>
              </w:r>
              <w:r>
                <w:rPr>
                  <w:rStyle w:val="notion-enable-hover"/>
                  <w:b/>
                  <w:bCs/>
                </w:rPr>
                <w:t>20</w:t>
              </w:r>
            </w:ins>
          </w:p>
        </w:tc>
        <w:tc>
          <w:tcPr>
            <w:tcW w:w="1420" w:type="dxa"/>
            <w:shd w:val="clear" w:color="auto" w:fill="BFBFBF"/>
          </w:tcPr>
          <w:p w14:paraId="0BD8F645" w14:textId="77777777" w:rsidR="00412998" w:rsidRPr="005A219F" w:rsidRDefault="00412998" w:rsidP="00E53FFE">
            <w:pPr>
              <w:pStyle w:val="af"/>
              <w:rPr>
                <w:ins w:id="7486" w:author="종현 박" w:date="2023-06-10T18:44:00Z"/>
              </w:rPr>
            </w:pPr>
            <w:ins w:id="7487" w:author="종현 박" w:date="2023-06-10T18:44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1D6C6B9E" w14:textId="6408F95E" w:rsidR="00412998" w:rsidRDefault="00412998" w:rsidP="00E53FFE">
            <w:pPr>
              <w:rPr>
                <w:ins w:id="7488" w:author="종현 박" w:date="2023-06-10T18:44:00Z"/>
                <w:rStyle w:val="ae"/>
                <w:color w:val="000000"/>
                <w:rPrChange w:id="7489" w:author="종현 박" w:date="2023-06-10T18:44:00Z">
                  <w:rPr>
                    <w:ins w:id="7490" w:author="종현 박" w:date="2023-06-10T18:44:00Z"/>
                    <w:rStyle w:val="ae"/>
                  </w:rPr>
                </w:rPrChange>
              </w:rPr>
            </w:pPr>
            <w:ins w:id="7491" w:author="종현 박" w:date="2023-06-10T18:44:00Z">
              <w:r>
                <w:rPr>
                  <w:rStyle w:val="ae"/>
                  <w:rFonts w:hint="eastAsia"/>
                  <w:color w:val="000000"/>
                  <w:rPrChange w:id="7492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사진</w:t>
              </w:r>
              <w:r>
                <w:rPr>
                  <w:rStyle w:val="ae"/>
                  <w:rFonts w:hint="eastAsia"/>
                  <w:color w:val="000000"/>
                  <w:rPrChange w:id="7493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494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추가</w:t>
              </w:r>
            </w:ins>
          </w:p>
        </w:tc>
      </w:tr>
      <w:tr w:rsidR="00412998" w:rsidRPr="00D54A11" w14:paraId="3288134F" w14:textId="77777777" w:rsidTr="00E53FFE">
        <w:trPr>
          <w:trHeight w:val="6505"/>
          <w:ins w:id="7495" w:author="종현 박" w:date="2023-06-10T18:44:00Z"/>
        </w:trPr>
        <w:tc>
          <w:tcPr>
            <w:tcW w:w="1525" w:type="dxa"/>
            <w:shd w:val="clear" w:color="auto" w:fill="CCCCCC"/>
            <w:vAlign w:val="center"/>
          </w:tcPr>
          <w:p w14:paraId="591D3687" w14:textId="77777777" w:rsidR="00412998" w:rsidRPr="00D54A11" w:rsidRDefault="00412998" w:rsidP="00E53FFE">
            <w:pPr>
              <w:pStyle w:val="af"/>
              <w:rPr>
                <w:ins w:id="7496" w:author="종현 박" w:date="2023-06-10T18:44:00Z"/>
              </w:rPr>
            </w:pPr>
            <w:ins w:id="7497" w:author="종현 박" w:date="2023-06-10T18:44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50C1B6A1" w14:textId="77813DED" w:rsidR="00412998" w:rsidRPr="007E70C2" w:rsidRDefault="00412998" w:rsidP="00E53FFE">
            <w:pPr>
              <w:jc w:val="center"/>
              <w:rPr>
                <w:ins w:id="7498" w:author="종현 박" w:date="2023-06-10T18:44:00Z"/>
                <w:rStyle w:val="ae"/>
              </w:rPr>
            </w:pPr>
            <w:ins w:id="7499" w:author="종현 박" w:date="2023-06-10T18:44:00Z">
              <w:r w:rsidRPr="00412998">
                <w:rPr>
                  <w:rStyle w:val="ae"/>
                  <w:noProof/>
                </w:rPr>
                <w:pict w14:anchorId="518B5994">
                  <v:shape id="그림 6" o:spid="_x0000_i1083" type="#_x0000_t75" alt="텍스트, 스크린샷, 폰트, 도표이(가) 표시된 사진&#10;&#10;자동 생성된 설명" style="width:174.55pt;height:391.25pt;visibility:visible;mso-wrap-style:square">
                    <v:imagedata r:id="rId50" o:title="텍스트, 스크린샷, 폰트, 도표이(가) 표시된 사진&#10;&#10;자동 생성된 설명"/>
                  </v:shape>
                </w:pict>
              </w:r>
            </w:ins>
          </w:p>
        </w:tc>
      </w:tr>
      <w:tr w:rsidR="00412998" w:rsidRPr="00D54A11" w14:paraId="018F87EA" w14:textId="77777777" w:rsidTr="00E53FFE">
        <w:trPr>
          <w:trHeight w:val="368"/>
          <w:ins w:id="7500" w:author="종현 박" w:date="2023-06-10T18:44:00Z"/>
        </w:trPr>
        <w:tc>
          <w:tcPr>
            <w:tcW w:w="1525" w:type="dxa"/>
            <w:shd w:val="clear" w:color="auto" w:fill="CCCCCC"/>
            <w:vAlign w:val="center"/>
          </w:tcPr>
          <w:p w14:paraId="295988DB" w14:textId="77777777" w:rsidR="00412998" w:rsidRPr="00D54A11" w:rsidRDefault="00412998" w:rsidP="00E53FFE">
            <w:pPr>
              <w:pStyle w:val="af"/>
              <w:rPr>
                <w:ins w:id="7501" w:author="종현 박" w:date="2023-06-10T18:44:00Z"/>
              </w:rPr>
            </w:pPr>
            <w:ins w:id="7502" w:author="종현 박" w:date="2023-06-10T18:44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6AE3F426" w14:textId="56FB0206" w:rsidR="00412998" w:rsidRDefault="00412998" w:rsidP="00412998">
            <w:pPr>
              <w:numPr>
                <w:ilvl w:val="0"/>
                <w:numId w:val="23"/>
              </w:numPr>
              <w:ind w:left="282" w:hanging="142"/>
              <w:rPr>
                <w:ins w:id="7503" w:author="종현 박" w:date="2023-06-10T18:44:00Z"/>
                <w:rStyle w:val="ae"/>
                <w:color w:val="000000"/>
                <w:rPrChange w:id="7504" w:author="종현 박" w:date="2023-06-10T18:44:00Z">
                  <w:rPr>
                    <w:ins w:id="7505" w:author="종현 박" w:date="2023-06-10T18:44:00Z"/>
                    <w:rStyle w:val="ae"/>
                  </w:rPr>
                </w:rPrChange>
              </w:rPr>
            </w:pPr>
            <w:ins w:id="7506" w:author="종현 박" w:date="2023-06-10T18:44:00Z">
              <w:r>
                <w:rPr>
                  <w:rStyle w:val="ae"/>
                  <w:rFonts w:hint="eastAsia"/>
                  <w:color w:val="000000"/>
                  <w:rPrChange w:id="7507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</w:ins>
            <w:ins w:id="7508" w:author="종현 박" w:date="2023-06-10T18:45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7509" w:author="종현 박" w:date="2023-06-10T18:44:00Z">
              <w:r>
                <w:rPr>
                  <w:rStyle w:val="ae"/>
                  <w:rFonts w:hint="eastAsia"/>
                  <w:color w:val="000000"/>
                  <w:rPrChange w:id="7510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추가</w:t>
              </w:r>
            </w:ins>
            <w:ins w:id="7511" w:author="종현 박" w:date="2023-06-10T18:45:00Z"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수정</w:t>
              </w:r>
            </w:ins>
            <w:ins w:id="7512" w:author="종현 박" w:date="2023-06-10T18:44:00Z">
              <w:r>
                <w:rPr>
                  <w:rStyle w:val="ae"/>
                  <w:rFonts w:hint="eastAsia"/>
                  <w:color w:val="000000"/>
                  <w:rPrChange w:id="7513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7514" w:author="종현 박" w:date="2023-06-10T18:45:00Z">
              <w:r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7515" w:author="종현 박" w:date="2023-06-10T18:44:00Z">
              <w:r>
                <w:rPr>
                  <w:rStyle w:val="ae"/>
                  <w:rFonts w:hint="eastAsia"/>
                  <w:color w:val="000000"/>
                  <w:rPrChange w:id="7516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에서</w:t>
              </w:r>
              <w:r>
                <w:rPr>
                  <w:rStyle w:val="ae"/>
                  <w:rFonts w:hint="eastAsia"/>
                  <w:color w:val="000000"/>
                  <w:rPrChange w:id="7517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18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이미지태그에</w:t>
              </w:r>
              <w:r>
                <w:rPr>
                  <w:rStyle w:val="ae"/>
                  <w:rFonts w:hint="eastAsia"/>
                  <w:color w:val="000000"/>
                  <w:rPrChange w:id="7519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20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파일첨부를</w:t>
              </w:r>
              <w:r>
                <w:rPr>
                  <w:rStyle w:val="ae"/>
                  <w:rFonts w:hint="eastAsia"/>
                  <w:color w:val="000000"/>
                  <w:rPrChange w:id="7521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22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클릭하고</w:t>
              </w:r>
              <w:r>
                <w:rPr>
                  <w:rStyle w:val="ae"/>
                  <w:rFonts w:hint="eastAsia"/>
                  <w:color w:val="000000"/>
                  <w:rPrChange w:id="7523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24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이미지를</w:t>
              </w:r>
              <w:r>
                <w:rPr>
                  <w:rStyle w:val="ae"/>
                  <w:rFonts w:hint="eastAsia"/>
                  <w:color w:val="000000"/>
                  <w:rPrChange w:id="7525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26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추가한다</w:t>
              </w:r>
              <w:r>
                <w:rPr>
                  <w:rStyle w:val="ae"/>
                  <w:rFonts w:hint="eastAsia"/>
                  <w:color w:val="000000"/>
                  <w:rPrChange w:id="7527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  <w:r>
                <w:rPr>
                  <w:rStyle w:val="ae"/>
                  <w:color w:val="000000"/>
                  <w:rPrChange w:id="7528" w:author="종현 박" w:date="2023-06-10T18:44:00Z">
                    <w:rPr>
                      <w:rStyle w:val="ae"/>
                    </w:rPr>
                  </w:rPrChange>
                </w:rPr>
                <w:t xml:space="preserve"> </w:t>
              </w:r>
            </w:ins>
          </w:p>
          <w:p w14:paraId="461A57A8" w14:textId="180CBB8E" w:rsidR="00412998" w:rsidRDefault="00412998" w:rsidP="00412998">
            <w:pPr>
              <w:numPr>
                <w:ilvl w:val="0"/>
                <w:numId w:val="23"/>
              </w:numPr>
              <w:ind w:left="282" w:hanging="142"/>
              <w:rPr>
                <w:ins w:id="7529" w:author="종현 박" w:date="2023-06-10T18:44:00Z"/>
                <w:rStyle w:val="ae"/>
                <w:color w:val="000000"/>
                <w:rPrChange w:id="7530" w:author="종현 박" w:date="2023-06-10T18:44:00Z">
                  <w:rPr>
                    <w:ins w:id="7531" w:author="종현 박" w:date="2023-06-10T18:44:00Z"/>
                    <w:rStyle w:val="ae"/>
                  </w:rPr>
                </w:rPrChange>
              </w:rPr>
            </w:pPr>
            <w:ins w:id="7532" w:author="종현 박" w:date="2023-06-10T18:44:00Z">
              <w:r>
                <w:rPr>
                  <w:rStyle w:val="ae"/>
                  <w:rFonts w:hint="eastAsia"/>
                  <w:color w:val="000000"/>
                  <w:rPrChange w:id="7533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추가하기</w:t>
              </w:r>
              <w:r>
                <w:rPr>
                  <w:rStyle w:val="ae"/>
                  <w:rFonts w:hint="eastAsia"/>
                  <w:color w:val="000000"/>
                  <w:rPrChange w:id="7534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35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rFonts w:hint="eastAsia"/>
                  <w:color w:val="000000"/>
                  <w:rPrChange w:id="7536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37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7538" w:author="종현 박" w:date="2023-06-10T18:45:00Z"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539" w:author="종현 박" w:date="2023-06-10T18:44:00Z">
              <w:r>
                <w:rPr>
                  <w:rStyle w:val="ae"/>
                  <w:rFonts w:hint="eastAsia"/>
                  <w:color w:val="000000"/>
                  <w:rPrChange w:id="7540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41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작업에</w:t>
              </w:r>
              <w:r>
                <w:rPr>
                  <w:rStyle w:val="ae"/>
                  <w:rFonts w:hint="eastAsia"/>
                  <w:color w:val="000000"/>
                  <w:rPrChange w:id="7542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43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이미지가</w:t>
              </w:r>
              <w:r>
                <w:rPr>
                  <w:rStyle w:val="ae"/>
                  <w:rFonts w:hint="eastAsia"/>
                  <w:color w:val="000000"/>
                  <w:rPrChange w:id="7544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45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저장된다</w:t>
              </w:r>
              <w:r>
                <w:rPr>
                  <w:rStyle w:val="ae"/>
                  <w:rFonts w:hint="eastAsia"/>
                  <w:color w:val="000000"/>
                  <w:rPrChange w:id="7546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7BA199A0" w14:textId="26D943D6" w:rsidR="00412998" w:rsidRDefault="00412998" w:rsidP="00412998">
            <w:pPr>
              <w:numPr>
                <w:ilvl w:val="0"/>
                <w:numId w:val="23"/>
              </w:numPr>
              <w:ind w:left="282" w:hanging="142"/>
              <w:rPr>
                <w:ins w:id="7547" w:author="종현 박" w:date="2023-06-10T18:44:00Z"/>
                <w:rStyle w:val="ae"/>
                <w:color w:val="000000"/>
                <w:rPrChange w:id="7548" w:author="종현 박" w:date="2023-06-10T18:44:00Z">
                  <w:rPr>
                    <w:ins w:id="7549" w:author="종현 박" w:date="2023-06-10T18:44:00Z"/>
                    <w:rStyle w:val="ae"/>
                  </w:rPr>
                </w:rPrChange>
              </w:rPr>
            </w:pPr>
            <w:ins w:id="7550" w:author="종현 박" w:date="2023-06-10T18:44:00Z">
              <w:r>
                <w:rPr>
                  <w:rStyle w:val="ae"/>
                  <w:rFonts w:hint="eastAsia"/>
                  <w:color w:val="000000"/>
                  <w:rPrChange w:id="7551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닫기</w:t>
              </w:r>
            </w:ins>
            <w:ins w:id="7552" w:author="종현 박" w:date="2023-06-10T18:45:00Z">
              <w:r>
                <w:rPr>
                  <w:rStyle w:val="ae"/>
                  <w:color w:val="000000"/>
                </w:rPr>
                <w:t xml:space="preserve"> </w:t>
              </w:r>
            </w:ins>
            <w:ins w:id="7553" w:author="종현 박" w:date="2023-06-10T18:44:00Z">
              <w:r>
                <w:rPr>
                  <w:rStyle w:val="ae"/>
                  <w:rFonts w:hint="eastAsia"/>
                  <w:color w:val="000000"/>
                  <w:rPrChange w:id="7554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rFonts w:hint="eastAsia"/>
                  <w:color w:val="000000"/>
                  <w:rPrChange w:id="7555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56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누</w:t>
              </w:r>
            </w:ins>
            <w:ins w:id="7557" w:author="종현 박" w:date="2023-06-10T18:45:00Z">
              <w:r>
                <w:rPr>
                  <w:rStyle w:val="ae"/>
                  <w:rFonts w:hint="eastAsia"/>
                  <w:color w:val="000000"/>
                </w:rPr>
                <w:t>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558" w:author="종현 박" w:date="2023-06-10T18:44:00Z">
              <w:r>
                <w:rPr>
                  <w:rStyle w:val="ae"/>
                  <w:rFonts w:hint="eastAsia"/>
                  <w:color w:val="000000"/>
                  <w:rPrChange w:id="7559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60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홈화면으로</w:t>
              </w:r>
              <w:r>
                <w:rPr>
                  <w:rStyle w:val="ae"/>
                  <w:rFonts w:hint="eastAsia"/>
                  <w:color w:val="000000"/>
                  <w:rPrChange w:id="7561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62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>
                <w:rPr>
                  <w:rStyle w:val="ae"/>
                  <w:rFonts w:hint="eastAsia"/>
                  <w:color w:val="000000"/>
                  <w:rPrChange w:id="7563" w:author="종현 박" w:date="2023-06-10T18:44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</w:tc>
      </w:tr>
    </w:tbl>
    <w:p w14:paraId="7A5DC7FD" w14:textId="77777777" w:rsidR="00412998" w:rsidRDefault="00412998" w:rsidP="00412998">
      <w:pPr>
        <w:rPr>
          <w:ins w:id="7564" w:author="종현 박" w:date="2023-06-10T18:44:00Z"/>
        </w:rPr>
      </w:pPr>
    </w:p>
    <w:p w14:paraId="7ACE26A6" w14:textId="77777777" w:rsidR="00412998" w:rsidRDefault="00412998" w:rsidP="00412998">
      <w:pPr>
        <w:rPr>
          <w:ins w:id="7565" w:author="종현 박" w:date="2023-06-10T18:44:00Z"/>
        </w:rPr>
      </w:pPr>
    </w:p>
    <w:p w14:paraId="51ADAFB5" w14:textId="77777777" w:rsidR="00412998" w:rsidRDefault="00412998" w:rsidP="00412998">
      <w:pPr>
        <w:rPr>
          <w:ins w:id="7566" w:author="종현 박" w:date="2023-06-10T18:44:00Z"/>
        </w:rPr>
      </w:pPr>
    </w:p>
    <w:p w14:paraId="0F3A80E8" w14:textId="77777777" w:rsidR="00412998" w:rsidRDefault="00412998" w:rsidP="00412998">
      <w:pPr>
        <w:rPr>
          <w:ins w:id="7567" w:author="종현 박" w:date="2023-06-10T18:44:00Z"/>
        </w:rPr>
      </w:pPr>
    </w:p>
    <w:p w14:paraId="52700911" w14:textId="77777777" w:rsidR="00412998" w:rsidRDefault="00412998" w:rsidP="00412998">
      <w:pPr>
        <w:rPr>
          <w:ins w:id="7568" w:author="종현 박" w:date="2023-06-10T18:44:00Z"/>
        </w:rPr>
      </w:pPr>
    </w:p>
    <w:p w14:paraId="2F18A147" w14:textId="77777777" w:rsidR="00412998" w:rsidRDefault="00412998" w:rsidP="00412998">
      <w:pPr>
        <w:rPr>
          <w:ins w:id="7569" w:author="종현 박" w:date="2023-06-10T18:44:00Z"/>
        </w:rPr>
      </w:pPr>
    </w:p>
    <w:p w14:paraId="5EEFDAF0" w14:textId="77777777" w:rsidR="00412998" w:rsidRDefault="00412998" w:rsidP="00412998">
      <w:pPr>
        <w:rPr>
          <w:ins w:id="7570" w:author="종현 박" w:date="2023-06-10T18:44:00Z"/>
        </w:rPr>
      </w:pPr>
    </w:p>
    <w:p w14:paraId="3F888B4B" w14:textId="77777777" w:rsidR="00773ED0" w:rsidRDefault="00773ED0" w:rsidP="0098101F">
      <w:pPr>
        <w:rPr>
          <w:ins w:id="7571" w:author="종현 박" w:date="2023-06-10T15:12:00Z"/>
        </w:rPr>
      </w:pPr>
    </w:p>
    <w:p w14:paraId="52C6A796" w14:textId="77777777" w:rsidR="00773ED0" w:rsidRDefault="00773ED0" w:rsidP="0098101F">
      <w:pPr>
        <w:rPr>
          <w:ins w:id="7572" w:author="종현 박" w:date="2023-06-10T15:06:00Z"/>
          <w:rFonts w:hint="eastAsia"/>
        </w:rPr>
      </w:pPr>
    </w:p>
    <w:tbl>
      <w:tblPr>
        <w:tblW w:w="0" w:type="auto"/>
        <w:tblInd w:w="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412998" w:rsidRPr="00D54A11" w14:paraId="584EBE46" w14:textId="77777777" w:rsidTr="00412998">
        <w:trPr>
          <w:trHeight w:val="354"/>
          <w:ins w:id="7573" w:author="종현 박" w:date="2023-06-10T18:46:00Z"/>
        </w:trPr>
        <w:tc>
          <w:tcPr>
            <w:tcW w:w="1525" w:type="dxa"/>
            <w:shd w:val="clear" w:color="auto" w:fill="CCCCCC"/>
            <w:vAlign w:val="center"/>
          </w:tcPr>
          <w:p w14:paraId="26FC15A9" w14:textId="77777777" w:rsidR="00412998" w:rsidRPr="00D54A11" w:rsidRDefault="00412998" w:rsidP="00412998">
            <w:pPr>
              <w:pStyle w:val="af"/>
              <w:rPr>
                <w:ins w:id="7574" w:author="종현 박" w:date="2023-06-10T18:46:00Z"/>
              </w:rPr>
            </w:pPr>
            <w:ins w:id="7575" w:author="종현 박" w:date="2023-06-10T18:46:00Z">
              <w:r>
                <w:rPr>
                  <w:rFonts w:hint="eastAsia"/>
                </w:rPr>
                <w:lastRenderedPageBreak/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2FD7C0BF" w14:textId="7E391CD2" w:rsidR="00412998" w:rsidRPr="007E70C2" w:rsidRDefault="00412998" w:rsidP="00412998">
            <w:pPr>
              <w:rPr>
                <w:ins w:id="7576" w:author="종현 박" w:date="2023-06-10T18:46:00Z"/>
                <w:rStyle w:val="ae"/>
              </w:rPr>
            </w:pPr>
            <w:ins w:id="7577" w:author="종현 박" w:date="2023-06-10T18:46:00Z">
              <w:r>
                <w:rPr>
                  <w:rStyle w:val="notion-enable-hover"/>
                  <w:b/>
                  <w:bCs/>
                </w:rPr>
                <w:t>SC0</w:t>
              </w:r>
              <w:r>
                <w:rPr>
                  <w:rStyle w:val="notion-enable-hover"/>
                  <w:b/>
                  <w:bCs/>
                </w:rPr>
                <w:t>21</w:t>
              </w:r>
            </w:ins>
          </w:p>
        </w:tc>
        <w:tc>
          <w:tcPr>
            <w:tcW w:w="1420" w:type="dxa"/>
            <w:shd w:val="clear" w:color="auto" w:fill="BFBFBF"/>
          </w:tcPr>
          <w:p w14:paraId="030A3CC0" w14:textId="77777777" w:rsidR="00412998" w:rsidRPr="005A219F" w:rsidRDefault="00412998" w:rsidP="00412998">
            <w:pPr>
              <w:pStyle w:val="af"/>
              <w:rPr>
                <w:ins w:id="7578" w:author="종현 박" w:date="2023-06-10T18:46:00Z"/>
              </w:rPr>
            </w:pPr>
            <w:ins w:id="7579" w:author="종현 박" w:date="2023-06-10T18:46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3AC951AA" w14:textId="301494A9" w:rsidR="00412998" w:rsidRDefault="00412998" w:rsidP="00412998">
            <w:pPr>
              <w:rPr>
                <w:ins w:id="7580" w:author="종현 박" w:date="2023-06-10T18:46:00Z"/>
                <w:rStyle w:val="ae"/>
                <w:color w:val="000000"/>
                <w:rPrChange w:id="7581" w:author="종현 박" w:date="2023-06-10T18:46:00Z">
                  <w:rPr>
                    <w:ins w:id="7582" w:author="종현 박" w:date="2023-06-10T18:46:00Z"/>
                    <w:rStyle w:val="ae"/>
                  </w:rPr>
                </w:rPrChange>
              </w:rPr>
            </w:pPr>
            <w:ins w:id="7583" w:author="종현 박" w:date="2023-06-10T18:46:00Z">
              <w:r>
                <w:rPr>
                  <w:rStyle w:val="ae"/>
                  <w:rFonts w:hint="eastAsia"/>
                  <w:color w:val="000000"/>
                  <w:rPrChange w:id="7584" w:author="종현 박" w:date="2023-06-10T18:46:00Z">
                    <w:rPr>
                      <w:rStyle w:val="ae"/>
                      <w:rFonts w:hint="eastAsia"/>
                    </w:rPr>
                  </w:rPrChange>
                </w:rPr>
                <w:t>사진</w:t>
              </w:r>
              <w:r w:rsidR="000B7868">
                <w:rPr>
                  <w:rStyle w:val="ae"/>
                  <w:rFonts w:hint="eastAsia"/>
                  <w:color w:val="000000"/>
                  <w:rPrChange w:id="7585" w:author="종현 박" w:date="2023-06-10T18:46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586" w:author="종현 박" w:date="2023-06-10T18:46:00Z">
                    <w:rPr>
                      <w:rStyle w:val="ae"/>
                      <w:rFonts w:hint="eastAsia"/>
                    </w:rPr>
                  </w:rPrChange>
                </w:rPr>
                <w:t>삭제</w:t>
              </w:r>
            </w:ins>
          </w:p>
        </w:tc>
      </w:tr>
      <w:tr w:rsidR="00412998" w:rsidRPr="00D54A11" w14:paraId="587CCCBC" w14:textId="77777777" w:rsidTr="00412998">
        <w:trPr>
          <w:trHeight w:val="6505"/>
          <w:ins w:id="7587" w:author="종현 박" w:date="2023-06-10T18:46:00Z"/>
        </w:trPr>
        <w:tc>
          <w:tcPr>
            <w:tcW w:w="1525" w:type="dxa"/>
            <w:shd w:val="clear" w:color="auto" w:fill="CCCCCC"/>
            <w:vAlign w:val="center"/>
          </w:tcPr>
          <w:p w14:paraId="5FE67A44" w14:textId="77777777" w:rsidR="00412998" w:rsidRPr="00D54A11" w:rsidRDefault="00412998" w:rsidP="00412998">
            <w:pPr>
              <w:pStyle w:val="af"/>
              <w:rPr>
                <w:ins w:id="7588" w:author="종현 박" w:date="2023-06-10T18:46:00Z"/>
              </w:rPr>
            </w:pPr>
            <w:ins w:id="7589" w:author="종현 박" w:date="2023-06-10T18:46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27ED5FB1" w14:textId="1000E05B" w:rsidR="00412998" w:rsidRPr="007E70C2" w:rsidRDefault="00E57DC5" w:rsidP="00412998">
            <w:pPr>
              <w:jc w:val="center"/>
              <w:rPr>
                <w:ins w:id="7590" w:author="종현 박" w:date="2023-06-10T18:46:00Z"/>
                <w:rStyle w:val="ae"/>
              </w:rPr>
            </w:pPr>
            <w:ins w:id="7591" w:author="종현 박" w:date="2023-06-10T20:22:00Z">
              <w:r w:rsidRPr="00412998">
                <w:rPr>
                  <w:rStyle w:val="ae"/>
                  <w:noProof/>
                </w:rPr>
                <w:pict w14:anchorId="574F15B7">
                  <v:shape id="_x0000_i1117" type="#_x0000_t75" alt="텍스트, 스크린샷, 폰트, 도표이(가) 표시된 사진&#10;&#10;자동 생성된 설명" style="width:174.55pt;height:391.25pt;visibility:visible;mso-wrap-style:square">
                    <v:imagedata r:id="rId50" o:title="텍스트, 스크린샷, 폰트, 도표이(가) 표시된 사진&#10;&#10;자동 생성된 설명"/>
                  </v:shape>
                </w:pict>
              </w:r>
            </w:ins>
          </w:p>
        </w:tc>
      </w:tr>
      <w:tr w:rsidR="00412998" w:rsidRPr="00D54A11" w14:paraId="3651AFC2" w14:textId="77777777" w:rsidTr="00412998">
        <w:trPr>
          <w:trHeight w:val="368"/>
          <w:ins w:id="7592" w:author="종현 박" w:date="2023-06-10T18:46:00Z"/>
        </w:trPr>
        <w:tc>
          <w:tcPr>
            <w:tcW w:w="1525" w:type="dxa"/>
            <w:shd w:val="clear" w:color="auto" w:fill="CCCCCC"/>
            <w:vAlign w:val="center"/>
          </w:tcPr>
          <w:p w14:paraId="46C7346B" w14:textId="77777777" w:rsidR="00412998" w:rsidRPr="00D54A11" w:rsidRDefault="00412998" w:rsidP="00412998">
            <w:pPr>
              <w:pStyle w:val="af"/>
              <w:rPr>
                <w:ins w:id="7593" w:author="종현 박" w:date="2023-06-10T18:46:00Z"/>
              </w:rPr>
            </w:pPr>
            <w:ins w:id="7594" w:author="종현 박" w:date="2023-06-10T18:46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0B1B41AD" w14:textId="4778B924" w:rsidR="00E57DC5" w:rsidRPr="00E57DC5" w:rsidRDefault="00E57DC5" w:rsidP="00E57DC5">
            <w:pPr>
              <w:numPr>
                <w:ilvl w:val="0"/>
                <w:numId w:val="23"/>
              </w:numPr>
              <w:ind w:left="282" w:hanging="142"/>
              <w:rPr>
                <w:ins w:id="7595" w:author="종현 박" w:date="2023-06-10T20:22:00Z"/>
                <w:rStyle w:val="ae"/>
                <w:color w:val="000000"/>
              </w:rPr>
            </w:pPr>
            <w:ins w:id="7596" w:author="종현 박" w:date="2023-06-10T20:22:00Z">
              <w:r w:rsidRPr="00E57DC5">
                <w:rPr>
                  <w:rStyle w:val="ae"/>
                  <w:rFonts w:hint="eastAsia"/>
                  <w:color w:val="000000"/>
                </w:rPr>
                <w:t>작업</w:t>
              </w:r>
              <w:r w:rsidRPr="00E57DC5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57DC5">
                <w:rPr>
                  <w:rStyle w:val="ae"/>
                  <w:rFonts w:hint="eastAsia"/>
                  <w:color w:val="000000"/>
                </w:rPr>
                <w:t>추가</w:t>
              </w:r>
              <w:r w:rsidRPr="00E57DC5">
                <w:rPr>
                  <w:rStyle w:val="ae"/>
                  <w:rFonts w:hint="eastAsia"/>
                  <w:color w:val="000000"/>
                </w:rPr>
                <w:t>,</w:t>
              </w:r>
              <w:r w:rsidRPr="00E57DC5">
                <w:rPr>
                  <w:rStyle w:val="ae"/>
                  <w:color w:val="000000"/>
                </w:rPr>
                <w:t xml:space="preserve"> </w:t>
              </w:r>
              <w:r w:rsidRPr="00E57DC5">
                <w:rPr>
                  <w:rStyle w:val="ae"/>
                  <w:rFonts w:hint="eastAsia"/>
                  <w:color w:val="000000"/>
                </w:rPr>
                <w:t>수정</w:t>
              </w:r>
              <w:r w:rsidRPr="00E57DC5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57DC5">
                <w:rPr>
                  <w:rStyle w:val="ae"/>
                  <w:rFonts w:hint="eastAsia"/>
                  <w:color w:val="000000"/>
                </w:rPr>
                <w:t>화면에서</w:t>
              </w:r>
              <w:r w:rsidRPr="00E57DC5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57DC5">
                <w:rPr>
                  <w:rStyle w:val="ae"/>
                  <w:rFonts w:hint="eastAsia"/>
                  <w:color w:val="000000"/>
                </w:rPr>
                <w:t>이미지태그에</w:t>
              </w:r>
              <w:r w:rsidRPr="00E57DC5"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7597" w:author="종현 박" w:date="2023-06-10T20:25:00Z">
              <w:r>
                <w:rPr>
                  <w:rStyle w:val="ae"/>
                  <w:rFonts w:hint="eastAsia"/>
                  <w:color w:val="000000"/>
                </w:rPr>
                <w:t>파일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삭제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첨부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되어있던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파일이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삭제된다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2E9C1EAD" w14:textId="0BF3976E" w:rsidR="00412998" w:rsidRDefault="00E57DC5" w:rsidP="00E57DC5">
            <w:pPr>
              <w:numPr>
                <w:ilvl w:val="0"/>
                <w:numId w:val="23"/>
              </w:numPr>
              <w:ind w:left="282" w:hanging="142"/>
              <w:rPr>
                <w:ins w:id="7598" w:author="종현 박" w:date="2023-06-10T18:46:00Z"/>
                <w:rStyle w:val="ae"/>
                <w:color w:val="000000"/>
                <w:rPrChange w:id="7599" w:author="종현 박" w:date="2023-06-10T18:46:00Z">
                  <w:rPr>
                    <w:ins w:id="7600" w:author="종현 박" w:date="2023-06-10T18:46:00Z"/>
                    <w:rStyle w:val="ae"/>
                  </w:rPr>
                </w:rPrChange>
              </w:rPr>
            </w:pPr>
            <w:ins w:id="7601" w:author="종현 박" w:date="2023-06-10T20:22:00Z">
              <w:r w:rsidRPr="00E57DC5">
                <w:rPr>
                  <w:rStyle w:val="ae"/>
                  <w:rFonts w:hint="eastAsia"/>
                  <w:color w:val="000000"/>
                </w:rPr>
                <w:t>닫기</w:t>
              </w:r>
              <w:r w:rsidRPr="00E57DC5">
                <w:rPr>
                  <w:rStyle w:val="ae"/>
                  <w:color w:val="000000"/>
                </w:rPr>
                <w:t xml:space="preserve"> </w:t>
              </w:r>
              <w:r w:rsidRPr="00E57DC5">
                <w:rPr>
                  <w:rStyle w:val="ae"/>
                  <w:rFonts w:hint="eastAsia"/>
                  <w:color w:val="000000"/>
                </w:rPr>
                <w:t>버튼을</w:t>
              </w:r>
              <w:r w:rsidRPr="00E57DC5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57DC5">
                <w:rPr>
                  <w:rStyle w:val="ae"/>
                  <w:rFonts w:hint="eastAsia"/>
                  <w:color w:val="000000"/>
                </w:rPr>
                <w:t>누를</w:t>
              </w:r>
              <w:r w:rsidRPr="00E57DC5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57DC5">
                <w:rPr>
                  <w:rStyle w:val="ae"/>
                  <w:rFonts w:hint="eastAsia"/>
                  <w:color w:val="000000"/>
                </w:rPr>
                <w:t>시</w:t>
              </w:r>
              <w:r w:rsidRPr="00E57DC5">
                <w:rPr>
                  <w:rStyle w:val="ae"/>
                  <w:rFonts w:hint="eastAsia"/>
                  <w:color w:val="000000"/>
                </w:rPr>
                <w:t xml:space="preserve">, </w:t>
              </w:r>
              <w:r w:rsidRPr="00E57DC5">
                <w:rPr>
                  <w:rStyle w:val="ae"/>
                  <w:rFonts w:hint="eastAsia"/>
                  <w:color w:val="000000"/>
                </w:rPr>
                <w:t>홈화면으로</w:t>
              </w:r>
              <w:r w:rsidRPr="00E57DC5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E57DC5">
                <w:rPr>
                  <w:rStyle w:val="ae"/>
                  <w:rFonts w:hint="eastAsia"/>
                  <w:color w:val="000000"/>
                </w:rPr>
                <w:t>돌아간다</w:t>
              </w:r>
              <w:r w:rsidRPr="00E57DC5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76D0884E" w14:textId="77777777" w:rsidR="00412998" w:rsidRDefault="00412998" w:rsidP="00412998">
      <w:pPr>
        <w:rPr>
          <w:ins w:id="7602" w:author="종현 박" w:date="2023-06-10T18:46:00Z"/>
        </w:rPr>
      </w:pPr>
    </w:p>
    <w:p w14:paraId="390A0894" w14:textId="77777777" w:rsidR="00412998" w:rsidRDefault="00412998" w:rsidP="00412998">
      <w:pPr>
        <w:rPr>
          <w:ins w:id="7603" w:author="종현 박" w:date="2023-06-10T18:46:00Z"/>
        </w:rPr>
      </w:pPr>
    </w:p>
    <w:p w14:paraId="50F7F380" w14:textId="77777777" w:rsidR="00412998" w:rsidRDefault="00412998" w:rsidP="00412998">
      <w:pPr>
        <w:rPr>
          <w:ins w:id="7604" w:author="종현 박" w:date="2023-06-10T18:46:00Z"/>
        </w:rPr>
      </w:pPr>
    </w:p>
    <w:p w14:paraId="53455841" w14:textId="77777777" w:rsidR="00412998" w:rsidRDefault="00412998" w:rsidP="00412998">
      <w:pPr>
        <w:rPr>
          <w:ins w:id="7605" w:author="종현 박" w:date="2023-06-10T18:46:00Z"/>
        </w:rPr>
      </w:pPr>
    </w:p>
    <w:p w14:paraId="26579EE4" w14:textId="77777777" w:rsidR="00412998" w:rsidRDefault="00412998" w:rsidP="00412998">
      <w:pPr>
        <w:rPr>
          <w:ins w:id="7606" w:author="종현 박" w:date="2023-06-10T18:46:00Z"/>
        </w:rPr>
      </w:pPr>
    </w:p>
    <w:p w14:paraId="0A774C2D" w14:textId="77777777" w:rsidR="00412998" w:rsidRDefault="00412998" w:rsidP="00412998">
      <w:pPr>
        <w:rPr>
          <w:ins w:id="7607" w:author="종현 박" w:date="2023-06-10T18:46:00Z"/>
        </w:rPr>
      </w:pPr>
    </w:p>
    <w:p w14:paraId="1DB2086E" w14:textId="77777777" w:rsidR="00412998" w:rsidRDefault="00412998" w:rsidP="00412998">
      <w:pPr>
        <w:rPr>
          <w:ins w:id="7608" w:author="종현 박" w:date="2023-06-10T18:46:00Z"/>
        </w:rPr>
      </w:pPr>
    </w:p>
    <w:p w14:paraId="3BBC7D27" w14:textId="77777777" w:rsidR="000949E9" w:rsidRDefault="000949E9" w:rsidP="0098101F">
      <w:pPr>
        <w:rPr>
          <w:ins w:id="7609" w:author="종현 박" w:date="2023-06-10T15:06:00Z"/>
        </w:rPr>
      </w:pPr>
    </w:p>
    <w:p w14:paraId="58C43E35" w14:textId="77777777" w:rsidR="000949E9" w:rsidRDefault="000949E9" w:rsidP="0098101F">
      <w:pPr>
        <w:rPr>
          <w:ins w:id="7610" w:author="종현 박" w:date="2023-06-10T19:07:00Z"/>
        </w:rPr>
      </w:pPr>
    </w:p>
    <w:p w14:paraId="3269DCE9" w14:textId="77777777" w:rsidR="00C60B17" w:rsidRDefault="00C60B17" w:rsidP="0098101F">
      <w:pPr>
        <w:rPr>
          <w:ins w:id="7611" w:author="종현 박" w:date="2023-06-10T19:07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C60B17" w:rsidRPr="00D54A11" w14:paraId="30248727" w14:textId="77777777" w:rsidTr="00E53FFE">
        <w:trPr>
          <w:trHeight w:val="354"/>
          <w:ins w:id="7612" w:author="종현 박" w:date="2023-06-10T19:07:00Z"/>
        </w:trPr>
        <w:tc>
          <w:tcPr>
            <w:tcW w:w="1525" w:type="dxa"/>
            <w:shd w:val="clear" w:color="auto" w:fill="CCCCCC"/>
            <w:vAlign w:val="center"/>
          </w:tcPr>
          <w:p w14:paraId="4DE8172F" w14:textId="77777777" w:rsidR="00C60B17" w:rsidRPr="00D54A11" w:rsidRDefault="00C60B17" w:rsidP="00E53FFE">
            <w:pPr>
              <w:pStyle w:val="af"/>
              <w:rPr>
                <w:ins w:id="7613" w:author="종현 박" w:date="2023-06-10T19:07:00Z"/>
              </w:rPr>
            </w:pPr>
            <w:ins w:id="7614" w:author="종현 박" w:date="2023-06-10T19:07:00Z">
              <w:r>
                <w:rPr>
                  <w:rFonts w:hint="eastAsia"/>
                </w:rPr>
                <w:lastRenderedPageBreak/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5BCE4A41" w14:textId="6135E758" w:rsidR="00C60B17" w:rsidRPr="007E70C2" w:rsidRDefault="00C60B17" w:rsidP="00E53FFE">
            <w:pPr>
              <w:rPr>
                <w:ins w:id="7615" w:author="종현 박" w:date="2023-06-10T19:07:00Z"/>
                <w:rStyle w:val="ae"/>
              </w:rPr>
            </w:pPr>
            <w:ins w:id="7616" w:author="종현 박" w:date="2023-06-10T19:08:00Z">
              <w:r>
                <w:rPr>
                  <w:rStyle w:val="notion-enable-hover"/>
                  <w:b/>
                  <w:bCs/>
                </w:rPr>
                <w:t>SC0</w:t>
              </w:r>
              <w:r>
                <w:rPr>
                  <w:rStyle w:val="notion-enable-hover"/>
                  <w:b/>
                  <w:bCs/>
                </w:rPr>
                <w:t>2</w:t>
              </w:r>
              <w:r>
                <w:rPr>
                  <w:rStyle w:val="notion-enable-hover"/>
                  <w:b/>
                  <w:bCs/>
                </w:rPr>
                <w:t>2</w:t>
              </w:r>
            </w:ins>
          </w:p>
        </w:tc>
        <w:tc>
          <w:tcPr>
            <w:tcW w:w="1420" w:type="dxa"/>
            <w:shd w:val="clear" w:color="auto" w:fill="BFBFBF"/>
          </w:tcPr>
          <w:p w14:paraId="140373D6" w14:textId="77777777" w:rsidR="00C60B17" w:rsidRPr="005A219F" w:rsidRDefault="00C60B17" w:rsidP="00E53FFE">
            <w:pPr>
              <w:pStyle w:val="af"/>
              <w:rPr>
                <w:ins w:id="7617" w:author="종현 박" w:date="2023-06-10T19:07:00Z"/>
              </w:rPr>
            </w:pPr>
            <w:ins w:id="7618" w:author="종현 박" w:date="2023-06-10T19:07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637F9283" w14:textId="77777777" w:rsidR="00C60B17" w:rsidRPr="00C60B17" w:rsidRDefault="00C60B17" w:rsidP="00E53FFE">
            <w:pPr>
              <w:rPr>
                <w:ins w:id="7619" w:author="종현 박" w:date="2023-06-10T19:07:00Z"/>
                <w:rStyle w:val="ae"/>
                <w:color w:val="000000"/>
              </w:rPr>
            </w:pPr>
            <w:ins w:id="7620" w:author="종현 박" w:date="2023-06-10T19:07:00Z">
              <w:r w:rsidRPr="00C60B17">
                <w:rPr>
                  <w:rStyle w:val="ae"/>
                  <w:rFonts w:hint="eastAsia"/>
                  <w:color w:val="000000"/>
                </w:rPr>
                <w:t>댓글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확인</w:t>
              </w:r>
            </w:ins>
          </w:p>
        </w:tc>
      </w:tr>
      <w:tr w:rsidR="00C60B17" w:rsidRPr="00D54A11" w14:paraId="3CA6FB6A" w14:textId="77777777" w:rsidTr="00E53FFE">
        <w:trPr>
          <w:trHeight w:val="6505"/>
          <w:ins w:id="7621" w:author="종현 박" w:date="2023-06-10T19:07:00Z"/>
        </w:trPr>
        <w:tc>
          <w:tcPr>
            <w:tcW w:w="1525" w:type="dxa"/>
            <w:shd w:val="clear" w:color="auto" w:fill="CCCCCC"/>
            <w:vAlign w:val="center"/>
          </w:tcPr>
          <w:p w14:paraId="0461BBAA" w14:textId="77777777" w:rsidR="00C60B17" w:rsidRPr="00D54A11" w:rsidRDefault="00C60B17" w:rsidP="00E53FFE">
            <w:pPr>
              <w:pStyle w:val="af"/>
              <w:rPr>
                <w:ins w:id="7622" w:author="종현 박" w:date="2023-06-10T19:07:00Z"/>
              </w:rPr>
            </w:pPr>
            <w:ins w:id="7623" w:author="종현 박" w:date="2023-06-10T19:07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346909BA" w14:textId="03B6BE6F" w:rsidR="00C60B17" w:rsidRPr="007E70C2" w:rsidRDefault="00640852" w:rsidP="00E53FFE">
            <w:pPr>
              <w:jc w:val="center"/>
              <w:rPr>
                <w:ins w:id="7624" w:author="종현 박" w:date="2023-06-10T19:07:00Z"/>
                <w:rStyle w:val="ae"/>
              </w:rPr>
            </w:pPr>
            <w:ins w:id="7625" w:author="종현 박" w:date="2023-06-10T19:12:00Z">
              <w:r w:rsidRPr="00640852">
                <w:rPr>
                  <w:rStyle w:val="ae"/>
                  <w:noProof/>
                </w:rPr>
                <w:pict w14:anchorId="699B3E6D">
                  <v:shape id="_x0000_i1092" type="#_x0000_t75" alt="텍스트, 스크린샷, 폰트, 디자인이(가) 표시된 사진&#10;&#10;자동 생성된 설명" style="width:175.25pt;height:376.3pt;visibility:visible;mso-wrap-style:square">
                    <v:imagedata r:id="rId51" o:title="텍스트, 스크린샷, 폰트, 디자인이(가) 표시된 사진&#10;&#10;자동 생성된 설명"/>
                  </v:shape>
                </w:pict>
              </w:r>
            </w:ins>
          </w:p>
        </w:tc>
      </w:tr>
      <w:tr w:rsidR="00C60B17" w:rsidRPr="00D54A11" w14:paraId="25877A89" w14:textId="77777777" w:rsidTr="00E53FFE">
        <w:trPr>
          <w:trHeight w:val="368"/>
          <w:ins w:id="7626" w:author="종현 박" w:date="2023-06-10T19:07:00Z"/>
        </w:trPr>
        <w:tc>
          <w:tcPr>
            <w:tcW w:w="1525" w:type="dxa"/>
            <w:shd w:val="clear" w:color="auto" w:fill="CCCCCC"/>
            <w:vAlign w:val="center"/>
          </w:tcPr>
          <w:p w14:paraId="6D07D8FD" w14:textId="77777777" w:rsidR="00C60B17" w:rsidRPr="00D54A11" w:rsidRDefault="00C60B17" w:rsidP="00E53FFE">
            <w:pPr>
              <w:pStyle w:val="af"/>
              <w:rPr>
                <w:ins w:id="7627" w:author="종현 박" w:date="2023-06-10T19:07:00Z"/>
              </w:rPr>
            </w:pPr>
            <w:ins w:id="7628" w:author="종현 박" w:date="2023-06-10T19:07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2F60C76D" w14:textId="77777777" w:rsidR="00B571B0" w:rsidRPr="00B571B0" w:rsidRDefault="00C60B17" w:rsidP="00B571B0">
            <w:pPr>
              <w:numPr>
                <w:ilvl w:val="0"/>
                <w:numId w:val="23"/>
              </w:numPr>
              <w:ind w:left="282" w:hanging="142"/>
              <w:rPr>
                <w:ins w:id="7629" w:author="종현 박" w:date="2023-06-10T19:15:00Z"/>
                <w:rStyle w:val="ae"/>
                <w:rPrChange w:id="7630" w:author="종현 박" w:date="2023-06-10T19:15:00Z">
                  <w:rPr>
                    <w:ins w:id="7631" w:author="종현 박" w:date="2023-06-10T19:15:00Z"/>
                    <w:rStyle w:val="ae"/>
                    <w:color w:val="000000"/>
                  </w:rPr>
                </w:rPrChange>
              </w:rPr>
            </w:pPr>
            <w:ins w:id="7632" w:author="종현 박" w:date="2023-06-10T19:07:00Z">
              <w:r w:rsidRPr="00C60B17">
                <w:rPr>
                  <w:rStyle w:val="ae"/>
                  <w:rFonts w:hint="eastAsia"/>
                  <w:color w:val="000000"/>
                </w:rPr>
                <w:t>댓글을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작성하는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공동작업의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제목이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출력된다</w:t>
              </w:r>
              <w:r w:rsidRPr="00C60B17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14D0B39E" w14:textId="57493AC7" w:rsidR="00732156" w:rsidRPr="007E70C2" w:rsidRDefault="00732156" w:rsidP="00B571B0">
            <w:pPr>
              <w:numPr>
                <w:ilvl w:val="0"/>
                <w:numId w:val="23"/>
              </w:numPr>
              <w:ind w:left="282" w:hanging="142"/>
              <w:rPr>
                <w:ins w:id="7633" w:author="종현 박" w:date="2023-06-10T19:07:00Z"/>
                <w:rStyle w:val="ae"/>
              </w:rPr>
            </w:pPr>
            <w:ins w:id="7634" w:author="종현 박" w:date="2023-06-10T19:13:00Z">
              <w:r w:rsidRPr="00B571B0">
                <w:rPr>
                  <w:rStyle w:val="ae"/>
                  <w:rFonts w:hint="eastAsia"/>
                  <w:color w:val="000000"/>
                </w:rPr>
                <w:t>삭제</w:t>
              </w:r>
              <w:r w:rsidRPr="00B571B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B571B0">
                <w:rPr>
                  <w:rStyle w:val="ae"/>
                  <w:rFonts w:hint="eastAsia"/>
                  <w:color w:val="000000"/>
                </w:rPr>
                <w:t>버튼</w:t>
              </w:r>
              <w:r w:rsidRPr="00B571B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B571B0">
                <w:rPr>
                  <w:rStyle w:val="ae"/>
                  <w:rFonts w:hint="eastAsia"/>
                  <w:color w:val="000000"/>
                </w:rPr>
                <w:t>누를</w:t>
              </w:r>
              <w:r w:rsidRPr="00B571B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B571B0">
                <w:rPr>
                  <w:rStyle w:val="ae"/>
                  <w:rFonts w:hint="eastAsia"/>
                  <w:color w:val="000000"/>
                </w:rPr>
                <w:t>시</w:t>
              </w:r>
              <w:r w:rsidRPr="00B571B0">
                <w:rPr>
                  <w:rStyle w:val="ae"/>
                  <w:rFonts w:hint="eastAsia"/>
                  <w:color w:val="000000"/>
                </w:rPr>
                <w:t>,</w:t>
              </w:r>
              <w:r w:rsidRPr="00B571B0">
                <w:rPr>
                  <w:rStyle w:val="ae"/>
                  <w:color w:val="000000"/>
                </w:rPr>
                <w:t xml:space="preserve"> </w:t>
              </w:r>
            </w:ins>
            <w:ins w:id="7635" w:author="종현 박" w:date="2023-06-10T19:14:00Z">
              <w:r w:rsidRPr="00B571B0">
                <w:rPr>
                  <w:rStyle w:val="ae"/>
                  <w:rFonts w:hint="eastAsia"/>
                  <w:color w:val="000000"/>
                </w:rPr>
                <w:t>댓글</w:t>
              </w:r>
              <w:r w:rsidRPr="00B571B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B571B0">
                <w:rPr>
                  <w:rStyle w:val="ae"/>
                  <w:rFonts w:hint="eastAsia"/>
                  <w:color w:val="000000"/>
                </w:rPr>
                <w:t>삭제</w:t>
              </w:r>
              <w:r w:rsidRPr="00B571B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B571B0">
                <w:rPr>
                  <w:rStyle w:val="ae"/>
                  <w:rFonts w:hint="eastAsia"/>
                  <w:color w:val="000000"/>
                </w:rPr>
                <w:t>화면으로</w:t>
              </w:r>
              <w:r w:rsidRPr="00B571B0">
                <w:rPr>
                  <w:rStyle w:val="ae"/>
                  <w:color w:val="000000"/>
                </w:rPr>
                <w:t xml:space="preserve"> </w:t>
              </w:r>
              <w:r w:rsidRPr="00B571B0">
                <w:rPr>
                  <w:rStyle w:val="ae"/>
                  <w:rFonts w:hint="eastAsia"/>
                  <w:color w:val="000000"/>
                </w:rPr>
                <w:t>이동한다</w:t>
              </w:r>
              <w:r w:rsidRPr="00B571B0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59748DD8" w14:textId="77777777" w:rsidR="00C60B17" w:rsidRPr="003C1E0F" w:rsidRDefault="00C60B17" w:rsidP="00C60B17">
      <w:pPr>
        <w:rPr>
          <w:ins w:id="7636" w:author="종현 박" w:date="2023-06-10T19:07:00Z"/>
        </w:rPr>
      </w:pPr>
    </w:p>
    <w:p w14:paraId="70B43264" w14:textId="77777777" w:rsidR="00C60B17" w:rsidRPr="00C60B17" w:rsidRDefault="00C60B17" w:rsidP="0098101F">
      <w:pPr>
        <w:rPr>
          <w:ins w:id="7637" w:author="종현 박" w:date="2023-06-10T19:07:00Z"/>
        </w:rPr>
      </w:pPr>
    </w:p>
    <w:p w14:paraId="7535B5FE" w14:textId="77777777" w:rsidR="00C60B17" w:rsidRDefault="00C60B17" w:rsidP="0098101F">
      <w:pPr>
        <w:rPr>
          <w:ins w:id="7638" w:author="종현 박" w:date="2023-06-10T15:03:00Z"/>
          <w:rFonts w:hint="eastAsia"/>
        </w:rPr>
      </w:pPr>
    </w:p>
    <w:p w14:paraId="696FA7B8" w14:textId="77777777" w:rsidR="0098101F" w:rsidRDefault="0098101F" w:rsidP="00332D42">
      <w:pPr>
        <w:rPr>
          <w:ins w:id="7639" w:author="종현 박" w:date="2023-06-10T19:10:00Z"/>
        </w:rPr>
      </w:pPr>
    </w:p>
    <w:p w14:paraId="1B61E035" w14:textId="77777777" w:rsidR="00C60B17" w:rsidRDefault="00C60B17" w:rsidP="00332D42">
      <w:pPr>
        <w:rPr>
          <w:ins w:id="7640" w:author="종현 박" w:date="2023-06-10T19:10:00Z"/>
        </w:rPr>
      </w:pPr>
    </w:p>
    <w:p w14:paraId="2ED63DE4" w14:textId="77777777" w:rsidR="00C60B17" w:rsidRDefault="00C60B17" w:rsidP="00332D42">
      <w:pPr>
        <w:rPr>
          <w:ins w:id="7641" w:author="종현 박" w:date="2023-06-10T19:10:00Z"/>
        </w:rPr>
      </w:pPr>
    </w:p>
    <w:p w14:paraId="0F95C158" w14:textId="77777777" w:rsidR="00C60B17" w:rsidRDefault="00C60B17" w:rsidP="00332D42">
      <w:pPr>
        <w:rPr>
          <w:ins w:id="7642" w:author="종현 박" w:date="2023-06-10T19:14:00Z"/>
        </w:rPr>
      </w:pPr>
    </w:p>
    <w:p w14:paraId="460D3E32" w14:textId="77777777" w:rsidR="00732156" w:rsidRDefault="00732156" w:rsidP="00332D42">
      <w:pPr>
        <w:rPr>
          <w:ins w:id="7643" w:author="종현 박" w:date="2023-06-10T19:15:00Z"/>
        </w:rPr>
      </w:pPr>
    </w:p>
    <w:p w14:paraId="577F4842" w14:textId="77777777" w:rsidR="00B571B0" w:rsidRDefault="00B571B0" w:rsidP="00332D42">
      <w:pPr>
        <w:rPr>
          <w:ins w:id="7644" w:author="종현 박" w:date="2023-06-10T19:14:00Z"/>
          <w:rFonts w:hint="eastAsia"/>
        </w:rPr>
      </w:pPr>
    </w:p>
    <w:p w14:paraId="66D871C7" w14:textId="77777777" w:rsidR="00732156" w:rsidRDefault="00732156" w:rsidP="00332D42">
      <w:pPr>
        <w:rPr>
          <w:ins w:id="7645" w:author="종현 박" w:date="2023-06-10T19:14:00Z"/>
        </w:rPr>
      </w:pPr>
    </w:p>
    <w:p w14:paraId="71E66E52" w14:textId="77777777" w:rsidR="00732156" w:rsidRDefault="00732156" w:rsidP="00332D42">
      <w:pPr>
        <w:rPr>
          <w:ins w:id="7646" w:author="종현 박" w:date="2023-06-10T19:10:00Z"/>
          <w:rFonts w:hint="eastAsia"/>
        </w:rPr>
      </w:pPr>
    </w:p>
    <w:p w14:paraId="23E5DE9F" w14:textId="77777777" w:rsidR="00C60B17" w:rsidRDefault="00C60B17" w:rsidP="00332D42">
      <w:pPr>
        <w:rPr>
          <w:ins w:id="7647" w:author="종현 박" w:date="2023-06-10T19:10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640852" w:rsidRPr="00D54A11" w14:paraId="11D9601E" w14:textId="77777777" w:rsidTr="00E53FFE">
        <w:trPr>
          <w:trHeight w:val="354"/>
          <w:ins w:id="7648" w:author="종현 박" w:date="2023-06-10T19:12:00Z"/>
        </w:trPr>
        <w:tc>
          <w:tcPr>
            <w:tcW w:w="1525" w:type="dxa"/>
            <w:shd w:val="clear" w:color="auto" w:fill="CCCCCC"/>
            <w:vAlign w:val="center"/>
          </w:tcPr>
          <w:p w14:paraId="56A25BE4" w14:textId="77777777" w:rsidR="00640852" w:rsidRPr="00D54A11" w:rsidRDefault="00640852" w:rsidP="00E53FFE">
            <w:pPr>
              <w:pStyle w:val="af"/>
              <w:rPr>
                <w:ins w:id="7649" w:author="종현 박" w:date="2023-06-10T19:12:00Z"/>
              </w:rPr>
            </w:pPr>
            <w:ins w:id="7650" w:author="종현 박" w:date="2023-06-10T19:12:00Z">
              <w:r>
                <w:rPr>
                  <w:rFonts w:hint="eastAsia"/>
                </w:rPr>
                <w:lastRenderedPageBreak/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2DAC2341" w14:textId="4D4F34EA" w:rsidR="00640852" w:rsidRPr="007E70C2" w:rsidRDefault="00732156" w:rsidP="00E53FFE">
            <w:pPr>
              <w:rPr>
                <w:ins w:id="7651" w:author="종현 박" w:date="2023-06-10T19:12:00Z"/>
                <w:rStyle w:val="ae"/>
              </w:rPr>
            </w:pPr>
            <w:ins w:id="7652" w:author="종현 박" w:date="2023-06-10T19:14:00Z">
              <w:r>
                <w:rPr>
                  <w:rStyle w:val="notion-enable-hover"/>
                  <w:b/>
                  <w:bCs/>
                </w:rPr>
                <w:t>SC0</w:t>
              </w:r>
              <w:r>
                <w:rPr>
                  <w:rStyle w:val="notion-enable-hover"/>
                  <w:b/>
                  <w:bCs/>
                </w:rPr>
                <w:t>2</w:t>
              </w:r>
              <w:r>
                <w:rPr>
                  <w:rStyle w:val="notion-enable-hover"/>
                  <w:b/>
                  <w:bCs/>
                </w:rPr>
                <w:t>3</w:t>
              </w:r>
            </w:ins>
          </w:p>
        </w:tc>
        <w:tc>
          <w:tcPr>
            <w:tcW w:w="1420" w:type="dxa"/>
            <w:shd w:val="clear" w:color="auto" w:fill="BFBFBF"/>
          </w:tcPr>
          <w:p w14:paraId="3FD13DE5" w14:textId="77777777" w:rsidR="00640852" w:rsidRPr="005A219F" w:rsidRDefault="00640852" w:rsidP="00E53FFE">
            <w:pPr>
              <w:pStyle w:val="af"/>
              <w:rPr>
                <w:ins w:id="7653" w:author="종현 박" w:date="2023-06-10T19:12:00Z"/>
              </w:rPr>
            </w:pPr>
            <w:ins w:id="7654" w:author="종현 박" w:date="2023-06-10T19:12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59404664" w14:textId="7CB1A241" w:rsidR="00640852" w:rsidRDefault="00640852" w:rsidP="00E53FFE">
            <w:pPr>
              <w:rPr>
                <w:ins w:id="7655" w:author="종현 박" w:date="2023-06-10T19:12:00Z"/>
                <w:rStyle w:val="ae"/>
                <w:color w:val="000000"/>
                <w:rPrChange w:id="7656" w:author="종현 박" w:date="2023-06-10T19:14:00Z">
                  <w:rPr>
                    <w:ins w:id="7657" w:author="종현 박" w:date="2023-06-10T19:12:00Z"/>
                    <w:rStyle w:val="ae"/>
                  </w:rPr>
                </w:rPrChange>
              </w:rPr>
            </w:pPr>
            <w:ins w:id="7658" w:author="종현 박" w:date="2023-06-10T19:12:00Z">
              <w:r>
                <w:rPr>
                  <w:rStyle w:val="ae"/>
                  <w:rFonts w:hint="eastAsia"/>
                  <w:color w:val="000000"/>
                  <w:rPrChange w:id="7659" w:author="종현 박" w:date="2023-06-10T19:14:00Z">
                    <w:rPr>
                      <w:rStyle w:val="ae"/>
                      <w:rFonts w:hint="eastAsia"/>
                    </w:rPr>
                  </w:rPrChange>
                </w:rPr>
                <w:t>댓글</w:t>
              </w:r>
            </w:ins>
            <w:ins w:id="7660" w:author="종현 박" w:date="2023-06-10T19:14:00Z">
              <w:r w:rsidR="00B571B0">
                <w:rPr>
                  <w:rStyle w:val="ae"/>
                  <w:rFonts w:hint="eastAsia"/>
                  <w:color w:val="000000"/>
                  <w:rPrChange w:id="7661" w:author="종현 박" w:date="2023-06-10T19:14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7662" w:author="종현 박" w:date="2023-06-10T19:12:00Z">
              <w:r>
                <w:rPr>
                  <w:rStyle w:val="ae"/>
                  <w:rFonts w:hint="eastAsia"/>
                  <w:color w:val="000000"/>
                  <w:rPrChange w:id="7663" w:author="종현 박" w:date="2023-06-10T19:14:00Z">
                    <w:rPr>
                      <w:rStyle w:val="ae"/>
                      <w:rFonts w:hint="eastAsia"/>
                    </w:rPr>
                  </w:rPrChange>
                </w:rPr>
                <w:t>작성</w:t>
              </w:r>
            </w:ins>
          </w:p>
        </w:tc>
      </w:tr>
      <w:tr w:rsidR="00640852" w:rsidRPr="00D54A11" w14:paraId="6E4F0412" w14:textId="77777777" w:rsidTr="00E53FFE">
        <w:trPr>
          <w:trHeight w:val="6505"/>
          <w:ins w:id="7664" w:author="종현 박" w:date="2023-06-10T19:12:00Z"/>
        </w:trPr>
        <w:tc>
          <w:tcPr>
            <w:tcW w:w="1525" w:type="dxa"/>
            <w:shd w:val="clear" w:color="auto" w:fill="CCCCCC"/>
            <w:vAlign w:val="center"/>
          </w:tcPr>
          <w:p w14:paraId="5B49270E" w14:textId="77777777" w:rsidR="00640852" w:rsidRPr="00D54A11" w:rsidRDefault="00640852" w:rsidP="00E53FFE">
            <w:pPr>
              <w:pStyle w:val="af"/>
              <w:rPr>
                <w:ins w:id="7665" w:author="종현 박" w:date="2023-06-10T19:12:00Z"/>
              </w:rPr>
            </w:pPr>
            <w:ins w:id="7666" w:author="종현 박" w:date="2023-06-10T19:12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206C1ADB" w14:textId="339972B7" w:rsidR="00640852" w:rsidRPr="007E70C2" w:rsidRDefault="00640852" w:rsidP="00E53FFE">
            <w:pPr>
              <w:jc w:val="center"/>
              <w:rPr>
                <w:ins w:id="7667" w:author="종현 박" w:date="2023-06-10T19:12:00Z"/>
                <w:rStyle w:val="ae"/>
              </w:rPr>
            </w:pPr>
            <w:ins w:id="7668" w:author="종현 박" w:date="2023-06-10T19:12:00Z">
              <w:r w:rsidRPr="00640852">
                <w:rPr>
                  <w:rStyle w:val="ae"/>
                  <w:noProof/>
                </w:rPr>
                <w:pict w14:anchorId="601E8732">
                  <v:shape id="_x0000_i1090" type="#_x0000_t75" alt="텍스트, 스크린샷, 폰트, 디자인이(가) 표시된 사진&#10;&#10;자동 생성된 설명" style="width:175.25pt;height:376.3pt;visibility:visible;mso-wrap-style:square">
                    <v:imagedata r:id="rId51" o:title="텍스트, 스크린샷, 폰트, 디자인이(가) 표시된 사진&#10;&#10;자동 생성된 설명"/>
                  </v:shape>
                </w:pict>
              </w:r>
            </w:ins>
          </w:p>
        </w:tc>
      </w:tr>
      <w:tr w:rsidR="00640852" w:rsidRPr="00D54A11" w14:paraId="3322FE40" w14:textId="77777777" w:rsidTr="00E53FFE">
        <w:trPr>
          <w:trHeight w:val="368"/>
          <w:ins w:id="7669" w:author="종현 박" w:date="2023-06-10T19:12:00Z"/>
        </w:trPr>
        <w:tc>
          <w:tcPr>
            <w:tcW w:w="1525" w:type="dxa"/>
            <w:shd w:val="clear" w:color="auto" w:fill="CCCCCC"/>
            <w:vAlign w:val="center"/>
          </w:tcPr>
          <w:p w14:paraId="685C0F70" w14:textId="77777777" w:rsidR="00640852" w:rsidRPr="00D54A11" w:rsidRDefault="00640852" w:rsidP="00E53FFE">
            <w:pPr>
              <w:pStyle w:val="af"/>
              <w:rPr>
                <w:ins w:id="7670" w:author="종현 박" w:date="2023-06-10T19:12:00Z"/>
              </w:rPr>
            </w:pPr>
            <w:ins w:id="7671" w:author="종현 박" w:date="2023-06-10T19:12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59C0786E" w14:textId="77777777" w:rsidR="00640852" w:rsidRDefault="00640852" w:rsidP="00B571B0">
            <w:pPr>
              <w:numPr>
                <w:ilvl w:val="0"/>
                <w:numId w:val="23"/>
              </w:numPr>
              <w:ind w:left="282" w:hanging="142"/>
              <w:rPr>
                <w:ins w:id="7672" w:author="종현 박" w:date="2023-06-10T19:15:00Z"/>
                <w:rStyle w:val="ae"/>
                <w:color w:val="000000"/>
              </w:rPr>
            </w:pPr>
            <w:ins w:id="7673" w:author="종현 박" w:date="2023-06-10T19:12:00Z">
              <w:r>
                <w:rPr>
                  <w:rStyle w:val="ae"/>
                  <w:rFonts w:hint="eastAsia"/>
                  <w:color w:val="000000"/>
                  <w:rPrChange w:id="7674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댓글</w:t>
              </w:r>
              <w:r>
                <w:rPr>
                  <w:rStyle w:val="ae"/>
                  <w:rFonts w:hint="eastAsia"/>
                  <w:color w:val="000000"/>
                  <w:rPrChange w:id="7675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76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작성</w:t>
              </w:r>
              <w:r>
                <w:rPr>
                  <w:rStyle w:val="ae"/>
                  <w:rFonts w:hint="eastAsia"/>
                  <w:color w:val="000000"/>
                  <w:rPrChange w:id="7677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78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후</w:t>
              </w:r>
              <w:r>
                <w:rPr>
                  <w:rStyle w:val="ae"/>
                  <w:rFonts w:hint="eastAsia"/>
                  <w:color w:val="000000"/>
                  <w:rPrChange w:id="7679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80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좌측</w:t>
              </w:r>
              <w:r>
                <w:rPr>
                  <w:rStyle w:val="ae"/>
                  <w:rFonts w:hint="eastAsia"/>
                  <w:color w:val="000000"/>
                  <w:rPrChange w:id="7681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82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아이콘</w:t>
              </w:r>
              <w:r>
                <w:rPr>
                  <w:rStyle w:val="ae"/>
                  <w:rFonts w:hint="eastAsia"/>
                  <w:color w:val="000000"/>
                  <w:rPrChange w:id="7683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84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혹은</w:t>
              </w:r>
              <w:r>
                <w:rPr>
                  <w:rStyle w:val="ae"/>
                  <w:rFonts w:hint="eastAsia"/>
                  <w:color w:val="000000"/>
                  <w:rPrChange w:id="7685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86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엔터키를</w:t>
              </w:r>
              <w:r>
                <w:rPr>
                  <w:rStyle w:val="ae"/>
                  <w:rFonts w:hint="eastAsia"/>
                  <w:color w:val="000000"/>
                  <w:rPrChange w:id="7687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88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누르면</w:t>
              </w:r>
              <w:r>
                <w:rPr>
                  <w:rStyle w:val="ae"/>
                  <w:rFonts w:hint="eastAsia"/>
                  <w:color w:val="000000"/>
                  <w:rPrChange w:id="7689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90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댓글이</w:t>
              </w:r>
              <w:r>
                <w:rPr>
                  <w:rStyle w:val="ae"/>
                  <w:rFonts w:hint="eastAsia"/>
                  <w:color w:val="000000"/>
                  <w:rPrChange w:id="7691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692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작성된다</w:t>
              </w:r>
              <w:r>
                <w:rPr>
                  <w:rStyle w:val="ae"/>
                  <w:rFonts w:hint="eastAsia"/>
                  <w:color w:val="000000"/>
                  <w:rPrChange w:id="7693" w:author="종현 박" w:date="2023-06-10T19:15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75009A0E" w14:textId="22D0BE6B" w:rsidR="00B571B0" w:rsidRPr="00B571B0" w:rsidRDefault="00B571B0" w:rsidP="00B571B0">
            <w:pPr>
              <w:numPr>
                <w:ilvl w:val="0"/>
                <w:numId w:val="23"/>
              </w:numPr>
              <w:ind w:left="282" w:hanging="142"/>
              <w:rPr>
                <w:ins w:id="7694" w:author="종현 박" w:date="2023-06-10T19:12:00Z"/>
                <w:rStyle w:val="ae"/>
                <w:rFonts w:hint="eastAsia"/>
              </w:rPr>
              <w:pPrChange w:id="7695" w:author="종현 박" w:date="2023-06-10T19:15:00Z">
                <w:pPr>
                  <w:ind w:left="282"/>
                </w:pPr>
              </w:pPrChange>
            </w:pPr>
            <w:ins w:id="7696" w:author="종현 박" w:date="2023-06-10T19:15:00Z">
              <w:r w:rsidRPr="00C60B17">
                <w:rPr>
                  <w:rStyle w:val="ae"/>
                  <w:rFonts w:hint="eastAsia"/>
                  <w:color w:val="000000"/>
                </w:rPr>
                <w:t>댓글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작성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시</w:t>
              </w:r>
              <w:r w:rsidRPr="00C60B17">
                <w:rPr>
                  <w:rStyle w:val="ae"/>
                  <w:rFonts w:hint="eastAsia"/>
                  <w:color w:val="000000"/>
                </w:rPr>
                <w:t>,</w:t>
              </w:r>
              <w:r w:rsidRPr="00C60B17">
                <w:rPr>
                  <w:rStyle w:val="ae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작성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순서에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따라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위에서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아래로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댓글이</w:t>
              </w:r>
              <w:r w:rsidRPr="00C60B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60B17">
                <w:rPr>
                  <w:rStyle w:val="ae"/>
                  <w:rFonts w:hint="eastAsia"/>
                  <w:color w:val="000000"/>
                </w:rPr>
                <w:t>출력된다</w:t>
              </w:r>
              <w:r w:rsidRPr="00C60B17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6080BE21" w14:textId="77777777" w:rsidR="00640852" w:rsidRDefault="00640852" w:rsidP="00640852">
      <w:pPr>
        <w:rPr>
          <w:ins w:id="7697" w:author="종현 박" w:date="2023-06-10T19:12:00Z"/>
        </w:rPr>
      </w:pPr>
    </w:p>
    <w:p w14:paraId="460AF2DF" w14:textId="77777777" w:rsidR="00640852" w:rsidRDefault="00640852" w:rsidP="00640852">
      <w:pPr>
        <w:rPr>
          <w:ins w:id="7698" w:author="종현 박" w:date="2023-06-10T19:12:00Z"/>
        </w:rPr>
      </w:pPr>
    </w:p>
    <w:p w14:paraId="2D142AA8" w14:textId="77777777" w:rsidR="00640852" w:rsidRDefault="00640852" w:rsidP="00640852">
      <w:pPr>
        <w:rPr>
          <w:ins w:id="7699" w:author="종현 박" w:date="2023-06-10T19:12:00Z"/>
        </w:rPr>
      </w:pPr>
    </w:p>
    <w:p w14:paraId="79B53A1B" w14:textId="77777777" w:rsidR="00640852" w:rsidRDefault="00640852" w:rsidP="00640852">
      <w:pPr>
        <w:rPr>
          <w:ins w:id="7700" w:author="종현 박" w:date="2023-06-10T19:12:00Z"/>
        </w:rPr>
      </w:pPr>
    </w:p>
    <w:p w14:paraId="38831E29" w14:textId="77777777" w:rsidR="00640852" w:rsidRDefault="00640852" w:rsidP="00640852">
      <w:pPr>
        <w:rPr>
          <w:ins w:id="7701" w:author="종현 박" w:date="2023-06-10T19:17:00Z"/>
        </w:rPr>
      </w:pPr>
    </w:p>
    <w:p w14:paraId="4F95AB13" w14:textId="77777777" w:rsidR="004346C2" w:rsidRDefault="004346C2" w:rsidP="00640852">
      <w:pPr>
        <w:rPr>
          <w:ins w:id="7702" w:author="종현 박" w:date="2023-06-10T19:17:00Z"/>
        </w:rPr>
      </w:pPr>
    </w:p>
    <w:p w14:paraId="64A2EAC0" w14:textId="77777777" w:rsidR="004346C2" w:rsidRDefault="004346C2" w:rsidP="00640852">
      <w:pPr>
        <w:rPr>
          <w:ins w:id="7703" w:author="종현 박" w:date="2023-06-10T19:17:00Z"/>
        </w:rPr>
      </w:pPr>
    </w:p>
    <w:p w14:paraId="61B73389" w14:textId="77777777" w:rsidR="004346C2" w:rsidRDefault="004346C2" w:rsidP="00640852">
      <w:pPr>
        <w:rPr>
          <w:ins w:id="7704" w:author="종현 박" w:date="2023-06-10T19:17:00Z"/>
        </w:rPr>
      </w:pPr>
    </w:p>
    <w:p w14:paraId="1C516602" w14:textId="77777777" w:rsidR="004346C2" w:rsidRDefault="004346C2" w:rsidP="00640852">
      <w:pPr>
        <w:rPr>
          <w:ins w:id="7705" w:author="종현 박" w:date="2023-06-10T19:12:00Z"/>
          <w:rFonts w:hint="eastAsia"/>
        </w:rPr>
      </w:pPr>
    </w:p>
    <w:p w14:paraId="6FAEB059" w14:textId="77777777" w:rsidR="00C60B17" w:rsidRPr="00640852" w:rsidRDefault="00C60B17" w:rsidP="00332D42">
      <w:pPr>
        <w:rPr>
          <w:ins w:id="7706" w:author="종현 박" w:date="2023-06-10T19:10:00Z"/>
        </w:rPr>
      </w:pPr>
    </w:p>
    <w:p w14:paraId="59F59DDA" w14:textId="77777777" w:rsidR="00C60B17" w:rsidRDefault="00C60B17" w:rsidP="00332D42">
      <w:pPr>
        <w:rPr>
          <w:ins w:id="7707" w:author="종현 박" w:date="2023-06-10T19:10:00Z"/>
        </w:rPr>
      </w:pPr>
    </w:p>
    <w:p w14:paraId="52470BDA" w14:textId="77777777" w:rsidR="00C60B17" w:rsidRDefault="00C60B17" w:rsidP="00332D42">
      <w:pPr>
        <w:rPr>
          <w:ins w:id="7708" w:author="종현 박" w:date="2023-06-10T19:10:00Z"/>
        </w:rPr>
      </w:pPr>
    </w:p>
    <w:tbl>
      <w:tblPr>
        <w:tblW w:w="0" w:type="auto"/>
        <w:tblInd w:w="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4346C2" w:rsidRPr="00D54A11" w14:paraId="0045E71B" w14:textId="77777777" w:rsidTr="004346C2">
        <w:trPr>
          <w:trHeight w:val="354"/>
          <w:ins w:id="7709" w:author="종현 박" w:date="2023-06-10T19:17:00Z"/>
        </w:trPr>
        <w:tc>
          <w:tcPr>
            <w:tcW w:w="1525" w:type="dxa"/>
            <w:shd w:val="clear" w:color="auto" w:fill="CCCCCC"/>
            <w:vAlign w:val="center"/>
          </w:tcPr>
          <w:p w14:paraId="10265418" w14:textId="77777777" w:rsidR="004346C2" w:rsidRPr="00D54A11" w:rsidRDefault="004346C2" w:rsidP="004346C2">
            <w:pPr>
              <w:pStyle w:val="af"/>
              <w:rPr>
                <w:ins w:id="7710" w:author="종현 박" w:date="2023-06-10T19:17:00Z"/>
              </w:rPr>
            </w:pPr>
            <w:ins w:id="7711" w:author="종현 박" w:date="2023-06-10T19:17:00Z">
              <w:r>
                <w:rPr>
                  <w:rFonts w:hint="eastAsia"/>
                </w:rPr>
                <w:lastRenderedPageBreak/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2974CE2C" w14:textId="468F53B9" w:rsidR="004346C2" w:rsidRPr="007E70C2" w:rsidRDefault="004346C2" w:rsidP="004346C2">
            <w:pPr>
              <w:rPr>
                <w:ins w:id="7712" w:author="종현 박" w:date="2023-06-10T19:17:00Z"/>
                <w:rStyle w:val="ae"/>
              </w:rPr>
            </w:pPr>
            <w:ins w:id="7713" w:author="종현 박" w:date="2023-06-10T19:19:00Z">
              <w:r>
                <w:rPr>
                  <w:rStyle w:val="notion-enable-hover"/>
                  <w:b/>
                  <w:bCs/>
                </w:rPr>
                <w:t>SC02</w:t>
              </w:r>
              <w:r>
                <w:rPr>
                  <w:rStyle w:val="notion-enable-hover"/>
                  <w:b/>
                  <w:bCs/>
                </w:rPr>
                <w:t>4</w:t>
              </w:r>
            </w:ins>
          </w:p>
        </w:tc>
        <w:tc>
          <w:tcPr>
            <w:tcW w:w="1420" w:type="dxa"/>
            <w:shd w:val="clear" w:color="auto" w:fill="BFBFBF"/>
          </w:tcPr>
          <w:p w14:paraId="01164355" w14:textId="77777777" w:rsidR="004346C2" w:rsidRPr="005A219F" w:rsidRDefault="004346C2" w:rsidP="004346C2">
            <w:pPr>
              <w:pStyle w:val="af"/>
              <w:rPr>
                <w:ins w:id="7714" w:author="종현 박" w:date="2023-06-10T19:17:00Z"/>
              </w:rPr>
            </w:pPr>
            <w:ins w:id="7715" w:author="종현 박" w:date="2023-06-10T19:17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4E21C315" w14:textId="6FA450E0" w:rsidR="004346C2" w:rsidRDefault="004346C2" w:rsidP="004346C2">
            <w:pPr>
              <w:rPr>
                <w:ins w:id="7716" w:author="종현 박" w:date="2023-06-10T19:17:00Z"/>
                <w:rStyle w:val="ae"/>
                <w:color w:val="000000"/>
                <w:rPrChange w:id="7717" w:author="종현 박" w:date="2023-06-10T19:19:00Z">
                  <w:rPr>
                    <w:ins w:id="7718" w:author="종현 박" w:date="2023-06-10T19:17:00Z"/>
                    <w:rStyle w:val="ae"/>
                  </w:rPr>
                </w:rPrChange>
              </w:rPr>
            </w:pPr>
            <w:ins w:id="7719" w:author="종현 박" w:date="2023-06-10T19:17:00Z">
              <w:r>
                <w:rPr>
                  <w:rStyle w:val="ae"/>
                  <w:rFonts w:hint="eastAsia"/>
                  <w:color w:val="000000"/>
                  <w:rPrChange w:id="7720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댓글</w:t>
              </w:r>
            </w:ins>
            <w:ins w:id="7721" w:author="종현 박" w:date="2023-06-10T19:19:00Z">
              <w:r>
                <w:rPr>
                  <w:rStyle w:val="ae"/>
                  <w:rFonts w:hint="eastAsia"/>
                  <w:color w:val="000000"/>
                  <w:rPrChange w:id="7722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7723" w:author="종현 박" w:date="2023-06-10T19:17:00Z">
              <w:r>
                <w:rPr>
                  <w:rStyle w:val="ae"/>
                  <w:rFonts w:hint="eastAsia"/>
                  <w:color w:val="000000"/>
                  <w:rPrChange w:id="7724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삭제</w:t>
              </w:r>
            </w:ins>
          </w:p>
        </w:tc>
      </w:tr>
      <w:tr w:rsidR="004346C2" w:rsidRPr="00D54A11" w14:paraId="1043109A" w14:textId="77777777" w:rsidTr="004346C2">
        <w:trPr>
          <w:trHeight w:val="6505"/>
          <w:ins w:id="7725" w:author="종현 박" w:date="2023-06-10T19:17:00Z"/>
        </w:trPr>
        <w:tc>
          <w:tcPr>
            <w:tcW w:w="1525" w:type="dxa"/>
            <w:shd w:val="clear" w:color="auto" w:fill="CCCCCC"/>
            <w:vAlign w:val="center"/>
          </w:tcPr>
          <w:p w14:paraId="14BFBA06" w14:textId="77777777" w:rsidR="004346C2" w:rsidRPr="00D54A11" w:rsidRDefault="004346C2" w:rsidP="004346C2">
            <w:pPr>
              <w:pStyle w:val="af"/>
              <w:rPr>
                <w:ins w:id="7726" w:author="종현 박" w:date="2023-06-10T19:17:00Z"/>
              </w:rPr>
            </w:pPr>
            <w:ins w:id="7727" w:author="종현 박" w:date="2023-06-10T19:17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1A502909" w14:textId="7071D4CD" w:rsidR="004346C2" w:rsidRPr="007E70C2" w:rsidRDefault="004346C2" w:rsidP="004346C2">
            <w:pPr>
              <w:jc w:val="center"/>
              <w:rPr>
                <w:ins w:id="7728" w:author="종현 박" w:date="2023-06-10T19:17:00Z"/>
                <w:rStyle w:val="ae"/>
              </w:rPr>
            </w:pPr>
            <w:ins w:id="7729" w:author="종현 박" w:date="2023-06-10T19:18:00Z">
              <w:r w:rsidRPr="004346C2">
                <w:rPr>
                  <w:rStyle w:val="ae"/>
                  <w:noProof/>
                </w:rPr>
                <w:pict w14:anchorId="4BEE4A52">
                  <v:shape id="_x0000_i1097" type="#_x0000_t75" style="width:178.65pt;height:398.7pt;visibility:visible;mso-wrap-style:square">
                    <v:imagedata r:id="rId52" o:title=""/>
                  </v:shape>
                </w:pict>
              </w:r>
            </w:ins>
          </w:p>
        </w:tc>
      </w:tr>
      <w:tr w:rsidR="004346C2" w:rsidRPr="00D54A11" w14:paraId="31BE9DE6" w14:textId="77777777" w:rsidTr="004346C2">
        <w:trPr>
          <w:trHeight w:val="368"/>
          <w:ins w:id="7730" w:author="종현 박" w:date="2023-06-10T19:17:00Z"/>
        </w:trPr>
        <w:tc>
          <w:tcPr>
            <w:tcW w:w="1525" w:type="dxa"/>
            <w:shd w:val="clear" w:color="auto" w:fill="CCCCCC"/>
            <w:vAlign w:val="center"/>
          </w:tcPr>
          <w:p w14:paraId="77E090CE" w14:textId="77777777" w:rsidR="004346C2" w:rsidRPr="00D54A11" w:rsidRDefault="004346C2" w:rsidP="004346C2">
            <w:pPr>
              <w:pStyle w:val="af"/>
              <w:rPr>
                <w:ins w:id="7731" w:author="종현 박" w:date="2023-06-10T19:17:00Z"/>
              </w:rPr>
            </w:pPr>
            <w:ins w:id="7732" w:author="종현 박" w:date="2023-06-10T19:17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7D202F51" w14:textId="77777777" w:rsidR="004346C2" w:rsidRDefault="004346C2" w:rsidP="004346C2">
            <w:pPr>
              <w:numPr>
                <w:ilvl w:val="0"/>
                <w:numId w:val="23"/>
              </w:numPr>
              <w:ind w:left="282" w:hanging="142"/>
              <w:rPr>
                <w:ins w:id="7733" w:author="종현 박" w:date="2023-06-10T19:17:00Z"/>
                <w:rStyle w:val="ae"/>
                <w:color w:val="000000"/>
                <w:rPrChange w:id="7734" w:author="종현 박" w:date="2023-06-10T19:19:00Z">
                  <w:rPr>
                    <w:ins w:id="7735" w:author="종현 박" w:date="2023-06-10T19:17:00Z"/>
                    <w:rStyle w:val="ae"/>
                  </w:rPr>
                </w:rPrChange>
              </w:rPr>
            </w:pPr>
            <w:ins w:id="7736" w:author="종현 박" w:date="2023-06-10T19:17:00Z">
              <w:r>
                <w:rPr>
                  <w:rStyle w:val="ae"/>
                  <w:rFonts w:hint="eastAsia"/>
                  <w:color w:val="000000"/>
                  <w:rPrChange w:id="7737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삭제</w:t>
              </w:r>
              <w:r>
                <w:rPr>
                  <w:rStyle w:val="ae"/>
                  <w:rFonts w:hint="eastAsia"/>
                  <w:color w:val="000000"/>
                  <w:rPrChange w:id="7738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39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rFonts w:hint="eastAsia"/>
                  <w:color w:val="000000"/>
                  <w:rPrChange w:id="7740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41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누르면</w:t>
              </w:r>
              <w:r>
                <w:rPr>
                  <w:rStyle w:val="ae"/>
                  <w:rFonts w:hint="eastAsia"/>
                  <w:color w:val="000000"/>
                  <w:rPrChange w:id="7742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color w:val="000000"/>
                  <w:rPrChange w:id="7743" w:author="종현 박" w:date="2023-06-10T19:19:00Z">
                    <w:rPr>
                      <w:rStyle w:val="ae"/>
                    </w:rPr>
                  </w:rPrChange>
                </w:rPr>
                <w:t>“</w:t>
              </w:r>
              <w:r>
                <w:rPr>
                  <w:rStyle w:val="ae"/>
                  <w:rFonts w:hint="eastAsia"/>
                  <w:color w:val="000000"/>
                  <w:rPrChange w:id="7744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삭제하기겠습니까</w:t>
              </w:r>
              <w:r>
                <w:rPr>
                  <w:rStyle w:val="ae"/>
                  <w:rFonts w:hint="eastAsia"/>
                  <w:color w:val="000000"/>
                  <w:rPrChange w:id="7745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?</w:t>
              </w:r>
              <w:r>
                <w:rPr>
                  <w:rStyle w:val="ae"/>
                  <w:color w:val="000000"/>
                  <w:rPrChange w:id="7746" w:author="종현 박" w:date="2023-06-10T19:19:00Z">
                    <w:rPr>
                      <w:rStyle w:val="ae"/>
                    </w:rPr>
                  </w:rPrChange>
                </w:rPr>
                <w:t>”</w:t>
              </w:r>
              <w:r>
                <w:rPr>
                  <w:rStyle w:val="ae"/>
                  <w:color w:val="000000"/>
                  <w:rPrChange w:id="7747" w:author="종현 박" w:date="2023-06-10T19:19:00Z">
                    <w:rPr>
                      <w:rStyle w:val="ae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48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메시지를</w:t>
              </w:r>
              <w:r>
                <w:rPr>
                  <w:rStyle w:val="ae"/>
                  <w:rFonts w:hint="eastAsia"/>
                  <w:color w:val="000000"/>
                  <w:rPrChange w:id="7749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50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출력한다</w:t>
              </w:r>
              <w:r>
                <w:rPr>
                  <w:rStyle w:val="ae"/>
                  <w:rFonts w:hint="eastAsia"/>
                  <w:color w:val="000000"/>
                  <w:rPrChange w:id="7751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 xml:space="preserve">. </w:t>
              </w:r>
            </w:ins>
          </w:p>
          <w:p w14:paraId="56C42BD6" w14:textId="307E49AD" w:rsidR="004346C2" w:rsidRDefault="004346C2" w:rsidP="004346C2">
            <w:pPr>
              <w:numPr>
                <w:ilvl w:val="0"/>
                <w:numId w:val="23"/>
              </w:numPr>
              <w:ind w:left="282" w:hanging="142"/>
              <w:rPr>
                <w:ins w:id="7752" w:author="종현 박" w:date="2023-06-10T19:17:00Z"/>
                <w:rStyle w:val="ae"/>
                <w:color w:val="000000"/>
                <w:rPrChange w:id="7753" w:author="종현 박" w:date="2023-06-10T19:19:00Z">
                  <w:rPr>
                    <w:ins w:id="7754" w:author="종현 박" w:date="2023-06-10T19:17:00Z"/>
                    <w:rStyle w:val="ae"/>
                  </w:rPr>
                </w:rPrChange>
              </w:rPr>
            </w:pPr>
            <w:ins w:id="7755" w:author="종현 박" w:date="2023-06-10T19:19:00Z">
              <w:r>
                <w:rPr>
                  <w:rStyle w:val="ae"/>
                  <w:color w:val="000000"/>
                </w:rPr>
                <w:t>‘</w:t>
              </w:r>
            </w:ins>
            <w:ins w:id="7756" w:author="종현 박" w:date="2023-06-10T19:17:00Z">
              <w:r>
                <w:rPr>
                  <w:rStyle w:val="ae"/>
                  <w:rFonts w:hint="eastAsia"/>
                  <w:color w:val="000000"/>
                  <w:rPrChange w:id="7757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예</w:t>
              </w:r>
            </w:ins>
            <w:ins w:id="7758" w:author="종현 박" w:date="2023-06-10T19:19:00Z">
              <w:r>
                <w:rPr>
                  <w:rStyle w:val="ae"/>
                  <w:color w:val="000000"/>
                </w:rPr>
                <w:t>’</w:t>
              </w:r>
            </w:ins>
            <w:ins w:id="7759" w:author="종현 박" w:date="2023-06-10T19:17:00Z">
              <w:r>
                <w:rPr>
                  <w:rStyle w:val="ae"/>
                  <w:rFonts w:hint="eastAsia"/>
                  <w:color w:val="000000"/>
                  <w:rPrChange w:id="7760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을</w:t>
              </w:r>
              <w:r>
                <w:rPr>
                  <w:rStyle w:val="ae"/>
                  <w:rFonts w:hint="eastAsia"/>
                  <w:color w:val="000000"/>
                  <w:rPrChange w:id="7761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7762" w:author="종현 박" w:date="2023-06-10T19:19:00Z"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763" w:author="종현 박" w:date="2023-06-10T19:17:00Z">
              <w:r>
                <w:rPr>
                  <w:rStyle w:val="ae"/>
                  <w:rFonts w:hint="eastAsia"/>
                  <w:color w:val="000000"/>
                  <w:rPrChange w:id="7764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65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해당</w:t>
              </w:r>
              <w:r>
                <w:rPr>
                  <w:rStyle w:val="ae"/>
                  <w:rFonts w:hint="eastAsia"/>
                  <w:color w:val="000000"/>
                  <w:rPrChange w:id="7766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67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댓글을</w:t>
              </w:r>
              <w:r>
                <w:rPr>
                  <w:rStyle w:val="ae"/>
                  <w:rFonts w:hint="eastAsia"/>
                  <w:color w:val="000000"/>
                  <w:rPrChange w:id="7768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69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삭제한다</w:t>
              </w:r>
              <w:r>
                <w:rPr>
                  <w:rStyle w:val="ae"/>
                  <w:rFonts w:hint="eastAsia"/>
                  <w:color w:val="000000"/>
                  <w:rPrChange w:id="7770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  <w:p w14:paraId="3ED2A2DC" w14:textId="6EE4EAE1" w:rsidR="004346C2" w:rsidRDefault="004346C2" w:rsidP="004346C2">
            <w:pPr>
              <w:numPr>
                <w:ilvl w:val="0"/>
                <w:numId w:val="23"/>
              </w:numPr>
              <w:ind w:left="282" w:hanging="142"/>
              <w:rPr>
                <w:ins w:id="7771" w:author="종현 박" w:date="2023-06-10T19:17:00Z"/>
                <w:rStyle w:val="ae"/>
                <w:color w:val="000000"/>
                <w:rPrChange w:id="7772" w:author="종현 박" w:date="2023-06-10T19:19:00Z">
                  <w:rPr>
                    <w:ins w:id="7773" w:author="종현 박" w:date="2023-06-10T19:17:00Z"/>
                    <w:rStyle w:val="ae"/>
                  </w:rPr>
                </w:rPrChange>
              </w:rPr>
            </w:pPr>
            <w:ins w:id="7774" w:author="종현 박" w:date="2023-06-10T19:19:00Z">
              <w:r>
                <w:rPr>
                  <w:rStyle w:val="ae"/>
                  <w:color w:val="000000"/>
                </w:rPr>
                <w:t>‘</w:t>
              </w:r>
            </w:ins>
            <w:ins w:id="7775" w:author="종현 박" w:date="2023-06-10T19:17:00Z">
              <w:r>
                <w:rPr>
                  <w:rStyle w:val="ae"/>
                  <w:rFonts w:hint="eastAsia"/>
                  <w:color w:val="000000"/>
                  <w:rPrChange w:id="7776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아니</w:t>
              </w:r>
            </w:ins>
            <w:ins w:id="7777" w:author="종현 박" w:date="2023-06-10T19:19:00Z">
              <w:r>
                <w:rPr>
                  <w:rStyle w:val="ae"/>
                  <w:rFonts w:hint="eastAsia"/>
                  <w:color w:val="000000"/>
                </w:rPr>
                <w:t>요</w:t>
              </w:r>
              <w:r>
                <w:rPr>
                  <w:rStyle w:val="ae"/>
                  <w:color w:val="000000"/>
                </w:rPr>
                <w:t>’</w:t>
              </w:r>
            </w:ins>
            <w:ins w:id="7778" w:author="종현 박" w:date="2023-06-10T19:17:00Z">
              <w:r>
                <w:rPr>
                  <w:rStyle w:val="ae"/>
                  <w:rFonts w:hint="eastAsia"/>
                  <w:color w:val="000000"/>
                  <w:rPrChange w:id="7779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를</w:t>
              </w:r>
              <w:r>
                <w:rPr>
                  <w:rStyle w:val="ae"/>
                  <w:rFonts w:hint="eastAsia"/>
                  <w:color w:val="000000"/>
                  <w:rPrChange w:id="7780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7781" w:author="종현 박" w:date="2023-06-10T19:19:00Z"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</w:ins>
            <w:ins w:id="7782" w:author="종현 박" w:date="2023-06-10T19:17:00Z">
              <w:r>
                <w:rPr>
                  <w:rStyle w:val="ae"/>
                  <w:rFonts w:hint="eastAsia"/>
                  <w:color w:val="000000"/>
                  <w:rPrChange w:id="7783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84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댓글</w:t>
              </w:r>
            </w:ins>
            <w:ins w:id="7785" w:author="종현 박" w:date="2023-06-10T19:19:00Z"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</w:ins>
            <w:ins w:id="7786" w:author="종현 박" w:date="2023-06-10T19:17:00Z">
              <w:r>
                <w:rPr>
                  <w:rStyle w:val="ae"/>
                  <w:rFonts w:hint="eastAsia"/>
                  <w:color w:val="000000"/>
                  <w:rPrChange w:id="7787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화면으로</w:t>
              </w:r>
              <w:r>
                <w:rPr>
                  <w:rStyle w:val="ae"/>
                  <w:rFonts w:hint="eastAsia"/>
                  <w:color w:val="000000"/>
                  <w:rPrChange w:id="7788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789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돌아간다</w:t>
              </w:r>
              <w:r>
                <w:rPr>
                  <w:rStyle w:val="ae"/>
                  <w:rFonts w:hint="eastAsia"/>
                  <w:color w:val="000000"/>
                  <w:rPrChange w:id="7790" w:author="종현 박" w:date="2023-06-10T19:19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</w:tc>
      </w:tr>
    </w:tbl>
    <w:p w14:paraId="78BC616F" w14:textId="77777777" w:rsidR="004346C2" w:rsidRDefault="004346C2" w:rsidP="004346C2">
      <w:pPr>
        <w:rPr>
          <w:ins w:id="7791" w:author="종현 박" w:date="2023-06-10T19:17:00Z"/>
        </w:rPr>
      </w:pPr>
    </w:p>
    <w:p w14:paraId="6DF2DA34" w14:textId="77777777" w:rsidR="004346C2" w:rsidRDefault="004346C2" w:rsidP="004346C2">
      <w:pPr>
        <w:rPr>
          <w:ins w:id="7792" w:author="종현 박" w:date="2023-06-10T19:17:00Z"/>
        </w:rPr>
      </w:pPr>
    </w:p>
    <w:p w14:paraId="18A9F8E6" w14:textId="77777777" w:rsidR="004346C2" w:rsidRDefault="004346C2" w:rsidP="004346C2">
      <w:pPr>
        <w:rPr>
          <w:ins w:id="7793" w:author="종현 박" w:date="2023-06-10T19:17:00Z"/>
        </w:rPr>
      </w:pPr>
    </w:p>
    <w:p w14:paraId="4BBE5AB5" w14:textId="77777777" w:rsidR="004346C2" w:rsidRDefault="004346C2" w:rsidP="004346C2">
      <w:pPr>
        <w:rPr>
          <w:ins w:id="7794" w:author="종현 박" w:date="2023-06-10T19:17:00Z"/>
        </w:rPr>
      </w:pPr>
    </w:p>
    <w:p w14:paraId="36C4B8A0" w14:textId="77777777" w:rsidR="00C60B17" w:rsidRDefault="00C60B17" w:rsidP="00332D42">
      <w:pPr>
        <w:rPr>
          <w:ins w:id="7795" w:author="종현 박" w:date="2023-06-10T19:10:00Z"/>
        </w:rPr>
      </w:pPr>
    </w:p>
    <w:p w14:paraId="2E2E576A" w14:textId="77777777" w:rsidR="00C60B17" w:rsidRDefault="00C60B17" w:rsidP="00332D42">
      <w:pPr>
        <w:rPr>
          <w:ins w:id="7796" w:author="종현 박" w:date="2023-06-10T19:21:00Z"/>
        </w:rPr>
      </w:pPr>
    </w:p>
    <w:p w14:paraId="54EA9765" w14:textId="77777777" w:rsidR="0031600E" w:rsidRDefault="0031600E" w:rsidP="00332D42">
      <w:pPr>
        <w:rPr>
          <w:ins w:id="7797" w:author="종현 박" w:date="2023-06-10T19:21:00Z"/>
        </w:rPr>
      </w:pPr>
    </w:p>
    <w:p w14:paraId="699485BC" w14:textId="77777777" w:rsidR="0031600E" w:rsidRDefault="0031600E" w:rsidP="00332D42">
      <w:pPr>
        <w:rPr>
          <w:ins w:id="7798" w:author="종현 박" w:date="2023-06-10T19:21:00Z"/>
        </w:rPr>
      </w:pPr>
    </w:p>
    <w:p w14:paraId="2F5999ED" w14:textId="77777777" w:rsidR="0031600E" w:rsidRDefault="0031600E" w:rsidP="00332D42">
      <w:pPr>
        <w:rPr>
          <w:ins w:id="7799" w:author="종현 박" w:date="2023-06-10T19:21:00Z"/>
        </w:rPr>
      </w:pPr>
    </w:p>
    <w:tbl>
      <w:tblPr>
        <w:tblW w:w="0" w:type="auto"/>
        <w:tblInd w:w="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31600E" w:rsidRPr="00D54A11" w14:paraId="453CBAC6" w14:textId="77777777" w:rsidTr="0031600E">
        <w:trPr>
          <w:trHeight w:val="354"/>
          <w:ins w:id="7800" w:author="종현 박" w:date="2023-06-10T19:21:00Z"/>
        </w:trPr>
        <w:tc>
          <w:tcPr>
            <w:tcW w:w="1525" w:type="dxa"/>
            <w:shd w:val="clear" w:color="auto" w:fill="CCCCCC"/>
            <w:vAlign w:val="center"/>
          </w:tcPr>
          <w:p w14:paraId="2B731067" w14:textId="77777777" w:rsidR="0031600E" w:rsidRPr="00D54A11" w:rsidRDefault="0031600E" w:rsidP="0031600E">
            <w:pPr>
              <w:pStyle w:val="af"/>
              <w:rPr>
                <w:ins w:id="7801" w:author="종현 박" w:date="2023-06-10T19:21:00Z"/>
              </w:rPr>
            </w:pPr>
            <w:ins w:id="7802" w:author="종현 박" w:date="2023-06-10T19:21:00Z">
              <w:r>
                <w:rPr>
                  <w:rFonts w:hint="eastAsia"/>
                </w:rPr>
                <w:lastRenderedPageBreak/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784919A1" w14:textId="3A368D15" w:rsidR="0031600E" w:rsidRPr="007E70C2" w:rsidRDefault="0031600E" w:rsidP="0031600E">
            <w:pPr>
              <w:rPr>
                <w:ins w:id="7803" w:author="종현 박" w:date="2023-06-10T19:21:00Z"/>
                <w:rStyle w:val="ae"/>
              </w:rPr>
            </w:pPr>
            <w:ins w:id="7804" w:author="종현 박" w:date="2023-06-10T19:21:00Z">
              <w:r>
                <w:rPr>
                  <w:rStyle w:val="notion-enable-hover"/>
                  <w:b/>
                  <w:bCs/>
                </w:rPr>
                <w:t>SC02</w:t>
              </w:r>
              <w:r>
                <w:rPr>
                  <w:rStyle w:val="notion-enable-hover"/>
                  <w:b/>
                  <w:bCs/>
                </w:rPr>
                <w:t>5</w:t>
              </w:r>
            </w:ins>
          </w:p>
        </w:tc>
        <w:tc>
          <w:tcPr>
            <w:tcW w:w="1420" w:type="dxa"/>
            <w:shd w:val="clear" w:color="auto" w:fill="BFBFBF"/>
          </w:tcPr>
          <w:p w14:paraId="27692A01" w14:textId="77777777" w:rsidR="0031600E" w:rsidRPr="005A219F" w:rsidRDefault="0031600E" w:rsidP="0031600E">
            <w:pPr>
              <w:pStyle w:val="af"/>
              <w:rPr>
                <w:ins w:id="7805" w:author="종현 박" w:date="2023-06-10T19:21:00Z"/>
              </w:rPr>
            </w:pPr>
            <w:ins w:id="7806" w:author="종현 박" w:date="2023-06-10T19:21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087D2D3A" w14:textId="15FEA789" w:rsidR="0031600E" w:rsidRDefault="0031600E" w:rsidP="0031600E">
            <w:pPr>
              <w:rPr>
                <w:ins w:id="7807" w:author="종현 박" w:date="2023-06-10T19:21:00Z"/>
                <w:rStyle w:val="ae"/>
                <w:color w:val="000000"/>
                <w:rPrChange w:id="7808" w:author="종현 박" w:date="2023-06-10T19:21:00Z">
                  <w:rPr>
                    <w:ins w:id="7809" w:author="종현 박" w:date="2023-06-10T19:21:00Z"/>
                    <w:rStyle w:val="ae"/>
                  </w:rPr>
                </w:rPrChange>
              </w:rPr>
            </w:pPr>
            <w:ins w:id="7810" w:author="종현 박" w:date="2023-06-10T19:21:00Z">
              <w:r>
                <w:rPr>
                  <w:rStyle w:val="ae"/>
                  <w:rFonts w:hint="eastAsia"/>
                  <w:color w:val="000000"/>
                  <w:rPrChange w:id="7811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  <w:r>
                <w:rPr>
                  <w:rStyle w:val="ae"/>
                  <w:rFonts w:hint="eastAsia"/>
                  <w:color w:val="000000"/>
                  <w:rPrChange w:id="7812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13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>상태</w:t>
              </w:r>
              <w:r>
                <w:rPr>
                  <w:rStyle w:val="ae"/>
                  <w:rFonts w:hint="eastAsia"/>
                  <w:color w:val="000000"/>
                  <w:rPrChange w:id="7814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15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>표시</w:t>
              </w:r>
            </w:ins>
          </w:p>
        </w:tc>
      </w:tr>
      <w:tr w:rsidR="0031600E" w:rsidRPr="00D54A11" w14:paraId="74CEB7D4" w14:textId="77777777" w:rsidTr="0031600E">
        <w:trPr>
          <w:trHeight w:val="6505"/>
          <w:ins w:id="7816" w:author="종현 박" w:date="2023-06-10T19:21:00Z"/>
        </w:trPr>
        <w:tc>
          <w:tcPr>
            <w:tcW w:w="1525" w:type="dxa"/>
            <w:shd w:val="clear" w:color="auto" w:fill="CCCCCC"/>
            <w:vAlign w:val="center"/>
          </w:tcPr>
          <w:p w14:paraId="45D61A51" w14:textId="77777777" w:rsidR="0031600E" w:rsidRPr="00D54A11" w:rsidRDefault="0031600E" w:rsidP="00E53FFE">
            <w:pPr>
              <w:pStyle w:val="af"/>
              <w:rPr>
                <w:ins w:id="7817" w:author="종현 박" w:date="2023-06-10T19:21:00Z"/>
              </w:rPr>
            </w:pPr>
            <w:ins w:id="7818" w:author="종현 박" w:date="2023-06-10T19:21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41BC6DD7" w14:textId="6BD359FF" w:rsidR="0031600E" w:rsidRPr="007E70C2" w:rsidRDefault="0031600E" w:rsidP="00E53FFE">
            <w:pPr>
              <w:jc w:val="center"/>
              <w:rPr>
                <w:ins w:id="7819" w:author="종현 박" w:date="2023-06-10T19:21:00Z"/>
                <w:rStyle w:val="ae"/>
              </w:rPr>
            </w:pPr>
            <w:ins w:id="7820" w:author="종현 박" w:date="2023-06-10T19:21:00Z">
              <w:r w:rsidRPr="0031600E">
                <w:rPr>
                  <w:rStyle w:val="ae"/>
                  <w:noProof/>
                </w:rPr>
                <w:pict w14:anchorId="53658AE6">
                  <v:shape id="_x0000_i1098" type="#_x0000_t75" alt="텍스트, 스크린샷, 폰트, 번호이(가) 표시된 사진&#10;&#10;자동 생성된 설명" style="width:245.9pt;height:469.35pt;visibility:visible;mso-wrap-style:square">
                    <v:imagedata r:id="rId53" o:title="텍스트, 스크린샷, 폰트, 번호이(가) 표시된 사진&#10;&#10;자동 생성된 설명"/>
                  </v:shape>
                </w:pict>
              </w:r>
            </w:ins>
          </w:p>
        </w:tc>
      </w:tr>
      <w:tr w:rsidR="0031600E" w:rsidRPr="00D54A11" w14:paraId="7BB2C3AA" w14:textId="77777777" w:rsidTr="0031600E">
        <w:trPr>
          <w:trHeight w:val="368"/>
          <w:ins w:id="7821" w:author="종현 박" w:date="2023-06-10T19:21:00Z"/>
        </w:trPr>
        <w:tc>
          <w:tcPr>
            <w:tcW w:w="1525" w:type="dxa"/>
            <w:shd w:val="clear" w:color="auto" w:fill="CCCCCC"/>
            <w:vAlign w:val="center"/>
          </w:tcPr>
          <w:p w14:paraId="396F4158" w14:textId="77777777" w:rsidR="0031600E" w:rsidRPr="00D54A11" w:rsidRDefault="0031600E" w:rsidP="00E53FFE">
            <w:pPr>
              <w:pStyle w:val="af"/>
              <w:rPr>
                <w:ins w:id="7822" w:author="종현 박" w:date="2023-06-10T19:21:00Z"/>
              </w:rPr>
            </w:pPr>
            <w:ins w:id="7823" w:author="종현 박" w:date="2023-06-10T19:21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088544F3" w14:textId="078E7D3C" w:rsidR="0031600E" w:rsidRDefault="0031600E" w:rsidP="0031600E">
            <w:pPr>
              <w:numPr>
                <w:ilvl w:val="0"/>
                <w:numId w:val="23"/>
              </w:numPr>
              <w:ind w:left="282" w:hanging="142"/>
              <w:rPr>
                <w:ins w:id="7824" w:author="종현 박" w:date="2023-06-10T19:21:00Z"/>
                <w:rStyle w:val="ae"/>
                <w:rFonts w:hint="eastAsia"/>
                <w:color w:val="000000"/>
                <w:rPrChange w:id="7825" w:author="종현 박" w:date="2023-06-10T19:21:00Z">
                  <w:rPr>
                    <w:ins w:id="7826" w:author="종현 박" w:date="2023-06-10T19:21:00Z"/>
                    <w:rStyle w:val="ae"/>
                    <w:rFonts w:hint="eastAsia"/>
                  </w:rPr>
                </w:rPrChange>
              </w:rPr>
              <w:pPrChange w:id="7827" w:author="종현 박" w:date="2023-06-10T19:21:00Z">
                <w:pPr>
                  <w:ind w:left="282"/>
                </w:pPr>
              </w:pPrChange>
            </w:pPr>
            <w:ins w:id="7828" w:author="종현 박" w:date="2023-06-10T19:21:00Z">
              <w:r>
                <w:rPr>
                  <w:rStyle w:val="ae"/>
                  <w:rFonts w:hint="eastAsia"/>
                  <w:color w:val="000000"/>
                  <w:rPrChange w:id="7829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  <w:r>
                <w:rPr>
                  <w:rStyle w:val="ae"/>
                  <w:rFonts w:hint="eastAsia"/>
                  <w:color w:val="000000"/>
                  <w:rPrChange w:id="7830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31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>좌측</w:t>
              </w:r>
              <w:r>
                <w:rPr>
                  <w:rStyle w:val="ae"/>
                  <w:rFonts w:hint="eastAsia"/>
                  <w:color w:val="000000"/>
                  <w:rPrChange w:id="7832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33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>체크</w:t>
              </w:r>
              <w:r>
                <w:rPr>
                  <w:rStyle w:val="ae"/>
                  <w:rFonts w:hint="eastAsia"/>
                  <w:color w:val="000000"/>
                  <w:rPrChange w:id="7834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35" w:author="종현 박" w:date="2023-06-10T19:21:00Z">
                    <w:rPr>
                      <w:rStyle w:val="ae"/>
                      <w:rFonts w:hint="eastAsia"/>
                    </w:rPr>
                  </w:rPrChange>
                </w:rPr>
                <w:t>아이콘을</w:t>
              </w:r>
              <w:r w:rsidR="00E2400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E2400D">
                <w:rPr>
                  <w:rStyle w:val="ae"/>
                  <w:rFonts w:hint="eastAsia"/>
                  <w:color w:val="000000"/>
                </w:rPr>
                <w:t>누를</w:t>
              </w:r>
              <w:r w:rsidR="00E2400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E2400D">
                <w:rPr>
                  <w:rStyle w:val="ae"/>
                  <w:rFonts w:hint="eastAsia"/>
                  <w:color w:val="000000"/>
                </w:rPr>
                <w:t>시</w:t>
              </w:r>
              <w:r w:rsidR="00E2400D">
                <w:rPr>
                  <w:rStyle w:val="ae"/>
                  <w:rFonts w:hint="eastAsia"/>
                  <w:color w:val="000000"/>
                </w:rPr>
                <w:t>,</w:t>
              </w:r>
              <w:r w:rsidR="00E2400D">
                <w:rPr>
                  <w:rStyle w:val="ae"/>
                  <w:color w:val="000000"/>
                </w:rPr>
                <w:t xml:space="preserve"> </w:t>
              </w:r>
              <w:r w:rsidR="00E2400D">
                <w:rPr>
                  <w:rStyle w:val="ae"/>
                  <w:rFonts w:hint="eastAsia"/>
                  <w:color w:val="000000"/>
                </w:rPr>
                <w:t>체</w:t>
              </w:r>
            </w:ins>
            <w:ins w:id="7836" w:author="종현 박" w:date="2023-06-10T19:22:00Z">
              <w:r w:rsidR="00E2400D">
                <w:rPr>
                  <w:rStyle w:val="ae"/>
                  <w:rFonts w:hint="eastAsia"/>
                  <w:color w:val="000000"/>
                </w:rPr>
                <w:t>크</w:t>
              </w:r>
              <w:r w:rsidR="00E2400D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E2400D">
                <w:rPr>
                  <w:rStyle w:val="ae"/>
                  <w:rFonts w:hint="eastAsia"/>
                  <w:color w:val="000000"/>
                </w:rPr>
                <w:t>표시</w:t>
              </w:r>
            </w:ins>
            <w:ins w:id="7837" w:author="종현 박" w:date="2023-06-10T19:24:00Z">
              <w:r w:rsidR="00AC5797">
                <w:rPr>
                  <w:rStyle w:val="ae"/>
                  <w:rFonts w:hint="eastAsia"/>
                  <w:color w:val="000000"/>
                </w:rPr>
                <w:t>된</w:t>
              </w:r>
            </w:ins>
            <w:ins w:id="7838" w:author="종현 박" w:date="2023-06-10T19:22:00Z">
              <w:r w:rsidR="00E2400D">
                <w:rPr>
                  <w:rStyle w:val="ae"/>
                  <w:rFonts w:hint="eastAsia"/>
                  <w:color w:val="000000"/>
                </w:rPr>
                <w:t>다</w:t>
              </w:r>
              <w:r w:rsidR="00E2400D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1409431A" w14:textId="77777777" w:rsidR="0031600E" w:rsidRDefault="0031600E" w:rsidP="0031600E">
      <w:pPr>
        <w:rPr>
          <w:ins w:id="7839" w:author="종현 박" w:date="2023-06-10T19:21:00Z"/>
        </w:rPr>
      </w:pPr>
    </w:p>
    <w:p w14:paraId="425FF71D" w14:textId="77777777" w:rsidR="0031600E" w:rsidRDefault="0031600E" w:rsidP="0031600E">
      <w:pPr>
        <w:rPr>
          <w:ins w:id="7840" w:author="종현 박" w:date="2023-06-10T19:21:00Z"/>
        </w:rPr>
      </w:pPr>
    </w:p>
    <w:p w14:paraId="7697F5FD" w14:textId="77777777" w:rsidR="0031600E" w:rsidRDefault="0031600E" w:rsidP="0031600E">
      <w:pPr>
        <w:rPr>
          <w:ins w:id="7841" w:author="종현 박" w:date="2023-06-10T19:21:00Z"/>
        </w:rPr>
      </w:pPr>
    </w:p>
    <w:p w14:paraId="3EC4DEAD" w14:textId="77777777" w:rsidR="0031600E" w:rsidRDefault="0031600E" w:rsidP="0031600E">
      <w:pPr>
        <w:rPr>
          <w:ins w:id="7842" w:author="종현 박" w:date="2023-06-10T19:21:00Z"/>
        </w:rPr>
      </w:pPr>
    </w:p>
    <w:p w14:paraId="219F5EC1" w14:textId="77777777" w:rsidR="0031600E" w:rsidRDefault="0031600E" w:rsidP="0031600E">
      <w:pPr>
        <w:rPr>
          <w:ins w:id="7843" w:author="종현 박" w:date="2023-06-10T19:21:00Z"/>
        </w:rPr>
      </w:pPr>
    </w:p>
    <w:p w14:paraId="7A02C5A9" w14:textId="77777777" w:rsidR="0031600E" w:rsidRDefault="0031600E" w:rsidP="0031600E">
      <w:pPr>
        <w:rPr>
          <w:ins w:id="7844" w:author="종현 박" w:date="2023-06-10T19:21:00Z"/>
        </w:rPr>
      </w:pPr>
    </w:p>
    <w:p w14:paraId="7028272B" w14:textId="77777777" w:rsidR="0031600E" w:rsidRDefault="0031600E" w:rsidP="00332D42">
      <w:pPr>
        <w:rPr>
          <w:ins w:id="7845" w:author="종현 박" w:date="2023-06-10T19:21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E2400D" w:rsidRPr="00D54A11" w14:paraId="08E31C2F" w14:textId="77777777" w:rsidTr="00E53FFE">
        <w:trPr>
          <w:trHeight w:val="354"/>
          <w:ins w:id="7846" w:author="종현 박" w:date="2023-06-10T19:22:00Z"/>
        </w:trPr>
        <w:tc>
          <w:tcPr>
            <w:tcW w:w="1525" w:type="dxa"/>
            <w:shd w:val="clear" w:color="auto" w:fill="CCCCCC"/>
            <w:vAlign w:val="center"/>
          </w:tcPr>
          <w:p w14:paraId="59874F41" w14:textId="77777777" w:rsidR="00E2400D" w:rsidRPr="00D54A11" w:rsidRDefault="00E2400D" w:rsidP="00E53FFE">
            <w:pPr>
              <w:pStyle w:val="af"/>
              <w:rPr>
                <w:ins w:id="7847" w:author="종현 박" w:date="2023-06-10T19:22:00Z"/>
              </w:rPr>
            </w:pPr>
            <w:ins w:id="7848" w:author="종현 박" w:date="2023-06-10T19:22:00Z">
              <w:r>
                <w:rPr>
                  <w:rFonts w:hint="eastAsia"/>
                </w:rPr>
                <w:lastRenderedPageBreak/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36F866A0" w14:textId="1A790EB6" w:rsidR="00E2400D" w:rsidRPr="007E70C2" w:rsidRDefault="00E2400D" w:rsidP="00E53FFE">
            <w:pPr>
              <w:rPr>
                <w:ins w:id="7849" w:author="종현 박" w:date="2023-06-10T19:22:00Z"/>
                <w:rStyle w:val="ae"/>
              </w:rPr>
            </w:pPr>
            <w:ins w:id="7850" w:author="종현 박" w:date="2023-06-10T19:22:00Z">
              <w:r>
                <w:rPr>
                  <w:rStyle w:val="notion-enable-hover"/>
                  <w:b/>
                  <w:bCs/>
                </w:rPr>
                <w:t>SC02</w:t>
              </w:r>
              <w:r>
                <w:rPr>
                  <w:rStyle w:val="notion-enable-hover"/>
                  <w:b/>
                  <w:bCs/>
                </w:rPr>
                <w:t>6</w:t>
              </w:r>
            </w:ins>
          </w:p>
        </w:tc>
        <w:tc>
          <w:tcPr>
            <w:tcW w:w="1420" w:type="dxa"/>
            <w:shd w:val="clear" w:color="auto" w:fill="BFBFBF"/>
          </w:tcPr>
          <w:p w14:paraId="7285E52F" w14:textId="77777777" w:rsidR="00E2400D" w:rsidRPr="005A219F" w:rsidRDefault="00E2400D" w:rsidP="00E53FFE">
            <w:pPr>
              <w:pStyle w:val="af"/>
              <w:rPr>
                <w:ins w:id="7851" w:author="종현 박" w:date="2023-06-10T19:22:00Z"/>
              </w:rPr>
            </w:pPr>
            <w:ins w:id="7852" w:author="종현 박" w:date="2023-06-10T19:22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15B62CD8" w14:textId="2FAD5B8D" w:rsidR="00E2400D" w:rsidRDefault="00E2400D" w:rsidP="00E53FFE">
            <w:pPr>
              <w:rPr>
                <w:ins w:id="7853" w:author="종현 박" w:date="2023-06-10T19:22:00Z"/>
                <w:rStyle w:val="ae"/>
                <w:color w:val="000000"/>
                <w:rPrChange w:id="7854" w:author="종현 박" w:date="2023-06-10T19:22:00Z">
                  <w:rPr>
                    <w:ins w:id="7855" w:author="종현 박" w:date="2023-06-10T19:22:00Z"/>
                    <w:rStyle w:val="ae"/>
                  </w:rPr>
                </w:rPrChange>
              </w:rPr>
            </w:pPr>
            <w:ins w:id="7856" w:author="종현 박" w:date="2023-06-10T19:22:00Z">
              <w:r>
                <w:rPr>
                  <w:rStyle w:val="ae"/>
                  <w:rFonts w:hint="eastAsia"/>
                  <w:color w:val="000000"/>
                  <w:rPrChange w:id="7857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작업</w:t>
              </w:r>
              <w:r>
                <w:rPr>
                  <w:rStyle w:val="ae"/>
                  <w:rFonts w:hint="eastAsia"/>
                  <w:color w:val="000000"/>
                  <w:rPrChange w:id="7858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59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정렬</w:t>
              </w:r>
            </w:ins>
          </w:p>
        </w:tc>
      </w:tr>
      <w:tr w:rsidR="00E2400D" w:rsidRPr="00D54A11" w14:paraId="2E9B17DB" w14:textId="77777777" w:rsidTr="00E53FFE">
        <w:trPr>
          <w:trHeight w:val="6505"/>
          <w:ins w:id="7860" w:author="종현 박" w:date="2023-06-10T19:22:00Z"/>
        </w:trPr>
        <w:tc>
          <w:tcPr>
            <w:tcW w:w="1525" w:type="dxa"/>
            <w:shd w:val="clear" w:color="auto" w:fill="CCCCCC"/>
            <w:vAlign w:val="center"/>
          </w:tcPr>
          <w:p w14:paraId="0BBCF604" w14:textId="77777777" w:rsidR="00E2400D" w:rsidRPr="00D54A11" w:rsidRDefault="00E2400D" w:rsidP="00E53FFE">
            <w:pPr>
              <w:pStyle w:val="af"/>
              <w:rPr>
                <w:ins w:id="7861" w:author="종현 박" w:date="2023-06-10T19:22:00Z"/>
              </w:rPr>
            </w:pPr>
            <w:ins w:id="7862" w:author="종현 박" w:date="2023-06-10T19:22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6B36C11B" w14:textId="08C3F225" w:rsidR="00E2400D" w:rsidRPr="007E70C2" w:rsidRDefault="00E2400D" w:rsidP="00E53FFE">
            <w:pPr>
              <w:jc w:val="center"/>
              <w:rPr>
                <w:ins w:id="7863" w:author="종현 박" w:date="2023-06-10T19:22:00Z"/>
                <w:rStyle w:val="ae"/>
              </w:rPr>
            </w:pPr>
            <w:ins w:id="7864" w:author="종현 박" w:date="2023-06-10T19:22:00Z">
              <w:r w:rsidRPr="00E2400D">
                <w:rPr>
                  <w:rStyle w:val="ae"/>
                  <w:noProof/>
                </w:rPr>
                <w:pict w14:anchorId="7EC03F20">
                  <v:shape id="_x0000_i1100" type="#_x0000_t75" alt="텍스트, 스크린샷, 폰트, 번호이(가) 표시된 사진&#10;&#10;자동 생성된 설명" style="width:245.9pt;height:469.35pt;visibility:visible;mso-wrap-style:square">
                    <v:imagedata r:id="rId53" o:title="텍스트, 스크린샷, 폰트, 번호이(가) 표시된 사진&#10;&#10;자동 생성된 설명"/>
                  </v:shape>
                </w:pict>
              </w:r>
            </w:ins>
          </w:p>
        </w:tc>
      </w:tr>
      <w:tr w:rsidR="00E2400D" w:rsidRPr="00D54A11" w14:paraId="1D18F821" w14:textId="77777777" w:rsidTr="00E53FFE">
        <w:trPr>
          <w:trHeight w:val="368"/>
          <w:ins w:id="7865" w:author="종현 박" w:date="2023-06-10T19:22:00Z"/>
        </w:trPr>
        <w:tc>
          <w:tcPr>
            <w:tcW w:w="1525" w:type="dxa"/>
            <w:shd w:val="clear" w:color="auto" w:fill="CCCCCC"/>
            <w:vAlign w:val="center"/>
          </w:tcPr>
          <w:p w14:paraId="0EEEE788" w14:textId="77777777" w:rsidR="00E2400D" w:rsidRPr="00D54A11" w:rsidRDefault="00E2400D" w:rsidP="00E53FFE">
            <w:pPr>
              <w:pStyle w:val="af"/>
              <w:rPr>
                <w:ins w:id="7866" w:author="종현 박" w:date="2023-06-10T19:22:00Z"/>
              </w:rPr>
            </w:pPr>
            <w:ins w:id="7867" w:author="종현 박" w:date="2023-06-10T19:22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52017601" w14:textId="58CD4233" w:rsidR="00E2400D" w:rsidRDefault="00E2400D" w:rsidP="00E2400D">
            <w:pPr>
              <w:numPr>
                <w:ilvl w:val="0"/>
                <w:numId w:val="23"/>
              </w:numPr>
              <w:ind w:left="282" w:hanging="142"/>
              <w:rPr>
                <w:ins w:id="7868" w:author="종현 박" w:date="2023-06-10T19:22:00Z"/>
                <w:rStyle w:val="ae"/>
                <w:rFonts w:hint="eastAsia"/>
                <w:color w:val="000000"/>
                <w:rPrChange w:id="7869" w:author="종현 박" w:date="2023-06-10T19:22:00Z">
                  <w:rPr>
                    <w:ins w:id="7870" w:author="종현 박" w:date="2023-06-10T19:22:00Z"/>
                    <w:rStyle w:val="ae"/>
                    <w:rFonts w:hint="eastAsia"/>
                  </w:rPr>
                </w:rPrChange>
              </w:rPr>
              <w:pPrChange w:id="7871" w:author="종현 박" w:date="2023-06-10T19:22:00Z">
                <w:pPr>
                  <w:ind w:left="282"/>
                </w:pPr>
              </w:pPrChange>
            </w:pPr>
            <w:ins w:id="7872" w:author="종현 박" w:date="2023-06-10T19:22:00Z">
              <w:r>
                <w:rPr>
                  <w:rStyle w:val="ae"/>
                  <w:rFonts w:hint="eastAsia"/>
                  <w:color w:val="000000"/>
                  <w:rPrChange w:id="7873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완료</w:t>
              </w:r>
              <w:r>
                <w:rPr>
                  <w:rStyle w:val="ae"/>
                  <w:rFonts w:hint="eastAsia"/>
                  <w:color w:val="000000"/>
                  <w:rPrChange w:id="7874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/</w:t>
              </w:r>
              <w:r>
                <w:rPr>
                  <w:rStyle w:val="ae"/>
                  <w:rFonts w:hint="eastAsia"/>
                  <w:color w:val="000000"/>
                  <w:rPrChange w:id="7875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미완료</w:t>
              </w:r>
              <w:r>
                <w:rPr>
                  <w:rStyle w:val="ae"/>
                  <w:rFonts w:hint="eastAsia"/>
                  <w:color w:val="000000"/>
                  <w:rPrChange w:id="7876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77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버튼을</w:t>
              </w:r>
              <w:r>
                <w:rPr>
                  <w:rStyle w:val="ae"/>
                  <w:rFonts w:hint="eastAsia"/>
                  <w:color w:val="000000"/>
                  <w:rPrChange w:id="7878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79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누를</w:t>
              </w:r>
              <w:r>
                <w:rPr>
                  <w:rStyle w:val="ae"/>
                  <w:rFonts w:hint="eastAsia"/>
                  <w:color w:val="000000"/>
                  <w:rPrChange w:id="7880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81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시</w:t>
              </w:r>
              <w:r>
                <w:rPr>
                  <w:rStyle w:val="ae"/>
                  <w:rFonts w:hint="eastAsia"/>
                  <w:color w:val="000000"/>
                  <w:rPrChange w:id="7882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,</w:t>
              </w:r>
              <w:r>
                <w:rPr>
                  <w:rStyle w:val="ae"/>
                  <w:rFonts w:hint="eastAsia"/>
                  <w:color w:val="000000"/>
                  <w:rPrChange w:id="7883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</w:ins>
            <w:ins w:id="7884" w:author="종현 박" w:date="2023-06-10T19:23:00Z">
              <w:r>
                <w:rPr>
                  <w:rStyle w:val="ae"/>
                  <w:rFonts w:hint="eastAsia"/>
                  <w:color w:val="000000"/>
                </w:rPr>
                <w:t>미완료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작업들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중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마감날짜가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가장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가까운</w:t>
              </w:r>
            </w:ins>
            <w:ins w:id="7885" w:author="종현 박" w:date="2023-06-10T19:22:00Z">
              <w:r>
                <w:rPr>
                  <w:rStyle w:val="ae"/>
                  <w:rFonts w:hint="eastAsia"/>
                  <w:color w:val="000000"/>
                  <w:rPrChange w:id="7886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87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순으로</w:t>
              </w:r>
              <w:r>
                <w:rPr>
                  <w:rStyle w:val="ae"/>
                  <w:rFonts w:hint="eastAsia"/>
                  <w:color w:val="000000"/>
                  <w:rPrChange w:id="7888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89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정렬하여</w:t>
              </w:r>
              <w:r>
                <w:rPr>
                  <w:rStyle w:val="ae"/>
                  <w:rFonts w:hint="eastAsia"/>
                  <w:color w:val="000000"/>
                  <w:rPrChange w:id="7890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  <w:rPrChange w:id="7891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출력한다</w:t>
              </w:r>
              <w:r>
                <w:rPr>
                  <w:rStyle w:val="ae"/>
                  <w:rFonts w:hint="eastAsia"/>
                  <w:color w:val="000000"/>
                  <w:rPrChange w:id="7892" w:author="종현 박" w:date="2023-06-10T19:22:00Z">
                    <w:rPr>
                      <w:rStyle w:val="ae"/>
                      <w:rFonts w:hint="eastAsia"/>
                    </w:rPr>
                  </w:rPrChange>
                </w:rPr>
                <w:t>.</w:t>
              </w:r>
            </w:ins>
          </w:p>
        </w:tc>
      </w:tr>
    </w:tbl>
    <w:p w14:paraId="61F3D5D0" w14:textId="77777777" w:rsidR="00E2400D" w:rsidRPr="003C1E0F" w:rsidRDefault="00E2400D" w:rsidP="00E2400D">
      <w:pPr>
        <w:rPr>
          <w:ins w:id="7893" w:author="종현 박" w:date="2023-06-10T19:22:00Z"/>
        </w:rPr>
      </w:pPr>
    </w:p>
    <w:p w14:paraId="10AADC2F" w14:textId="77777777" w:rsidR="0031600E" w:rsidRPr="00E2400D" w:rsidRDefault="0031600E" w:rsidP="00332D42">
      <w:pPr>
        <w:rPr>
          <w:ins w:id="7894" w:author="종현 박" w:date="2023-06-10T19:10:00Z"/>
          <w:rFonts w:hint="eastAsia"/>
        </w:rPr>
      </w:pPr>
    </w:p>
    <w:p w14:paraId="1B33D5FF" w14:textId="77777777" w:rsidR="00C60B17" w:rsidRDefault="00C60B17" w:rsidP="00332D42">
      <w:pPr>
        <w:rPr>
          <w:ins w:id="7895" w:author="종현 박" w:date="2023-06-10T19:27:00Z"/>
        </w:rPr>
      </w:pPr>
    </w:p>
    <w:p w14:paraId="7D7C1228" w14:textId="77777777" w:rsidR="00132E39" w:rsidRDefault="00132E39" w:rsidP="00332D42">
      <w:pPr>
        <w:rPr>
          <w:ins w:id="7896" w:author="종현 박" w:date="2023-06-10T19:27:00Z"/>
        </w:rPr>
      </w:pPr>
    </w:p>
    <w:p w14:paraId="5D4AED5A" w14:textId="77777777" w:rsidR="00132E39" w:rsidRDefault="00132E39" w:rsidP="00332D42">
      <w:pPr>
        <w:rPr>
          <w:ins w:id="7897" w:author="종현 박" w:date="2023-06-10T19:27:00Z"/>
        </w:rPr>
      </w:pPr>
    </w:p>
    <w:p w14:paraId="24AA23F2" w14:textId="77777777" w:rsidR="00132E39" w:rsidRDefault="00132E39" w:rsidP="00332D42">
      <w:pPr>
        <w:rPr>
          <w:ins w:id="7898" w:author="종현 박" w:date="2023-06-10T19:27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132E39" w:rsidRPr="00D54A11" w14:paraId="2CC621F9" w14:textId="77777777" w:rsidTr="00E53FFE">
        <w:trPr>
          <w:trHeight w:val="354"/>
          <w:ins w:id="7899" w:author="종현 박" w:date="2023-06-10T19:31:00Z"/>
        </w:trPr>
        <w:tc>
          <w:tcPr>
            <w:tcW w:w="1525" w:type="dxa"/>
            <w:shd w:val="clear" w:color="auto" w:fill="CCCCCC"/>
            <w:vAlign w:val="center"/>
          </w:tcPr>
          <w:p w14:paraId="06F20E1C" w14:textId="77777777" w:rsidR="00132E39" w:rsidRPr="00D54A11" w:rsidRDefault="00132E39" w:rsidP="00E53FFE">
            <w:pPr>
              <w:pStyle w:val="af"/>
              <w:rPr>
                <w:ins w:id="7900" w:author="종현 박" w:date="2023-06-10T19:31:00Z"/>
              </w:rPr>
            </w:pPr>
            <w:ins w:id="7901" w:author="종현 박" w:date="2023-06-10T19:31:00Z">
              <w:r>
                <w:rPr>
                  <w:rFonts w:hint="eastAsia"/>
                </w:rPr>
                <w:lastRenderedPageBreak/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0F13F44F" w14:textId="54B2C980" w:rsidR="00132E39" w:rsidRPr="007E70C2" w:rsidRDefault="004D309D" w:rsidP="00E53FFE">
            <w:pPr>
              <w:rPr>
                <w:ins w:id="7902" w:author="종현 박" w:date="2023-06-10T19:31:00Z"/>
                <w:rStyle w:val="ae"/>
              </w:rPr>
            </w:pPr>
            <w:ins w:id="7903" w:author="종현 박" w:date="2023-06-10T19:32:00Z">
              <w:r>
                <w:rPr>
                  <w:rStyle w:val="notion-enable-hover"/>
                  <w:b/>
                  <w:bCs/>
                </w:rPr>
                <w:t>SC02</w:t>
              </w:r>
              <w:r>
                <w:rPr>
                  <w:rStyle w:val="notion-enable-hover"/>
                  <w:b/>
                  <w:bCs/>
                </w:rPr>
                <w:t>7</w:t>
              </w:r>
            </w:ins>
          </w:p>
        </w:tc>
        <w:tc>
          <w:tcPr>
            <w:tcW w:w="1420" w:type="dxa"/>
            <w:shd w:val="clear" w:color="auto" w:fill="BFBFBF"/>
          </w:tcPr>
          <w:p w14:paraId="0B902DA7" w14:textId="77777777" w:rsidR="00132E39" w:rsidRPr="005A219F" w:rsidRDefault="00132E39" w:rsidP="00E53FFE">
            <w:pPr>
              <w:pStyle w:val="af"/>
              <w:rPr>
                <w:ins w:id="7904" w:author="종현 박" w:date="2023-06-10T19:31:00Z"/>
              </w:rPr>
            </w:pPr>
            <w:ins w:id="7905" w:author="종현 박" w:date="2023-06-10T19:31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5" w:type="dxa"/>
          </w:tcPr>
          <w:p w14:paraId="353426ED" w14:textId="77777777" w:rsidR="00132E39" w:rsidRPr="00132E39" w:rsidRDefault="00132E39" w:rsidP="00E53FFE">
            <w:pPr>
              <w:rPr>
                <w:ins w:id="7906" w:author="종현 박" w:date="2023-06-10T19:31:00Z"/>
                <w:rStyle w:val="ae"/>
                <w:color w:val="000000"/>
              </w:rPr>
            </w:pPr>
            <w:ins w:id="7907" w:author="종현 박" w:date="2023-06-10T19:31:00Z">
              <w:r w:rsidRPr="00132E39">
                <w:rPr>
                  <w:rStyle w:val="ae"/>
                  <w:rFonts w:hint="eastAsia"/>
                  <w:color w:val="000000"/>
                </w:rPr>
                <w:t>작업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검색</w:t>
              </w:r>
            </w:ins>
          </w:p>
        </w:tc>
      </w:tr>
      <w:tr w:rsidR="00132E39" w:rsidRPr="00D54A11" w14:paraId="4889EC52" w14:textId="77777777" w:rsidTr="00E53FFE">
        <w:trPr>
          <w:trHeight w:val="6505"/>
          <w:ins w:id="7908" w:author="종현 박" w:date="2023-06-10T19:31:00Z"/>
        </w:trPr>
        <w:tc>
          <w:tcPr>
            <w:tcW w:w="1525" w:type="dxa"/>
            <w:shd w:val="clear" w:color="auto" w:fill="CCCCCC"/>
            <w:vAlign w:val="center"/>
          </w:tcPr>
          <w:p w14:paraId="4812190F" w14:textId="77777777" w:rsidR="00132E39" w:rsidRPr="00D54A11" w:rsidRDefault="00132E39" w:rsidP="00E53FFE">
            <w:pPr>
              <w:pStyle w:val="af"/>
              <w:rPr>
                <w:ins w:id="7909" w:author="종현 박" w:date="2023-06-10T19:31:00Z"/>
              </w:rPr>
            </w:pPr>
            <w:ins w:id="7910" w:author="종현 박" w:date="2023-06-10T19:31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795838DA" w14:textId="662B971D" w:rsidR="00132E39" w:rsidRPr="007E70C2" w:rsidRDefault="00132E39" w:rsidP="00E53FFE">
            <w:pPr>
              <w:jc w:val="center"/>
              <w:rPr>
                <w:ins w:id="7911" w:author="종현 박" w:date="2023-06-10T19:31:00Z"/>
                <w:rStyle w:val="ae"/>
              </w:rPr>
            </w:pPr>
            <w:ins w:id="7912" w:author="종현 박" w:date="2023-06-10T19:31:00Z">
              <w:r w:rsidRPr="00132E39">
                <w:rPr>
                  <w:rStyle w:val="ae"/>
                  <w:noProof/>
                </w:rPr>
                <w:pict w14:anchorId="46608AF8">
                  <v:shape id="_x0000_i1101" type="#_x0000_t75" style="width:151.45pt;height:338.25pt;visibility:visible;mso-wrap-style:square">
                    <v:imagedata r:id="rId54" o:title=""/>
                  </v:shape>
                </w:pict>
              </w:r>
            </w:ins>
          </w:p>
        </w:tc>
      </w:tr>
      <w:tr w:rsidR="00132E39" w:rsidRPr="00D54A11" w14:paraId="5D192E66" w14:textId="77777777" w:rsidTr="00E53FFE">
        <w:trPr>
          <w:trHeight w:val="368"/>
          <w:ins w:id="7913" w:author="종현 박" w:date="2023-06-10T19:31:00Z"/>
        </w:trPr>
        <w:tc>
          <w:tcPr>
            <w:tcW w:w="1525" w:type="dxa"/>
            <w:shd w:val="clear" w:color="auto" w:fill="CCCCCC"/>
            <w:vAlign w:val="center"/>
          </w:tcPr>
          <w:p w14:paraId="6E3BD9A2" w14:textId="77777777" w:rsidR="00132E39" w:rsidRPr="00D54A11" w:rsidRDefault="00132E39" w:rsidP="00E53FFE">
            <w:pPr>
              <w:pStyle w:val="af"/>
              <w:rPr>
                <w:ins w:id="7914" w:author="종현 박" w:date="2023-06-10T19:31:00Z"/>
              </w:rPr>
            </w:pPr>
            <w:ins w:id="7915" w:author="종현 박" w:date="2023-06-10T19:31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0918FF83" w14:textId="77777777" w:rsidR="00132E39" w:rsidRPr="00132E39" w:rsidRDefault="00132E39" w:rsidP="00132E39">
            <w:pPr>
              <w:numPr>
                <w:ilvl w:val="0"/>
                <w:numId w:val="23"/>
              </w:numPr>
              <w:ind w:left="282" w:hanging="142"/>
              <w:rPr>
                <w:ins w:id="7916" w:author="종현 박" w:date="2023-06-10T19:31:00Z"/>
                <w:rStyle w:val="ae"/>
                <w:color w:val="000000"/>
              </w:rPr>
            </w:pPr>
            <w:ins w:id="7917" w:author="종현 박" w:date="2023-06-10T19:31:00Z">
              <w:r w:rsidRPr="00132E39">
                <w:rPr>
                  <w:rStyle w:val="ae"/>
                  <w:rFonts w:hint="eastAsia"/>
                  <w:color w:val="000000"/>
                </w:rPr>
                <w:t>검색할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단어를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입력하고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검색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버튼을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누를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시</w:t>
              </w:r>
              <w:r w:rsidRPr="00132E39">
                <w:rPr>
                  <w:rStyle w:val="ae"/>
                  <w:rFonts w:hint="eastAsia"/>
                  <w:color w:val="000000"/>
                </w:rPr>
                <w:t>,</w:t>
              </w:r>
              <w:r w:rsidRPr="00132E39">
                <w:rPr>
                  <w:rStyle w:val="ae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해당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단어가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포함된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작업들이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화면에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출력되고</w:t>
              </w:r>
              <w:r w:rsidRPr="00132E39">
                <w:rPr>
                  <w:rStyle w:val="ae"/>
                  <w:rFonts w:hint="eastAsia"/>
                  <w:color w:val="000000"/>
                </w:rPr>
                <w:t>,</w:t>
              </w:r>
              <w:r w:rsidRPr="00132E39">
                <w:rPr>
                  <w:rStyle w:val="ae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검색된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작업들에서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해당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단어는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강조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표시되어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화면에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출력된다</w:t>
              </w:r>
              <w:r w:rsidRPr="00132E39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1F0EE82F" w14:textId="77777777" w:rsidR="00132E39" w:rsidRPr="00B0507B" w:rsidRDefault="00132E39" w:rsidP="00132E39">
            <w:pPr>
              <w:numPr>
                <w:ilvl w:val="0"/>
                <w:numId w:val="23"/>
              </w:numPr>
              <w:ind w:left="282" w:hanging="142"/>
              <w:rPr>
                <w:ins w:id="7918" w:author="종현 박" w:date="2023-06-10T19:31:00Z"/>
                <w:rStyle w:val="ae"/>
              </w:rPr>
            </w:pPr>
            <w:ins w:id="7919" w:author="종현 박" w:date="2023-06-10T19:31:00Z">
              <w:r w:rsidRPr="00132E39">
                <w:rPr>
                  <w:rStyle w:val="ae"/>
                  <w:rFonts w:hint="eastAsia"/>
                  <w:color w:val="000000"/>
                </w:rPr>
                <w:t>검색한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단어가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포함된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작업이</w:t>
              </w:r>
              <w:r w:rsidRPr="00132E39">
                <w:rPr>
                  <w:rStyle w:val="ae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없다면</w:t>
              </w:r>
              <w:r w:rsidRPr="00132E39">
                <w:rPr>
                  <w:rStyle w:val="ae"/>
                  <w:rFonts w:hint="eastAsia"/>
                  <w:color w:val="000000"/>
                </w:rPr>
                <w:t>,</w:t>
              </w:r>
              <w:r w:rsidRPr="00132E39">
                <w:rPr>
                  <w:rStyle w:val="ae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검색한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단어가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없다는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메시지를</w:t>
              </w:r>
              <w:r w:rsidRPr="00132E39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32E39">
                <w:rPr>
                  <w:rStyle w:val="ae"/>
                  <w:rFonts w:hint="eastAsia"/>
                  <w:color w:val="000000"/>
                </w:rPr>
                <w:t>출력한다</w:t>
              </w:r>
              <w:r>
                <w:rPr>
                  <w:rStyle w:val="ae"/>
                  <w:color w:val="000000"/>
                </w:rPr>
                <w:t>.</w:t>
              </w:r>
            </w:ins>
          </w:p>
          <w:p w14:paraId="19EE1144" w14:textId="0403B6D5" w:rsidR="00132E39" w:rsidRPr="007E70C2" w:rsidRDefault="00132E39" w:rsidP="00132E39">
            <w:pPr>
              <w:numPr>
                <w:ilvl w:val="0"/>
                <w:numId w:val="23"/>
              </w:numPr>
              <w:ind w:left="282" w:hanging="142"/>
              <w:rPr>
                <w:ins w:id="7920" w:author="종현 박" w:date="2023-06-10T19:31:00Z"/>
                <w:rStyle w:val="ae"/>
              </w:rPr>
            </w:pPr>
            <w:ins w:id="7921" w:author="종현 박" w:date="2023-06-10T19:31:00Z">
              <w:r>
                <w:rPr>
                  <w:rStyle w:val="ae"/>
                  <w:rFonts w:hint="eastAsia"/>
                  <w:color w:val="000000"/>
                </w:rPr>
                <w:t>닫기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color w:val="000000"/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</w:rPr>
                <w:t>홈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</w:t>
              </w:r>
              <w:r>
                <w:rPr>
                  <w:rStyle w:val="ae"/>
                  <w:rFonts w:hint="eastAsia"/>
                  <w:color w:val="000000"/>
                </w:rPr>
                <w:t>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돌아간</w:t>
              </w:r>
              <w:r>
                <w:rPr>
                  <w:rStyle w:val="ae"/>
                  <w:rFonts w:hint="eastAsia"/>
                  <w:color w:val="000000"/>
                </w:rPr>
                <w:t>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2A15F0F3" w14:textId="77777777" w:rsidR="00132E39" w:rsidRPr="003C1E0F" w:rsidRDefault="00132E39" w:rsidP="00132E39">
      <w:pPr>
        <w:rPr>
          <w:ins w:id="7922" w:author="종현 박" w:date="2023-06-10T19:31:00Z"/>
        </w:rPr>
      </w:pPr>
    </w:p>
    <w:p w14:paraId="26C9515A" w14:textId="77777777" w:rsidR="00132E39" w:rsidRDefault="00132E39" w:rsidP="00132E39">
      <w:pPr>
        <w:rPr>
          <w:ins w:id="7923" w:author="종현 박" w:date="2023-06-10T19:31:00Z"/>
        </w:rPr>
      </w:pPr>
    </w:p>
    <w:p w14:paraId="1442B095" w14:textId="77777777" w:rsidR="00132E39" w:rsidRDefault="00132E39" w:rsidP="00132E39">
      <w:pPr>
        <w:rPr>
          <w:ins w:id="7924" w:author="종현 박" w:date="2023-06-10T19:31:00Z"/>
        </w:rPr>
      </w:pPr>
    </w:p>
    <w:p w14:paraId="5D7CF129" w14:textId="77777777" w:rsidR="00132E39" w:rsidRDefault="00132E39" w:rsidP="00132E39">
      <w:pPr>
        <w:rPr>
          <w:ins w:id="7925" w:author="종현 박" w:date="2023-06-10T19:31:00Z"/>
        </w:rPr>
      </w:pPr>
    </w:p>
    <w:p w14:paraId="202EB52E" w14:textId="77777777" w:rsidR="00132E39" w:rsidRPr="00132E39" w:rsidRDefault="00132E39" w:rsidP="00332D42">
      <w:pPr>
        <w:rPr>
          <w:ins w:id="7926" w:author="종현 박" w:date="2023-06-10T19:27:00Z"/>
        </w:rPr>
      </w:pPr>
    </w:p>
    <w:p w14:paraId="37C8EBA8" w14:textId="77777777" w:rsidR="00132E39" w:rsidRDefault="00132E39" w:rsidP="00332D42">
      <w:pPr>
        <w:rPr>
          <w:ins w:id="7927" w:author="종현 박" w:date="2023-06-10T19:27:00Z"/>
        </w:rPr>
      </w:pPr>
    </w:p>
    <w:p w14:paraId="24C78043" w14:textId="77777777" w:rsidR="00132E39" w:rsidRDefault="00132E39" w:rsidP="00332D42">
      <w:pPr>
        <w:rPr>
          <w:ins w:id="7928" w:author="종현 박" w:date="2023-06-10T19:27:00Z"/>
        </w:rPr>
      </w:pPr>
    </w:p>
    <w:p w14:paraId="2B192FD0" w14:textId="77777777" w:rsidR="00132E39" w:rsidRDefault="00132E39" w:rsidP="00332D42">
      <w:pPr>
        <w:rPr>
          <w:ins w:id="7929" w:author="종현 박" w:date="2023-06-10T19:31:00Z"/>
        </w:rPr>
      </w:pPr>
    </w:p>
    <w:p w14:paraId="48CBA068" w14:textId="77777777" w:rsidR="004D309D" w:rsidRDefault="004D309D" w:rsidP="00332D42">
      <w:pPr>
        <w:rPr>
          <w:ins w:id="7930" w:author="종현 박" w:date="2023-06-10T19:31:00Z"/>
        </w:rPr>
      </w:pPr>
    </w:p>
    <w:p w14:paraId="7CF6C556" w14:textId="77777777" w:rsidR="004D309D" w:rsidRDefault="004D309D" w:rsidP="00332D42">
      <w:pPr>
        <w:rPr>
          <w:ins w:id="7931" w:author="종현 박" w:date="2023-06-10T19:31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8C5DB6" w:rsidRPr="00D54A11" w14:paraId="74805ACE" w14:textId="77777777" w:rsidTr="00E53FFE">
        <w:trPr>
          <w:trHeight w:val="354"/>
          <w:ins w:id="7932" w:author="종현 박" w:date="2023-06-10T19:33:00Z"/>
        </w:trPr>
        <w:tc>
          <w:tcPr>
            <w:tcW w:w="1525" w:type="dxa"/>
            <w:shd w:val="clear" w:color="auto" w:fill="CCCCCC"/>
            <w:vAlign w:val="center"/>
          </w:tcPr>
          <w:p w14:paraId="7C7860E9" w14:textId="77777777" w:rsidR="008C5DB6" w:rsidRPr="00D54A11" w:rsidRDefault="008C5DB6" w:rsidP="00E53FFE">
            <w:pPr>
              <w:pStyle w:val="af"/>
              <w:rPr>
                <w:ins w:id="7933" w:author="종현 박" w:date="2023-06-10T19:33:00Z"/>
              </w:rPr>
            </w:pPr>
            <w:ins w:id="7934" w:author="종현 박" w:date="2023-06-10T19:33:00Z">
              <w:r>
                <w:rPr>
                  <w:rFonts w:hint="eastAsia"/>
                </w:rPr>
                <w:lastRenderedPageBreak/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312AC78D" w14:textId="654D7357" w:rsidR="008C5DB6" w:rsidRPr="007E70C2" w:rsidRDefault="008C5DB6" w:rsidP="00E53FFE">
            <w:pPr>
              <w:rPr>
                <w:ins w:id="7935" w:author="종현 박" w:date="2023-06-10T19:33:00Z"/>
                <w:rStyle w:val="ae"/>
              </w:rPr>
            </w:pPr>
            <w:ins w:id="7936" w:author="종현 박" w:date="2023-06-10T19:33:00Z">
              <w:r>
                <w:rPr>
                  <w:rStyle w:val="notion-enable-hover"/>
                  <w:b/>
                  <w:bCs/>
                </w:rPr>
                <w:t>SC02</w:t>
              </w:r>
              <w:r>
                <w:rPr>
                  <w:rStyle w:val="notion-enable-hover"/>
                  <w:b/>
                  <w:bCs/>
                </w:rPr>
                <w:t>8</w:t>
              </w:r>
            </w:ins>
          </w:p>
        </w:tc>
        <w:tc>
          <w:tcPr>
            <w:tcW w:w="1420" w:type="dxa"/>
            <w:shd w:val="clear" w:color="auto" w:fill="BFBFBF"/>
          </w:tcPr>
          <w:p w14:paraId="51363E45" w14:textId="77777777" w:rsidR="008C5DB6" w:rsidRPr="005A219F" w:rsidRDefault="008C5DB6" w:rsidP="00E53FFE">
            <w:pPr>
              <w:pStyle w:val="af"/>
              <w:rPr>
                <w:ins w:id="7937" w:author="종현 박" w:date="2023-06-10T19:33:00Z"/>
              </w:rPr>
            </w:pPr>
            <w:ins w:id="7938" w:author="종현 박" w:date="2023-06-10T19:33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28FFB2F0" w14:textId="77777777" w:rsidR="008C5DB6" w:rsidRPr="008C5DB6" w:rsidRDefault="008C5DB6" w:rsidP="00E53FFE">
            <w:pPr>
              <w:rPr>
                <w:ins w:id="7939" w:author="종현 박" w:date="2023-06-10T19:33:00Z"/>
                <w:rStyle w:val="ae"/>
                <w:color w:val="000000"/>
              </w:rPr>
            </w:pPr>
            <w:ins w:id="7940" w:author="종현 박" w:date="2023-06-10T19:33:00Z">
              <w:r w:rsidRPr="008C5DB6">
                <w:rPr>
                  <w:rStyle w:val="ae"/>
                  <w:rFonts w:hint="eastAsia"/>
                  <w:color w:val="000000"/>
                </w:rPr>
                <w:t>친구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목록</w:t>
              </w:r>
            </w:ins>
          </w:p>
        </w:tc>
      </w:tr>
      <w:tr w:rsidR="008C5DB6" w:rsidRPr="00D54A11" w14:paraId="2D6363A0" w14:textId="77777777" w:rsidTr="00E53FFE">
        <w:trPr>
          <w:trHeight w:val="6505"/>
          <w:ins w:id="7941" w:author="종현 박" w:date="2023-06-10T19:33:00Z"/>
        </w:trPr>
        <w:tc>
          <w:tcPr>
            <w:tcW w:w="1525" w:type="dxa"/>
            <w:shd w:val="clear" w:color="auto" w:fill="CCCCCC"/>
            <w:vAlign w:val="center"/>
          </w:tcPr>
          <w:p w14:paraId="7B2884D2" w14:textId="77777777" w:rsidR="008C5DB6" w:rsidRPr="00D54A11" w:rsidRDefault="008C5DB6" w:rsidP="00E53FFE">
            <w:pPr>
              <w:pStyle w:val="af"/>
              <w:rPr>
                <w:ins w:id="7942" w:author="종현 박" w:date="2023-06-10T19:33:00Z"/>
              </w:rPr>
            </w:pPr>
            <w:ins w:id="7943" w:author="종현 박" w:date="2023-06-10T19:33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5C7C7362" w14:textId="0E4219D2" w:rsidR="008C5DB6" w:rsidRPr="007E70C2" w:rsidRDefault="008C5DB6" w:rsidP="00E53FFE">
            <w:pPr>
              <w:jc w:val="center"/>
              <w:rPr>
                <w:ins w:id="7944" w:author="종현 박" w:date="2023-06-10T19:33:00Z"/>
                <w:rStyle w:val="ae"/>
              </w:rPr>
            </w:pPr>
            <w:ins w:id="7945" w:author="종현 박" w:date="2023-06-10T19:33:00Z">
              <w:r w:rsidRPr="008C5DB6">
                <w:rPr>
                  <w:rStyle w:val="ae"/>
                  <w:noProof/>
                </w:rPr>
                <w:pict w14:anchorId="6BE90D79">
                  <v:shape id="_x0000_i1104" type="#_x0000_t75" style="width:171.15pt;height:381.75pt;visibility:visible;mso-wrap-style:square">
                    <v:imagedata r:id="rId55" o:title=""/>
                  </v:shape>
                </w:pict>
              </w:r>
            </w:ins>
          </w:p>
        </w:tc>
      </w:tr>
      <w:tr w:rsidR="008C5DB6" w:rsidRPr="00D54A11" w14:paraId="1A1591FE" w14:textId="77777777" w:rsidTr="00E53FFE">
        <w:trPr>
          <w:trHeight w:val="368"/>
          <w:ins w:id="7946" w:author="종현 박" w:date="2023-06-10T19:33:00Z"/>
        </w:trPr>
        <w:tc>
          <w:tcPr>
            <w:tcW w:w="1525" w:type="dxa"/>
            <w:shd w:val="clear" w:color="auto" w:fill="CCCCCC"/>
            <w:vAlign w:val="center"/>
          </w:tcPr>
          <w:p w14:paraId="58F1AF9D" w14:textId="77777777" w:rsidR="008C5DB6" w:rsidRPr="00D54A11" w:rsidRDefault="008C5DB6" w:rsidP="00E53FFE">
            <w:pPr>
              <w:pStyle w:val="af"/>
              <w:rPr>
                <w:ins w:id="7947" w:author="종현 박" w:date="2023-06-10T19:33:00Z"/>
              </w:rPr>
            </w:pPr>
            <w:ins w:id="7948" w:author="종현 박" w:date="2023-06-10T19:33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4AEB069B" w14:textId="77777777" w:rsidR="008C5DB6" w:rsidRPr="00B0507B" w:rsidRDefault="008C5DB6" w:rsidP="008C5DB6">
            <w:pPr>
              <w:numPr>
                <w:ilvl w:val="0"/>
                <w:numId w:val="23"/>
              </w:numPr>
              <w:ind w:left="282" w:hanging="142"/>
              <w:rPr>
                <w:ins w:id="7949" w:author="종현 박" w:date="2023-06-10T19:33:00Z"/>
                <w:rStyle w:val="ae"/>
              </w:rPr>
            </w:pPr>
            <w:ins w:id="7950" w:author="종현 박" w:date="2023-06-10T19:33:00Z">
              <w:r w:rsidRPr="008C5DB6">
                <w:rPr>
                  <w:rStyle w:val="ae"/>
                  <w:rFonts w:hint="eastAsia"/>
                  <w:color w:val="000000"/>
                </w:rPr>
                <w:t>친구로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추가된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사용자들이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화면에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출력된다</w:t>
              </w:r>
              <w:r w:rsidRPr="008C5DB6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356949B7" w14:textId="5EC25EB0" w:rsidR="008C5DB6" w:rsidRPr="00B0507B" w:rsidRDefault="008C5DB6" w:rsidP="008C5DB6">
            <w:pPr>
              <w:numPr>
                <w:ilvl w:val="0"/>
                <w:numId w:val="23"/>
              </w:numPr>
              <w:ind w:left="282" w:hanging="142"/>
              <w:rPr>
                <w:ins w:id="7951" w:author="종현 박" w:date="2023-06-10T19:33:00Z"/>
                <w:rStyle w:val="ae"/>
              </w:rPr>
            </w:pPr>
            <w:ins w:id="7952" w:author="종현 박" w:date="2023-06-10T19:33:00Z">
              <w:r w:rsidRPr="008C5DB6">
                <w:rPr>
                  <w:rStyle w:val="ae"/>
                  <w:rFonts w:hint="eastAsia"/>
                  <w:color w:val="000000"/>
                </w:rPr>
                <w:t>친구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추가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버튼</w:t>
              </w:r>
              <w:r w:rsidRPr="008C5DB6">
                <w:rPr>
                  <w:rStyle w:val="ae"/>
                  <w:rFonts w:hint="eastAsia"/>
                  <w:color w:val="000000"/>
                </w:rPr>
                <w:t>(</w:t>
              </w:r>
              <w:r w:rsidRPr="008C5DB6">
                <w:rPr>
                  <w:rStyle w:val="ae"/>
                  <w:rFonts w:hint="eastAsia"/>
                  <w:color w:val="000000"/>
                </w:rPr>
                <w:t>사람</w:t>
              </w:r>
            </w:ins>
            <w:ins w:id="7953" w:author="종현 박" w:date="2023-06-10T19:34:00Z">
              <w:r>
                <w:rPr>
                  <w:rStyle w:val="ae"/>
                  <w:color w:val="000000"/>
                </w:rPr>
                <w:t xml:space="preserve">+ </w:t>
              </w:r>
            </w:ins>
            <w:ins w:id="7954" w:author="종현 박" w:date="2023-06-10T19:33:00Z">
              <w:r w:rsidRPr="008C5DB6">
                <w:rPr>
                  <w:rStyle w:val="ae"/>
                  <w:rFonts w:hint="eastAsia"/>
                  <w:color w:val="000000"/>
                </w:rPr>
                <w:t>아이콘</w:t>
              </w:r>
              <w:r w:rsidRPr="008C5DB6">
                <w:rPr>
                  <w:rStyle w:val="ae"/>
                  <w:rFonts w:hint="eastAsia"/>
                  <w:color w:val="000000"/>
                </w:rPr>
                <w:t>)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누를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시</w:t>
              </w:r>
              <w:r w:rsidRPr="008C5DB6">
                <w:rPr>
                  <w:rStyle w:val="ae"/>
                  <w:rFonts w:hint="eastAsia"/>
                  <w:color w:val="000000"/>
                </w:rPr>
                <w:t>,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친구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추가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화면</w:t>
              </w:r>
              <w:r>
                <w:rPr>
                  <w:rStyle w:val="ae"/>
                  <w:rFonts w:hint="eastAsia"/>
                  <w:color w:val="000000"/>
                </w:rPr>
                <w:t>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</w:t>
              </w:r>
              <w:r w:rsidRPr="008C5DB6">
                <w:rPr>
                  <w:rStyle w:val="ae"/>
                  <w:rFonts w:hint="eastAsia"/>
                  <w:color w:val="000000"/>
                </w:rPr>
                <w:t>한다</w:t>
              </w:r>
              <w:r w:rsidRPr="008C5DB6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233DD06B" w14:textId="7D85F2D9" w:rsidR="008C5DB6" w:rsidRPr="00B0507B" w:rsidRDefault="008C5DB6" w:rsidP="008C5DB6">
            <w:pPr>
              <w:numPr>
                <w:ilvl w:val="0"/>
                <w:numId w:val="23"/>
              </w:numPr>
              <w:ind w:left="282" w:hanging="142"/>
              <w:rPr>
                <w:ins w:id="7955" w:author="종현 박" w:date="2023-06-10T19:33:00Z"/>
                <w:rStyle w:val="ae"/>
              </w:rPr>
            </w:pPr>
            <w:ins w:id="7956" w:author="종현 박" w:date="2023-06-10T19:33:00Z">
              <w:r w:rsidRPr="008C5DB6">
                <w:rPr>
                  <w:rStyle w:val="ae"/>
                  <w:rFonts w:hint="eastAsia"/>
                  <w:color w:val="000000"/>
                </w:rPr>
                <w:t>친구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삭제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버튼</w:t>
              </w:r>
              <w:r w:rsidRPr="008C5DB6">
                <w:rPr>
                  <w:rStyle w:val="ae"/>
                  <w:rFonts w:hint="eastAsia"/>
                  <w:color w:val="000000"/>
                </w:rPr>
                <w:t>(</w:t>
              </w:r>
              <w:r w:rsidRPr="008C5DB6">
                <w:rPr>
                  <w:rStyle w:val="ae"/>
                  <w:rFonts w:hint="eastAsia"/>
                  <w:color w:val="000000"/>
                </w:rPr>
                <w:t>사람</w:t>
              </w:r>
              <w:r w:rsidRPr="008C5DB6">
                <w:rPr>
                  <w:rStyle w:val="ae"/>
                  <w:rFonts w:hint="eastAsia"/>
                  <w:color w:val="000000"/>
                </w:rPr>
                <w:t>-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아이콘</w:t>
              </w:r>
              <w:r w:rsidRPr="008C5DB6">
                <w:rPr>
                  <w:rStyle w:val="ae"/>
                  <w:rFonts w:hint="eastAsia"/>
                  <w:color w:val="000000"/>
                </w:rPr>
                <w:t>)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누를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시</w:t>
              </w:r>
              <w:r w:rsidRPr="008C5DB6">
                <w:rPr>
                  <w:rStyle w:val="ae"/>
                  <w:rFonts w:hint="eastAsia"/>
                  <w:color w:val="000000"/>
                </w:rPr>
                <w:t>,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친구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삭제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7957" w:author="종현 박" w:date="2023-06-10T19:34:00Z">
              <w:r>
                <w:rPr>
                  <w:rStyle w:val="ae"/>
                  <w:rFonts w:hint="eastAsia"/>
                  <w:color w:val="000000"/>
                </w:rPr>
                <w:t>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7958" w:author="종현 박" w:date="2023-06-10T19:33:00Z">
              <w:r w:rsidRPr="008C5DB6">
                <w:rPr>
                  <w:rStyle w:val="ae"/>
                  <w:rFonts w:hint="eastAsia"/>
                  <w:color w:val="000000"/>
                </w:rPr>
                <w:t>한다</w:t>
              </w:r>
              <w:r w:rsidRPr="008C5DB6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157151AB" w14:textId="77777777" w:rsidR="008C5DB6" w:rsidRPr="00B0507B" w:rsidRDefault="008C5DB6" w:rsidP="008C5DB6">
            <w:pPr>
              <w:numPr>
                <w:ilvl w:val="0"/>
                <w:numId w:val="23"/>
              </w:numPr>
              <w:ind w:left="282" w:hanging="142"/>
              <w:rPr>
                <w:ins w:id="7959" w:author="종현 박" w:date="2023-06-10T19:33:00Z"/>
                <w:rStyle w:val="ae"/>
              </w:rPr>
            </w:pPr>
            <w:ins w:id="7960" w:author="종현 박" w:date="2023-06-10T19:33:00Z">
              <w:r w:rsidRPr="008C5DB6">
                <w:rPr>
                  <w:rStyle w:val="ae"/>
                  <w:rFonts w:hint="eastAsia"/>
                  <w:color w:val="000000"/>
                </w:rPr>
                <w:t>공동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작업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버튼</w:t>
              </w:r>
              <w:r w:rsidRPr="008C5DB6">
                <w:rPr>
                  <w:rStyle w:val="ae"/>
                  <w:rFonts w:hint="eastAsia"/>
                  <w:color w:val="000000"/>
                </w:rPr>
                <w:t>(</w:t>
              </w:r>
              <w:r w:rsidRPr="008C5DB6">
                <w:rPr>
                  <w:rStyle w:val="ae"/>
                  <w:color w:val="000000"/>
                </w:rPr>
                <w:t>‘</w:t>
              </w:r>
              <w:r w:rsidRPr="008C5DB6">
                <w:rPr>
                  <w:rStyle w:val="ae"/>
                  <w:color w:val="000000"/>
                </w:rPr>
                <w:t>+</w:t>
              </w:r>
              <w:r w:rsidRPr="008C5DB6">
                <w:rPr>
                  <w:rStyle w:val="ae"/>
                  <w:color w:val="000000"/>
                </w:rPr>
                <w:t>’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아이콘</w:t>
              </w:r>
              <w:r w:rsidRPr="008C5DB6">
                <w:rPr>
                  <w:rStyle w:val="ae"/>
                  <w:rFonts w:hint="eastAsia"/>
                  <w:color w:val="000000"/>
                </w:rPr>
                <w:t>)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누를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시</w:t>
              </w:r>
              <w:r w:rsidRPr="008C5DB6">
                <w:rPr>
                  <w:rStyle w:val="ae"/>
                  <w:rFonts w:hint="eastAsia"/>
                  <w:color w:val="000000"/>
                </w:rPr>
                <w:t>,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친구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공동작업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초대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메시지를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출력한다</w:t>
              </w:r>
              <w:r w:rsidRPr="008C5DB6">
                <w:rPr>
                  <w:rStyle w:val="ae"/>
                  <w:color w:val="000000"/>
                </w:rPr>
                <w:t>.</w:t>
              </w:r>
            </w:ins>
          </w:p>
          <w:p w14:paraId="3756DAD3" w14:textId="72CE15CB" w:rsidR="008C5DB6" w:rsidRPr="007E70C2" w:rsidRDefault="008C5DB6" w:rsidP="008C5DB6">
            <w:pPr>
              <w:numPr>
                <w:ilvl w:val="0"/>
                <w:numId w:val="23"/>
              </w:numPr>
              <w:ind w:left="282" w:hanging="142"/>
              <w:rPr>
                <w:ins w:id="7961" w:author="종현 박" w:date="2023-06-10T19:33:00Z"/>
                <w:rStyle w:val="ae"/>
              </w:rPr>
            </w:pPr>
            <w:ins w:id="7962" w:author="종현 박" w:date="2023-06-10T19:33:00Z">
              <w:r w:rsidRPr="008C5DB6">
                <w:rPr>
                  <w:rStyle w:val="ae"/>
                  <w:color w:val="000000"/>
                </w:rPr>
                <w:t>‘</w:t>
              </w:r>
              <w:r w:rsidRPr="008C5DB6">
                <w:rPr>
                  <w:rStyle w:val="ae"/>
                  <w:rFonts w:hint="eastAsia"/>
                  <w:color w:val="000000"/>
                </w:rPr>
                <w:t>친구할일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보러가기</w:t>
              </w:r>
              <w:r w:rsidRPr="008C5DB6">
                <w:rPr>
                  <w:rStyle w:val="ae"/>
                  <w:color w:val="000000"/>
                </w:rPr>
                <w:t>’</w:t>
              </w:r>
              <w:r w:rsidRPr="008C5DB6">
                <w:rPr>
                  <w:rStyle w:val="ae"/>
                  <w:rFonts w:hint="eastAsia"/>
                  <w:color w:val="000000"/>
                </w:rPr>
                <w:t>버튼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누를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시</w:t>
              </w:r>
              <w:r w:rsidRPr="008C5DB6">
                <w:rPr>
                  <w:rStyle w:val="ae"/>
                  <w:rFonts w:hint="eastAsia"/>
                  <w:color w:val="000000"/>
                </w:rPr>
                <w:t>,</w:t>
              </w:r>
              <w:r w:rsidRPr="008C5DB6">
                <w:rPr>
                  <w:rStyle w:val="ae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친구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공동작업</w:t>
              </w:r>
              <w:r w:rsidRPr="008C5DB6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8C5DB6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7963" w:author="종현 박" w:date="2023-06-10T19:34:00Z">
              <w:r>
                <w:rPr>
                  <w:rStyle w:val="ae"/>
                  <w:rFonts w:hint="eastAsia"/>
                  <w:color w:val="000000"/>
                </w:rPr>
                <w:t>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</w:t>
              </w:r>
            </w:ins>
            <w:ins w:id="7964" w:author="종현 박" w:date="2023-06-10T19:33:00Z">
              <w:r w:rsidRPr="008C5DB6">
                <w:rPr>
                  <w:rStyle w:val="ae"/>
                  <w:rFonts w:hint="eastAsia"/>
                  <w:color w:val="000000"/>
                </w:rPr>
                <w:t>한다</w:t>
              </w:r>
              <w:r w:rsidRPr="008C5DB6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488E7FBC" w14:textId="77777777" w:rsidR="008C5DB6" w:rsidRDefault="008C5DB6" w:rsidP="008C5DB6">
      <w:pPr>
        <w:rPr>
          <w:ins w:id="7965" w:author="종현 박" w:date="2023-06-10T19:33:00Z"/>
        </w:rPr>
      </w:pPr>
    </w:p>
    <w:p w14:paraId="1DC72D8F" w14:textId="77777777" w:rsidR="008C5DB6" w:rsidRDefault="008C5DB6" w:rsidP="008C5DB6">
      <w:pPr>
        <w:rPr>
          <w:ins w:id="7966" w:author="종현 박" w:date="2023-06-10T19:33:00Z"/>
        </w:rPr>
      </w:pPr>
    </w:p>
    <w:p w14:paraId="7D2B8DC1" w14:textId="77777777" w:rsidR="008C5DB6" w:rsidRDefault="008C5DB6" w:rsidP="008C5DB6">
      <w:pPr>
        <w:rPr>
          <w:ins w:id="7967" w:author="종현 박" w:date="2023-06-10T19:33:00Z"/>
        </w:rPr>
      </w:pPr>
    </w:p>
    <w:p w14:paraId="0AEA17E8" w14:textId="77777777" w:rsidR="008C5DB6" w:rsidRDefault="008C5DB6" w:rsidP="008C5DB6">
      <w:pPr>
        <w:rPr>
          <w:ins w:id="7968" w:author="종현 박" w:date="2023-06-10T19:33:00Z"/>
        </w:rPr>
      </w:pPr>
    </w:p>
    <w:p w14:paraId="51A3DD3F" w14:textId="77777777" w:rsidR="008C5DB6" w:rsidRDefault="008C5DB6" w:rsidP="008C5DB6">
      <w:pPr>
        <w:rPr>
          <w:ins w:id="7969" w:author="종현 박" w:date="2023-06-10T19:33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7650C" w:rsidRPr="00D54A11" w14:paraId="4241C7E0" w14:textId="77777777" w:rsidTr="00E53FFE">
        <w:trPr>
          <w:trHeight w:val="354"/>
          <w:ins w:id="7970" w:author="종현 박" w:date="2023-06-10T19:34:00Z"/>
        </w:trPr>
        <w:tc>
          <w:tcPr>
            <w:tcW w:w="1525" w:type="dxa"/>
            <w:shd w:val="clear" w:color="auto" w:fill="CCCCCC"/>
            <w:vAlign w:val="center"/>
          </w:tcPr>
          <w:p w14:paraId="5D2CF3E0" w14:textId="77777777" w:rsidR="00D7650C" w:rsidRPr="00D54A11" w:rsidRDefault="00D7650C" w:rsidP="00E53FFE">
            <w:pPr>
              <w:pStyle w:val="af"/>
              <w:rPr>
                <w:ins w:id="7971" w:author="종현 박" w:date="2023-06-10T19:34:00Z"/>
              </w:rPr>
            </w:pPr>
            <w:ins w:id="7972" w:author="종현 박" w:date="2023-06-10T19:34:00Z">
              <w:r>
                <w:rPr>
                  <w:rFonts w:hint="eastAsia"/>
                </w:rPr>
                <w:lastRenderedPageBreak/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2094CD44" w14:textId="66965439" w:rsidR="00D7650C" w:rsidRPr="007E70C2" w:rsidRDefault="00D7650C" w:rsidP="00E53FFE">
            <w:pPr>
              <w:rPr>
                <w:ins w:id="7973" w:author="종현 박" w:date="2023-06-10T19:34:00Z"/>
                <w:rStyle w:val="ae"/>
              </w:rPr>
            </w:pPr>
            <w:ins w:id="7974" w:author="종현 박" w:date="2023-06-10T19:34:00Z">
              <w:r>
                <w:rPr>
                  <w:rStyle w:val="notion-enable-hover"/>
                  <w:b/>
                  <w:bCs/>
                </w:rPr>
                <w:t>SC02</w:t>
              </w:r>
              <w:r>
                <w:rPr>
                  <w:rStyle w:val="notion-enable-hover"/>
                  <w:b/>
                  <w:bCs/>
                </w:rPr>
                <w:t>9</w:t>
              </w:r>
            </w:ins>
          </w:p>
        </w:tc>
        <w:tc>
          <w:tcPr>
            <w:tcW w:w="1420" w:type="dxa"/>
            <w:shd w:val="clear" w:color="auto" w:fill="BFBFBF"/>
          </w:tcPr>
          <w:p w14:paraId="07936AF8" w14:textId="77777777" w:rsidR="00D7650C" w:rsidRPr="005A219F" w:rsidRDefault="00D7650C" w:rsidP="00E53FFE">
            <w:pPr>
              <w:pStyle w:val="af"/>
              <w:rPr>
                <w:ins w:id="7975" w:author="종현 박" w:date="2023-06-10T19:34:00Z"/>
              </w:rPr>
            </w:pPr>
            <w:ins w:id="7976" w:author="종현 박" w:date="2023-06-10T19:34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3D7B6796" w14:textId="77777777" w:rsidR="00D7650C" w:rsidRPr="00D7650C" w:rsidRDefault="00D7650C" w:rsidP="00E53FFE">
            <w:pPr>
              <w:rPr>
                <w:ins w:id="7977" w:author="종현 박" w:date="2023-06-10T19:34:00Z"/>
                <w:rStyle w:val="ae"/>
                <w:color w:val="000000"/>
              </w:rPr>
            </w:pPr>
            <w:ins w:id="7978" w:author="종현 박" w:date="2023-06-10T19:34:00Z">
              <w:r w:rsidRPr="00D7650C">
                <w:rPr>
                  <w:rStyle w:val="ae"/>
                  <w:rFonts w:hint="eastAsia"/>
                  <w:color w:val="000000"/>
                </w:rPr>
                <w:t>친구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추가</w:t>
              </w:r>
            </w:ins>
          </w:p>
        </w:tc>
      </w:tr>
      <w:tr w:rsidR="00D7650C" w:rsidRPr="00D54A11" w14:paraId="25FB1774" w14:textId="77777777" w:rsidTr="00E53FFE">
        <w:trPr>
          <w:trHeight w:val="6505"/>
          <w:ins w:id="7979" w:author="종현 박" w:date="2023-06-10T19:34:00Z"/>
        </w:trPr>
        <w:tc>
          <w:tcPr>
            <w:tcW w:w="1525" w:type="dxa"/>
            <w:shd w:val="clear" w:color="auto" w:fill="CCCCCC"/>
            <w:vAlign w:val="center"/>
          </w:tcPr>
          <w:p w14:paraId="709DA2CE" w14:textId="77777777" w:rsidR="00D7650C" w:rsidRPr="00D54A11" w:rsidRDefault="00D7650C" w:rsidP="00E53FFE">
            <w:pPr>
              <w:pStyle w:val="af"/>
              <w:rPr>
                <w:ins w:id="7980" w:author="종현 박" w:date="2023-06-10T19:34:00Z"/>
              </w:rPr>
            </w:pPr>
            <w:ins w:id="7981" w:author="종현 박" w:date="2023-06-10T19:34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6A7BAF25" w14:textId="690290EB" w:rsidR="00D7650C" w:rsidRPr="007E70C2" w:rsidRDefault="00D7650C" w:rsidP="00E53FFE">
            <w:pPr>
              <w:jc w:val="center"/>
              <w:rPr>
                <w:ins w:id="7982" w:author="종현 박" w:date="2023-06-10T19:34:00Z"/>
                <w:rStyle w:val="ae"/>
              </w:rPr>
            </w:pPr>
            <w:ins w:id="7983" w:author="종현 박" w:date="2023-06-10T19:34:00Z">
              <w:r w:rsidRPr="00D7650C">
                <w:rPr>
                  <w:rStyle w:val="ae"/>
                  <w:noProof/>
                </w:rPr>
                <w:pict w14:anchorId="697A7466">
                  <v:shape id="_x0000_i1105" type="#_x0000_t75" style="width:170.5pt;height:382.4pt;visibility:visible;mso-wrap-style:square">
                    <v:imagedata r:id="rId56" o:title=""/>
                  </v:shape>
                </w:pict>
              </w:r>
            </w:ins>
          </w:p>
        </w:tc>
      </w:tr>
      <w:tr w:rsidR="00D7650C" w:rsidRPr="00D54A11" w14:paraId="042568BF" w14:textId="77777777" w:rsidTr="00E53FFE">
        <w:trPr>
          <w:trHeight w:val="368"/>
          <w:ins w:id="7984" w:author="종현 박" w:date="2023-06-10T19:34:00Z"/>
        </w:trPr>
        <w:tc>
          <w:tcPr>
            <w:tcW w:w="1525" w:type="dxa"/>
            <w:shd w:val="clear" w:color="auto" w:fill="CCCCCC"/>
            <w:vAlign w:val="center"/>
          </w:tcPr>
          <w:p w14:paraId="2CBF7E08" w14:textId="77777777" w:rsidR="00D7650C" w:rsidRPr="00D54A11" w:rsidRDefault="00D7650C" w:rsidP="00E53FFE">
            <w:pPr>
              <w:pStyle w:val="af"/>
              <w:rPr>
                <w:ins w:id="7985" w:author="종현 박" w:date="2023-06-10T19:34:00Z"/>
              </w:rPr>
            </w:pPr>
            <w:ins w:id="7986" w:author="종현 박" w:date="2023-06-10T19:34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4952B7EC" w14:textId="77777777" w:rsidR="00D7650C" w:rsidRPr="00B0507B" w:rsidRDefault="00D7650C" w:rsidP="00D7650C">
            <w:pPr>
              <w:numPr>
                <w:ilvl w:val="0"/>
                <w:numId w:val="23"/>
              </w:numPr>
              <w:ind w:left="282" w:hanging="142"/>
              <w:rPr>
                <w:ins w:id="7987" w:author="종현 박" w:date="2023-06-10T19:34:00Z"/>
                <w:rStyle w:val="ae"/>
              </w:rPr>
            </w:pPr>
            <w:ins w:id="7988" w:author="종현 박" w:date="2023-06-10T19:34:00Z">
              <w:r w:rsidRPr="00D7650C">
                <w:rPr>
                  <w:rStyle w:val="ae"/>
                  <w:rFonts w:hint="eastAsia"/>
                  <w:color w:val="000000"/>
                </w:rPr>
                <w:t>닉네임을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입력하고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color w:val="000000"/>
                </w:rPr>
                <w:t>‘</w:t>
              </w:r>
              <w:r w:rsidRPr="00D7650C">
                <w:rPr>
                  <w:rStyle w:val="ae"/>
                  <w:rFonts w:hint="eastAsia"/>
                  <w:color w:val="000000"/>
                </w:rPr>
                <w:t>예</w:t>
              </w:r>
              <w:r w:rsidRPr="00D7650C">
                <w:rPr>
                  <w:rStyle w:val="ae"/>
                  <w:color w:val="000000"/>
                </w:rPr>
                <w:t>’</w:t>
              </w:r>
              <w:r w:rsidRPr="00D7650C">
                <w:rPr>
                  <w:rStyle w:val="ae"/>
                  <w:rFonts w:hint="eastAsia"/>
                  <w:color w:val="000000"/>
                </w:rPr>
                <w:t>을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누를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시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, </w:t>
              </w:r>
              <w:r w:rsidRPr="00D7650C">
                <w:rPr>
                  <w:rStyle w:val="ae"/>
                  <w:rFonts w:hint="eastAsia"/>
                  <w:color w:val="000000"/>
                </w:rPr>
                <w:t>다른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사용자에게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친구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추가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요청을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한다</w:t>
              </w:r>
              <w:r w:rsidRPr="00D7650C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0566A95C" w14:textId="0084616F" w:rsidR="00D7650C" w:rsidRPr="00B0507B" w:rsidRDefault="00D7650C" w:rsidP="00D7650C">
            <w:pPr>
              <w:numPr>
                <w:ilvl w:val="0"/>
                <w:numId w:val="23"/>
              </w:numPr>
              <w:ind w:left="282" w:hanging="142"/>
              <w:rPr>
                <w:ins w:id="7989" w:author="종현 박" w:date="2023-06-10T19:34:00Z"/>
                <w:rStyle w:val="ae"/>
              </w:rPr>
            </w:pPr>
            <w:ins w:id="7990" w:author="종현 박" w:date="2023-06-10T19:34:00Z">
              <w:r w:rsidRPr="00D7650C">
                <w:rPr>
                  <w:rStyle w:val="ae"/>
                  <w:color w:val="000000"/>
                </w:rPr>
                <w:t>‘</w:t>
              </w:r>
              <w:r w:rsidRPr="00D7650C">
                <w:rPr>
                  <w:rStyle w:val="ae"/>
                  <w:rFonts w:hint="eastAsia"/>
                  <w:color w:val="000000"/>
                </w:rPr>
                <w:t>아니요</w:t>
              </w:r>
              <w:r w:rsidRPr="00D7650C">
                <w:rPr>
                  <w:rStyle w:val="ae"/>
                  <w:color w:val="000000"/>
                </w:rPr>
                <w:t>’</w:t>
              </w:r>
              <w:r w:rsidRPr="00D7650C">
                <w:rPr>
                  <w:rStyle w:val="ae"/>
                  <w:rFonts w:hint="eastAsia"/>
                  <w:color w:val="000000"/>
                </w:rPr>
                <w:t>을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누를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시</w:t>
              </w:r>
              <w:r w:rsidRPr="00D7650C">
                <w:rPr>
                  <w:rStyle w:val="ae"/>
                  <w:rFonts w:hint="eastAsia"/>
                  <w:color w:val="000000"/>
                </w:rPr>
                <w:t>,</w:t>
              </w:r>
              <w:r w:rsidRPr="00D7650C">
                <w:rPr>
                  <w:rStyle w:val="ae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친구목록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화</w:t>
              </w:r>
            </w:ins>
            <w:ins w:id="7991" w:author="종현 박" w:date="2023-06-10T19:35:00Z">
              <w:r>
                <w:rPr>
                  <w:rStyle w:val="ae"/>
                  <w:rFonts w:hint="eastAsia"/>
                  <w:color w:val="000000"/>
                </w:rPr>
                <w:t>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돌아간</w:t>
              </w:r>
            </w:ins>
            <w:ins w:id="7992" w:author="종현 박" w:date="2023-06-10T19:34:00Z">
              <w:r w:rsidRPr="00D7650C">
                <w:rPr>
                  <w:rStyle w:val="ae"/>
                  <w:rFonts w:hint="eastAsia"/>
                  <w:color w:val="000000"/>
                </w:rPr>
                <w:t>다</w:t>
              </w:r>
              <w:r w:rsidRPr="00D7650C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4E7BF2FB" w14:textId="77777777" w:rsidR="00D7650C" w:rsidRPr="007E70C2" w:rsidRDefault="00D7650C" w:rsidP="00D7650C">
            <w:pPr>
              <w:numPr>
                <w:ilvl w:val="0"/>
                <w:numId w:val="23"/>
              </w:numPr>
              <w:ind w:left="282" w:hanging="142"/>
              <w:rPr>
                <w:ins w:id="7993" w:author="종현 박" w:date="2023-06-10T19:34:00Z"/>
                <w:rStyle w:val="ae"/>
              </w:rPr>
            </w:pPr>
            <w:ins w:id="7994" w:author="종현 박" w:date="2023-06-10T19:34:00Z">
              <w:r w:rsidRPr="00D7650C">
                <w:rPr>
                  <w:rStyle w:val="ae"/>
                  <w:rFonts w:hint="eastAsia"/>
                  <w:color w:val="000000"/>
                </w:rPr>
                <w:t>존재하지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않는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사용자일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경우에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존재하지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않는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사용자라는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메시지를</w:t>
              </w:r>
              <w:r w:rsidRPr="00D7650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7650C">
                <w:rPr>
                  <w:rStyle w:val="ae"/>
                  <w:rFonts w:hint="eastAsia"/>
                  <w:color w:val="000000"/>
                </w:rPr>
                <w:t>출력한다</w:t>
              </w:r>
              <w:r w:rsidRPr="00D7650C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2A300788" w14:textId="77777777" w:rsidR="00D7650C" w:rsidRDefault="00D7650C" w:rsidP="00D7650C">
      <w:pPr>
        <w:rPr>
          <w:ins w:id="7995" w:author="종현 박" w:date="2023-06-10T19:34:00Z"/>
        </w:rPr>
      </w:pPr>
    </w:p>
    <w:p w14:paraId="0F9DC354" w14:textId="77777777" w:rsidR="00D7650C" w:rsidRDefault="00D7650C" w:rsidP="00D7650C">
      <w:pPr>
        <w:rPr>
          <w:ins w:id="7996" w:author="종현 박" w:date="2023-06-10T19:34:00Z"/>
        </w:rPr>
      </w:pPr>
    </w:p>
    <w:p w14:paraId="325B159A" w14:textId="77777777" w:rsidR="00D7650C" w:rsidRDefault="00D7650C" w:rsidP="00D7650C">
      <w:pPr>
        <w:rPr>
          <w:ins w:id="7997" w:author="종현 박" w:date="2023-06-10T19:34:00Z"/>
        </w:rPr>
      </w:pPr>
    </w:p>
    <w:p w14:paraId="6B58959A" w14:textId="77777777" w:rsidR="00D7650C" w:rsidRDefault="00D7650C" w:rsidP="00D7650C">
      <w:pPr>
        <w:rPr>
          <w:ins w:id="7998" w:author="종현 박" w:date="2023-06-10T19:34:00Z"/>
        </w:rPr>
      </w:pPr>
    </w:p>
    <w:p w14:paraId="40701AEC" w14:textId="77777777" w:rsidR="00D7650C" w:rsidRDefault="00D7650C" w:rsidP="00D7650C">
      <w:pPr>
        <w:rPr>
          <w:ins w:id="7999" w:author="종현 박" w:date="2023-06-10T19:34:00Z"/>
        </w:rPr>
      </w:pPr>
    </w:p>
    <w:p w14:paraId="27C5B1D1" w14:textId="77777777" w:rsidR="00D7650C" w:rsidRDefault="00D7650C" w:rsidP="00D7650C">
      <w:pPr>
        <w:rPr>
          <w:ins w:id="8000" w:author="종현 박" w:date="2023-06-10T19:34:00Z"/>
        </w:rPr>
      </w:pPr>
    </w:p>
    <w:p w14:paraId="166B9C0C" w14:textId="77777777" w:rsidR="008C5DB6" w:rsidRDefault="008C5DB6" w:rsidP="008C5DB6">
      <w:pPr>
        <w:rPr>
          <w:ins w:id="8001" w:author="종현 박" w:date="2023-06-10T19:33:00Z"/>
        </w:rPr>
      </w:pPr>
    </w:p>
    <w:p w14:paraId="2597125B" w14:textId="77777777" w:rsidR="004D309D" w:rsidRDefault="004D309D" w:rsidP="00332D42">
      <w:pPr>
        <w:rPr>
          <w:ins w:id="8002" w:author="종현 박" w:date="2023-06-10T19:35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C8632E" w:rsidRPr="00D54A11" w14:paraId="5CCEE2E6" w14:textId="77777777" w:rsidTr="00E53FFE">
        <w:trPr>
          <w:trHeight w:val="354"/>
          <w:ins w:id="8003" w:author="종현 박" w:date="2023-06-10T19:35:00Z"/>
        </w:trPr>
        <w:tc>
          <w:tcPr>
            <w:tcW w:w="1525" w:type="dxa"/>
            <w:shd w:val="clear" w:color="auto" w:fill="CCCCCC"/>
            <w:vAlign w:val="center"/>
          </w:tcPr>
          <w:p w14:paraId="28E575F1" w14:textId="77777777" w:rsidR="00C8632E" w:rsidRPr="00D54A11" w:rsidRDefault="00C8632E" w:rsidP="00E53FFE">
            <w:pPr>
              <w:pStyle w:val="af"/>
              <w:rPr>
                <w:ins w:id="8004" w:author="종현 박" w:date="2023-06-10T19:35:00Z"/>
              </w:rPr>
            </w:pPr>
            <w:ins w:id="8005" w:author="종현 박" w:date="2023-06-10T19:35:00Z">
              <w:r>
                <w:rPr>
                  <w:rFonts w:hint="eastAsia"/>
                </w:rPr>
                <w:lastRenderedPageBreak/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05EA7180" w14:textId="5BEB9AF0" w:rsidR="00C8632E" w:rsidRPr="007E70C2" w:rsidRDefault="00C8632E" w:rsidP="00E53FFE">
            <w:pPr>
              <w:rPr>
                <w:ins w:id="8006" w:author="종현 박" w:date="2023-06-10T19:35:00Z"/>
                <w:rStyle w:val="ae"/>
              </w:rPr>
            </w:pPr>
            <w:ins w:id="8007" w:author="종현 박" w:date="2023-06-10T19:35:00Z">
              <w:r>
                <w:rPr>
                  <w:rStyle w:val="notion-enable-hover"/>
                  <w:b/>
                  <w:bCs/>
                </w:rPr>
                <w:t>SC0</w:t>
              </w:r>
              <w:r>
                <w:rPr>
                  <w:rStyle w:val="notion-enable-hover"/>
                  <w:b/>
                  <w:bCs/>
                </w:rPr>
                <w:t>30</w:t>
              </w:r>
            </w:ins>
          </w:p>
        </w:tc>
        <w:tc>
          <w:tcPr>
            <w:tcW w:w="1420" w:type="dxa"/>
            <w:shd w:val="clear" w:color="auto" w:fill="BFBFBF"/>
          </w:tcPr>
          <w:p w14:paraId="0E10F1E7" w14:textId="77777777" w:rsidR="00C8632E" w:rsidRPr="005A219F" w:rsidRDefault="00C8632E" w:rsidP="00E53FFE">
            <w:pPr>
              <w:pStyle w:val="af"/>
              <w:rPr>
                <w:ins w:id="8008" w:author="종현 박" w:date="2023-06-10T19:35:00Z"/>
              </w:rPr>
            </w:pPr>
            <w:ins w:id="8009" w:author="종현 박" w:date="2023-06-10T19:35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3B1CD973" w14:textId="77777777" w:rsidR="00C8632E" w:rsidRPr="00C8632E" w:rsidRDefault="00C8632E" w:rsidP="00E53FFE">
            <w:pPr>
              <w:rPr>
                <w:ins w:id="8010" w:author="종현 박" w:date="2023-06-10T19:35:00Z"/>
                <w:rStyle w:val="ae"/>
                <w:color w:val="000000"/>
              </w:rPr>
            </w:pPr>
            <w:ins w:id="8011" w:author="종현 박" w:date="2023-06-10T19:35:00Z">
              <w:r w:rsidRPr="00C8632E">
                <w:rPr>
                  <w:rStyle w:val="ae"/>
                  <w:rFonts w:hint="eastAsia"/>
                  <w:color w:val="000000"/>
                </w:rPr>
                <w:t>친구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삭제</w:t>
              </w:r>
            </w:ins>
          </w:p>
        </w:tc>
      </w:tr>
      <w:tr w:rsidR="00C8632E" w:rsidRPr="00D54A11" w14:paraId="4208FBCD" w14:textId="77777777" w:rsidTr="00E53FFE">
        <w:trPr>
          <w:trHeight w:val="6505"/>
          <w:ins w:id="8012" w:author="종현 박" w:date="2023-06-10T19:35:00Z"/>
        </w:trPr>
        <w:tc>
          <w:tcPr>
            <w:tcW w:w="1525" w:type="dxa"/>
            <w:shd w:val="clear" w:color="auto" w:fill="CCCCCC"/>
            <w:vAlign w:val="center"/>
          </w:tcPr>
          <w:p w14:paraId="07E36E65" w14:textId="77777777" w:rsidR="00C8632E" w:rsidRPr="00D54A11" w:rsidRDefault="00C8632E" w:rsidP="00E53FFE">
            <w:pPr>
              <w:pStyle w:val="af"/>
              <w:rPr>
                <w:ins w:id="8013" w:author="종현 박" w:date="2023-06-10T19:35:00Z"/>
              </w:rPr>
            </w:pPr>
            <w:ins w:id="8014" w:author="종현 박" w:date="2023-06-10T19:35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3B0ECE31" w14:textId="6679D6E6" w:rsidR="00C8632E" w:rsidRPr="007E70C2" w:rsidRDefault="00C8632E" w:rsidP="00E53FFE">
            <w:pPr>
              <w:jc w:val="center"/>
              <w:rPr>
                <w:ins w:id="8015" w:author="종현 박" w:date="2023-06-10T19:35:00Z"/>
                <w:rStyle w:val="ae"/>
              </w:rPr>
            </w:pPr>
            <w:ins w:id="8016" w:author="종현 박" w:date="2023-06-10T19:35:00Z">
              <w:r w:rsidRPr="00C8632E">
                <w:rPr>
                  <w:rStyle w:val="ae"/>
                  <w:noProof/>
                </w:rPr>
                <w:pict w14:anchorId="63DBEC09">
                  <v:shape id="_x0000_i1106" type="#_x0000_t75" style="width:169.8pt;height:382.4pt;visibility:visible;mso-wrap-style:square">
                    <v:imagedata r:id="rId57" o:title=""/>
                  </v:shape>
                </w:pict>
              </w:r>
            </w:ins>
          </w:p>
        </w:tc>
      </w:tr>
      <w:tr w:rsidR="00C8632E" w:rsidRPr="00D54A11" w14:paraId="35F59682" w14:textId="77777777" w:rsidTr="00E53FFE">
        <w:trPr>
          <w:trHeight w:val="368"/>
          <w:ins w:id="8017" w:author="종현 박" w:date="2023-06-10T19:35:00Z"/>
        </w:trPr>
        <w:tc>
          <w:tcPr>
            <w:tcW w:w="1525" w:type="dxa"/>
            <w:shd w:val="clear" w:color="auto" w:fill="CCCCCC"/>
            <w:vAlign w:val="center"/>
          </w:tcPr>
          <w:p w14:paraId="6DB0C4AE" w14:textId="77777777" w:rsidR="00C8632E" w:rsidRPr="00D54A11" w:rsidRDefault="00C8632E" w:rsidP="00E53FFE">
            <w:pPr>
              <w:pStyle w:val="af"/>
              <w:rPr>
                <w:ins w:id="8018" w:author="종현 박" w:date="2023-06-10T19:35:00Z"/>
              </w:rPr>
            </w:pPr>
            <w:ins w:id="8019" w:author="종현 박" w:date="2023-06-10T19:35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317645EA" w14:textId="77777777" w:rsidR="00C8632E" w:rsidRPr="00B0507B" w:rsidRDefault="00C8632E" w:rsidP="00C8632E">
            <w:pPr>
              <w:numPr>
                <w:ilvl w:val="0"/>
                <w:numId w:val="23"/>
              </w:numPr>
              <w:ind w:left="282" w:hanging="142"/>
              <w:rPr>
                <w:ins w:id="8020" w:author="종현 박" w:date="2023-06-10T19:35:00Z"/>
                <w:rStyle w:val="ae"/>
              </w:rPr>
            </w:pPr>
            <w:ins w:id="8021" w:author="종현 박" w:date="2023-06-10T19:35:00Z">
              <w:r w:rsidRPr="00C8632E">
                <w:rPr>
                  <w:rStyle w:val="ae"/>
                  <w:rFonts w:hint="eastAsia"/>
                  <w:color w:val="000000"/>
                </w:rPr>
                <w:t>친구의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닉네임을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입력하고</w:t>
              </w:r>
              <w:r w:rsidRPr="00C8632E">
                <w:rPr>
                  <w:rStyle w:val="ae"/>
                  <w:color w:val="000000"/>
                </w:rPr>
                <w:t xml:space="preserve"> </w:t>
              </w:r>
              <w:r w:rsidRPr="00C8632E">
                <w:rPr>
                  <w:rStyle w:val="ae"/>
                  <w:color w:val="000000"/>
                </w:rPr>
                <w:t>‘</w:t>
              </w:r>
              <w:r w:rsidRPr="00C8632E">
                <w:rPr>
                  <w:rStyle w:val="ae"/>
                  <w:rFonts w:hint="eastAsia"/>
                  <w:color w:val="000000"/>
                </w:rPr>
                <w:t>예</w:t>
              </w:r>
              <w:r w:rsidRPr="00C8632E">
                <w:rPr>
                  <w:rStyle w:val="ae"/>
                  <w:color w:val="000000"/>
                </w:rPr>
                <w:t>’</w:t>
              </w:r>
              <w:r w:rsidRPr="00C8632E">
                <w:rPr>
                  <w:rStyle w:val="ae"/>
                  <w:rFonts w:hint="eastAsia"/>
                  <w:color w:val="000000"/>
                </w:rPr>
                <w:t>을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누를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시</w:t>
              </w:r>
              <w:r w:rsidRPr="00C8632E">
                <w:rPr>
                  <w:rStyle w:val="ae"/>
                  <w:rFonts w:hint="eastAsia"/>
                  <w:color w:val="000000"/>
                </w:rPr>
                <w:t>,</w:t>
              </w:r>
              <w:r w:rsidRPr="00C8632E">
                <w:rPr>
                  <w:rStyle w:val="ae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친구목록에서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삭제된다</w:t>
              </w:r>
              <w:r w:rsidRPr="00C8632E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216501D8" w14:textId="33D741A0" w:rsidR="00C8632E" w:rsidRPr="00B0507B" w:rsidRDefault="00C8632E" w:rsidP="00C8632E">
            <w:pPr>
              <w:numPr>
                <w:ilvl w:val="0"/>
                <w:numId w:val="23"/>
              </w:numPr>
              <w:ind w:left="282" w:hanging="142"/>
              <w:rPr>
                <w:ins w:id="8022" w:author="종현 박" w:date="2023-06-10T19:35:00Z"/>
                <w:rStyle w:val="ae"/>
              </w:rPr>
            </w:pPr>
            <w:ins w:id="8023" w:author="종현 박" w:date="2023-06-10T19:35:00Z">
              <w:r w:rsidRPr="00C8632E">
                <w:rPr>
                  <w:rStyle w:val="ae"/>
                  <w:color w:val="000000"/>
                </w:rPr>
                <w:t>‘</w:t>
              </w:r>
              <w:r w:rsidRPr="00C8632E">
                <w:rPr>
                  <w:rStyle w:val="ae"/>
                  <w:rFonts w:hint="eastAsia"/>
                  <w:color w:val="000000"/>
                </w:rPr>
                <w:t>아니요</w:t>
              </w:r>
              <w:r w:rsidRPr="00C8632E">
                <w:rPr>
                  <w:rStyle w:val="ae"/>
                  <w:color w:val="000000"/>
                </w:rPr>
                <w:t>’</w:t>
              </w:r>
              <w:r w:rsidRPr="00C8632E">
                <w:rPr>
                  <w:rStyle w:val="ae"/>
                  <w:rFonts w:hint="eastAsia"/>
                  <w:color w:val="000000"/>
                </w:rPr>
                <w:t>을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누를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시</w:t>
              </w:r>
              <w:r w:rsidRPr="00C8632E">
                <w:rPr>
                  <w:rStyle w:val="ae"/>
                  <w:rFonts w:hint="eastAsia"/>
                  <w:color w:val="000000"/>
                </w:rPr>
                <w:t>,</w:t>
              </w:r>
              <w:r w:rsidRPr="00C8632E">
                <w:rPr>
                  <w:rStyle w:val="ae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삭제되지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않고</w:t>
              </w:r>
              <w:r w:rsidRPr="00C8632E">
                <w:rPr>
                  <w:rStyle w:val="ae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친구목록</w:t>
              </w:r>
              <w:r w:rsidRPr="00C8632E">
                <w:rPr>
                  <w:rStyle w:val="ae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화면</w:t>
              </w:r>
            </w:ins>
            <w:ins w:id="8024" w:author="종현 박" w:date="2023-06-10T19:36:00Z">
              <w:r w:rsidR="00B07F50">
                <w:rPr>
                  <w:rStyle w:val="ae"/>
                  <w:rFonts w:hint="eastAsia"/>
                  <w:color w:val="000000"/>
                </w:rPr>
                <w:t>으로</w:t>
              </w:r>
              <w:r w:rsidR="00B07F5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="00B07F50">
                <w:rPr>
                  <w:rStyle w:val="ae"/>
                  <w:rFonts w:hint="eastAsia"/>
                  <w:color w:val="000000"/>
                </w:rPr>
                <w:t>돌아간</w:t>
              </w:r>
            </w:ins>
            <w:ins w:id="8025" w:author="종현 박" w:date="2023-06-10T19:35:00Z">
              <w:r w:rsidRPr="00C8632E">
                <w:rPr>
                  <w:rStyle w:val="ae"/>
                  <w:rFonts w:hint="eastAsia"/>
                  <w:color w:val="000000"/>
                </w:rPr>
                <w:t>다</w:t>
              </w:r>
              <w:r w:rsidRPr="00C8632E">
                <w:rPr>
                  <w:rStyle w:val="ae"/>
                  <w:color w:val="000000"/>
                </w:rPr>
                <w:t>.</w:t>
              </w:r>
            </w:ins>
          </w:p>
          <w:p w14:paraId="3B047B29" w14:textId="77777777" w:rsidR="00C8632E" w:rsidRPr="007E70C2" w:rsidRDefault="00C8632E" w:rsidP="00C8632E">
            <w:pPr>
              <w:numPr>
                <w:ilvl w:val="0"/>
                <w:numId w:val="23"/>
              </w:numPr>
              <w:ind w:left="282" w:hanging="142"/>
              <w:rPr>
                <w:ins w:id="8026" w:author="종현 박" w:date="2023-06-10T19:35:00Z"/>
                <w:rStyle w:val="ae"/>
              </w:rPr>
            </w:pPr>
            <w:ins w:id="8027" w:author="종현 박" w:date="2023-06-10T19:35:00Z">
              <w:r w:rsidRPr="00C8632E">
                <w:rPr>
                  <w:rStyle w:val="ae"/>
                  <w:rFonts w:hint="eastAsia"/>
                  <w:color w:val="000000"/>
                </w:rPr>
                <w:t>존재하지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않는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친구일</w:t>
              </w:r>
              <w:r w:rsidRPr="00C8632E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C8632E">
                <w:rPr>
                  <w:rStyle w:val="ae"/>
                  <w:rFonts w:hint="eastAsia"/>
                  <w:color w:val="000000"/>
                </w:rPr>
                <w:t>경우에</w:t>
              </w:r>
              <w:r w:rsidRPr="00C8632E">
                <w:rPr>
                  <w:rStyle w:val="ae"/>
                  <w:color w:val="000000"/>
                </w:rPr>
                <w:t xml:space="preserve"> </w:t>
              </w:r>
              <w:r w:rsidRPr="001F3D17">
                <w:rPr>
                  <w:rStyle w:val="ae"/>
                  <w:rFonts w:hint="eastAsia"/>
                  <w:color w:val="000000"/>
                </w:rPr>
                <w:t>존재하지</w:t>
              </w:r>
              <w:r w:rsidRPr="001F3D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F3D17">
                <w:rPr>
                  <w:rStyle w:val="ae"/>
                  <w:rFonts w:hint="eastAsia"/>
                  <w:color w:val="000000"/>
                </w:rPr>
                <w:t>않는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친구</w:t>
              </w:r>
              <w:r w:rsidRPr="001F3D17">
                <w:rPr>
                  <w:rStyle w:val="ae"/>
                  <w:rFonts w:hint="eastAsia"/>
                  <w:color w:val="000000"/>
                </w:rPr>
                <w:t>라는</w:t>
              </w:r>
              <w:r w:rsidRPr="001F3D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F3D17">
                <w:rPr>
                  <w:rStyle w:val="ae"/>
                  <w:rFonts w:hint="eastAsia"/>
                  <w:color w:val="000000"/>
                </w:rPr>
                <w:t>메시지를</w:t>
              </w:r>
              <w:r w:rsidRPr="001F3D17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1F3D17">
                <w:rPr>
                  <w:rStyle w:val="ae"/>
                  <w:rFonts w:hint="eastAsia"/>
                  <w:color w:val="000000"/>
                </w:rPr>
                <w:t>출력한다</w:t>
              </w:r>
              <w:r w:rsidRPr="001F3D17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299BBF10" w14:textId="77777777" w:rsidR="00C8632E" w:rsidRDefault="00C8632E" w:rsidP="00C8632E">
      <w:pPr>
        <w:rPr>
          <w:ins w:id="8028" w:author="종현 박" w:date="2023-06-10T19:35:00Z"/>
        </w:rPr>
      </w:pPr>
    </w:p>
    <w:p w14:paraId="56FD8760" w14:textId="77777777" w:rsidR="00C8632E" w:rsidRPr="001D0007" w:rsidRDefault="00C8632E" w:rsidP="00C8632E">
      <w:pPr>
        <w:rPr>
          <w:ins w:id="8029" w:author="종현 박" w:date="2023-06-10T19:35:00Z"/>
        </w:rPr>
      </w:pPr>
    </w:p>
    <w:p w14:paraId="573F616A" w14:textId="77777777" w:rsidR="00C8632E" w:rsidRDefault="00C8632E" w:rsidP="00C8632E">
      <w:pPr>
        <w:rPr>
          <w:ins w:id="8030" w:author="종현 박" w:date="2023-06-10T19:35:00Z"/>
        </w:rPr>
      </w:pPr>
    </w:p>
    <w:p w14:paraId="3588FCCB" w14:textId="77777777" w:rsidR="00C8632E" w:rsidRDefault="00C8632E" w:rsidP="00C8632E">
      <w:pPr>
        <w:rPr>
          <w:ins w:id="8031" w:author="종현 박" w:date="2023-06-10T19:35:00Z"/>
        </w:rPr>
      </w:pPr>
    </w:p>
    <w:p w14:paraId="6090D9CD" w14:textId="77777777" w:rsidR="00C8632E" w:rsidRPr="00C8632E" w:rsidRDefault="00C8632E" w:rsidP="00332D42">
      <w:pPr>
        <w:rPr>
          <w:ins w:id="8032" w:author="종현 박" w:date="2023-06-10T19:35:00Z"/>
        </w:rPr>
      </w:pPr>
    </w:p>
    <w:p w14:paraId="24DEEE71" w14:textId="77777777" w:rsidR="00C8632E" w:rsidRPr="008C5DB6" w:rsidRDefault="00C8632E" w:rsidP="00332D42">
      <w:pPr>
        <w:rPr>
          <w:ins w:id="8033" w:author="종현 박" w:date="2023-06-10T19:31:00Z"/>
          <w:rFonts w:hint="eastAsia"/>
        </w:rPr>
      </w:pPr>
    </w:p>
    <w:p w14:paraId="699A8D4D" w14:textId="77777777" w:rsidR="004D309D" w:rsidRDefault="004D309D" w:rsidP="00332D42">
      <w:pPr>
        <w:rPr>
          <w:ins w:id="8034" w:author="종현 박" w:date="2023-06-10T19:10:00Z"/>
          <w:rFonts w:hint="eastAsia"/>
        </w:rPr>
      </w:pPr>
    </w:p>
    <w:p w14:paraId="2C4054FE" w14:textId="77777777" w:rsidR="00C60B17" w:rsidRDefault="00C60B17" w:rsidP="00332D42">
      <w:pPr>
        <w:rPr>
          <w:ins w:id="8035" w:author="종현 박" w:date="2023-06-10T19:10:00Z"/>
        </w:rPr>
      </w:pPr>
    </w:p>
    <w:p w14:paraId="6BAB2195" w14:textId="77777777" w:rsidR="00C60B17" w:rsidRDefault="00C60B17" w:rsidP="00332D42">
      <w:pPr>
        <w:rPr>
          <w:ins w:id="8036" w:author="종현 박" w:date="2023-06-10T19:37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3445AA" w:rsidRPr="00D54A11" w14:paraId="3A9F52CD" w14:textId="77777777" w:rsidTr="00E53FFE">
        <w:trPr>
          <w:trHeight w:val="354"/>
          <w:ins w:id="8037" w:author="종현 박" w:date="2023-06-10T19:37:00Z"/>
        </w:trPr>
        <w:tc>
          <w:tcPr>
            <w:tcW w:w="1525" w:type="dxa"/>
            <w:shd w:val="clear" w:color="auto" w:fill="CCCCCC"/>
            <w:vAlign w:val="center"/>
          </w:tcPr>
          <w:p w14:paraId="7388CE2D" w14:textId="77777777" w:rsidR="003445AA" w:rsidRPr="00D54A11" w:rsidRDefault="003445AA" w:rsidP="00E53FFE">
            <w:pPr>
              <w:pStyle w:val="af"/>
              <w:rPr>
                <w:ins w:id="8038" w:author="종현 박" w:date="2023-06-10T19:37:00Z"/>
              </w:rPr>
            </w:pPr>
            <w:ins w:id="8039" w:author="종현 박" w:date="2023-06-10T19:37:00Z">
              <w:r>
                <w:rPr>
                  <w:rFonts w:hint="eastAsia"/>
                </w:rPr>
                <w:lastRenderedPageBreak/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625A9646" w14:textId="67DBA0F4" w:rsidR="003445AA" w:rsidRPr="007E70C2" w:rsidRDefault="003445AA" w:rsidP="00E53FFE">
            <w:pPr>
              <w:rPr>
                <w:ins w:id="8040" w:author="종현 박" w:date="2023-06-10T19:37:00Z"/>
                <w:rStyle w:val="ae"/>
              </w:rPr>
            </w:pPr>
            <w:ins w:id="8041" w:author="종현 박" w:date="2023-06-10T19:37:00Z">
              <w:r>
                <w:rPr>
                  <w:rStyle w:val="notion-enable-hover"/>
                  <w:b/>
                  <w:bCs/>
                </w:rPr>
                <w:t>SC0</w:t>
              </w:r>
              <w:r>
                <w:rPr>
                  <w:rStyle w:val="notion-enable-hover"/>
                  <w:b/>
                  <w:bCs/>
                </w:rPr>
                <w:t>3</w:t>
              </w:r>
            </w:ins>
            <w:ins w:id="8042" w:author="종현 박" w:date="2023-06-10T19:38:00Z">
              <w:r>
                <w:rPr>
                  <w:rStyle w:val="notion-enable-hover"/>
                  <w:b/>
                  <w:bCs/>
                </w:rPr>
                <w:t>1</w:t>
              </w:r>
            </w:ins>
          </w:p>
        </w:tc>
        <w:tc>
          <w:tcPr>
            <w:tcW w:w="1420" w:type="dxa"/>
            <w:shd w:val="clear" w:color="auto" w:fill="BFBFBF"/>
          </w:tcPr>
          <w:p w14:paraId="4843D412" w14:textId="77777777" w:rsidR="003445AA" w:rsidRPr="005A219F" w:rsidRDefault="003445AA" w:rsidP="00E53FFE">
            <w:pPr>
              <w:pStyle w:val="af"/>
              <w:rPr>
                <w:ins w:id="8043" w:author="종현 박" w:date="2023-06-10T19:37:00Z"/>
              </w:rPr>
            </w:pPr>
            <w:ins w:id="8044" w:author="종현 박" w:date="2023-06-10T19:37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6D2B8BCE" w14:textId="750A5F95" w:rsidR="003445AA" w:rsidRPr="00C8632E" w:rsidRDefault="003445AA" w:rsidP="00E53FFE">
            <w:pPr>
              <w:rPr>
                <w:ins w:id="8045" w:author="종현 박" w:date="2023-06-10T19:37:00Z"/>
                <w:rStyle w:val="ae"/>
                <w:color w:val="000000"/>
              </w:rPr>
            </w:pPr>
            <w:ins w:id="8046" w:author="종현 박" w:date="2023-06-10T19:38:00Z">
              <w:r>
                <w:rPr>
                  <w:rStyle w:val="ae"/>
                  <w:rFonts w:hint="eastAsia"/>
                  <w:color w:val="000000"/>
                </w:rPr>
                <w:t>관리자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로그인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</w:t>
              </w:r>
            </w:ins>
          </w:p>
        </w:tc>
      </w:tr>
      <w:tr w:rsidR="003445AA" w:rsidRPr="00D54A11" w14:paraId="768F4D45" w14:textId="77777777" w:rsidTr="00E53FFE">
        <w:trPr>
          <w:trHeight w:val="6505"/>
          <w:ins w:id="8047" w:author="종현 박" w:date="2023-06-10T19:37:00Z"/>
        </w:trPr>
        <w:tc>
          <w:tcPr>
            <w:tcW w:w="1525" w:type="dxa"/>
            <w:shd w:val="clear" w:color="auto" w:fill="CCCCCC"/>
            <w:vAlign w:val="center"/>
          </w:tcPr>
          <w:p w14:paraId="0D384AC8" w14:textId="77777777" w:rsidR="003445AA" w:rsidRPr="00D54A11" w:rsidRDefault="003445AA" w:rsidP="00E53FFE">
            <w:pPr>
              <w:pStyle w:val="af"/>
              <w:rPr>
                <w:ins w:id="8048" w:author="종현 박" w:date="2023-06-10T19:37:00Z"/>
              </w:rPr>
            </w:pPr>
            <w:ins w:id="8049" w:author="종현 박" w:date="2023-06-10T19:37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439998FF" w14:textId="3B895E6A" w:rsidR="003445AA" w:rsidRPr="007E70C2" w:rsidRDefault="00377755" w:rsidP="00E53FFE">
            <w:pPr>
              <w:jc w:val="center"/>
              <w:rPr>
                <w:ins w:id="8050" w:author="종현 박" w:date="2023-06-10T19:37:00Z"/>
                <w:rStyle w:val="ae"/>
              </w:rPr>
            </w:pPr>
            <w:ins w:id="8051" w:author="종현 박" w:date="2023-06-10T19:39:00Z">
              <w:r w:rsidRPr="00377755">
                <w:rPr>
                  <w:rStyle w:val="ae"/>
                  <w:noProof/>
                </w:rPr>
                <w:pict w14:anchorId="0FB4116D">
                  <v:shape id="_x0000_i1111" type="#_x0000_t75" style="width:148.75pt;height:329.45pt;visibility:visible;mso-wrap-style:square">
                    <v:imagedata r:id="rId58" o:title=""/>
                  </v:shape>
                </w:pict>
              </w:r>
            </w:ins>
          </w:p>
        </w:tc>
      </w:tr>
      <w:tr w:rsidR="003445AA" w:rsidRPr="00D54A11" w14:paraId="24976A43" w14:textId="77777777" w:rsidTr="00E53FFE">
        <w:trPr>
          <w:trHeight w:val="368"/>
          <w:ins w:id="8052" w:author="종현 박" w:date="2023-06-10T19:37:00Z"/>
        </w:trPr>
        <w:tc>
          <w:tcPr>
            <w:tcW w:w="1525" w:type="dxa"/>
            <w:shd w:val="clear" w:color="auto" w:fill="CCCCCC"/>
            <w:vAlign w:val="center"/>
          </w:tcPr>
          <w:p w14:paraId="729439B6" w14:textId="77777777" w:rsidR="003445AA" w:rsidRPr="00D54A11" w:rsidRDefault="003445AA" w:rsidP="00E53FFE">
            <w:pPr>
              <w:pStyle w:val="af"/>
              <w:rPr>
                <w:ins w:id="8053" w:author="종현 박" w:date="2023-06-10T19:37:00Z"/>
              </w:rPr>
            </w:pPr>
            <w:ins w:id="8054" w:author="종현 박" w:date="2023-06-10T19:37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527D1B91" w14:textId="25A7BB95" w:rsidR="003445AA" w:rsidRPr="007E70C2" w:rsidRDefault="007B05DC" w:rsidP="00E53FFE">
            <w:pPr>
              <w:numPr>
                <w:ilvl w:val="0"/>
                <w:numId w:val="23"/>
              </w:numPr>
              <w:ind w:left="282" w:hanging="142"/>
              <w:rPr>
                <w:ins w:id="8055" w:author="종현 박" w:date="2023-06-10T19:37:00Z"/>
                <w:rStyle w:val="ae"/>
              </w:rPr>
            </w:pPr>
            <w:ins w:id="8056" w:author="종현 박" w:date="2023-06-10T20:08:00Z">
              <w:r>
                <w:rPr>
                  <w:rStyle w:val="ae"/>
                  <w:rFonts w:hint="eastAsia"/>
                  <w:color w:val="000000"/>
                </w:rPr>
                <w:t>관리자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로그인하기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로그인을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통해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관리자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마이페이지로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5FD444FC" w14:textId="77777777" w:rsidR="003445AA" w:rsidRDefault="003445AA" w:rsidP="003445AA">
      <w:pPr>
        <w:rPr>
          <w:ins w:id="8057" w:author="종현 박" w:date="2023-06-10T19:37:00Z"/>
        </w:rPr>
      </w:pPr>
    </w:p>
    <w:p w14:paraId="6D675DAC" w14:textId="77777777" w:rsidR="003445AA" w:rsidRPr="001D0007" w:rsidRDefault="003445AA" w:rsidP="003445AA">
      <w:pPr>
        <w:rPr>
          <w:ins w:id="8058" w:author="종현 박" w:date="2023-06-10T19:37:00Z"/>
        </w:rPr>
      </w:pPr>
    </w:p>
    <w:p w14:paraId="31817F6E" w14:textId="77777777" w:rsidR="003445AA" w:rsidRDefault="003445AA" w:rsidP="003445AA">
      <w:pPr>
        <w:rPr>
          <w:ins w:id="8059" w:author="종현 박" w:date="2023-06-10T19:37:00Z"/>
        </w:rPr>
      </w:pPr>
    </w:p>
    <w:p w14:paraId="7CEFC5C9" w14:textId="77777777" w:rsidR="003445AA" w:rsidRDefault="003445AA" w:rsidP="00332D42">
      <w:pPr>
        <w:rPr>
          <w:ins w:id="8060" w:author="종현 박" w:date="2023-06-10T19:37:00Z"/>
        </w:rPr>
      </w:pPr>
    </w:p>
    <w:p w14:paraId="672789B7" w14:textId="77777777" w:rsidR="003445AA" w:rsidRDefault="003445AA" w:rsidP="00332D42">
      <w:pPr>
        <w:rPr>
          <w:ins w:id="8061" w:author="종현 박" w:date="2023-06-10T19:37:00Z"/>
        </w:rPr>
      </w:pPr>
    </w:p>
    <w:p w14:paraId="7958B450" w14:textId="77777777" w:rsidR="003445AA" w:rsidRDefault="003445AA" w:rsidP="00332D42">
      <w:pPr>
        <w:rPr>
          <w:ins w:id="8062" w:author="종현 박" w:date="2023-06-10T19:37:00Z"/>
        </w:rPr>
      </w:pPr>
    </w:p>
    <w:p w14:paraId="32B4BFC9" w14:textId="77777777" w:rsidR="003445AA" w:rsidRDefault="003445AA" w:rsidP="00332D42">
      <w:pPr>
        <w:rPr>
          <w:ins w:id="8063" w:author="종현 박" w:date="2023-06-10T19:37:00Z"/>
        </w:rPr>
      </w:pPr>
    </w:p>
    <w:p w14:paraId="25195A4A" w14:textId="77777777" w:rsidR="003445AA" w:rsidRDefault="003445AA" w:rsidP="00332D42">
      <w:pPr>
        <w:rPr>
          <w:ins w:id="8064" w:author="종현 박" w:date="2023-06-10T19:37:00Z"/>
        </w:rPr>
      </w:pPr>
    </w:p>
    <w:p w14:paraId="58451181" w14:textId="77777777" w:rsidR="003445AA" w:rsidRDefault="003445AA" w:rsidP="00332D42">
      <w:pPr>
        <w:rPr>
          <w:ins w:id="8065" w:author="종현 박" w:date="2023-06-10T19:38:00Z"/>
        </w:rPr>
      </w:pPr>
    </w:p>
    <w:p w14:paraId="39779821" w14:textId="77777777" w:rsidR="003445AA" w:rsidRDefault="003445AA" w:rsidP="00332D42">
      <w:pPr>
        <w:rPr>
          <w:ins w:id="8066" w:author="종현 박" w:date="2023-06-10T19:38:00Z"/>
        </w:rPr>
      </w:pPr>
    </w:p>
    <w:p w14:paraId="4C24C5A8" w14:textId="77777777" w:rsidR="003445AA" w:rsidRDefault="003445AA" w:rsidP="00332D42">
      <w:pPr>
        <w:rPr>
          <w:ins w:id="8067" w:author="종현 박" w:date="2023-06-10T19:38:00Z"/>
        </w:rPr>
      </w:pPr>
    </w:p>
    <w:p w14:paraId="795FDB4C" w14:textId="77777777" w:rsidR="003445AA" w:rsidRDefault="003445AA" w:rsidP="00332D42">
      <w:pPr>
        <w:rPr>
          <w:ins w:id="8068" w:author="종현 박" w:date="2023-06-10T19:38:00Z"/>
        </w:rPr>
      </w:pPr>
    </w:p>
    <w:p w14:paraId="5CEB608A" w14:textId="77777777" w:rsidR="003445AA" w:rsidRDefault="003445AA" w:rsidP="00332D42">
      <w:pPr>
        <w:rPr>
          <w:ins w:id="8069" w:author="종현 박" w:date="2023-06-10T19:38:00Z"/>
        </w:rPr>
      </w:pPr>
    </w:p>
    <w:p w14:paraId="5D3014A3" w14:textId="77777777" w:rsidR="003445AA" w:rsidRDefault="003445AA" w:rsidP="00332D42">
      <w:pPr>
        <w:rPr>
          <w:ins w:id="8070" w:author="종현 박" w:date="2023-06-10T19:38:00Z"/>
        </w:rPr>
      </w:pPr>
    </w:p>
    <w:p w14:paraId="6D05186E" w14:textId="77777777" w:rsidR="003445AA" w:rsidRDefault="003445AA" w:rsidP="00332D42">
      <w:pPr>
        <w:rPr>
          <w:ins w:id="8071" w:author="종현 박" w:date="2023-06-10T19:38:00Z"/>
        </w:rPr>
      </w:pPr>
    </w:p>
    <w:p w14:paraId="712DDE7A" w14:textId="77777777" w:rsidR="003445AA" w:rsidRDefault="003445AA" w:rsidP="00332D42">
      <w:pPr>
        <w:rPr>
          <w:ins w:id="8072" w:author="종현 박" w:date="2023-06-10T19:38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3445AA" w:rsidRPr="00D54A11" w14:paraId="6590018A" w14:textId="77777777" w:rsidTr="00E53FFE">
        <w:trPr>
          <w:trHeight w:val="354"/>
          <w:ins w:id="8073" w:author="종현 박" w:date="2023-06-10T19:38:00Z"/>
        </w:trPr>
        <w:tc>
          <w:tcPr>
            <w:tcW w:w="1525" w:type="dxa"/>
            <w:shd w:val="clear" w:color="auto" w:fill="CCCCCC"/>
            <w:vAlign w:val="center"/>
          </w:tcPr>
          <w:p w14:paraId="79785450" w14:textId="77777777" w:rsidR="003445AA" w:rsidRPr="00D54A11" w:rsidRDefault="003445AA" w:rsidP="00E53FFE">
            <w:pPr>
              <w:pStyle w:val="af"/>
              <w:rPr>
                <w:ins w:id="8074" w:author="종현 박" w:date="2023-06-10T19:38:00Z"/>
              </w:rPr>
            </w:pPr>
            <w:ins w:id="8075" w:author="종현 박" w:date="2023-06-10T19:38:00Z">
              <w:r>
                <w:rPr>
                  <w:rFonts w:hint="eastAsia"/>
                </w:rPr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18478709" w14:textId="1C42D56B" w:rsidR="003445AA" w:rsidRPr="007E70C2" w:rsidRDefault="003445AA" w:rsidP="00E53FFE">
            <w:pPr>
              <w:rPr>
                <w:ins w:id="8076" w:author="종현 박" w:date="2023-06-10T19:38:00Z"/>
                <w:rStyle w:val="ae"/>
              </w:rPr>
            </w:pPr>
            <w:ins w:id="8077" w:author="종현 박" w:date="2023-06-10T19:38:00Z">
              <w:r>
                <w:rPr>
                  <w:rStyle w:val="notion-enable-hover"/>
                  <w:b/>
                  <w:bCs/>
                </w:rPr>
                <w:t>SC0</w:t>
              </w:r>
              <w:r>
                <w:rPr>
                  <w:rStyle w:val="notion-enable-hover"/>
                  <w:b/>
                  <w:bCs/>
                </w:rPr>
                <w:t>3</w:t>
              </w:r>
              <w:r>
                <w:rPr>
                  <w:rStyle w:val="notion-enable-hover"/>
                  <w:b/>
                  <w:bCs/>
                </w:rPr>
                <w:t>2</w:t>
              </w:r>
            </w:ins>
          </w:p>
        </w:tc>
        <w:tc>
          <w:tcPr>
            <w:tcW w:w="1420" w:type="dxa"/>
            <w:shd w:val="clear" w:color="auto" w:fill="BFBFBF"/>
          </w:tcPr>
          <w:p w14:paraId="0B14356C" w14:textId="77777777" w:rsidR="003445AA" w:rsidRPr="005A219F" w:rsidRDefault="003445AA" w:rsidP="00E53FFE">
            <w:pPr>
              <w:pStyle w:val="af"/>
              <w:rPr>
                <w:ins w:id="8078" w:author="종현 박" w:date="2023-06-10T19:38:00Z"/>
              </w:rPr>
            </w:pPr>
            <w:ins w:id="8079" w:author="종현 박" w:date="2023-06-10T19:38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215218D9" w14:textId="5C088186" w:rsidR="003445AA" w:rsidRPr="00C8632E" w:rsidRDefault="003445AA" w:rsidP="00E53FFE">
            <w:pPr>
              <w:rPr>
                <w:ins w:id="8080" w:author="종현 박" w:date="2023-06-10T19:38:00Z"/>
                <w:rStyle w:val="ae"/>
                <w:color w:val="000000"/>
              </w:rPr>
            </w:pPr>
            <w:ins w:id="8081" w:author="종현 박" w:date="2023-06-10T19:38:00Z">
              <w:r>
                <w:rPr>
                  <w:rStyle w:val="ae"/>
                  <w:rFonts w:hint="eastAsia"/>
                  <w:color w:val="000000"/>
                </w:rPr>
                <w:t>관리자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마이페이지</w:t>
              </w:r>
            </w:ins>
          </w:p>
        </w:tc>
      </w:tr>
      <w:tr w:rsidR="003445AA" w:rsidRPr="00D54A11" w14:paraId="0167B3C9" w14:textId="77777777" w:rsidTr="00E53FFE">
        <w:trPr>
          <w:trHeight w:val="6505"/>
          <w:ins w:id="8082" w:author="종현 박" w:date="2023-06-10T19:38:00Z"/>
        </w:trPr>
        <w:tc>
          <w:tcPr>
            <w:tcW w:w="1525" w:type="dxa"/>
            <w:shd w:val="clear" w:color="auto" w:fill="CCCCCC"/>
            <w:vAlign w:val="center"/>
          </w:tcPr>
          <w:p w14:paraId="6097FAA0" w14:textId="77777777" w:rsidR="003445AA" w:rsidRPr="00D54A11" w:rsidRDefault="003445AA" w:rsidP="00E53FFE">
            <w:pPr>
              <w:pStyle w:val="af"/>
              <w:rPr>
                <w:ins w:id="8083" w:author="종현 박" w:date="2023-06-10T19:38:00Z"/>
              </w:rPr>
            </w:pPr>
            <w:ins w:id="8084" w:author="종현 박" w:date="2023-06-10T19:38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4176B0C1" w14:textId="36ACF3C7" w:rsidR="003445AA" w:rsidRPr="007E70C2" w:rsidRDefault="007B05DC" w:rsidP="00E53FFE">
            <w:pPr>
              <w:jc w:val="center"/>
              <w:rPr>
                <w:ins w:id="8085" w:author="종현 박" w:date="2023-06-10T19:38:00Z"/>
                <w:rStyle w:val="ae"/>
              </w:rPr>
            </w:pPr>
            <w:ins w:id="8086" w:author="종현 박" w:date="2023-06-10T20:07:00Z">
              <w:r w:rsidRPr="007B05DC">
                <w:rPr>
                  <w:rStyle w:val="ae"/>
                  <w:noProof/>
                </w:rPr>
                <w:pict w14:anchorId="54E30B11">
                  <v:shape id="_x0000_i1112" type="#_x0000_t75" style="width:148.1pt;height:332.15pt;visibility:visible;mso-wrap-style:square">
                    <v:imagedata r:id="rId59" o:title=""/>
                  </v:shape>
                </w:pict>
              </w:r>
            </w:ins>
          </w:p>
        </w:tc>
      </w:tr>
      <w:tr w:rsidR="003445AA" w:rsidRPr="00D54A11" w14:paraId="6BD15EFB" w14:textId="77777777" w:rsidTr="00E53FFE">
        <w:trPr>
          <w:trHeight w:val="368"/>
          <w:ins w:id="8087" w:author="종현 박" w:date="2023-06-10T19:38:00Z"/>
        </w:trPr>
        <w:tc>
          <w:tcPr>
            <w:tcW w:w="1525" w:type="dxa"/>
            <w:shd w:val="clear" w:color="auto" w:fill="CCCCCC"/>
            <w:vAlign w:val="center"/>
          </w:tcPr>
          <w:p w14:paraId="0268C711" w14:textId="77777777" w:rsidR="003445AA" w:rsidRPr="00D54A11" w:rsidRDefault="003445AA" w:rsidP="00E53FFE">
            <w:pPr>
              <w:pStyle w:val="af"/>
              <w:rPr>
                <w:ins w:id="8088" w:author="종현 박" w:date="2023-06-10T19:38:00Z"/>
              </w:rPr>
            </w:pPr>
            <w:ins w:id="8089" w:author="종현 박" w:date="2023-06-10T19:38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1A74D2CF" w14:textId="5671260E" w:rsidR="003445AA" w:rsidRDefault="007B05DC" w:rsidP="00E53FFE">
            <w:pPr>
              <w:numPr>
                <w:ilvl w:val="0"/>
                <w:numId w:val="23"/>
              </w:numPr>
              <w:ind w:left="282" w:hanging="142"/>
              <w:rPr>
                <w:ins w:id="8090" w:author="종현 박" w:date="2023-06-10T20:09:00Z"/>
                <w:rStyle w:val="ae"/>
                <w:rPrChange w:id="8091" w:author="종현 박" w:date="2023-06-10T20:09:00Z">
                  <w:rPr>
                    <w:ins w:id="8092" w:author="종현 박" w:date="2023-06-10T20:09:00Z"/>
                    <w:rStyle w:val="ae"/>
                    <w:color w:val="000000"/>
                  </w:rPr>
                </w:rPrChange>
              </w:rPr>
            </w:pPr>
            <w:ins w:id="8093" w:author="종현 박" w:date="2023-06-10T20:09:00Z">
              <w:r>
                <w:rPr>
                  <w:rStyle w:val="ae"/>
                  <w:rFonts w:hint="eastAsia"/>
                  <w:color w:val="000000"/>
                </w:rPr>
                <w:t>사용자분석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 xml:space="preserve">, </w:t>
              </w:r>
              <w:r>
                <w:rPr>
                  <w:rStyle w:val="ae"/>
                  <w:rFonts w:hint="eastAsia"/>
                  <w:color w:val="000000"/>
                </w:rPr>
                <w:t>사용자분석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5171AA43" w14:textId="77777777" w:rsidR="007B05DC" w:rsidRDefault="007B05DC" w:rsidP="00E53FFE">
            <w:pPr>
              <w:numPr>
                <w:ilvl w:val="0"/>
                <w:numId w:val="23"/>
              </w:numPr>
              <w:ind w:left="282" w:hanging="142"/>
              <w:rPr>
                <w:ins w:id="8094" w:author="종현 박" w:date="2023-06-10T20:11:00Z"/>
                <w:rStyle w:val="ae"/>
                <w:rPrChange w:id="8095" w:author="종현 박" w:date="2023-06-10T20:11:00Z">
                  <w:rPr>
                    <w:ins w:id="8096" w:author="종현 박" w:date="2023-06-10T20:11:00Z"/>
                    <w:rStyle w:val="ae"/>
                    <w:color w:val="000000"/>
                  </w:rPr>
                </w:rPrChange>
              </w:rPr>
            </w:pPr>
            <w:ins w:id="8097" w:author="종현 박" w:date="2023-06-10T20:09:00Z">
              <w:r>
                <w:rPr>
                  <w:rStyle w:val="ae"/>
                  <w:rFonts w:hint="eastAsia"/>
                  <w:color w:val="000000"/>
                </w:rPr>
                <w:t>삭제요청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삭제요청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</w:t>
              </w:r>
            </w:ins>
            <w:ins w:id="8098" w:author="종현 박" w:date="2023-06-10T20:10:00Z">
              <w:r>
                <w:rPr>
                  <w:rStyle w:val="ae"/>
                  <w:rFonts w:hint="eastAsia"/>
                  <w:color w:val="000000"/>
                </w:rPr>
                <w:t>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08A98EA1" w14:textId="531182E2" w:rsidR="00D16F91" w:rsidRPr="007E70C2" w:rsidRDefault="00D16F91" w:rsidP="00E53FFE">
            <w:pPr>
              <w:numPr>
                <w:ilvl w:val="0"/>
                <w:numId w:val="23"/>
              </w:numPr>
              <w:ind w:left="282" w:hanging="142"/>
              <w:rPr>
                <w:ins w:id="8099" w:author="종현 박" w:date="2023-06-10T19:38:00Z"/>
                <w:rStyle w:val="ae"/>
              </w:rPr>
            </w:pPr>
            <w:ins w:id="8100" w:author="종현 박" w:date="2023-06-10T20:11:00Z">
              <w:r>
                <w:rPr>
                  <w:rStyle w:val="ae"/>
                  <w:rFonts w:hint="eastAsia"/>
                  <w:color w:val="000000"/>
                </w:rPr>
                <w:t>로그아웃하기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버튼을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누를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시</w:t>
              </w:r>
              <w:r>
                <w:rPr>
                  <w:rStyle w:val="ae"/>
                  <w:rFonts w:hint="eastAsia"/>
                  <w:color w:val="000000"/>
                </w:rPr>
                <w:t>,</w:t>
              </w:r>
              <w:r>
                <w:rPr>
                  <w:rStyle w:val="ae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관리자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로그인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화면으로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이동한다</w:t>
              </w:r>
              <w:r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5A35C65B" w14:textId="77777777" w:rsidR="003445AA" w:rsidRDefault="003445AA" w:rsidP="003445AA">
      <w:pPr>
        <w:rPr>
          <w:ins w:id="8101" w:author="종현 박" w:date="2023-06-10T19:38:00Z"/>
        </w:rPr>
      </w:pPr>
    </w:p>
    <w:p w14:paraId="5C0765A7" w14:textId="77777777" w:rsidR="003445AA" w:rsidRPr="001D0007" w:rsidRDefault="003445AA" w:rsidP="003445AA">
      <w:pPr>
        <w:rPr>
          <w:ins w:id="8102" w:author="종현 박" w:date="2023-06-10T19:38:00Z"/>
        </w:rPr>
      </w:pPr>
    </w:p>
    <w:p w14:paraId="22D39448" w14:textId="77777777" w:rsidR="003445AA" w:rsidRDefault="003445AA" w:rsidP="003445AA">
      <w:pPr>
        <w:rPr>
          <w:ins w:id="8103" w:author="종현 박" w:date="2023-06-10T19:38:00Z"/>
        </w:rPr>
      </w:pPr>
    </w:p>
    <w:p w14:paraId="29EC551D" w14:textId="77777777" w:rsidR="003445AA" w:rsidRDefault="003445AA" w:rsidP="003445AA">
      <w:pPr>
        <w:rPr>
          <w:ins w:id="8104" w:author="종현 박" w:date="2023-06-10T19:38:00Z"/>
        </w:rPr>
      </w:pPr>
    </w:p>
    <w:p w14:paraId="6A8A13E5" w14:textId="77777777" w:rsidR="003445AA" w:rsidRDefault="003445AA" w:rsidP="003445AA">
      <w:pPr>
        <w:rPr>
          <w:ins w:id="8105" w:author="종현 박" w:date="2023-06-10T19:38:00Z"/>
        </w:rPr>
      </w:pPr>
    </w:p>
    <w:p w14:paraId="4E2A3AA4" w14:textId="77777777" w:rsidR="003445AA" w:rsidRDefault="003445AA" w:rsidP="003445AA">
      <w:pPr>
        <w:rPr>
          <w:ins w:id="8106" w:author="종현 박" w:date="2023-06-10T19:38:00Z"/>
        </w:rPr>
      </w:pPr>
    </w:p>
    <w:p w14:paraId="364B427B" w14:textId="77777777" w:rsidR="003445AA" w:rsidRDefault="003445AA" w:rsidP="00332D42">
      <w:pPr>
        <w:rPr>
          <w:ins w:id="8107" w:author="종현 박" w:date="2023-06-10T19:38:00Z"/>
        </w:rPr>
      </w:pPr>
    </w:p>
    <w:p w14:paraId="00B2819F" w14:textId="77777777" w:rsidR="003445AA" w:rsidRDefault="003445AA" w:rsidP="00332D42">
      <w:pPr>
        <w:rPr>
          <w:ins w:id="8108" w:author="종현 박" w:date="2023-06-10T19:38:00Z"/>
        </w:rPr>
      </w:pPr>
    </w:p>
    <w:p w14:paraId="5D059086" w14:textId="77777777" w:rsidR="003445AA" w:rsidRDefault="003445AA" w:rsidP="00332D42">
      <w:pPr>
        <w:rPr>
          <w:ins w:id="8109" w:author="종현 박" w:date="2023-06-10T19:38:00Z"/>
        </w:rPr>
      </w:pPr>
    </w:p>
    <w:p w14:paraId="1498A034" w14:textId="77777777" w:rsidR="003445AA" w:rsidRDefault="003445AA" w:rsidP="00332D42">
      <w:pPr>
        <w:rPr>
          <w:ins w:id="8110" w:author="종현 박" w:date="2023-06-10T19:38:00Z"/>
        </w:rPr>
      </w:pPr>
    </w:p>
    <w:p w14:paraId="1F38C06C" w14:textId="77777777" w:rsidR="003445AA" w:rsidRDefault="003445AA" w:rsidP="00332D42">
      <w:pPr>
        <w:rPr>
          <w:ins w:id="8111" w:author="종현 박" w:date="2023-06-10T20:12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C4504" w:rsidRPr="00D54A11" w14:paraId="471907F0" w14:textId="77777777" w:rsidTr="00E53FFE">
        <w:trPr>
          <w:trHeight w:val="354"/>
          <w:ins w:id="8112" w:author="종현 박" w:date="2023-06-10T20:14:00Z"/>
        </w:trPr>
        <w:tc>
          <w:tcPr>
            <w:tcW w:w="1525" w:type="dxa"/>
            <w:shd w:val="clear" w:color="auto" w:fill="CCCCCC"/>
            <w:vAlign w:val="center"/>
          </w:tcPr>
          <w:p w14:paraId="5C39B2F5" w14:textId="77777777" w:rsidR="00DC4504" w:rsidRPr="00D54A11" w:rsidRDefault="00DC4504" w:rsidP="00E53FFE">
            <w:pPr>
              <w:pStyle w:val="af"/>
              <w:rPr>
                <w:ins w:id="8113" w:author="종현 박" w:date="2023-06-10T20:14:00Z"/>
              </w:rPr>
            </w:pPr>
            <w:ins w:id="8114" w:author="종현 박" w:date="2023-06-10T20:14:00Z">
              <w:r>
                <w:rPr>
                  <w:rFonts w:hint="eastAsia"/>
                </w:rPr>
                <w:lastRenderedPageBreak/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2C9348EE" w14:textId="16C26076" w:rsidR="00DC4504" w:rsidRPr="007E70C2" w:rsidRDefault="003800D0" w:rsidP="00E53FFE">
            <w:pPr>
              <w:rPr>
                <w:ins w:id="8115" w:author="종현 박" w:date="2023-06-10T20:14:00Z"/>
                <w:rStyle w:val="ae"/>
              </w:rPr>
            </w:pPr>
            <w:ins w:id="8116" w:author="종현 박" w:date="2023-06-10T20:15:00Z">
              <w:r>
                <w:rPr>
                  <w:rStyle w:val="notion-enable-hover"/>
                  <w:b/>
                  <w:bCs/>
                </w:rPr>
                <w:t>SC0</w:t>
              </w:r>
              <w:r>
                <w:rPr>
                  <w:rStyle w:val="notion-enable-hover"/>
                  <w:b/>
                  <w:bCs/>
                </w:rPr>
                <w:t>3</w:t>
              </w:r>
              <w:r>
                <w:rPr>
                  <w:rStyle w:val="notion-enable-hover"/>
                  <w:b/>
                  <w:bCs/>
                </w:rPr>
                <w:t>3</w:t>
              </w:r>
            </w:ins>
          </w:p>
        </w:tc>
        <w:tc>
          <w:tcPr>
            <w:tcW w:w="1420" w:type="dxa"/>
            <w:shd w:val="clear" w:color="auto" w:fill="BFBFBF"/>
          </w:tcPr>
          <w:p w14:paraId="2961A9D4" w14:textId="77777777" w:rsidR="00DC4504" w:rsidRPr="005A219F" w:rsidRDefault="00DC4504" w:rsidP="00E53FFE">
            <w:pPr>
              <w:pStyle w:val="af"/>
              <w:rPr>
                <w:ins w:id="8117" w:author="종현 박" w:date="2023-06-10T20:14:00Z"/>
              </w:rPr>
            </w:pPr>
            <w:ins w:id="8118" w:author="종현 박" w:date="2023-06-10T20:14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22BCFBEA" w14:textId="77777777" w:rsidR="00DC4504" w:rsidRPr="00DC4504" w:rsidRDefault="00DC4504" w:rsidP="00E53FFE">
            <w:pPr>
              <w:rPr>
                <w:ins w:id="8119" w:author="종현 박" w:date="2023-06-10T20:14:00Z"/>
                <w:rStyle w:val="ae"/>
                <w:color w:val="000000"/>
              </w:rPr>
            </w:pPr>
            <w:ins w:id="8120" w:author="종현 박" w:date="2023-06-10T20:14:00Z">
              <w:r w:rsidRPr="00DC4504">
                <w:rPr>
                  <w:rStyle w:val="ae"/>
                  <w:rFonts w:hint="eastAsia"/>
                  <w:color w:val="000000"/>
                </w:rPr>
                <w:t>회원정보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관리</w:t>
              </w:r>
            </w:ins>
          </w:p>
        </w:tc>
      </w:tr>
      <w:tr w:rsidR="00DC4504" w:rsidRPr="00D54A11" w14:paraId="3B786461" w14:textId="77777777" w:rsidTr="00E53FFE">
        <w:trPr>
          <w:trHeight w:val="6505"/>
          <w:ins w:id="8121" w:author="종현 박" w:date="2023-06-10T20:14:00Z"/>
        </w:trPr>
        <w:tc>
          <w:tcPr>
            <w:tcW w:w="1525" w:type="dxa"/>
            <w:shd w:val="clear" w:color="auto" w:fill="CCCCCC"/>
            <w:vAlign w:val="center"/>
          </w:tcPr>
          <w:p w14:paraId="26526A6A" w14:textId="77777777" w:rsidR="00DC4504" w:rsidRPr="00D54A11" w:rsidRDefault="00DC4504" w:rsidP="00E53FFE">
            <w:pPr>
              <w:pStyle w:val="af"/>
              <w:rPr>
                <w:ins w:id="8122" w:author="종현 박" w:date="2023-06-10T20:14:00Z"/>
              </w:rPr>
            </w:pPr>
            <w:ins w:id="8123" w:author="종현 박" w:date="2023-06-10T20:14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42C93162" w14:textId="09C099D6" w:rsidR="00DC4504" w:rsidRPr="007E70C2" w:rsidRDefault="00DC4504" w:rsidP="00E53FFE">
            <w:pPr>
              <w:jc w:val="center"/>
              <w:rPr>
                <w:ins w:id="8124" w:author="종현 박" w:date="2023-06-10T20:14:00Z"/>
                <w:rStyle w:val="ae"/>
              </w:rPr>
            </w:pPr>
            <w:ins w:id="8125" w:author="종현 박" w:date="2023-06-10T20:14:00Z">
              <w:r w:rsidRPr="00DC4504">
                <w:rPr>
                  <w:rStyle w:val="ae"/>
                  <w:noProof/>
                </w:rPr>
                <w:pict w14:anchorId="6C911734">
                  <v:shape id="_x0000_i1113" type="#_x0000_t75" style="width:152.15pt;height:338.95pt;visibility:visible;mso-wrap-style:square">
                    <v:imagedata r:id="rId60" o:title=""/>
                  </v:shape>
                </w:pict>
              </w:r>
            </w:ins>
          </w:p>
        </w:tc>
      </w:tr>
      <w:tr w:rsidR="00DC4504" w:rsidRPr="00D54A11" w14:paraId="5759944A" w14:textId="77777777" w:rsidTr="00E53FFE">
        <w:trPr>
          <w:trHeight w:val="368"/>
          <w:ins w:id="8126" w:author="종현 박" w:date="2023-06-10T20:14:00Z"/>
        </w:trPr>
        <w:tc>
          <w:tcPr>
            <w:tcW w:w="1525" w:type="dxa"/>
            <w:shd w:val="clear" w:color="auto" w:fill="CCCCCC"/>
            <w:vAlign w:val="center"/>
          </w:tcPr>
          <w:p w14:paraId="14AFA6AC" w14:textId="77777777" w:rsidR="00DC4504" w:rsidRPr="00D54A11" w:rsidRDefault="00DC4504" w:rsidP="00E53FFE">
            <w:pPr>
              <w:pStyle w:val="af"/>
              <w:rPr>
                <w:ins w:id="8127" w:author="종현 박" w:date="2023-06-10T20:14:00Z"/>
              </w:rPr>
            </w:pPr>
            <w:ins w:id="8128" w:author="종현 박" w:date="2023-06-10T20:14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3199C843" w14:textId="77777777" w:rsidR="00DC4504" w:rsidRPr="00B0507B" w:rsidRDefault="00DC4504" w:rsidP="00DC4504">
            <w:pPr>
              <w:numPr>
                <w:ilvl w:val="0"/>
                <w:numId w:val="23"/>
              </w:numPr>
              <w:ind w:left="282" w:hanging="142"/>
              <w:rPr>
                <w:ins w:id="8129" w:author="종현 박" w:date="2023-06-10T20:14:00Z"/>
                <w:rStyle w:val="ae"/>
              </w:rPr>
            </w:pPr>
            <w:ins w:id="8130" w:author="종현 박" w:date="2023-06-10T20:14:00Z">
              <w:r w:rsidRPr="00DC4504">
                <w:rPr>
                  <w:rStyle w:val="ae"/>
                  <w:rFonts w:hint="eastAsia"/>
                  <w:color w:val="000000"/>
                </w:rPr>
                <w:t>회원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정보들이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화면에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출력된다</w:t>
              </w:r>
              <w:r w:rsidRPr="00DC4504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73A47985" w14:textId="413442D0" w:rsidR="00DC4504" w:rsidRPr="00B0507B" w:rsidRDefault="00DC4504" w:rsidP="00DC4504">
            <w:pPr>
              <w:numPr>
                <w:ilvl w:val="0"/>
                <w:numId w:val="23"/>
              </w:numPr>
              <w:ind w:left="282" w:hanging="142"/>
              <w:rPr>
                <w:ins w:id="8131" w:author="종현 박" w:date="2023-06-10T20:14:00Z"/>
                <w:rStyle w:val="ae"/>
              </w:rPr>
            </w:pPr>
            <w:ins w:id="8132" w:author="종현 박" w:date="2023-06-10T20:14:00Z">
              <w:r w:rsidRPr="00DC4504">
                <w:rPr>
                  <w:rStyle w:val="ae"/>
                  <w:rFonts w:hint="eastAsia"/>
                  <w:color w:val="000000"/>
                </w:rPr>
                <w:t>수정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버튼을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누를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시</w:t>
              </w:r>
              <w:r w:rsidRPr="00DC4504">
                <w:rPr>
                  <w:rStyle w:val="ae"/>
                  <w:color w:val="000000"/>
                </w:rPr>
                <w:t xml:space="preserve">, </w:t>
              </w:r>
              <w:r w:rsidRPr="00DC4504">
                <w:rPr>
                  <w:rStyle w:val="ae"/>
                  <w:rFonts w:hint="eastAsia"/>
                  <w:color w:val="000000"/>
                </w:rPr>
                <w:t>수정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화면</w:t>
              </w:r>
              <w:r>
                <w:rPr>
                  <w:rStyle w:val="ae"/>
                  <w:rFonts w:hint="eastAsia"/>
                  <w:color w:val="000000"/>
                </w:rPr>
                <w:t>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</w:t>
              </w:r>
              <w:r w:rsidRPr="00DC4504">
                <w:rPr>
                  <w:rStyle w:val="ae"/>
                  <w:rFonts w:hint="eastAsia"/>
                  <w:color w:val="000000"/>
                </w:rPr>
                <w:t>한다</w:t>
              </w:r>
              <w:r w:rsidRPr="00DC4504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07D6D297" w14:textId="24277D64" w:rsidR="00DC4504" w:rsidRPr="007E70C2" w:rsidRDefault="00DC4504" w:rsidP="00DC4504">
            <w:pPr>
              <w:numPr>
                <w:ilvl w:val="0"/>
                <w:numId w:val="23"/>
              </w:numPr>
              <w:ind w:left="282" w:hanging="142"/>
              <w:rPr>
                <w:ins w:id="8133" w:author="종현 박" w:date="2023-06-10T20:14:00Z"/>
                <w:rStyle w:val="ae"/>
              </w:rPr>
            </w:pPr>
            <w:ins w:id="8134" w:author="종현 박" w:date="2023-06-10T20:14:00Z">
              <w:r w:rsidRPr="00DC4504">
                <w:rPr>
                  <w:rStyle w:val="ae"/>
                  <w:rFonts w:hint="eastAsia"/>
                  <w:color w:val="000000"/>
                </w:rPr>
                <w:t>검색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버튼</w:t>
              </w:r>
              <w:r w:rsidRPr="00DC4504">
                <w:rPr>
                  <w:rStyle w:val="ae"/>
                  <w:color w:val="000000"/>
                </w:rPr>
                <w:t xml:space="preserve"> (</w:t>
              </w:r>
              <w:r w:rsidRPr="00DC4504">
                <w:rPr>
                  <w:rStyle w:val="ae"/>
                  <w:rFonts w:hint="eastAsia"/>
                  <w:color w:val="000000"/>
                </w:rPr>
                <w:t>검색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아이콘</w:t>
              </w:r>
              <w:r w:rsidRPr="00DC4504">
                <w:rPr>
                  <w:rStyle w:val="ae"/>
                  <w:rFonts w:hint="eastAsia"/>
                  <w:color w:val="000000"/>
                </w:rPr>
                <w:t>)</w:t>
              </w:r>
              <w:r w:rsidRPr="00DC4504">
                <w:rPr>
                  <w:rStyle w:val="ae"/>
                  <w:rFonts w:hint="eastAsia"/>
                  <w:color w:val="000000"/>
                </w:rPr>
                <w:t>을</w:t>
              </w:r>
              <w:r w:rsidRPr="00DC4504">
                <w:rPr>
                  <w:rStyle w:val="ae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누를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시</w:t>
              </w:r>
              <w:r w:rsidRPr="00DC4504">
                <w:rPr>
                  <w:rStyle w:val="ae"/>
                  <w:rFonts w:hint="eastAsia"/>
                  <w:color w:val="000000"/>
                </w:rPr>
                <w:t>,</w:t>
              </w:r>
              <w:r w:rsidRPr="00DC4504">
                <w:rPr>
                  <w:rStyle w:val="ae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검색</w:t>
              </w:r>
              <w:r w:rsidRPr="00DC4504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DC4504">
                <w:rPr>
                  <w:rStyle w:val="ae"/>
                  <w:rFonts w:hint="eastAsia"/>
                  <w:color w:val="000000"/>
                </w:rPr>
                <w:t>화면</w:t>
              </w:r>
              <w:r>
                <w:rPr>
                  <w:rStyle w:val="ae"/>
                  <w:rFonts w:hint="eastAsia"/>
                  <w:color w:val="000000"/>
                </w:rPr>
                <w:t>으로</w:t>
              </w:r>
              <w:r>
                <w:rPr>
                  <w:rStyle w:val="ae"/>
                  <w:rFonts w:hint="eastAsia"/>
                  <w:color w:val="000000"/>
                </w:rPr>
                <w:t xml:space="preserve"> </w:t>
              </w:r>
              <w:r>
                <w:rPr>
                  <w:rStyle w:val="ae"/>
                  <w:rFonts w:hint="eastAsia"/>
                  <w:color w:val="000000"/>
                </w:rPr>
                <w:t>이동</w:t>
              </w:r>
              <w:r w:rsidRPr="00DC4504">
                <w:rPr>
                  <w:rStyle w:val="ae"/>
                  <w:rFonts w:hint="eastAsia"/>
                  <w:color w:val="000000"/>
                </w:rPr>
                <w:t>한다</w:t>
              </w:r>
              <w:r w:rsidRPr="00DC4504">
                <w:rPr>
                  <w:rStyle w:val="ae"/>
                  <w:color w:val="000000"/>
                </w:rPr>
                <w:t>.</w:t>
              </w:r>
            </w:ins>
          </w:p>
        </w:tc>
      </w:tr>
    </w:tbl>
    <w:p w14:paraId="229AC5E2" w14:textId="77777777" w:rsidR="00DC4504" w:rsidRDefault="00DC4504" w:rsidP="00DC4504">
      <w:pPr>
        <w:rPr>
          <w:ins w:id="8135" w:author="종현 박" w:date="2023-06-10T20:14:00Z"/>
        </w:rPr>
      </w:pPr>
    </w:p>
    <w:p w14:paraId="26A63144" w14:textId="77777777" w:rsidR="00DC4504" w:rsidRDefault="00DC4504" w:rsidP="00DC4504">
      <w:pPr>
        <w:rPr>
          <w:ins w:id="8136" w:author="종현 박" w:date="2023-06-10T20:14:00Z"/>
        </w:rPr>
      </w:pPr>
    </w:p>
    <w:p w14:paraId="50BCC017" w14:textId="77777777" w:rsidR="00DC4504" w:rsidRDefault="00DC4504" w:rsidP="00DC4504">
      <w:pPr>
        <w:rPr>
          <w:ins w:id="8137" w:author="종현 박" w:date="2023-06-10T20:14:00Z"/>
        </w:rPr>
      </w:pPr>
    </w:p>
    <w:p w14:paraId="742209A5" w14:textId="77777777" w:rsidR="00DC4504" w:rsidRDefault="00DC4504" w:rsidP="00DC4504">
      <w:pPr>
        <w:rPr>
          <w:ins w:id="8138" w:author="종현 박" w:date="2023-06-10T20:14:00Z"/>
        </w:rPr>
      </w:pPr>
    </w:p>
    <w:p w14:paraId="58D8F03B" w14:textId="77777777" w:rsidR="00DC4504" w:rsidRDefault="00DC4504" w:rsidP="00DC4504">
      <w:pPr>
        <w:rPr>
          <w:ins w:id="8139" w:author="종현 박" w:date="2023-06-10T20:14:00Z"/>
        </w:rPr>
      </w:pPr>
    </w:p>
    <w:p w14:paraId="7F2460A3" w14:textId="77777777" w:rsidR="00DC4504" w:rsidRDefault="00DC4504" w:rsidP="00332D42">
      <w:pPr>
        <w:rPr>
          <w:ins w:id="8140" w:author="종현 박" w:date="2023-06-10T20:12:00Z"/>
        </w:rPr>
      </w:pPr>
    </w:p>
    <w:p w14:paraId="3E37EA72" w14:textId="77777777" w:rsidR="00DC4504" w:rsidRDefault="00DC4504" w:rsidP="00332D42">
      <w:pPr>
        <w:rPr>
          <w:ins w:id="8141" w:author="종현 박" w:date="2023-06-10T20:15:00Z"/>
        </w:rPr>
      </w:pPr>
    </w:p>
    <w:p w14:paraId="6B89852C" w14:textId="77777777" w:rsidR="003800D0" w:rsidRDefault="003800D0" w:rsidP="00332D42">
      <w:pPr>
        <w:rPr>
          <w:ins w:id="8142" w:author="종현 박" w:date="2023-06-10T20:15:00Z"/>
        </w:rPr>
      </w:pPr>
    </w:p>
    <w:p w14:paraId="4820CD01" w14:textId="77777777" w:rsidR="003800D0" w:rsidRDefault="003800D0" w:rsidP="00332D42">
      <w:pPr>
        <w:rPr>
          <w:ins w:id="8143" w:author="종현 박" w:date="2023-06-10T20:15:00Z"/>
        </w:rPr>
      </w:pPr>
    </w:p>
    <w:p w14:paraId="01C34282" w14:textId="77777777" w:rsidR="003800D0" w:rsidRDefault="003800D0" w:rsidP="00332D42">
      <w:pPr>
        <w:rPr>
          <w:ins w:id="8144" w:author="종현 박" w:date="2023-06-10T20:15:00Z"/>
        </w:rPr>
      </w:pPr>
    </w:p>
    <w:p w14:paraId="67AF62F5" w14:textId="77777777" w:rsidR="003800D0" w:rsidRDefault="003800D0" w:rsidP="00332D42">
      <w:pPr>
        <w:rPr>
          <w:ins w:id="8145" w:author="종현 박" w:date="2023-06-10T20:15:00Z"/>
        </w:rPr>
      </w:pPr>
    </w:p>
    <w:p w14:paraId="0AB7FA50" w14:textId="77777777" w:rsidR="003800D0" w:rsidRDefault="003800D0" w:rsidP="00332D42">
      <w:pPr>
        <w:rPr>
          <w:ins w:id="8146" w:author="종현 박" w:date="2023-06-10T20:15:00Z"/>
        </w:rPr>
      </w:pPr>
    </w:p>
    <w:p w14:paraId="0DBCC017" w14:textId="77777777" w:rsidR="003800D0" w:rsidRDefault="003800D0" w:rsidP="00332D42">
      <w:pPr>
        <w:rPr>
          <w:ins w:id="8147" w:author="종현 박" w:date="2023-06-10T20:15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3800D0" w:rsidRPr="00D54A11" w14:paraId="5F2770EE" w14:textId="77777777" w:rsidTr="00E53FFE">
        <w:trPr>
          <w:trHeight w:val="354"/>
          <w:ins w:id="8148" w:author="종현 박" w:date="2023-06-10T20:15:00Z"/>
        </w:trPr>
        <w:tc>
          <w:tcPr>
            <w:tcW w:w="1525" w:type="dxa"/>
            <w:shd w:val="clear" w:color="auto" w:fill="CCCCCC"/>
            <w:vAlign w:val="center"/>
          </w:tcPr>
          <w:p w14:paraId="0DE15118" w14:textId="77777777" w:rsidR="003800D0" w:rsidRPr="00D54A11" w:rsidRDefault="003800D0" w:rsidP="00E53FFE">
            <w:pPr>
              <w:pStyle w:val="af"/>
              <w:rPr>
                <w:ins w:id="8149" w:author="종현 박" w:date="2023-06-10T20:15:00Z"/>
              </w:rPr>
            </w:pPr>
            <w:ins w:id="8150" w:author="종현 박" w:date="2023-06-10T20:15:00Z">
              <w:r>
                <w:rPr>
                  <w:rFonts w:hint="eastAsia"/>
                </w:rPr>
                <w:lastRenderedPageBreak/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17F0CDA7" w14:textId="47E8DED4" w:rsidR="003800D0" w:rsidRPr="007E70C2" w:rsidRDefault="003800D0" w:rsidP="00E53FFE">
            <w:pPr>
              <w:rPr>
                <w:ins w:id="8151" w:author="종현 박" w:date="2023-06-10T20:15:00Z"/>
                <w:rStyle w:val="ae"/>
              </w:rPr>
            </w:pPr>
            <w:ins w:id="8152" w:author="종현 박" w:date="2023-06-10T20:15:00Z">
              <w:r>
                <w:rPr>
                  <w:rStyle w:val="notion-enable-hover"/>
                  <w:b/>
                  <w:bCs/>
                </w:rPr>
                <w:t>SC0</w:t>
              </w:r>
              <w:r>
                <w:rPr>
                  <w:rStyle w:val="notion-enable-hover"/>
                  <w:b/>
                  <w:bCs/>
                </w:rPr>
                <w:t>3</w:t>
              </w:r>
              <w:r>
                <w:rPr>
                  <w:rStyle w:val="notion-enable-hover"/>
                  <w:b/>
                  <w:bCs/>
                </w:rPr>
                <w:t>4</w:t>
              </w:r>
            </w:ins>
          </w:p>
        </w:tc>
        <w:tc>
          <w:tcPr>
            <w:tcW w:w="1420" w:type="dxa"/>
            <w:shd w:val="clear" w:color="auto" w:fill="BFBFBF"/>
          </w:tcPr>
          <w:p w14:paraId="0C0E4189" w14:textId="77777777" w:rsidR="003800D0" w:rsidRPr="005A219F" w:rsidRDefault="003800D0" w:rsidP="00E53FFE">
            <w:pPr>
              <w:pStyle w:val="af"/>
              <w:rPr>
                <w:ins w:id="8153" w:author="종현 박" w:date="2023-06-10T20:15:00Z"/>
              </w:rPr>
            </w:pPr>
            <w:ins w:id="8154" w:author="종현 박" w:date="2023-06-10T20:15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19F4CB49" w14:textId="77777777" w:rsidR="003800D0" w:rsidRPr="003800D0" w:rsidRDefault="003800D0" w:rsidP="00E53FFE">
            <w:pPr>
              <w:rPr>
                <w:ins w:id="8155" w:author="종현 박" w:date="2023-06-10T20:15:00Z"/>
                <w:rStyle w:val="ae"/>
                <w:color w:val="000000"/>
              </w:rPr>
            </w:pPr>
            <w:ins w:id="8156" w:author="종현 박" w:date="2023-06-10T20:15:00Z">
              <w:r w:rsidRPr="003800D0">
                <w:rPr>
                  <w:rStyle w:val="ae"/>
                  <w:rFonts w:hint="eastAsia"/>
                  <w:color w:val="000000"/>
                </w:rPr>
                <w:t>사용자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분석</w:t>
              </w:r>
            </w:ins>
          </w:p>
        </w:tc>
      </w:tr>
      <w:tr w:rsidR="003800D0" w:rsidRPr="00D54A11" w14:paraId="68E8A84B" w14:textId="77777777" w:rsidTr="00E53FFE">
        <w:trPr>
          <w:trHeight w:val="6505"/>
          <w:ins w:id="8157" w:author="종현 박" w:date="2023-06-10T20:15:00Z"/>
        </w:trPr>
        <w:tc>
          <w:tcPr>
            <w:tcW w:w="1525" w:type="dxa"/>
            <w:shd w:val="clear" w:color="auto" w:fill="CCCCCC"/>
            <w:vAlign w:val="center"/>
          </w:tcPr>
          <w:p w14:paraId="07244A42" w14:textId="77777777" w:rsidR="003800D0" w:rsidRPr="00D54A11" w:rsidRDefault="003800D0" w:rsidP="00E53FFE">
            <w:pPr>
              <w:pStyle w:val="af"/>
              <w:rPr>
                <w:ins w:id="8158" w:author="종현 박" w:date="2023-06-10T20:15:00Z"/>
              </w:rPr>
            </w:pPr>
            <w:ins w:id="8159" w:author="종현 박" w:date="2023-06-10T20:15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164179C1" w14:textId="736F74A9" w:rsidR="003800D0" w:rsidRPr="007E70C2" w:rsidRDefault="003800D0" w:rsidP="00E53FFE">
            <w:pPr>
              <w:jc w:val="center"/>
              <w:rPr>
                <w:ins w:id="8160" w:author="종현 박" w:date="2023-06-10T20:15:00Z"/>
                <w:rStyle w:val="ae"/>
              </w:rPr>
            </w:pPr>
            <w:ins w:id="8161" w:author="종현 박" w:date="2023-06-10T20:15:00Z">
              <w:r w:rsidRPr="003800D0">
                <w:rPr>
                  <w:rStyle w:val="ae"/>
                  <w:noProof/>
                </w:rPr>
                <w:pict w14:anchorId="26940F0F">
                  <v:shape id="_x0000_i1114" type="#_x0000_t75" style="width:153.5pt;height:338.95pt;visibility:visible;mso-wrap-style:square">
                    <v:imagedata r:id="rId61" o:title=""/>
                  </v:shape>
                </w:pict>
              </w:r>
            </w:ins>
          </w:p>
        </w:tc>
      </w:tr>
      <w:tr w:rsidR="003800D0" w:rsidRPr="00D54A11" w14:paraId="007D2532" w14:textId="77777777" w:rsidTr="00E53FFE">
        <w:trPr>
          <w:trHeight w:val="368"/>
          <w:ins w:id="8162" w:author="종현 박" w:date="2023-06-10T20:15:00Z"/>
        </w:trPr>
        <w:tc>
          <w:tcPr>
            <w:tcW w:w="1525" w:type="dxa"/>
            <w:shd w:val="clear" w:color="auto" w:fill="CCCCCC"/>
            <w:vAlign w:val="center"/>
          </w:tcPr>
          <w:p w14:paraId="408D3484" w14:textId="77777777" w:rsidR="003800D0" w:rsidRPr="00D54A11" w:rsidRDefault="003800D0" w:rsidP="00E53FFE">
            <w:pPr>
              <w:pStyle w:val="af"/>
              <w:rPr>
                <w:ins w:id="8163" w:author="종현 박" w:date="2023-06-10T20:15:00Z"/>
              </w:rPr>
            </w:pPr>
            <w:ins w:id="8164" w:author="종현 박" w:date="2023-06-10T20:15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04247BAE" w14:textId="77777777" w:rsidR="003800D0" w:rsidRPr="00B0507B" w:rsidRDefault="003800D0" w:rsidP="003800D0">
            <w:pPr>
              <w:numPr>
                <w:ilvl w:val="0"/>
                <w:numId w:val="23"/>
              </w:numPr>
              <w:ind w:left="282" w:hanging="142"/>
              <w:rPr>
                <w:ins w:id="8165" w:author="종현 박" w:date="2023-06-10T20:15:00Z"/>
                <w:rStyle w:val="ae"/>
              </w:rPr>
            </w:pPr>
            <w:ins w:id="8166" w:author="종현 박" w:date="2023-06-10T20:15:00Z">
              <w:r w:rsidRPr="003800D0">
                <w:rPr>
                  <w:rStyle w:val="ae"/>
                  <w:rFonts w:hint="eastAsia"/>
                  <w:color w:val="000000"/>
                </w:rPr>
                <w:t>사용자의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작업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정보들이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화면에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출력된다</w:t>
              </w:r>
              <w:r w:rsidRPr="003800D0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06A97FE1" w14:textId="77777777" w:rsidR="003800D0" w:rsidRPr="00B0507B" w:rsidRDefault="003800D0" w:rsidP="003800D0">
            <w:pPr>
              <w:numPr>
                <w:ilvl w:val="0"/>
                <w:numId w:val="23"/>
              </w:numPr>
              <w:ind w:left="282" w:hanging="142"/>
              <w:rPr>
                <w:ins w:id="8167" w:author="종현 박" w:date="2023-06-10T20:15:00Z"/>
                <w:rStyle w:val="ae"/>
              </w:rPr>
            </w:pPr>
            <w:ins w:id="8168" w:author="종현 박" w:date="2023-06-10T20:15:00Z">
              <w:r w:rsidRPr="003800D0">
                <w:rPr>
                  <w:rStyle w:val="ae"/>
                  <w:rFonts w:hint="eastAsia"/>
                  <w:color w:val="000000"/>
                </w:rPr>
                <w:t>분석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버튼을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누를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시</w:t>
              </w:r>
              <w:r w:rsidRPr="003800D0">
                <w:rPr>
                  <w:rStyle w:val="ae"/>
                  <w:rFonts w:hint="eastAsia"/>
                  <w:color w:val="000000"/>
                </w:rPr>
                <w:t>,</w:t>
              </w:r>
              <w:r w:rsidRPr="003800D0">
                <w:rPr>
                  <w:rStyle w:val="ae"/>
                  <w:color w:val="000000"/>
                </w:rPr>
                <w:t xml:space="preserve"> </w:t>
              </w:r>
              <w:r w:rsidRPr="003800D0">
                <w:rPr>
                  <w:rStyle w:val="ae"/>
                  <w:color w:val="000000"/>
                </w:rPr>
                <w:t>‘</w:t>
              </w:r>
              <w:r w:rsidRPr="003800D0">
                <w:rPr>
                  <w:rStyle w:val="ae"/>
                  <w:rFonts w:hint="eastAsia"/>
                  <w:color w:val="000000"/>
                </w:rPr>
                <w:t>사용자의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작업기록을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저장하시겠습니까</w:t>
              </w:r>
              <w:r w:rsidRPr="003800D0">
                <w:rPr>
                  <w:rStyle w:val="ae"/>
                  <w:rFonts w:hint="eastAsia"/>
                  <w:color w:val="000000"/>
                </w:rPr>
                <w:t>?</w:t>
              </w:r>
              <w:r w:rsidRPr="003800D0">
                <w:rPr>
                  <w:rStyle w:val="ae"/>
                  <w:color w:val="000000"/>
                </w:rPr>
                <w:t>’</w:t>
              </w:r>
              <w:r w:rsidRPr="003800D0">
                <w:rPr>
                  <w:rStyle w:val="ae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메시지를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출력한다</w:t>
              </w:r>
              <w:r w:rsidRPr="003800D0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2F9BA106" w14:textId="77777777" w:rsidR="003800D0" w:rsidRPr="007E70C2" w:rsidRDefault="003800D0" w:rsidP="003800D0">
            <w:pPr>
              <w:numPr>
                <w:ilvl w:val="0"/>
                <w:numId w:val="23"/>
              </w:numPr>
              <w:ind w:left="282" w:hanging="142"/>
              <w:rPr>
                <w:ins w:id="8169" w:author="종현 박" w:date="2023-06-10T20:15:00Z"/>
                <w:rStyle w:val="ae"/>
              </w:rPr>
            </w:pPr>
            <w:ins w:id="8170" w:author="종현 박" w:date="2023-06-10T20:15:00Z">
              <w:r w:rsidRPr="003800D0">
                <w:rPr>
                  <w:rStyle w:val="ae"/>
                  <w:rFonts w:hint="eastAsia"/>
                  <w:color w:val="000000"/>
                </w:rPr>
                <w:t>사용자의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작업기록을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저장하고</w:t>
              </w:r>
              <w:r w:rsidRPr="003800D0">
                <w:rPr>
                  <w:rStyle w:val="ae"/>
                  <w:rFonts w:hint="eastAsia"/>
                  <w:color w:val="000000"/>
                </w:rPr>
                <w:t>,</w:t>
              </w:r>
              <w:r w:rsidRPr="003800D0">
                <w:rPr>
                  <w:rStyle w:val="ae"/>
                  <w:color w:val="000000"/>
                </w:rPr>
                <w:t xml:space="preserve"> </w:t>
              </w:r>
              <w:r w:rsidRPr="003800D0">
                <w:rPr>
                  <w:rStyle w:val="ae"/>
                  <w:color w:val="000000"/>
                </w:rPr>
                <w:t>‘</w:t>
              </w:r>
              <w:r w:rsidRPr="003800D0">
                <w:rPr>
                  <w:rStyle w:val="ae"/>
                  <w:rFonts w:hint="eastAsia"/>
                  <w:color w:val="000000"/>
                </w:rPr>
                <w:t>아니오</w:t>
              </w:r>
              <w:r w:rsidRPr="003800D0">
                <w:rPr>
                  <w:rStyle w:val="ae"/>
                  <w:color w:val="000000"/>
                </w:rPr>
                <w:t>’</w:t>
              </w:r>
              <w:r w:rsidRPr="003800D0">
                <w:rPr>
                  <w:rStyle w:val="ae"/>
                  <w:rFonts w:hint="eastAsia"/>
                  <w:color w:val="000000"/>
                </w:rPr>
                <w:t>를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선택한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경우에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저장되지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않으며</w:t>
              </w:r>
              <w:r w:rsidRPr="003800D0">
                <w:rPr>
                  <w:rStyle w:val="ae"/>
                  <w:rFonts w:hint="eastAsia"/>
                  <w:color w:val="000000"/>
                </w:rPr>
                <w:t>,</w:t>
              </w:r>
              <w:r w:rsidRPr="003800D0">
                <w:rPr>
                  <w:rStyle w:val="ae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작업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정보들을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출력하는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화면으로</w:t>
              </w:r>
              <w:r w:rsidRPr="003800D0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3800D0">
                <w:rPr>
                  <w:rStyle w:val="ae"/>
                  <w:rFonts w:hint="eastAsia"/>
                  <w:color w:val="000000"/>
                </w:rPr>
                <w:t>돌아간다</w:t>
              </w:r>
              <w:r w:rsidRPr="003800D0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5C08A39D" w14:textId="77777777" w:rsidR="003800D0" w:rsidRDefault="003800D0" w:rsidP="003800D0">
      <w:pPr>
        <w:rPr>
          <w:ins w:id="8171" w:author="종현 박" w:date="2023-06-10T20:15:00Z"/>
        </w:rPr>
      </w:pPr>
    </w:p>
    <w:p w14:paraId="52799D92" w14:textId="77777777" w:rsidR="003800D0" w:rsidRDefault="003800D0" w:rsidP="003800D0">
      <w:pPr>
        <w:rPr>
          <w:ins w:id="8172" w:author="종현 박" w:date="2023-06-10T20:15:00Z"/>
        </w:rPr>
      </w:pPr>
    </w:p>
    <w:p w14:paraId="1E9EBFAF" w14:textId="77777777" w:rsidR="003800D0" w:rsidRDefault="003800D0" w:rsidP="003800D0">
      <w:pPr>
        <w:rPr>
          <w:ins w:id="8173" w:author="종현 박" w:date="2023-06-10T20:15:00Z"/>
        </w:rPr>
      </w:pPr>
    </w:p>
    <w:p w14:paraId="4B2C67A7" w14:textId="77777777" w:rsidR="003800D0" w:rsidRPr="00801208" w:rsidRDefault="003800D0" w:rsidP="003800D0">
      <w:pPr>
        <w:rPr>
          <w:ins w:id="8174" w:author="종현 박" w:date="2023-06-10T20:15:00Z"/>
        </w:rPr>
      </w:pPr>
    </w:p>
    <w:p w14:paraId="01914BA9" w14:textId="77777777" w:rsidR="003800D0" w:rsidRDefault="003800D0" w:rsidP="003800D0">
      <w:pPr>
        <w:rPr>
          <w:ins w:id="8175" w:author="종현 박" w:date="2023-06-10T20:15:00Z"/>
        </w:rPr>
      </w:pPr>
    </w:p>
    <w:p w14:paraId="3E104BA4" w14:textId="77777777" w:rsidR="003800D0" w:rsidRDefault="003800D0" w:rsidP="003800D0">
      <w:pPr>
        <w:rPr>
          <w:ins w:id="8176" w:author="종현 박" w:date="2023-06-10T20:15:00Z"/>
        </w:rPr>
      </w:pPr>
    </w:p>
    <w:p w14:paraId="1232A3BB" w14:textId="77777777" w:rsidR="003800D0" w:rsidRDefault="003800D0" w:rsidP="003800D0">
      <w:pPr>
        <w:rPr>
          <w:ins w:id="8177" w:author="종현 박" w:date="2023-06-10T20:15:00Z"/>
        </w:rPr>
      </w:pPr>
    </w:p>
    <w:p w14:paraId="3BBFF102" w14:textId="77777777" w:rsidR="003800D0" w:rsidRDefault="003800D0" w:rsidP="003800D0">
      <w:pPr>
        <w:rPr>
          <w:ins w:id="8178" w:author="종현 박" w:date="2023-06-10T20:15:00Z"/>
        </w:rPr>
      </w:pPr>
    </w:p>
    <w:p w14:paraId="4D8DBCC8" w14:textId="77777777" w:rsidR="003800D0" w:rsidRDefault="003800D0" w:rsidP="003800D0">
      <w:pPr>
        <w:rPr>
          <w:ins w:id="8179" w:author="종현 박" w:date="2023-06-10T20:15:00Z"/>
        </w:rPr>
      </w:pPr>
    </w:p>
    <w:p w14:paraId="51902371" w14:textId="77777777" w:rsidR="003800D0" w:rsidRDefault="003800D0" w:rsidP="003800D0">
      <w:pPr>
        <w:rPr>
          <w:ins w:id="8180" w:author="종현 박" w:date="2023-06-10T20:15:00Z"/>
        </w:rPr>
      </w:pPr>
    </w:p>
    <w:p w14:paraId="21AC7746" w14:textId="77777777" w:rsidR="003800D0" w:rsidRDefault="003800D0" w:rsidP="003800D0">
      <w:pPr>
        <w:rPr>
          <w:ins w:id="8181" w:author="종현 박" w:date="2023-06-10T20:15:00Z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FD2FAC" w:rsidRPr="00D54A11" w14:paraId="74BFA935" w14:textId="77777777" w:rsidTr="00E53FFE">
        <w:trPr>
          <w:trHeight w:val="354"/>
          <w:ins w:id="8182" w:author="종현 박" w:date="2023-06-10T20:17:00Z"/>
        </w:trPr>
        <w:tc>
          <w:tcPr>
            <w:tcW w:w="1525" w:type="dxa"/>
            <w:shd w:val="clear" w:color="auto" w:fill="CCCCCC"/>
            <w:vAlign w:val="center"/>
          </w:tcPr>
          <w:p w14:paraId="16149758" w14:textId="77777777" w:rsidR="00FD2FAC" w:rsidRPr="00D54A11" w:rsidRDefault="00FD2FAC" w:rsidP="00E53FFE">
            <w:pPr>
              <w:pStyle w:val="af"/>
              <w:rPr>
                <w:ins w:id="8183" w:author="종현 박" w:date="2023-06-10T20:17:00Z"/>
              </w:rPr>
            </w:pPr>
            <w:ins w:id="8184" w:author="종현 박" w:date="2023-06-10T20:17:00Z">
              <w:r>
                <w:rPr>
                  <w:rFonts w:hint="eastAsia"/>
                </w:rPr>
                <w:lastRenderedPageBreak/>
                <w:t xml:space="preserve">화면 </w:t>
              </w:r>
              <w:r>
                <w:t>ID</w:t>
              </w:r>
            </w:ins>
          </w:p>
        </w:tc>
        <w:tc>
          <w:tcPr>
            <w:tcW w:w="2286" w:type="dxa"/>
          </w:tcPr>
          <w:p w14:paraId="2EFECC3C" w14:textId="533DCC9B" w:rsidR="00FD2FAC" w:rsidRPr="007E70C2" w:rsidRDefault="00FD2FAC" w:rsidP="00E53FFE">
            <w:pPr>
              <w:rPr>
                <w:ins w:id="8185" w:author="종현 박" w:date="2023-06-10T20:17:00Z"/>
                <w:rStyle w:val="ae"/>
              </w:rPr>
            </w:pPr>
            <w:ins w:id="8186" w:author="종현 박" w:date="2023-06-10T20:17:00Z">
              <w:r>
                <w:rPr>
                  <w:rStyle w:val="notion-enable-hover"/>
                  <w:b/>
                  <w:bCs/>
                </w:rPr>
                <w:t>SC0</w:t>
              </w:r>
              <w:r>
                <w:rPr>
                  <w:rStyle w:val="notion-enable-hover"/>
                  <w:b/>
                  <w:bCs/>
                </w:rPr>
                <w:t>3</w:t>
              </w:r>
              <w:r>
                <w:rPr>
                  <w:rStyle w:val="notion-enable-hover"/>
                  <w:b/>
                  <w:bCs/>
                </w:rPr>
                <w:t>5</w:t>
              </w:r>
            </w:ins>
          </w:p>
        </w:tc>
        <w:tc>
          <w:tcPr>
            <w:tcW w:w="1420" w:type="dxa"/>
            <w:shd w:val="clear" w:color="auto" w:fill="BFBFBF"/>
          </w:tcPr>
          <w:p w14:paraId="7FEDD549" w14:textId="77777777" w:rsidR="00FD2FAC" w:rsidRPr="005A219F" w:rsidRDefault="00FD2FAC" w:rsidP="00E53FFE">
            <w:pPr>
              <w:pStyle w:val="af"/>
              <w:rPr>
                <w:ins w:id="8187" w:author="종현 박" w:date="2023-06-10T20:17:00Z"/>
              </w:rPr>
            </w:pPr>
            <w:ins w:id="8188" w:author="종현 박" w:date="2023-06-10T20:17:00Z">
              <w:r>
                <w:rPr>
                  <w:rFonts w:hint="eastAsia"/>
                </w:rPr>
                <w:t>화면 명</w:t>
              </w:r>
            </w:ins>
          </w:p>
        </w:tc>
        <w:tc>
          <w:tcPr>
            <w:tcW w:w="3156" w:type="dxa"/>
          </w:tcPr>
          <w:p w14:paraId="621C5A43" w14:textId="77777777" w:rsidR="00FD2FAC" w:rsidRPr="00FD2FAC" w:rsidRDefault="00FD2FAC" w:rsidP="00E53FFE">
            <w:pPr>
              <w:rPr>
                <w:ins w:id="8189" w:author="종현 박" w:date="2023-06-10T20:17:00Z"/>
                <w:rStyle w:val="ae"/>
                <w:color w:val="000000"/>
              </w:rPr>
            </w:pPr>
            <w:ins w:id="8190" w:author="종현 박" w:date="2023-06-10T20:17:00Z">
              <w:r w:rsidRPr="00FD2FAC">
                <w:rPr>
                  <w:rStyle w:val="ae"/>
                  <w:rFonts w:hint="eastAsia"/>
                  <w:color w:val="000000"/>
                </w:rPr>
                <w:t>삭제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요청</w:t>
              </w:r>
            </w:ins>
          </w:p>
        </w:tc>
      </w:tr>
      <w:tr w:rsidR="00FD2FAC" w:rsidRPr="00D54A11" w14:paraId="00E0AE15" w14:textId="77777777" w:rsidTr="00E53FFE">
        <w:trPr>
          <w:trHeight w:val="6505"/>
          <w:ins w:id="8191" w:author="종현 박" w:date="2023-06-10T20:17:00Z"/>
        </w:trPr>
        <w:tc>
          <w:tcPr>
            <w:tcW w:w="1525" w:type="dxa"/>
            <w:shd w:val="clear" w:color="auto" w:fill="CCCCCC"/>
            <w:vAlign w:val="center"/>
          </w:tcPr>
          <w:p w14:paraId="77CB5388" w14:textId="77777777" w:rsidR="00FD2FAC" w:rsidRPr="00D54A11" w:rsidRDefault="00FD2FAC" w:rsidP="00E53FFE">
            <w:pPr>
              <w:pStyle w:val="af"/>
              <w:rPr>
                <w:ins w:id="8192" w:author="종현 박" w:date="2023-06-10T20:17:00Z"/>
              </w:rPr>
            </w:pPr>
            <w:ins w:id="8193" w:author="종현 박" w:date="2023-06-10T20:17:00Z">
              <w:r>
                <w:rPr>
                  <w:rFonts w:hint="eastAsia"/>
                </w:rPr>
                <w:t>화면</w:t>
              </w:r>
            </w:ins>
          </w:p>
        </w:tc>
        <w:tc>
          <w:tcPr>
            <w:tcW w:w="6862" w:type="dxa"/>
            <w:gridSpan w:val="3"/>
            <w:vAlign w:val="center"/>
          </w:tcPr>
          <w:p w14:paraId="4E507D38" w14:textId="60C1F446" w:rsidR="00FD2FAC" w:rsidRPr="007E70C2" w:rsidRDefault="00FD2FAC" w:rsidP="00E53FFE">
            <w:pPr>
              <w:jc w:val="center"/>
              <w:rPr>
                <w:ins w:id="8194" w:author="종현 박" w:date="2023-06-10T20:17:00Z"/>
                <w:rStyle w:val="ae"/>
              </w:rPr>
            </w:pPr>
            <w:ins w:id="8195" w:author="종현 박" w:date="2023-06-10T20:17:00Z">
              <w:r w:rsidRPr="00FD2FAC">
                <w:rPr>
                  <w:rStyle w:val="ae"/>
                  <w:noProof/>
                </w:rPr>
                <w:pict w14:anchorId="04544D84">
                  <v:shape id="그림 5" o:spid="_x0000_i1115" type="#_x0000_t75" style="width:201.75pt;height:445.6pt;visibility:visible;mso-wrap-style:square">
                    <v:imagedata r:id="rId62" o:title=""/>
                  </v:shape>
                </w:pict>
              </w:r>
            </w:ins>
          </w:p>
        </w:tc>
      </w:tr>
      <w:tr w:rsidR="00FD2FAC" w:rsidRPr="00D54A11" w14:paraId="25E4942F" w14:textId="77777777" w:rsidTr="00E53FFE">
        <w:trPr>
          <w:trHeight w:val="368"/>
          <w:ins w:id="8196" w:author="종현 박" w:date="2023-06-10T20:17:00Z"/>
        </w:trPr>
        <w:tc>
          <w:tcPr>
            <w:tcW w:w="1525" w:type="dxa"/>
            <w:shd w:val="clear" w:color="auto" w:fill="CCCCCC"/>
            <w:vAlign w:val="center"/>
          </w:tcPr>
          <w:p w14:paraId="4682FBD9" w14:textId="77777777" w:rsidR="00FD2FAC" w:rsidRPr="00D54A11" w:rsidRDefault="00FD2FAC" w:rsidP="00E53FFE">
            <w:pPr>
              <w:pStyle w:val="af"/>
              <w:rPr>
                <w:ins w:id="8197" w:author="종현 박" w:date="2023-06-10T20:17:00Z"/>
              </w:rPr>
            </w:pPr>
            <w:ins w:id="8198" w:author="종현 박" w:date="2023-06-10T20:17:00Z">
              <w:r>
                <w:rPr>
                  <w:rFonts w:hint="eastAsia"/>
                </w:rPr>
                <w:t>요구사항</w:t>
              </w:r>
            </w:ins>
          </w:p>
        </w:tc>
        <w:tc>
          <w:tcPr>
            <w:tcW w:w="6862" w:type="dxa"/>
            <w:gridSpan w:val="3"/>
          </w:tcPr>
          <w:p w14:paraId="2A0491B8" w14:textId="77777777" w:rsidR="00FD2FAC" w:rsidRPr="00B0507B" w:rsidRDefault="00FD2FAC" w:rsidP="00FD2FAC">
            <w:pPr>
              <w:numPr>
                <w:ilvl w:val="0"/>
                <w:numId w:val="23"/>
              </w:numPr>
              <w:ind w:left="282" w:hanging="142"/>
              <w:rPr>
                <w:ins w:id="8199" w:author="종현 박" w:date="2023-06-10T20:17:00Z"/>
                <w:rStyle w:val="ae"/>
              </w:rPr>
            </w:pPr>
            <w:ins w:id="8200" w:author="종현 박" w:date="2023-06-10T20:17:00Z">
              <w:r w:rsidRPr="00FD2FAC">
                <w:rPr>
                  <w:rStyle w:val="ae"/>
                  <w:rFonts w:hint="eastAsia"/>
                  <w:color w:val="000000"/>
                </w:rPr>
                <w:t>신고자가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신고한</w:t>
              </w:r>
              <w:r w:rsidRPr="00FD2FAC">
                <w:rPr>
                  <w:rStyle w:val="ae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내용이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화면에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출력된다</w:t>
              </w:r>
            </w:ins>
          </w:p>
          <w:p w14:paraId="0C5715A4" w14:textId="77777777" w:rsidR="00FD2FAC" w:rsidRPr="00B0507B" w:rsidRDefault="00FD2FAC" w:rsidP="00FD2FAC">
            <w:pPr>
              <w:numPr>
                <w:ilvl w:val="0"/>
                <w:numId w:val="23"/>
              </w:numPr>
              <w:ind w:left="282" w:hanging="142"/>
              <w:rPr>
                <w:ins w:id="8201" w:author="종현 박" w:date="2023-06-10T20:17:00Z"/>
                <w:rStyle w:val="ae"/>
              </w:rPr>
            </w:pPr>
            <w:ins w:id="8202" w:author="종현 박" w:date="2023-06-10T20:17:00Z">
              <w:r w:rsidRPr="00FD2FAC">
                <w:rPr>
                  <w:rStyle w:val="ae"/>
                  <w:rFonts w:hint="eastAsia"/>
                  <w:color w:val="000000"/>
                </w:rPr>
                <w:t>승인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버튼을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누를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시</w:t>
              </w:r>
              <w:r w:rsidRPr="00FD2FAC">
                <w:rPr>
                  <w:rStyle w:val="ae"/>
                  <w:color w:val="000000"/>
                </w:rPr>
                <w:t xml:space="preserve">, </w:t>
              </w:r>
              <w:r w:rsidRPr="00FD2FAC">
                <w:rPr>
                  <w:rStyle w:val="ae"/>
                  <w:rFonts w:hint="eastAsia"/>
                  <w:color w:val="000000"/>
                </w:rPr>
                <w:t>해당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작업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삭제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메시지를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출력한다</w:t>
              </w:r>
              <w:r w:rsidRPr="00FD2FAC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  <w:p w14:paraId="03E5E73C" w14:textId="77777777" w:rsidR="00FD2FAC" w:rsidRPr="007E70C2" w:rsidRDefault="00FD2FAC" w:rsidP="00FD2FAC">
            <w:pPr>
              <w:numPr>
                <w:ilvl w:val="0"/>
                <w:numId w:val="23"/>
              </w:numPr>
              <w:ind w:left="282" w:hanging="142"/>
              <w:rPr>
                <w:ins w:id="8203" w:author="종현 박" w:date="2023-06-10T20:17:00Z"/>
                <w:rStyle w:val="ae"/>
              </w:rPr>
            </w:pPr>
            <w:ins w:id="8204" w:author="종현 박" w:date="2023-06-10T20:17:00Z">
              <w:r w:rsidRPr="00FD2FAC">
                <w:rPr>
                  <w:rStyle w:val="ae"/>
                  <w:rFonts w:hint="eastAsia"/>
                  <w:color w:val="000000"/>
                </w:rPr>
                <w:t>해당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작업이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삭제될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시</w:t>
              </w:r>
              <w:r w:rsidRPr="00FD2FAC">
                <w:rPr>
                  <w:rStyle w:val="ae"/>
                  <w:rFonts w:hint="eastAsia"/>
                  <w:color w:val="000000"/>
                </w:rPr>
                <w:t>,</w:t>
              </w:r>
              <w:r w:rsidRPr="00FD2FAC">
                <w:rPr>
                  <w:rStyle w:val="ae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신고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내용도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삭제되어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출력되지</w:t>
              </w:r>
              <w:r w:rsidRPr="00FD2FAC">
                <w:rPr>
                  <w:rStyle w:val="ae"/>
                  <w:rFonts w:hint="eastAsia"/>
                  <w:color w:val="000000"/>
                </w:rPr>
                <w:t xml:space="preserve"> </w:t>
              </w:r>
              <w:r w:rsidRPr="00FD2FAC">
                <w:rPr>
                  <w:rStyle w:val="ae"/>
                  <w:rFonts w:hint="eastAsia"/>
                  <w:color w:val="000000"/>
                </w:rPr>
                <w:t>않는다</w:t>
              </w:r>
              <w:r w:rsidRPr="00FD2FAC">
                <w:rPr>
                  <w:rStyle w:val="ae"/>
                  <w:rFonts w:hint="eastAsia"/>
                  <w:color w:val="000000"/>
                </w:rPr>
                <w:t>.</w:t>
              </w:r>
            </w:ins>
          </w:p>
        </w:tc>
      </w:tr>
    </w:tbl>
    <w:p w14:paraId="4D158911" w14:textId="77777777" w:rsidR="00FD2FAC" w:rsidRDefault="00FD2FAC" w:rsidP="00FD2FAC">
      <w:pPr>
        <w:rPr>
          <w:ins w:id="8205" w:author="종현 박" w:date="2023-06-10T20:17:00Z"/>
        </w:rPr>
      </w:pPr>
    </w:p>
    <w:p w14:paraId="7A0C95A2" w14:textId="77777777" w:rsidR="003445AA" w:rsidRPr="00E465A9" w:rsidRDefault="003445AA" w:rsidP="00332D42">
      <w:pPr>
        <w:rPr>
          <w:ins w:id="8206" w:author="종현 박" w:date="2023-06-09T11:58:00Z"/>
          <w:rFonts w:hint="eastAsia"/>
          <w:rPrChange w:id="8207" w:author="종현 박" w:date="2023-06-10T14:01:00Z">
            <w:rPr>
              <w:ins w:id="8208" w:author="종현 박" w:date="2023-06-09T11:58:00Z"/>
            </w:rPr>
          </w:rPrChange>
        </w:rPr>
      </w:pPr>
    </w:p>
    <w:p w14:paraId="5A32BA89" w14:textId="11CAE0E1" w:rsidR="003C1E0F" w:rsidRPr="003C1E0F" w:rsidDel="00585DDC" w:rsidRDefault="003C1E0F" w:rsidP="003C1E0F">
      <w:pPr>
        <w:rPr>
          <w:del w:id="8209" w:author="종현 박" w:date="2023-06-09T21:58:00Z"/>
        </w:rPr>
      </w:pPr>
    </w:p>
    <w:p w14:paraId="672B0EBB" w14:textId="77777777" w:rsidR="004221DF" w:rsidRDefault="004221DF" w:rsidP="004221DF">
      <w:r>
        <w:br w:type="page"/>
      </w:r>
      <w:bookmarkStart w:id="8210" w:name="_Toc287096159"/>
    </w:p>
    <w:p w14:paraId="79E10A86" w14:textId="77777777" w:rsidR="000578B6" w:rsidRDefault="000578B6" w:rsidP="004221DF">
      <w:pPr>
        <w:pStyle w:val="1"/>
      </w:pPr>
      <w:bookmarkStart w:id="8211" w:name="_Toc287096163"/>
      <w:bookmarkStart w:id="8212" w:name="_Toc447209014"/>
      <w:bookmarkEnd w:id="8210"/>
      <w:r>
        <w:rPr>
          <w:rFonts w:hint="eastAsia"/>
        </w:rPr>
        <w:t>비기능 요구사항</w:t>
      </w:r>
      <w:bookmarkEnd w:id="8211"/>
      <w:bookmarkEnd w:id="8212"/>
    </w:p>
    <w:p w14:paraId="495DBAC7" w14:textId="77777777" w:rsidR="000578B6" w:rsidRDefault="000578B6" w:rsidP="000578B6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0572A8" w:rsidRPr="00BA2195" w14:paraId="635C6081" w14:textId="77777777" w:rsidTr="00BA2195">
        <w:tc>
          <w:tcPr>
            <w:tcW w:w="8524" w:type="dxa"/>
          </w:tcPr>
          <w:p w14:paraId="2BD34720" w14:textId="77777777" w:rsidR="000572A8" w:rsidRPr="00BA2195" w:rsidRDefault="000572A8" w:rsidP="000578B6">
            <w:r w:rsidRPr="00BA2195">
              <w:rPr>
                <w:rStyle w:val="ae"/>
                <w:rFonts w:hint="eastAsia"/>
              </w:rPr>
              <w:t>시스템의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성능</w:t>
            </w:r>
            <w:r w:rsidRPr="00BA2195">
              <w:rPr>
                <w:rStyle w:val="ae"/>
                <w:rFonts w:hint="eastAsia"/>
              </w:rPr>
              <w:t xml:space="preserve">, </w:t>
            </w:r>
            <w:r w:rsidRPr="00BA2195">
              <w:rPr>
                <w:rStyle w:val="ae"/>
                <w:rFonts w:hint="eastAsia"/>
              </w:rPr>
              <w:t>보안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등의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기능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외의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요구되는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사항을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기술한다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69EF1272" w14:textId="77777777" w:rsidR="000572A8" w:rsidRDefault="000572A8" w:rsidP="000578B6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0"/>
        <w:gridCol w:w="6074"/>
      </w:tblGrid>
      <w:tr w:rsidR="000578B6" w:rsidRPr="00D54A11" w14:paraId="5E98CF41" w14:textId="77777777" w:rsidTr="00D54A11">
        <w:tc>
          <w:tcPr>
            <w:tcW w:w="2450" w:type="dxa"/>
            <w:shd w:val="clear" w:color="auto" w:fill="CCCCCC"/>
          </w:tcPr>
          <w:p w14:paraId="13A39A99" w14:textId="77777777" w:rsidR="000578B6" w:rsidRPr="00D54A11" w:rsidRDefault="000578B6" w:rsidP="005A4497">
            <w:pPr>
              <w:pStyle w:val="af"/>
            </w:pPr>
            <w:r w:rsidRPr="00D54A11">
              <w:rPr>
                <w:rFonts w:hint="eastAsia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066EAABD" w14:textId="77777777" w:rsidR="000578B6" w:rsidRPr="00D54A11" w:rsidRDefault="000578B6" w:rsidP="005A4497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</w:tr>
      <w:tr w:rsidR="000578B6" w:rsidRPr="00D54A11" w14:paraId="5DAF3F8C" w14:textId="77777777" w:rsidTr="00D54A11">
        <w:tc>
          <w:tcPr>
            <w:tcW w:w="2450" w:type="dxa"/>
          </w:tcPr>
          <w:p w14:paraId="2753CC1A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54C9D2F7" w14:textId="77777777" w:rsidR="000578B6" w:rsidRPr="00BA2195" w:rsidRDefault="000578B6" w:rsidP="00342162"/>
        </w:tc>
      </w:tr>
      <w:tr w:rsidR="000578B6" w:rsidRPr="00D54A11" w14:paraId="163D5257" w14:textId="77777777" w:rsidTr="00D54A11">
        <w:tc>
          <w:tcPr>
            <w:tcW w:w="2450" w:type="dxa"/>
          </w:tcPr>
          <w:p w14:paraId="2725B454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6C83C584" w14:textId="77777777" w:rsidR="000578B6" w:rsidRPr="00BA2195" w:rsidRDefault="000578B6" w:rsidP="00342162"/>
        </w:tc>
      </w:tr>
      <w:tr w:rsidR="000578B6" w:rsidRPr="00D54A11" w14:paraId="62DEB6EE" w14:textId="77777777" w:rsidTr="00D54A11">
        <w:tc>
          <w:tcPr>
            <w:tcW w:w="2450" w:type="dxa"/>
          </w:tcPr>
          <w:p w14:paraId="498C90F9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30A2713B" w14:textId="77777777" w:rsidR="000578B6" w:rsidRPr="00BA2195" w:rsidRDefault="000578B6" w:rsidP="00342162"/>
        </w:tc>
      </w:tr>
      <w:tr w:rsidR="000578B6" w:rsidRPr="00D54A11" w14:paraId="21A8EF19" w14:textId="77777777" w:rsidTr="00D54A11">
        <w:tc>
          <w:tcPr>
            <w:tcW w:w="2450" w:type="dxa"/>
          </w:tcPr>
          <w:p w14:paraId="151CA1C7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0677168E" w14:textId="77777777" w:rsidR="000578B6" w:rsidRPr="00BA2195" w:rsidRDefault="000578B6" w:rsidP="00342162"/>
        </w:tc>
      </w:tr>
      <w:tr w:rsidR="000578B6" w:rsidRPr="00D54A11" w14:paraId="5298EDF2" w14:textId="77777777" w:rsidTr="00D54A11">
        <w:tc>
          <w:tcPr>
            <w:tcW w:w="2450" w:type="dxa"/>
          </w:tcPr>
          <w:p w14:paraId="68E95DAF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5BBBE6FA" w14:textId="77777777" w:rsidR="000578B6" w:rsidRPr="00BA2195" w:rsidRDefault="000578B6" w:rsidP="00342162"/>
        </w:tc>
      </w:tr>
      <w:tr w:rsidR="000578B6" w:rsidRPr="00D54A11" w14:paraId="73388643" w14:textId="77777777" w:rsidTr="00D54A11">
        <w:tc>
          <w:tcPr>
            <w:tcW w:w="2450" w:type="dxa"/>
          </w:tcPr>
          <w:p w14:paraId="4FED30AF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59718642" w14:textId="77777777" w:rsidR="000578B6" w:rsidRPr="00BA2195" w:rsidRDefault="000578B6" w:rsidP="00342162"/>
        </w:tc>
      </w:tr>
      <w:tr w:rsidR="000578B6" w:rsidRPr="00D54A11" w14:paraId="60031621" w14:textId="77777777" w:rsidTr="00D54A11">
        <w:tc>
          <w:tcPr>
            <w:tcW w:w="2450" w:type="dxa"/>
          </w:tcPr>
          <w:p w14:paraId="5A83B4F2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09C18474" w14:textId="77777777" w:rsidR="000578B6" w:rsidRPr="00BA2195" w:rsidRDefault="000578B6" w:rsidP="00342162"/>
        </w:tc>
      </w:tr>
      <w:tr w:rsidR="000578B6" w:rsidRPr="00D54A11" w14:paraId="11C22D8D" w14:textId="77777777" w:rsidTr="00D54A11">
        <w:tc>
          <w:tcPr>
            <w:tcW w:w="2450" w:type="dxa"/>
          </w:tcPr>
          <w:p w14:paraId="7174CE78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2921D3AC" w14:textId="77777777" w:rsidR="000578B6" w:rsidRPr="00BA2195" w:rsidRDefault="000578B6" w:rsidP="00342162"/>
        </w:tc>
      </w:tr>
      <w:tr w:rsidR="000578B6" w:rsidRPr="00D54A11" w14:paraId="358EB278" w14:textId="77777777" w:rsidTr="00D54A11">
        <w:tc>
          <w:tcPr>
            <w:tcW w:w="2450" w:type="dxa"/>
          </w:tcPr>
          <w:p w14:paraId="615A3950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5D5589A7" w14:textId="77777777" w:rsidR="000578B6" w:rsidRPr="00BA2195" w:rsidRDefault="000578B6" w:rsidP="00342162"/>
        </w:tc>
      </w:tr>
    </w:tbl>
    <w:p w14:paraId="3E618787" w14:textId="77777777" w:rsidR="000578B6" w:rsidRPr="000578B6" w:rsidRDefault="000578B6" w:rsidP="000578B6"/>
    <w:sectPr w:rsidR="000578B6" w:rsidRPr="000578B6" w:rsidSect="007E70C2">
      <w:type w:val="continuous"/>
      <w:pgSz w:w="11906" w:h="16838"/>
      <w:pgMar w:top="1985" w:right="1701" w:bottom="1701" w:left="1701" w:header="851" w:footer="992" w:gutter="0"/>
      <w:pgNumType w:fmt="numberInDash" w:start="0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8"/>
    </wne:keymap>
    <wne:keymap wne:kcmPrimary="0231">
      <wne:acd wne:acdName="acd0"/>
    </wne:keymap>
    <wne:keymap wne:kcmPrimary="0232">
      <wne:acd wne:acdName="acd2"/>
    </wne:keymap>
    <wne:keymap wne:kcmPrimary="0233">
      <wne:acd wne:acdName="acd9"/>
    </wne:keymap>
    <wne:keymap wne:kcmPrimary="0234">
      <wne:acd wne:acdName="acd3"/>
    </wne:keymap>
    <wne:keymap wne:kcmPrimary="0236">
      <wne:acd wne:acdName="acd4"/>
    </wne:keymap>
    <wne:keymap wne:kcmPrimary="0237">
      <wne:acd wne:acdName="acd5"/>
    </wne:keymap>
    <wne:keymap wne:kcmPrimary="0238">
      <wne:acd wne:acdName="acd6"/>
    </wne:keymap>
    <wne:keymap wne:kcmPrimary="0239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QAAAAAA" wne:acdName="acd0" wne:fciIndexBasedOn="0065"/>
    <wne:acd wne:acdName="acd1" wne:fciIndexBasedOn="0065"/>
    <wne:acd wne:argValue="AgD4vDi7IAAxAATJIADktOzF8MQwriAAQwBoAGEAcgA=" wne:acdName="acd2" wne:fciIndexBasedOn="0065"/>
    <wne:acd wne:argValue="AgChzljBIACkwsDQfMc=" wne:acdName="acd3" wne:fciIndexBasedOn="0065"/>
    <wne:acd wne:argValue="AQAAAAEA" wne:acdName="acd4" wne:fciIndexBasedOn="0065"/>
    <wne:acd wne:argValue="AQAAAAIA" wne:acdName="acd5" wne:fciIndexBasedOn="0065"/>
    <wne:acd wne:argValue="AQAAAAMA" wne:acdName="acd6" wne:fciIndexBasedOn="0065"/>
    <wne:acd wne:argValue="AQAAAAQA" wne:acdName="acd7" wne:fciIndexBasedOn="0065"/>
    <wne:acd wne:argValue="AQAAAAUA" wne:acdName="acd8" wne:fciIndexBasedOn="0065"/>
    <wne:acd wne:argValue="AgD4vDi7IAAyAATJIADktOzF8MQwrg==" wne:acdName="acd9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FAFE2" w14:textId="77777777" w:rsidR="00500EA7" w:rsidRDefault="00500EA7">
      <w:r>
        <w:separator/>
      </w:r>
    </w:p>
    <w:p w14:paraId="6CBB3AFA" w14:textId="77777777" w:rsidR="00500EA7" w:rsidRDefault="00500EA7"/>
    <w:p w14:paraId="65D28CC4" w14:textId="77777777" w:rsidR="00500EA7" w:rsidRDefault="00500EA7"/>
    <w:p w14:paraId="596F3675" w14:textId="77777777" w:rsidR="00500EA7" w:rsidRDefault="00500EA7"/>
  </w:endnote>
  <w:endnote w:type="continuationSeparator" w:id="0">
    <w:p w14:paraId="1976ACC0" w14:textId="77777777" w:rsidR="00500EA7" w:rsidRDefault="00500EA7">
      <w:r>
        <w:continuationSeparator/>
      </w:r>
    </w:p>
    <w:p w14:paraId="78CDF73F" w14:textId="77777777" w:rsidR="00500EA7" w:rsidRDefault="00500EA7"/>
    <w:p w14:paraId="10932041" w14:textId="77777777" w:rsidR="00500EA7" w:rsidRDefault="00500EA7"/>
    <w:p w14:paraId="77491488" w14:textId="77777777" w:rsidR="00500EA7" w:rsidRDefault="00500EA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헤드라인M">
    <w:altName w:val="맑은 고딕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altName w:val="맑은 고딕"/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DD7C8" w14:textId="77777777" w:rsidR="0003407A" w:rsidRDefault="0003407A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2E9C03FA" w14:textId="77777777" w:rsidR="0003407A" w:rsidRDefault="0003407A"/>
  <w:p w14:paraId="32514C16" w14:textId="77777777" w:rsidR="0003407A" w:rsidRDefault="0003407A"/>
  <w:p w14:paraId="73E0BFA8" w14:textId="77777777" w:rsidR="0003407A" w:rsidRDefault="0003407A"/>
  <w:p w14:paraId="10257DCE" w14:textId="77777777" w:rsidR="0003407A" w:rsidRDefault="0003407A"/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3D9F3" w14:textId="77777777" w:rsidR="00DF0643" w:rsidRDefault="00DF0643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- 1 -</w:t>
    </w:r>
    <w:r>
      <w:fldChar w:fldCharType="end"/>
    </w:r>
  </w:p>
  <w:p w14:paraId="58BD2301" w14:textId="0FAA0756" w:rsidR="00DF0643" w:rsidRDefault="00000000" w:rsidP="000572A8">
    <w:pPr>
      <w:tabs>
        <w:tab w:val="right" w:pos="8504"/>
      </w:tabs>
    </w:pPr>
    <w:r>
      <w:rPr>
        <w:noProof/>
      </w:rPr>
      <w:pict w14:anchorId="0657281A">
        <v:rect id="직사각형 17" o:spid="_x0000_s1025" alt="" style="position:absolute;left:0;text-align:left;margin-left:0;margin-top:-11pt;width:423pt;height:5.6pt;z-index:10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illcolor="#903" stroked="f" strokecolor="blue"/>
      </w:pict>
    </w:r>
    <w:r w:rsidR="003A2C1A">
      <w:rPr>
        <w:noProof/>
      </w:rPr>
      <w:pict w14:anchorId="3BFFC4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그림 13" o:spid="_x0000_i1035" type="#_x0000_t75" alt="" style="width:162.35pt;height:19pt;visibility:visible;mso-wrap-style:square;mso-width-percent:0;mso-height-percent:0;mso-width-percent:0;mso-height-percent:0">
          <v:imagedata r:id="rId1" o:title=""/>
        </v:shape>
      </w:pict>
    </w:r>
    <w:r w:rsidR="00DF0643">
      <w:tab/>
    </w:r>
    <w:r w:rsidR="00DF0643">
      <w:rPr>
        <w:rFonts w:hint="eastAsia"/>
      </w:rPr>
      <w:t>고객사</w:t>
    </w:r>
    <w:r w:rsidR="00DF0643">
      <w:rPr>
        <w:rFonts w:hint="eastAsia"/>
      </w:rPr>
      <w:t xml:space="preserve"> Logo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C36C1" w14:textId="77777777" w:rsidR="0003407A" w:rsidRDefault="0003407A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 w:rsidR="00044BE6">
      <w:rPr>
        <w:noProof/>
      </w:rPr>
      <w:t>- 1 -</w:t>
    </w:r>
    <w:r>
      <w:fldChar w:fldCharType="end"/>
    </w:r>
  </w:p>
  <w:p w14:paraId="73FD44C7" w14:textId="77777777" w:rsidR="0003407A" w:rsidRDefault="00000000" w:rsidP="000572A8">
    <w:pPr>
      <w:tabs>
        <w:tab w:val="right" w:pos="8504"/>
      </w:tabs>
    </w:pPr>
    <w:r>
      <w:rPr>
        <w:noProof/>
      </w:rPr>
      <w:pict w14:anchorId="17954158">
        <v:rect id="_x0000_s1033" alt="" style="position:absolute;left:0;text-align:left;margin-left:0;margin-top:-11pt;width:423pt;height:5.6pt;z-index:2;mso-wrap-edited:f;mso-width-percent:0;mso-height-percent:0;mso-width-percent:0;mso-height-percent:0" fillcolor="#903" stroked="f" strokecolor="blue"/>
      </w:pict>
    </w:r>
    <w:r>
      <w:rPr>
        <w:noProof/>
      </w:rPr>
      <w:pict w14:anchorId="2A69C07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1" type="#_x0000_t75" alt="" style="width:162.35pt;height:19pt;mso-width-percent:0;mso-height-percent:0;mso-width-percent:0;mso-height-percent:0">
          <v:imagedata r:id="rId1" o:title="logo"/>
        </v:shape>
      </w:pict>
    </w:r>
    <w:r w:rsidR="0003407A">
      <w:tab/>
    </w:r>
    <w:r w:rsidR="0003407A">
      <w:rPr>
        <w:rFonts w:hint="eastAsia"/>
      </w:rPr>
      <w:t>고객사</w:t>
    </w:r>
    <w:r w:rsidR="0003407A">
      <w:rPr>
        <w:rFonts w:hint="eastAsia"/>
      </w:rPr>
      <w:t xml:space="preserve"> Logo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6099F" w14:textId="77777777" w:rsidR="00DF0643" w:rsidRDefault="00DF0643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369C0C74" w14:textId="77777777" w:rsidR="00DF0643" w:rsidRDefault="00DF0643"/>
  <w:p w14:paraId="1B968301" w14:textId="77777777" w:rsidR="00DF0643" w:rsidRDefault="00DF0643"/>
  <w:p w14:paraId="782C6E10" w14:textId="77777777" w:rsidR="00DF0643" w:rsidRDefault="00DF0643"/>
  <w:p w14:paraId="5B875E90" w14:textId="77777777" w:rsidR="00DF0643" w:rsidRDefault="00DF0643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3B02C" w14:textId="77777777" w:rsidR="00DF0643" w:rsidRDefault="00DF0643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- 1 -</w:t>
    </w:r>
    <w:r>
      <w:fldChar w:fldCharType="end"/>
    </w:r>
  </w:p>
  <w:p w14:paraId="456A3877" w14:textId="66743118" w:rsidR="00DF0643" w:rsidRDefault="00000000" w:rsidP="000572A8">
    <w:pPr>
      <w:tabs>
        <w:tab w:val="right" w:pos="8504"/>
      </w:tabs>
    </w:pPr>
    <w:r>
      <w:rPr>
        <w:noProof/>
      </w:rPr>
      <w:pict w14:anchorId="45402658">
        <v:rect id="직사각형 23" o:spid="_x0000_s1031" alt="" style="position:absolute;left:0;text-align:left;margin-left:0;margin-top:-11pt;width:423pt;height:5.6pt;z-index:6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illcolor="#903" stroked="f" strokecolor="blue"/>
      </w:pict>
    </w:r>
    <w:r w:rsidR="003A2C1A">
      <w:rPr>
        <w:noProof/>
      </w:rPr>
      <w:pict w14:anchorId="22A4CC8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그림 16" o:spid="_x0000_i1032" type="#_x0000_t75" alt="" style="width:162.35pt;height:19pt;visibility:visible;mso-wrap-style:square;mso-width-percent:0;mso-height-percent:0;mso-width-percent:0;mso-height-percent:0">
          <v:imagedata r:id="rId1" o:title=""/>
        </v:shape>
      </w:pict>
    </w:r>
    <w:r w:rsidR="00DF0643">
      <w:tab/>
    </w:r>
    <w:r w:rsidR="00DF0643">
      <w:rPr>
        <w:rFonts w:hint="eastAsia"/>
      </w:rPr>
      <w:t>고객사</w:t>
    </w:r>
    <w:r w:rsidR="00DF0643">
      <w:rPr>
        <w:rFonts w:hint="eastAsia"/>
      </w:rPr>
      <w:t xml:space="preserve"> Logo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2EA43" w14:textId="77777777" w:rsidR="00DF0643" w:rsidRDefault="00DF0643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18F1E1B0" w14:textId="77777777" w:rsidR="00DF0643" w:rsidRDefault="00DF0643"/>
  <w:p w14:paraId="126BCC25" w14:textId="77777777" w:rsidR="00DF0643" w:rsidRDefault="00DF0643"/>
  <w:p w14:paraId="4C836B8D" w14:textId="77777777" w:rsidR="00DF0643" w:rsidRDefault="00DF0643"/>
  <w:p w14:paraId="68C1DE55" w14:textId="77777777" w:rsidR="00DF0643" w:rsidRDefault="00DF0643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42734" w14:textId="77777777" w:rsidR="00DF0643" w:rsidRDefault="00DF0643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- 1 -</w:t>
    </w:r>
    <w:r>
      <w:fldChar w:fldCharType="end"/>
    </w:r>
  </w:p>
  <w:p w14:paraId="0B80D9A0" w14:textId="68B56DFB" w:rsidR="00DF0643" w:rsidRDefault="00000000" w:rsidP="000572A8">
    <w:pPr>
      <w:tabs>
        <w:tab w:val="right" w:pos="8504"/>
      </w:tabs>
    </w:pPr>
    <w:r>
      <w:rPr>
        <w:noProof/>
      </w:rPr>
      <w:pict w14:anchorId="2A371052">
        <v:rect id="직사각형 21" o:spid="_x0000_s1029" alt="" style="position:absolute;left:0;text-align:left;margin-left:0;margin-top:-11pt;width:423pt;height:5.6pt;z-index:8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illcolor="#903" stroked="f" strokecolor="blue"/>
      </w:pict>
    </w:r>
    <w:r w:rsidR="003A2C1A">
      <w:rPr>
        <w:noProof/>
      </w:rPr>
      <w:pict w14:anchorId="498CBE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그림 15" o:spid="_x0000_i1033" type="#_x0000_t75" alt="" style="width:162.35pt;height:19pt;visibility:visible;mso-wrap-style:square;mso-width-percent:0;mso-height-percent:0;mso-width-percent:0;mso-height-percent:0">
          <v:imagedata r:id="rId1" o:title=""/>
        </v:shape>
      </w:pict>
    </w:r>
    <w:r w:rsidR="00DF0643">
      <w:tab/>
    </w:r>
    <w:r w:rsidR="00DF0643">
      <w:rPr>
        <w:rFonts w:hint="eastAsia"/>
      </w:rPr>
      <w:t>고객사</w:t>
    </w:r>
    <w:r w:rsidR="00DF0643">
      <w:rPr>
        <w:rFonts w:hint="eastAsia"/>
      </w:rPr>
      <w:t xml:space="preserve"> Logo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1C02A" w14:textId="77777777" w:rsidR="00DF0643" w:rsidRDefault="00DF0643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7F45F0B5" w14:textId="77777777" w:rsidR="00DF0643" w:rsidRDefault="00DF0643"/>
  <w:p w14:paraId="39304DDC" w14:textId="77777777" w:rsidR="00DF0643" w:rsidRDefault="00DF0643"/>
  <w:p w14:paraId="0D27BF60" w14:textId="77777777" w:rsidR="00DF0643" w:rsidRDefault="00DF0643"/>
  <w:p w14:paraId="48E5802B" w14:textId="77777777" w:rsidR="00DF0643" w:rsidRDefault="00DF0643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5EA96" w14:textId="77777777" w:rsidR="00DF0643" w:rsidRDefault="00DF0643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- 1 -</w:t>
    </w:r>
    <w:r>
      <w:fldChar w:fldCharType="end"/>
    </w:r>
  </w:p>
  <w:p w14:paraId="72C56CCF" w14:textId="0B131D0B" w:rsidR="00DF0643" w:rsidRDefault="00000000" w:rsidP="000572A8">
    <w:pPr>
      <w:tabs>
        <w:tab w:val="right" w:pos="8504"/>
      </w:tabs>
    </w:pPr>
    <w:r>
      <w:rPr>
        <w:noProof/>
      </w:rPr>
      <w:pict w14:anchorId="7AAE8950">
        <v:rect id="직사각형 19" o:spid="_x0000_s1027" alt="" style="position:absolute;left:0;text-align:left;margin-left:0;margin-top:-11pt;width:423pt;height:5.6pt;z-index:4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illcolor="#903" stroked="f" strokecolor="blue"/>
      </w:pict>
    </w:r>
    <w:r w:rsidR="003A2C1A">
      <w:rPr>
        <w:noProof/>
      </w:rPr>
      <w:pict w14:anchorId="0EDB0E2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4" type="#_x0000_t75" alt="" style="width:162.35pt;height:19pt;visibility:visible;mso-wrap-style:square;mso-width-percent:0;mso-height-percent:0;mso-width-percent:0;mso-height-percent:0">
          <v:imagedata r:id="rId1" o:title=""/>
        </v:shape>
      </w:pict>
    </w:r>
    <w:r w:rsidR="00DF0643">
      <w:tab/>
    </w:r>
    <w:r w:rsidR="00DF0643">
      <w:rPr>
        <w:rFonts w:hint="eastAsia"/>
      </w:rPr>
      <w:t>고객사</w:t>
    </w:r>
    <w:r w:rsidR="00DF0643">
      <w:rPr>
        <w:rFonts w:hint="eastAsia"/>
      </w:rPr>
      <w:t xml:space="preserve"> Logo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26367" w14:textId="77777777" w:rsidR="00DF0643" w:rsidRDefault="00DF0643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087C1B8C" w14:textId="77777777" w:rsidR="00DF0643" w:rsidRDefault="00DF0643"/>
  <w:p w14:paraId="1C397505" w14:textId="77777777" w:rsidR="00DF0643" w:rsidRDefault="00DF0643"/>
  <w:p w14:paraId="634B0C44" w14:textId="77777777" w:rsidR="00DF0643" w:rsidRDefault="00DF0643"/>
  <w:p w14:paraId="51228988" w14:textId="77777777" w:rsidR="00DF0643" w:rsidRDefault="00DF064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BF2D4" w14:textId="77777777" w:rsidR="00500EA7" w:rsidRDefault="00500EA7">
      <w:r>
        <w:separator/>
      </w:r>
    </w:p>
    <w:p w14:paraId="36FF9A8A" w14:textId="77777777" w:rsidR="00500EA7" w:rsidRDefault="00500EA7"/>
    <w:p w14:paraId="06D86CB7" w14:textId="77777777" w:rsidR="00500EA7" w:rsidRDefault="00500EA7"/>
    <w:p w14:paraId="37CF4E05" w14:textId="77777777" w:rsidR="00500EA7" w:rsidRDefault="00500EA7"/>
  </w:footnote>
  <w:footnote w:type="continuationSeparator" w:id="0">
    <w:p w14:paraId="0429B194" w14:textId="77777777" w:rsidR="00500EA7" w:rsidRDefault="00500EA7">
      <w:r>
        <w:continuationSeparator/>
      </w:r>
    </w:p>
    <w:p w14:paraId="4E8E29AC" w14:textId="77777777" w:rsidR="00500EA7" w:rsidRDefault="00500EA7"/>
    <w:p w14:paraId="3EE17A16" w14:textId="77777777" w:rsidR="00500EA7" w:rsidRDefault="00500EA7"/>
    <w:p w14:paraId="6B156639" w14:textId="77777777" w:rsidR="00500EA7" w:rsidRDefault="00500EA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620"/>
      <w:gridCol w:w="2622"/>
      <w:gridCol w:w="1698"/>
      <w:gridCol w:w="2585"/>
    </w:tblGrid>
    <w:tr w:rsidR="0003407A" w:rsidRPr="00D54A11" w14:paraId="215EA67C" w14:textId="77777777" w:rsidTr="00AC6F6C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1A080083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40085E82" w14:textId="5D2C36E7" w:rsidR="0003407A" w:rsidRPr="00D54A11" w:rsidRDefault="002A01AC" w:rsidP="00D54A11">
          <w:pPr>
            <w:jc w:val="center"/>
            <w:rPr>
              <w:rFonts w:ascii="돋움" w:eastAsia="돋움" w:hAnsi="돋움"/>
            </w:rPr>
          </w:pPr>
          <w:ins w:id="765" w:author="오윤 권" w:date="2023-06-02T02:23:00Z">
            <w:r>
              <w:rPr>
                <w:rFonts w:ascii="돋움" w:eastAsia="돋움" w:hAnsi="돋움" w:hint="eastAsia"/>
              </w:rPr>
              <w:t>내일할래?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1C1E6E8E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56840272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</w:p>
      </w:tc>
    </w:tr>
    <w:tr w:rsidR="0003407A" w:rsidRPr="00D54A11" w14:paraId="5AB0B6A4" w14:textId="77777777" w:rsidTr="00AC6F6C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47259912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14:paraId="086E1FF5" w14:textId="049821D4" w:rsidR="0003407A" w:rsidRPr="002A01AC" w:rsidRDefault="002A01AC" w:rsidP="00D54A11">
          <w:pPr>
            <w:jc w:val="center"/>
            <w:rPr>
              <w:rFonts w:ascii="돋움" w:eastAsia="돋움" w:hAnsi="돋움"/>
              <w:sz w:val="16"/>
              <w:szCs w:val="16"/>
              <w:rPrChange w:id="766" w:author="오윤 권" w:date="2023-06-02T02:23:00Z">
                <w:rPr>
                  <w:rFonts w:ascii="돋움" w:eastAsia="돋움" w:hAnsi="돋움"/>
                </w:rPr>
              </w:rPrChange>
            </w:rPr>
          </w:pPr>
          <w:ins w:id="767" w:author="오윤 권" w:date="2023-06-02T02:23:00Z">
            <w:r w:rsidRPr="002A01AC">
              <w:rPr>
                <w:rFonts w:ascii="돋움" w:eastAsia="돋움" w:hAnsi="돋움" w:hint="eastAsia"/>
                <w:sz w:val="16"/>
                <w:szCs w:val="16"/>
                <w:rPrChange w:id="768" w:author="오윤 권" w:date="2023-06-02T02:23:00Z">
                  <w:rPr>
                    <w:rFonts w:ascii="돋움" w:eastAsia="돋움" w:hAnsi="돋움" w:hint="eastAsia"/>
                  </w:rPr>
                </w:rPrChange>
              </w:rPr>
              <w:t>요구사항명세서</w:t>
            </w:r>
            <w:r w:rsidRPr="002A01AC">
              <w:rPr>
                <w:rFonts w:ascii="돋움" w:eastAsia="돋움" w:hAnsi="돋움"/>
                <w:sz w:val="16"/>
                <w:szCs w:val="16"/>
                <w:rPrChange w:id="769" w:author="오윤 권" w:date="2023-06-02T02:23:00Z">
                  <w:rPr>
                    <w:rFonts w:ascii="돋움" w:eastAsia="돋움" w:hAnsi="돋움"/>
                  </w:rPr>
                </w:rPrChange>
              </w:rPr>
              <w:t>-떡잎마을방범대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03CCBA5F" w14:textId="77777777" w:rsidR="0003407A" w:rsidRPr="00D54A11" w:rsidRDefault="0003407A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2585" w:type="dxa"/>
          <w:vAlign w:val="center"/>
        </w:tcPr>
        <w:p w14:paraId="6016831C" w14:textId="4F2C4FC2" w:rsidR="009560DE" w:rsidRPr="00D54A11" w:rsidRDefault="002A01AC" w:rsidP="009560DE">
          <w:pPr>
            <w:jc w:val="center"/>
            <w:rPr>
              <w:rFonts w:ascii="돋움" w:eastAsia="돋움" w:hAnsi="돋움"/>
            </w:rPr>
          </w:pPr>
          <w:ins w:id="770" w:author="오윤 권" w:date="2023-06-02T02:24:00Z">
            <w:r>
              <w:rPr>
                <w:rFonts w:ascii="돋움" w:eastAsia="돋움" w:hAnsi="돋움" w:hint="eastAsia"/>
              </w:rPr>
              <w:t>V</w:t>
            </w:r>
            <w:r>
              <w:rPr>
                <w:rFonts w:ascii="돋움" w:eastAsia="돋움" w:hAnsi="돋움"/>
              </w:rPr>
              <w:t>1.</w:t>
            </w:r>
          </w:ins>
          <w:ins w:id="771" w:author="오윤 권" w:date="2023-06-05T23:19:00Z">
            <w:r w:rsidR="009560DE">
              <w:rPr>
                <w:rFonts w:ascii="돋움" w:eastAsia="돋움" w:hAnsi="돋움"/>
              </w:rPr>
              <w:t>3</w:t>
            </w:r>
          </w:ins>
        </w:p>
      </w:tc>
    </w:tr>
  </w:tbl>
  <w:p w14:paraId="485B99E1" w14:textId="77777777" w:rsidR="0003407A" w:rsidRPr="00EF53CF" w:rsidRDefault="00000000" w:rsidP="00A358BA">
    <w:r>
      <w:rPr>
        <w:rFonts w:ascii="HY헤드라인M" w:eastAsia="HY헤드라인M"/>
        <w:noProof/>
        <w:szCs w:val="20"/>
      </w:rPr>
      <w:pict w14:anchorId="3207F6C3">
        <v:rect id="_x0000_s1034" alt="" style="position:absolute;left:0;text-align:left;margin-left:-2.1pt;margin-top:8.9pt;width:428.45pt;height:8.35pt;z-index:1;mso-wrap-edited:f;mso-width-percent:0;mso-height-percent:0;mso-position-horizontal-relative:text;mso-position-vertical-relative:text;mso-width-percent:0;mso-height-percent:0" fillcolor="#903" stroked="f" strokecolor="blue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620"/>
      <w:gridCol w:w="2622"/>
      <w:gridCol w:w="1698"/>
      <w:gridCol w:w="2585"/>
    </w:tblGrid>
    <w:tr w:rsidR="00DF0643" w:rsidRPr="00D54A11" w14:paraId="7528021F" w14:textId="77777777" w:rsidTr="00AC6F6C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7C4779C7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5D17BB5B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ins w:id="3006" w:author="오윤 권" w:date="2023-06-02T02:23:00Z">
            <w:r>
              <w:rPr>
                <w:rFonts w:ascii="돋움" w:eastAsia="돋움" w:hAnsi="돋움" w:hint="eastAsia"/>
              </w:rPr>
              <w:t>내일할래?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727B79D5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05FDD02D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</w:p>
      </w:tc>
    </w:tr>
    <w:tr w:rsidR="00DF0643" w:rsidRPr="00D54A11" w14:paraId="2D584561" w14:textId="77777777" w:rsidTr="00AC6F6C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1AE64CCF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14:paraId="101D6A42" w14:textId="77777777" w:rsidR="00DF0643" w:rsidRPr="002A01AC" w:rsidRDefault="00DF0643" w:rsidP="00D54A11">
          <w:pPr>
            <w:jc w:val="center"/>
            <w:rPr>
              <w:rFonts w:ascii="돋움" w:eastAsia="돋움" w:hAnsi="돋움"/>
              <w:sz w:val="16"/>
              <w:szCs w:val="16"/>
              <w:rPrChange w:id="3007" w:author="오윤 권" w:date="2023-06-02T02:23:00Z">
                <w:rPr>
                  <w:rFonts w:ascii="돋움" w:eastAsia="돋움" w:hAnsi="돋움"/>
                </w:rPr>
              </w:rPrChange>
            </w:rPr>
          </w:pPr>
          <w:ins w:id="3008" w:author="오윤 권" w:date="2023-06-02T02:23:00Z">
            <w:r w:rsidRPr="002A01AC">
              <w:rPr>
                <w:rFonts w:ascii="돋움" w:eastAsia="돋움" w:hAnsi="돋움" w:hint="eastAsia"/>
                <w:sz w:val="16"/>
                <w:szCs w:val="16"/>
                <w:rPrChange w:id="3009" w:author="오윤 권" w:date="2023-06-02T02:23:00Z">
                  <w:rPr>
                    <w:rFonts w:ascii="돋움" w:eastAsia="돋움" w:hAnsi="돋움" w:hint="eastAsia"/>
                  </w:rPr>
                </w:rPrChange>
              </w:rPr>
              <w:t>요구사항명세서</w:t>
            </w:r>
            <w:r w:rsidRPr="002A01AC">
              <w:rPr>
                <w:rFonts w:ascii="돋움" w:eastAsia="돋움" w:hAnsi="돋움"/>
                <w:sz w:val="16"/>
                <w:szCs w:val="16"/>
                <w:rPrChange w:id="3010" w:author="오윤 권" w:date="2023-06-02T02:23:00Z">
                  <w:rPr>
                    <w:rFonts w:ascii="돋움" w:eastAsia="돋움" w:hAnsi="돋움"/>
                  </w:rPr>
                </w:rPrChange>
              </w:rPr>
              <w:t>-떡잎마을방범대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53821D46" w14:textId="77777777" w:rsidR="00DF0643" w:rsidRPr="00D54A11" w:rsidRDefault="00DF0643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2585" w:type="dxa"/>
          <w:vAlign w:val="center"/>
        </w:tcPr>
        <w:p w14:paraId="41A9E238" w14:textId="294AD381" w:rsidR="00DF0643" w:rsidRPr="00D54A11" w:rsidRDefault="00DF0643" w:rsidP="009560DE">
          <w:pPr>
            <w:jc w:val="center"/>
            <w:rPr>
              <w:rFonts w:ascii="돋움" w:eastAsia="돋움" w:hAnsi="돋움"/>
            </w:rPr>
          </w:pPr>
          <w:ins w:id="3011" w:author="오윤 권" w:date="2023-06-02T02:24:00Z">
            <w:r>
              <w:rPr>
                <w:rFonts w:ascii="돋움" w:eastAsia="돋움" w:hAnsi="돋움" w:hint="eastAsia"/>
              </w:rPr>
              <w:t>V</w:t>
            </w:r>
            <w:r>
              <w:rPr>
                <w:rFonts w:ascii="돋움" w:eastAsia="돋움" w:hAnsi="돋움"/>
              </w:rPr>
              <w:t>1.</w:t>
            </w:r>
          </w:ins>
          <w:ins w:id="3012" w:author="종현 박" w:date="2023-06-10T21:14:00Z">
            <w:r w:rsidR="00887D83">
              <w:rPr>
                <w:rFonts w:ascii="돋움" w:eastAsia="돋움" w:hAnsi="돋움"/>
              </w:rPr>
              <w:t>6</w:t>
            </w:r>
          </w:ins>
          <w:ins w:id="3013" w:author="오윤 권" w:date="2023-06-05T23:19:00Z">
            <w:del w:id="3014" w:author="종현 박" w:date="2023-06-10T21:14:00Z">
              <w:r w:rsidDel="00887D83">
                <w:rPr>
                  <w:rFonts w:ascii="돋움" w:eastAsia="돋움" w:hAnsi="돋움"/>
                </w:rPr>
                <w:delText>3</w:delText>
              </w:r>
            </w:del>
          </w:ins>
        </w:p>
      </w:tc>
    </w:tr>
  </w:tbl>
  <w:p w14:paraId="2E6A5535" w14:textId="177461C7" w:rsidR="00DF0643" w:rsidRPr="00EF53CF" w:rsidRDefault="00000000" w:rsidP="00A358BA">
    <w:r>
      <w:rPr>
        <w:noProof/>
      </w:rPr>
      <w:pict w14:anchorId="739B061D">
        <v:rect id="직사각형 10" o:spid="_x0000_s1032" style="position:absolute;left:0;text-align:left;margin-left:-2.1pt;margin-top:8.9pt;width:428.45pt;height:8.35pt;z-index: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" fillcolor="#903" stroked="f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620"/>
      <w:gridCol w:w="2622"/>
      <w:gridCol w:w="1698"/>
      <w:gridCol w:w="2585"/>
    </w:tblGrid>
    <w:tr w:rsidR="00DF0643" w:rsidRPr="00D54A11" w14:paraId="6774F6F2" w14:textId="77777777" w:rsidTr="00AC6F6C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342CE5E6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397C8518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ins w:id="3100" w:author="오윤 권" w:date="2023-06-02T02:23:00Z">
            <w:r>
              <w:rPr>
                <w:rFonts w:ascii="돋움" w:eastAsia="돋움" w:hAnsi="돋움" w:hint="eastAsia"/>
              </w:rPr>
              <w:t>내일할래?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790AA9B4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291D633D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</w:p>
      </w:tc>
    </w:tr>
    <w:tr w:rsidR="00DF0643" w:rsidRPr="00D54A11" w14:paraId="68F191A5" w14:textId="77777777" w:rsidTr="00AC6F6C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0D328F50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14:paraId="67B0AB07" w14:textId="77777777" w:rsidR="00DF0643" w:rsidRPr="002A01AC" w:rsidRDefault="00DF0643" w:rsidP="00D54A11">
          <w:pPr>
            <w:jc w:val="center"/>
            <w:rPr>
              <w:rFonts w:ascii="돋움" w:eastAsia="돋움" w:hAnsi="돋움"/>
              <w:sz w:val="16"/>
              <w:szCs w:val="16"/>
              <w:rPrChange w:id="3101" w:author="오윤 권" w:date="2023-06-02T02:23:00Z">
                <w:rPr>
                  <w:rFonts w:ascii="돋움" w:eastAsia="돋움" w:hAnsi="돋움"/>
                </w:rPr>
              </w:rPrChange>
            </w:rPr>
          </w:pPr>
          <w:ins w:id="3102" w:author="오윤 권" w:date="2023-06-02T02:23:00Z">
            <w:r w:rsidRPr="002A01AC">
              <w:rPr>
                <w:rFonts w:ascii="돋움" w:eastAsia="돋움" w:hAnsi="돋움" w:hint="eastAsia"/>
                <w:sz w:val="16"/>
                <w:szCs w:val="16"/>
                <w:rPrChange w:id="3103" w:author="오윤 권" w:date="2023-06-02T02:23:00Z">
                  <w:rPr>
                    <w:rFonts w:ascii="돋움" w:eastAsia="돋움" w:hAnsi="돋움" w:hint="eastAsia"/>
                  </w:rPr>
                </w:rPrChange>
              </w:rPr>
              <w:t>요구사항명세서</w:t>
            </w:r>
            <w:r w:rsidRPr="002A01AC">
              <w:rPr>
                <w:rFonts w:ascii="돋움" w:eastAsia="돋움" w:hAnsi="돋움"/>
                <w:sz w:val="16"/>
                <w:szCs w:val="16"/>
                <w:rPrChange w:id="3104" w:author="오윤 권" w:date="2023-06-02T02:23:00Z">
                  <w:rPr>
                    <w:rFonts w:ascii="돋움" w:eastAsia="돋움" w:hAnsi="돋움"/>
                  </w:rPr>
                </w:rPrChange>
              </w:rPr>
              <w:t>-떡잎마을방범대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7F9E29DE" w14:textId="77777777" w:rsidR="00DF0643" w:rsidRPr="00D54A11" w:rsidRDefault="00DF0643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2585" w:type="dxa"/>
          <w:vAlign w:val="center"/>
        </w:tcPr>
        <w:p w14:paraId="71B9334A" w14:textId="77777777" w:rsidR="00DF0643" w:rsidRPr="00D54A11" w:rsidRDefault="00DF0643" w:rsidP="009560DE">
          <w:pPr>
            <w:jc w:val="center"/>
            <w:rPr>
              <w:rFonts w:ascii="돋움" w:eastAsia="돋움" w:hAnsi="돋움"/>
            </w:rPr>
          </w:pPr>
          <w:ins w:id="3105" w:author="오윤 권" w:date="2023-06-02T02:24:00Z">
            <w:r>
              <w:rPr>
                <w:rFonts w:ascii="돋움" w:eastAsia="돋움" w:hAnsi="돋움" w:hint="eastAsia"/>
              </w:rPr>
              <w:t>V</w:t>
            </w:r>
            <w:r>
              <w:rPr>
                <w:rFonts w:ascii="돋움" w:eastAsia="돋움" w:hAnsi="돋움"/>
              </w:rPr>
              <w:t>1.</w:t>
            </w:r>
          </w:ins>
          <w:ins w:id="3106" w:author="오윤 권" w:date="2023-06-05T23:19:00Z">
            <w:r>
              <w:rPr>
                <w:rFonts w:ascii="돋움" w:eastAsia="돋움" w:hAnsi="돋움"/>
              </w:rPr>
              <w:t>3</w:t>
            </w:r>
          </w:ins>
        </w:p>
      </w:tc>
    </w:tr>
  </w:tbl>
  <w:p w14:paraId="166D5936" w14:textId="64A46E10" w:rsidR="00DF0643" w:rsidRPr="00EF53CF" w:rsidRDefault="00000000" w:rsidP="00A358BA">
    <w:r>
      <w:rPr>
        <w:noProof/>
      </w:rPr>
      <w:pict w14:anchorId="1F5ACF31">
        <v:rect id="직사각형 9" o:spid="_x0000_s1030" style="position:absolute;left:0;text-align:left;margin-left:-2.1pt;margin-top:8.9pt;width:428.45pt;height:8.35pt;z-index: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" fillcolor="#903" stroked="f"/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620"/>
      <w:gridCol w:w="2622"/>
      <w:gridCol w:w="1698"/>
      <w:gridCol w:w="2585"/>
    </w:tblGrid>
    <w:tr w:rsidR="00DF0643" w:rsidRPr="00D54A11" w14:paraId="5B0955E5" w14:textId="77777777" w:rsidTr="00AC6F6C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77284F43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6075BD04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ins w:id="3184" w:author="오윤 권" w:date="2023-06-02T02:23:00Z">
            <w:r>
              <w:rPr>
                <w:rFonts w:ascii="돋움" w:eastAsia="돋움" w:hAnsi="돋움" w:hint="eastAsia"/>
              </w:rPr>
              <w:t>내일할래?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1FE13013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1CFE18C7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</w:p>
      </w:tc>
    </w:tr>
    <w:tr w:rsidR="00DF0643" w:rsidRPr="00D54A11" w14:paraId="7FCCF841" w14:textId="77777777" w:rsidTr="00AC6F6C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10311699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14:paraId="463CAE58" w14:textId="77777777" w:rsidR="00DF0643" w:rsidRPr="002A01AC" w:rsidRDefault="00DF0643" w:rsidP="00D54A11">
          <w:pPr>
            <w:jc w:val="center"/>
            <w:rPr>
              <w:rFonts w:ascii="돋움" w:eastAsia="돋움" w:hAnsi="돋움"/>
              <w:sz w:val="16"/>
              <w:szCs w:val="16"/>
              <w:rPrChange w:id="3185" w:author="오윤 권" w:date="2023-06-02T02:23:00Z">
                <w:rPr>
                  <w:rFonts w:ascii="돋움" w:eastAsia="돋움" w:hAnsi="돋움"/>
                </w:rPr>
              </w:rPrChange>
            </w:rPr>
          </w:pPr>
          <w:ins w:id="3186" w:author="오윤 권" w:date="2023-06-02T02:23:00Z">
            <w:r w:rsidRPr="002A01AC">
              <w:rPr>
                <w:rFonts w:ascii="돋움" w:eastAsia="돋움" w:hAnsi="돋움" w:hint="eastAsia"/>
                <w:sz w:val="16"/>
                <w:szCs w:val="16"/>
                <w:rPrChange w:id="3187" w:author="오윤 권" w:date="2023-06-02T02:23:00Z">
                  <w:rPr>
                    <w:rFonts w:ascii="돋움" w:eastAsia="돋움" w:hAnsi="돋움" w:hint="eastAsia"/>
                  </w:rPr>
                </w:rPrChange>
              </w:rPr>
              <w:t>요구사항명세서</w:t>
            </w:r>
            <w:r w:rsidRPr="002A01AC">
              <w:rPr>
                <w:rFonts w:ascii="돋움" w:eastAsia="돋움" w:hAnsi="돋움"/>
                <w:sz w:val="16"/>
                <w:szCs w:val="16"/>
                <w:rPrChange w:id="3188" w:author="오윤 권" w:date="2023-06-02T02:23:00Z">
                  <w:rPr>
                    <w:rFonts w:ascii="돋움" w:eastAsia="돋움" w:hAnsi="돋움"/>
                  </w:rPr>
                </w:rPrChange>
              </w:rPr>
              <w:t>-떡잎마을방범대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20F939BE" w14:textId="77777777" w:rsidR="00DF0643" w:rsidRPr="00D54A11" w:rsidRDefault="00DF0643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2585" w:type="dxa"/>
          <w:vAlign w:val="center"/>
        </w:tcPr>
        <w:p w14:paraId="1428E459" w14:textId="2A89639A" w:rsidR="00DF0643" w:rsidRPr="00D54A11" w:rsidRDefault="00DF0643" w:rsidP="009560DE">
          <w:pPr>
            <w:jc w:val="center"/>
            <w:rPr>
              <w:rFonts w:ascii="돋움" w:eastAsia="돋움" w:hAnsi="돋움"/>
            </w:rPr>
          </w:pPr>
          <w:ins w:id="3189" w:author="오윤 권" w:date="2023-06-02T02:24:00Z">
            <w:r>
              <w:rPr>
                <w:rFonts w:ascii="돋움" w:eastAsia="돋움" w:hAnsi="돋움" w:hint="eastAsia"/>
              </w:rPr>
              <w:t>V</w:t>
            </w:r>
            <w:r>
              <w:rPr>
                <w:rFonts w:ascii="돋움" w:eastAsia="돋움" w:hAnsi="돋움"/>
              </w:rPr>
              <w:t>1.</w:t>
            </w:r>
          </w:ins>
          <w:ins w:id="3190" w:author="종현 박" w:date="2023-06-10T23:12:00Z">
            <w:r w:rsidR="00641F7B">
              <w:rPr>
                <w:rFonts w:ascii="돋움" w:eastAsia="돋움" w:hAnsi="돋움"/>
              </w:rPr>
              <w:t>6</w:t>
            </w:r>
          </w:ins>
          <w:ins w:id="3191" w:author="오윤 권" w:date="2023-06-05T23:19:00Z">
            <w:del w:id="3192" w:author="종현 박" w:date="2023-06-10T23:12:00Z">
              <w:r w:rsidDel="00641F7B">
                <w:rPr>
                  <w:rFonts w:ascii="돋움" w:eastAsia="돋움" w:hAnsi="돋움"/>
                </w:rPr>
                <w:delText>3</w:delText>
              </w:r>
            </w:del>
          </w:ins>
        </w:p>
      </w:tc>
    </w:tr>
  </w:tbl>
  <w:p w14:paraId="755CD237" w14:textId="433683C1" w:rsidR="00DF0643" w:rsidRPr="00EF53CF" w:rsidRDefault="00000000" w:rsidP="00A358BA">
    <w:r>
      <w:rPr>
        <w:noProof/>
      </w:rPr>
      <w:pict w14:anchorId="372ED870">
        <v:rect id="직사각형 8" o:spid="_x0000_s1028" style="position:absolute;left:0;text-align:left;margin-left:-2.1pt;margin-top:8.9pt;width:428.45pt;height:8.35pt;z-index: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" fillcolor="#903" stroked="f"/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620"/>
      <w:gridCol w:w="2622"/>
      <w:gridCol w:w="1698"/>
      <w:gridCol w:w="2585"/>
    </w:tblGrid>
    <w:tr w:rsidR="00DF0643" w:rsidRPr="00D54A11" w14:paraId="354BA2F1" w14:textId="77777777" w:rsidTr="00AC6F6C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70740DC1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2F4099DA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ins w:id="3293" w:author="오윤 권" w:date="2023-06-02T02:23:00Z">
            <w:r>
              <w:rPr>
                <w:rFonts w:ascii="돋움" w:eastAsia="돋움" w:hAnsi="돋움" w:hint="eastAsia"/>
              </w:rPr>
              <w:t>내일할래?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5C5B1A08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2E029CF1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</w:p>
      </w:tc>
    </w:tr>
    <w:tr w:rsidR="00DF0643" w:rsidRPr="00D54A11" w14:paraId="7FF21724" w14:textId="77777777" w:rsidTr="00AC6F6C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31B6C5C7" w14:textId="77777777" w:rsidR="00DF0643" w:rsidRPr="00D54A11" w:rsidRDefault="00DF0643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14:paraId="4BCE2F0C" w14:textId="77777777" w:rsidR="00DF0643" w:rsidRPr="002A01AC" w:rsidRDefault="00DF0643" w:rsidP="00D54A11">
          <w:pPr>
            <w:jc w:val="center"/>
            <w:rPr>
              <w:rFonts w:ascii="돋움" w:eastAsia="돋움" w:hAnsi="돋움"/>
              <w:sz w:val="16"/>
              <w:szCs w:val="16"/>
              <w:rPrChange w:id="3294" w:author="오윤 권" w:date="2023-06-02T02:23:00Z">
                <w:rPr>
                  <w:rFonts w:ascii="돋움" w:eastAsia="돋움" w:hAnsi="돋움"/>
                </w:rPr>
              </w:rPrChange>
            </w:rPr>
          </w:pPr>
          <w:ins w:id="3295" w:author="오윤 권" w:date="2023-06-02T02:23:00Z">
            <w:r w:rsidRPr="002A01AC">
              <w:rPr>
                <w:rFonts w:ascii="돋움" w:eastAsia="돋움" w:hAnsi="돋움" w:hint="eastAsia"/>
                <w:sz w:val="16"/>
                <w:szCs w:val="16"/>
                <w:rPrChange w:id="3296" w:author="오윤 권" w:date="2023-06-02T02:23:00Z">
                  <w:rPr>
                    <w:rFonts w:ascii="돋움" w:eastAsia="돋움" w:hAnsi="돋움" w:hint="eastAsia"/>
                  </w:rPr>
                </w:rPrChange>
              </w:rPr>
              <w:t>요구사항명세서</w:t>
            </w:r>
            <w:r w:rsidRPr="002A01AC">
              <w:rPr>
                <w:rFonts w:ascii="돋움" w:eastAsia="돋움" w:hAnsi="돋움"/>
                <w:sz w:val="16"/>
                <w:szCs w:val="16"/>
                <w:rPrChange w:id="3297" w:author="오윤 권" w:date="2023-06-02T02:23:00Z">
                  <w:rPr>
                    <w:rFonts w:ascii="돋움" w:eastAsia="돋움" w:hAnsi="돋움"/>
                  </w:rPr>
                </w:rPrChange>
              </w:rPr>
              <w:t>-떡잎마을방범대</w:t>
            </w:r>
          </w:ins>
        </w:p>
      </w:tc>
      <w:tc>
        <w:tcPr>
          <w:tcW w:w="1698" w:type="dxa"/>
          <w:shd w:val="clear" w:color="auto" w:fill="E6E6E6"/>
          <w:vAlign w:val="center"/>
        </w:tcPr>
        <w:p w14:paraId="3FEFAB56" w14:textId="77777777" w:rsidR="00DF0643" w:rsidRPr="00D54A11" w:rsidRDefault="00DF0643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2585" w:type="dxa"/>
          <w:vAlign w:val="center"/>
        </w:tcPr>
        <w:p w14:paraId="688CE31F" w14:textId="24BC56CC" w:rsidR="00DF0643" w:rsidRPr="00D54A11" w:rsidRDefault="00DF0643" w:rsidP="009560DE">
          <w:pPr>
            <w:jc w:val="center"/>
            <w:rPr>
              <w:rFonts w:ascii="돋움" w:eastAsia="돋움" w:hAnsi="돋움"/>
            </w:rPr>
          </w:pPr>
          <w:ins w:id="3298" w:author="오윤 권" w:date="2023-06-02T02:24:00Z">
            <w:r>
              <w:rPr>
                <w:rFonts w:ascii="돋움" w:eastAsia="돋움" w:hAnsi="돋움" w:hint="eastAsia"/>
              </w:rPr>
              <w:t>V</w:t>
            </w:r>
            <w:r>
              <w:rPr>
                <w:rFonts w:ascii="돋움" w:eastAsia="돋움" w:hAnsi="돋움"/>
              </w:rPr>
              <w:t>1.</w:t>
            </w:r>
          </w:ins>
          <w:ins w:id="3299" w:author="종현 박" w:date="2023-06-10T23:13:00Z">
            <w:r w:rsidR="00641F7B">
              <w:rPr>
                <w:rFonts w:ascii="돋움" w:eastAsia="돋움" w:hAnsi="돋움"/>
              </w:rPr>
              <w:t>6</w:t>
            </w:r>
          </w:ins>
          <w:ins w:id="3300" w:author="오윤 권" w:date="2023-06-05T23:19:00Z">
            <w:del w:id="3301" w:author="종현 박" w:date="2023-06-10T23:13:00Z">
              <w:r w:rsidDel="00641F7B">
                <w:rPr>
                  <w:rFonts w:ascii="돋움" w:eastAsia="돋움" w:hAnsi="돋움"/>
                </w:rPr>
                <w:delText>3</w:delText>
              </w:r>
            </w:del>
          </w:ins>
        </w:p>
      </w:tc>
    </w:tr>
  </w:tbl>
  <w:p w14:paraId="056EBC17" w14:textId="23AF7D80" w:rsidR="00DF0643" w:rsidRPr="00EF53CF" w:rsidRDefault="00000000" w:rsidP="00A358BA">
    <w:r>
      <w:rPr>
        <w:noProof/>
      </w:rPr>
      <w:pict w14:anchorId="4F2985B2">
        <v:rect id="직사각형 7" o:spid="_x0000_s1026" style="position:absolute;left:0;text-align:left;margin-left:-2.1pt;margin-top:8.9pt;width:428.45pt;height:8.35pt;z-index: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" fillcolor="#903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E6693"/>
    <w:multiLevelType w:val="hybridMultilevel"/>
    <w:tmpl w:val="3286B4C4"/>
    <w:lvl w:ilvl="0" w:tplc="FC3AE5FA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66D1596"/>
    <w:multiLevelType w:val="hybridMultilevel"/>
    <w:tmpl w:val="429CCC8E"/>
    <w:lvl w:ilvl="0" w:tplc="818AFA8A">
      <w:start w:val="1"/>
      <w:numFmt w:val="decimal"/>
      <w:lvlText w:val="1.%1."/>
      <w:lvlJc w:val="center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39029D"/>
    <w:multiLevelType w:val="hybridMultilevel"/>
    <w:tmpl w:val="F3D6E83A"/>
    <w:lvl w:ilvl="0" w:tplc="B95213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90C80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43E626C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678E27B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7563BF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9AECA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F774D17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D0CC48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C94E4F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" w15:restartNumberingAfterBreak="0">
    <w:nsid w:val="1E0A2F0F"/>
    <w:multiLevelType w:val="hybridMultilevel"/>
    <w:tmpl w:val="FA0C6022"/>
    <w:lvl w:ilvl="0" w:tplc="E49CC4A2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Arial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2D2141F"/>
    <w:multiLevelType w:val="multilevel"/>
    <w:tmpl w:val="13CCC52A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abstractNum w:abstractNumId="5" w15:restartNumberingAfterBreak="0">
    <w:nsid w:val="259F05D3"/>
    <w:multiLevelType w:val="hybridMultilevel"/>
    <w:tmpl w:val="43FECF92"/>
    <w:lvl w:ilvl="0" w:tplc="D046BC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EA3EE59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09F8CD4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7A4D44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657E22B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6037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064168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E91A3E1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BF883F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6" w15:restartNumberingAfterBreak="0">
    <w:nsid w:val="2B105047"/>
    <w:multiLevelType w:val="hybridMultilevel"/>
    <w:tmpl w:val="D6227490"/>
    <w:lvl w:ilvl="0" w:tplc="1AE2BFA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BC00CDD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2C0D2F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006A582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A15AAC7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9E4D1C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78836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F0EC87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8146CA4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5774443C"/>
    <w:multiLevelType w:val="hybridMultilevel"/>
    <w:tmpl w:val="C7FCB5BE"/>
    <w:lvl w:ilvl="0" w:tplc="18C45A04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33C21ED"/>
    <w:multiLevelType w:val="hybridMultilevel"/>
    <w:tmpl w:val="1B2E1FC4"/>
    <w:lvl w:ilvl="0" w:tplc="157CB9D8">
      <w:start w:val="4"/>
      <w:numFmt w:val="bullet"/>
      <w:lvlText w:val="-"/>
      <w:lvlJc w:val="left"/>
      <w:rPr>
        <w:rFonts w:ascii="바탕" w:eastAsia="바탕" w:hAnsi="바탕" w:cs="Times New Roman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4FC3228"/>
    <w:multiLevelType w:val="hybridMultilevel"/>
    <w:tmpl w:val="E634E3F2"/>
    <w:lvl w:ilvl="0" w:tplc="61B00B1A">
      <w:start w:val="1"/>
      <w:numFmt w:val="bullet"/>
      <w:lvlText w:val="•"/>
      <w:lvlJc w:val="left"/>
      <w:pPr>
        <w:tabs>
          <w:tab w:val="num" w:pos="1160"/>
        </w:tabs>
        <w:ind w:left="1160" w:hanging="360"/>
      </w:pPr>
      <w:rPr>
        <w:rFonts w:ascii="굴림" w:hAnsi="굴림" w:hint="default"/>
      </w:rPr>
    </w:lvl>
    <w:lvl w:ilvl="1" w:tplc="1E32B062" w:tentative="1">
      <w:start w:val="1"/>
      <w:numFmt w:val="bullet"/>
      <w:lvlText w:val="•"/>
      <w:lvlJc w:val="left"/>
      <w:pPr>
        <w:tabs>
          <w:tab w:val="num" w:pos="1880"/>
        </w:tabs>
        <w:ind w:left="1880" w:hanging="360"/>
      </w:pPr>
      <w:rPr>
        <w:rFonts w:ascii="굴림" w:hAnsi="굴림" w:hint="default"/>
      </w:rPr>
    </w:lvl>
    <w:lvl w:ilvl="2" w:tplc="31CCBB70" w:tentative="1">
      <w:start w:val="1"/>
      <w:numFmt w:val="bullet"/>
      <w:lvlText w:val="•"/>
      <w:lvlJc w:val="left"/>
      <w:pPr>
        <w:tabs>
          <w:tab w:val="num" w:pos="2600"/>
        </w:tabs>
        <w:ind w:left="2600" w:hanging="360"/>
      </w:pPr>
      <w:rPr>
        <w:rFonts w:ascii="굴림" w:hAnsi="굴림" w:hint="default"/>
      </w:rPr>
    </w:lvl>
    <w:lvl w:ilvl="3" w:tplc="682827FA" w:tentative="1">
      <w:start w:val="1"/>
      <w:numFmt w:val="bullet"/>
      <w:lvlText w:val="•"/>
      <w:lvlJc w:val="left"/>
      <w:pPr>
        <w:tabs>
          <w:tab w:val="num" w:pos="3320"/>
        </w:tabs>
        <w:ind w:left="3320" w:hanging="360"/>
      </w:pPr>
      <w:rPr>
        <w:rFonts w:ascii="굴림" w:hAnsi="굴림" w:hint="default"/>
      </w:rPr>
    </w:lvl>
    <w:lvl w:ilvl="4" w:tplc="247E6AA6" w:tentative="1">
      <w:start w:val="1"/>
      <w:numFmt w:val="bullet"/>
      <w:lvlText w:val="•"/>
      <w:lvlJc w:val="left"/>
      <w:pPr>
        <w:tabs>
          <w:tab w:val="num" w:pos="4040"/>
        </w:tabs>
        <w:ind w:left="4040" w:hanging="360"/>
      </w:pPr>
      <w:rPr>
        <w:rFonts w:ascii="굴림" w:hAnsi="굴림" w:hint="default"/>
      </w:rPr>
    </w:lvl>
    <w:lvl w:ilvl="5" w:tplc="EC72956E" w:tentative="1">
      <w:start w:val="1"/>
      <w:numFmt w:val="bullet"/>
      <w:lvlText w:val="•"/>
      <w:lvlJc w:val="left"/>
      <w:pPr>
        <w:tabs>
          <w:tab w:val="num" w:pos="4760"/>
        </w:tabs>
        <w:ind w:left="4760" w:hanging="360"/>
      </w:pPr>
      <w:rPr>
        <w:rFonts w:ascii="굴림" w:hAnsi="굴림" w:hint="default"/>
      </w:rPr>
    </w:lvl>
    <w:lvl w:ilvl="6" w:tplc="20D60732" w:tentative="1">
      <w:start w:val="1"/>
      <w:numFmt w:val="bullet"/>
      <w:lvlText w:val="•"/>
      <w:lvlJc w:val="left"/>
      <w:pPr>
        <w:tabs>
          <w:tab w:val="num" w:pos="5480"/>
        </w:tabs>
        <w:ind w:left="5480" w:hanging="360"/>
      </w:pPr>
      <w:rPr>
        <w:rFonts w:ascii="굴림" w:hAnsi="굴림" w:hint="default"/>
      </w:rPr>
    </w:lvl>
    <w:lvl w:ilvl="7" w:tplc="5BF8B5FE" w:tentative="1">
      <w:start w:val="1"/>
      <w:numFmt w:val="bullet"/>
      <w:lvlText w:val="•"/>
      <w:lvlJc w:val="left"/>
      <w:pPr>
        <w:tabs>
          <w:tab w:val="num" w:pos="6200"/>
        </w:tabs>
        <w:ind w:left="6200" w:hanging="360"/>
      </w:pPr>
      <w:rPr>
        <w:rFonts w:ascii="굴림" w:hAnsi="굴림" w:hint="default"/>
      </w:rPr>
    </w:lvl>
    <w:lvl w:ilvl="8" w:tplc="64766CB2" w:tentative="1">
      <w:start w:val="1"/>
      <w:numFmt w:val="bullet"/>
      <w:lvlText w:val="•"/>
      <w:lvlJc w:val="left"/>
      <w:pPr>
        <w:tabs>
          <w:tab w:val="num" w:pos="6920"/>
        </w:tabs>
        <w:ind w:left="6920" w:hanging="360"/>
      </w:pPr>
      <w:rPr>
        <w:rFonts w:ascii="굴림" w:hAnsi="굴림" w:hint="default"/>
      </w:rPr>
    </w:lvl>
  </w:abstractNum>
  <w:abstractNum w:abstractNumId="10" w15:restartNumberingAfterBreak="0">
    <w:nsid w:val="7B6E7BE1"/>
    <w:multiLevelType w:val="hybridMultilevel"/>
    <w:tmpl w:val="8E607342"/>
    <w:lvl w:ilvl="0" w:tplc="313089D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96F0FF8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EC0635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E06AC9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80648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C2EDED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143EF2A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782472E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46B056C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1" w15:restartNumberingAfterBreak="0">
    <w:nsid w:val="7FFA6C01"/>
    <w:multiLevelType w:val="multilevel"/>
    <w:tmpl w:val="C3DA2316"/>
    <w:lvl w:ilvl="0">
      <w:start w:val="1"/>
      <w:numFmt w:val="decimal"/>
      <w:pStyle w:val="1"/>
      <w:lvlText w:val="%1."/>
      <w:lvlJc w:val="left"/>
      <w:pPr>
        <w:ind w:left="400" w:hanging="400"/>
      </w:pPr>
      <w:rPr>
        <w:rFonts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647"/>
        </w:tabs>
        <w:ind w:left="164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2"/>
        <w:szCs w:val="20"/>
        <w:vertAlign w:val="baseli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num w:numId="1" w16cid:durableId="1671523179">
    <w:abstractNumId w:val="11"/>
  </w:num>
  <w:num w:numId="2" w16cid:durableId="758796276">
    <w:abstractNumId w:val="4"/>
  </w:num>
  <w:num w:numId="3" w16cid:durableId="24721186">
    <w:abstractNumId w:val="7"/>
  </w:num>
  <w:num w:numId="4" w16cid:durableId="1367409600">
    <w:abstractNumId w:val="0"/>
  </w:num>
  <w:num w:numId="5" w16cid:durableId="339553766">
    <w:abstractNumId w:val="3"/>
  </w:num>
  <w:num w:numId="6" w16cid:durableId="427770275">
    <w:abstractNumId w:val="6"/>
  </w:num>
  <w:num w:numId="7" w16cid:durableId="1072241849">
    <w:abstractNumId w:val="2"/>
  </w:num>
  <w:num w:numId="8" w16cid:durableId="331228284">
    <w:abstractNumId w:val="5"/>
  </w:num>
  <w:num w:numId="9" w16cid:durableId="1454669201">
    <w:abstractNumId w:val="10"/>
  </w:num>
  <w:num w:numId="10" w16cid:durableId="2022079845">
    <w:abstractNumId w:val="9"/>
  </w:num>
  <w:num w:numId="11" w16cid:durableId="185461278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57817258">
    <w:abstractNumId w:val="1"/>
  </w:num>
  <w:num w:numId="13" w16cid:durableId="205067250">
    <w:abstractNumId w:val="1"/>
    <w:lvlOverride w:ilvl="0">
      <w:startOverride w:val="1"/>
    </w:lvlOverride>
  </w:num>
  <w:num w:numId="14" w16cid:durableId="1865556445">
    <w:abstractNumId w:val="4"/>
    <w:lvlOverride w:ilvl="0">
      <w:startOverride w:val="1"/>
    </w:lvlOverride>
  </w:num>
  <w:num w:numId="15" w16cid:durableId="1116634615">
    <w:abstractNumId w:val="1"/>
  </w:num>
  <w:num w:numId="16" w16cid:durableId="1224557680">
    <w:abstractNumId w:val="11"/>
  </w:num>
  <w:num w:numId="17" w16cid:durableId="891887593">
    <w:abstractNumId w:val="11"/>
  </w:num>
  <w:num w:numId="18" w16cid:durableId="1475683611">
    <w:abstractNumId w:val="11"/>
  </w:num>
  <w:num w:numId="19" w16cid:durableId="884415431">
    <w:abstractNumId w:val="11"/>
  </w:num>
  <w:num w:numId="20" w16cid:durableId="1263223873">
    <w:abstractNumId w:val="11"/>
  </w:num>
  <w:num w:numId="21" w16cid:durableId="747338943">
    <w:abstractNumId w:val="11"/>
  </w:num>
  <w:num w:numId="22" w16cid:durableId="2060931865">
    <w:abstractNumId w:val="11"/>
  </w:num>
  <w:num w:numId="23" w16cid:durableId="948465385">
    <w:abstractNumId w:val="8"/>
  </w:num>
  <w:numIdMacAtCleanup w:val="1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오윤 권">
    <w15:presenceInfo w15:providerId="Windows Live" w15:userId="fe77dd8be01ffaef"/>
  </w15:person>
  <w15:person w15:author="종현 박">
    <w15:presenceInfo w15:providerId="Windows Live" w15:userId="53a9ddd075ee0b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oNotTrackMove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3" style="mso-position-vertical-relative:line" fill="f" fillcolor="white" stroke="f">
      <v:fill color="white" on="f"/>
      <v:stroke on="f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35857"/>
    <w:rsid w:val="000030B7"/>
    <w:rsid w:val="0000379F"/>
    <w:rsid w:val="00003A55"/>
    <w:rsid w:val="00003D6D"/>
    <w:rsid w:val="00004C13"/>
    <w:rsid w:val="00004C7C"/>
    <w:rsid w:val="00004D91"/>
    <w:rsid w:val="000050DA"/>
    <w:rsid w:val="000062C9"/>
    <w:rsid w:val="000066F6"/>
    <w:rsid w:val="00006E7A"/>
    <w:rsid w:val="00007712"/>
    <w:rsid w:val="00010787"/>
    <w:rsid w:val="00010B22"/>
    <w:rsid w:val="00011D5D"/>
    <w:rsid w:val="000123CA"/>
    <w:rsid w:val="00012F0F"/>
    <w:rsid w:val="00013418"/>
    <w:rsid w:val="000134BC"/>
    <w:rsid w:val="000136C0"/>
    <w:rsid w:val="000144BB"/>
    <w:rsid w:val="000157FA"/>
    <w:rsid w:val="000164A7"/>
    <w:rsid w:val="00016588"/>
    <w:rsid w:val="00016F63"/>
    <w:rsid w:val="00017038"/>
    <w:rsid w:val="0001716B"/>
    <w:rsid w:val="000175D2"/>
    <w:rsid w:val="00020AED"/>
    <w:rsid w:val="00020CCE"/>
    <w:rsid w:val="000223B8"/>
    <w:rsid w:val="00022737"/>
    <w:rsid w:val="00022F11"/>
    <w:rsid w:val="000234B9"/>
    <w:rsid w:val="00024519"/>
    <w:rsid w:val="00024C2D"/>
    <w:rsid w:val="00024F8B"/>
    <w:rsid w:val="00025216"/>
    <w:rsid w:val="00026296"/>
    <w:rsid w:val="000262E1"/>
    <w:rsid w:val="00026F38"/>
    <w:rsid w:val="00030110"/>
    <w:rsid w:val="00030902"/>
    <w:rsid w:val="00030C08"/>
    <w:rsid w:val="00031032"/>
    <w:rsid w:val="00031C73"/>
    <w:rsid w:val="000324ED"/>
    <w:rsid w:val="00032D78"/>
    <w:rsid w:val="00033C9D"/>
    <w:rsid w:val="0003407A"/>
    <w:rsid w:val="00034299"/>
    <w:rsid w:val="00034562"/>
    <w:rsid w:val="0003459D"/>
    <w:rsid w:val="000348CC"/>
    <w:rsid w:val="00035777"/>
    <w:rsid w:val="000363FC"/>
    <w:rsid w:val="00037D57"/>
    <w:rsid w:val="00040BD6"/>
    <w:rsid w:val="00040BF3"/>
    <w:rsid w:val="00041804"/>
    <w:rsid w:val="000419B4"/>
    <w:rsid w:val="000419C4"/>
    <w:rsid w:val="00042103"/>
    <w:rsid w:val="000422D1"/>
    <w:rsid w:val="00042C49"/>
    <w:rsid w:val="00043460"/>
    <w:rsid w:val="00043F7B"/>
    <w:rsid w:val="00044BE6"/>
    <w:rsid w:val="00044DE0"/>
    <w:rsid w:val="00044EE9"/>
    <w:rsid w:val="00045B52"/>
    <w:rsid w:val="00047D73"/>
    <w:rsid w:val="0005078A"/>
    <w:rsid w:val="00050832"/>
    <w:rsid w:val="000512EC"/>
    <w:rsid w:val="00052A33"/>
    <w:rsid w:val="0005374D"/>
    <w:rsid w:val="00054033"/>
    <w:rsid w:val="00054DA1"/>
    <w:rsid w:val="000569B1"/>
    <w:rsid w:val="00056B07"/>
    <w:rsid w:val="00056C34"/>
    <w:rsid w:val="00056D9C"/>
    <w:rsid w:val="000572A8"/>
    <w:rsid w:val="000578B6"/>
    <w:rsid w:val="00060A42"/>
    <w:rsid w:val="00061C3C"/>
    <w:rsid w:val="00062B34"/>
    <w:rsid w:val="0006366E"/>
    <w:rsid w:val="00063862"/>
    <w:rsid w:val="00063931"/>
    <w:rsid w:val="00063D87"/>
    <w:rsid w:val="00064224"/>
    <w:rsid w:val="000642AD"/>
    <w:rsid w:val="0006477A"/>
    <w:rsid w:val="0006717E"/>
    <w:rsid w:val="00067825"/>
    <w:rsid w:val="00067EC6"/>
    <w:rsid w:val="00067EFD"/>
    <w:rsid w:val="00070247"/>
    <w:rsid w:val="000704AB"/>
    <w:rsid w:val="0007075B"/>
    <w:rsid w:val="000709E8"/>
    <w:rsid w:val="000719B3"/>
    <w:rsid w:val="00072321"/>
    <w:rsid w:val="00072B1C"/>
    <w:rsid w:val="00072C6C"/>
    <w:rsid w:val="00073097"/>
    <w:rsid w:val="00073E79"/>
    <w:rsid w:val="000743DE"/>
    <w:rsid w:val="00074E3C"/>
    <w:rsid w:val="00076EC9"/>
    <w:rsid w:val="00077BA1"/>
    <w:rsid w:val="00082284"/>
    <w:rsid w:val="00083049"/>
    <w:rsid w:val="000842BE"/>
    <w:rsid w:val="000858EE"/>
    <w:rsid w:val="00085D84"/>
    <w:rsid w:val="0008662C"/>
    <w:rsid w:val="0008755F"/>
    <w:rsid w:val="000878B0"/>
    <w:rsid w:val="0009086F"/>
    <w:rsid w:val="00090F97"/>
    <w:rsid w:val="00091332"/>
    <w:rsid w:val="00091C34"/>
    <w:rsid w:val="0009238A"/>
    <w:rsid w:val="00092D5E"/>
    <w:rsid w:val="00093FB3"/>
    <w:rsid w:val="00094844"/>
    <w:rsid w:val="000949E9"/>
    <w:rsid w:val="00096AF9"/>
    <w:rsid w:val="000975F5"/>
    <w:rsid w:val="000A06D6"/>
    <w:rsid w:val="000A08EC"/>
    <w:rsid w:val="000A0CB8"/>
    <w:rsid w:val="000A0CF0"/>
    <w:rsid w:val="000A1509"/>
    <w:rsid w:val="000A1825"/>
    <w:rsid w:val="000A1F9F"/>
    <w:rsid w:val="000A22BF"/>
    <w:rsid w:val="000A277E"/>
    <w:rsid w:val="000A2BAB"/>
    <w:rsid w:val="000A40E7"/>
    <w:rsid w:val="000A598C"/>
    <w:rsid w:val="000A5D1E"/>
    <w:rsid w:val="000A5E62"/>
    <w:rsid w:val="000A6437"/>
    <w:rsid w:val="000A64C6"/>
    <w:rsid w:val="000A6614"/>
    <w:rsid w:val="000A6C16"/>
    <w:rsid w:val="000A71B3"/>
    <w:rsid w:val="000B06A4"/>
    <w:rsid w:val="000B25C4"/>
    <w:rsid w:val="000B5629"/>
    <w:rsid w:val="000B6860"/>
    <w:rsid w:val="000B75B3"/>
    <w:rsid w:val="000B7868"/>
    <w:rsid w:val="000C1642"/>
    <w:rsid w:val="000C1C63"/>
    <w:rsid w:val="000C2157"/>
    <w:rsid w:val="000C4AB8"/>
    <w:rsid w:val="000C5C52"/>
    <w:rsid w:val="000C5D12"/>
    <w:rsid w:val="000C6373"/>
    <w:rsid w:val="000C64DE"/>
    <w:rsid w:val="000C6995"/>
    <w:rsid w:val="000C69D0"/>
    <w:rsid w:val="000C73C0"/>
    <w:rsid w:val="000C78D5"/>
    <w:rsid w:val="000C7D83"/>
    <w:rsid w:val="000D0011"/>
    <w:rsid w:val="000D0741"/>
    <w:rsid w:val="000D07D3"/>
    <w:rsid w:val="000D237D"/>
    <w:rsid w:val="000D385D"/>
    <w:rsid w:val="000D5447"/>
    <w:rsid w:val="000D5F79"/>
    <w:rsid w:val="000D5F80"/>
    <w:rsid w:val="000D6DBD"/>
    <w:rsid w:val="000D6DFE"/>
    <w:rsid w:val="000D7BB1"/>
    <w:rsid w:val="000E149D"/>
    <w:rsid w:val="000E1523"/>
    <w:rsid w:val="000E1F78"/>
    <w:rsid w:val="000E206F"/>
    <w:rsid w:val="000E24E7"/>
    <w:rsid w:val="000E2B2B"/>
    <w:rsid w:val="000E42BF"/>
    <w:rsid w:val="000E6040"/>
    <w:rsid w:val="000E6B87"/>
    <w:rsid w:val="000E732F"/>
    <w:rsid w:val="000E7991"/>
    <w:rsid w:val="000E7995"/>
    <w:rsid w:val="000E79C7"/>
    <w:rsid w:val="000F1639"/>
    <w:rsid w:val="000F1B62"/>
    <w:rsid w:val="000F275A"/>
    <w:rsid w:val="000F3C4A"/>
    <w:rsid w:val="000F3CE7"/>
    <w:rsid w:val="000F4D83"/>
    <w:rsid w:val="000F53C4"/>
    <w:rsid w:val="000F5E15"/>
    <w:rsid w:val="000F5F29"/>
    <w:rsid w:val="000F604C"/>
    <w:rsid w:val="000F6069"/>
    <w:rsid w:val="000F729C"/>
    <w:rsid w:val="000F72E9"/>
    <w:rsid w:val="000F7477"/>
    <w:rsid w:val="000F75C6"/>
    <w:rsid w:val="00100322"/>
    <w:rsid w:val="00100F25"/>
    <w:rsid w:val="00101819"/>
    <w:rsid w:val="00101AA5"/>
    <w:rsid w:val="001025EA"/>
    <w:rsid w:val="00103042"/>
    <w:rsid w:val="001031D0"/>
    <w:rsid w:val="00103434"/>
    <w:rsid w:val="00103843"/>
    <w:rsid w:val="00103968"/>
    <w:rsid w:val="00103BBE"/>
    <w:rsid w:val="00104041"/>
    <w:rsid w:val="00104F4A"/>
    <w:rsid w:val="00105507"/>
    <w:rsid w:val="001056DB"/>
    <w:rsid w:val="00105A69"/>
    <w:rsid w:val="00105AA7"/>
    <w:rsid w:val="00105B40"/>
    <w:rsid w:val="001062F0"/>
    <w:rsid w:val="001064D9"/>
    <w:rsid w:val="00106FEB"/>
    <w:rsid w:val="00107D1E"/>
    <w:rsid w:val="001111A3"/>
    <w:rsid w:val="00111349"/>
    <w:rsid w:val="001121FA"/>
    <w:rsid w:val="0011263D"/>
    <w:rsid w:val="00112B54"/>
    <w:rsid w:val="00113096"/>
    <w:rsid w:val="0011311B"/>
    <w:rsid w:val="001134B5"/>
    <w:rsid w:val="00113B70"/>
    <w:rsid w:val="00113BF7"/>
    <w:rsid w:val="00113D83"/>
    <w:rsid w:val="00114E5F"/>
    <w:rsid w:val="001150FA"/>
    <w:rsid w:val="00115502"/>
    <w:rsid w:val="00115935"/>
    <w:rsid w:val="00116EC2"/>
    <w:rsid w:val="00120208"/>
    <w:rsid w:val="00121136"/>
    <w:rsid w:val="001213D5"/>
    <w:rsid w:val="00121AF1"/>
    <w:rsid w:val="001228C6"/>
    <w:rsid w:val="001228D8"/>
    <w:rsid w:val="00123551"/>
    <w:rsid w:val="0012467E"/>
    <w:rsid w:val="0012468D"/>
    <w:rsid w:val="001246D1"/>
    <w:rsid w:val="00124711"/>
    <w:rsid w:val="001248B2"/>
    <w:rsid w:val="00125399"/>
    <w:rsid w:val="001258BF"/>
    <w:rsid w:val="00125C08"/>
    <w:rsid w:val="0012668E"/>
    <w:rsid w:val="001276B8"/>
    <w:rsid w:val="00130941"/>
    <w:rsid w:val="00130E0F"/>
    <w:rsid w:val="0013211C"/>
    <w:rsid w:val="001326F8"/>
    <w:rsid w:val="0013298E"/>
    <w:rsid w:val="00132BA1"/>
    <w:rsid w:val="00132E39"/>
    <w:rsid w:val="00132ED7"/>
    <w:rsid w:val="00133DDF"/>
    <w:rsid w:val="001351C7"/>
    <w:rsid w:val="0013627E"/>
    <w:rsid w:val="00136AF9"/>
    <w:rsid w:val="00136B7A"/>
    <w:rsid w:val="00137C50"/>
    <w:rsid w:val="00137DCF"/>
    <w:rsid w:val="0014065E"/>
    <w:rsid w:val="00140B86"/>
    <w:rsid w:val="00142063"/>
    <w:rsid w:val="001428D0"/>
    <w:rsid w:val="00142F05"/>
    <w:rsid w:val="001435D4"/>
    <w:rsid w:val="00144CF8"/>
    <w:rsid w:val="00145623"/>
    <w:rsid w:val="0014569C"/>
    <w:rsid w:val="00145ED7"/>
    <w:rsid w:val="0014680B"/>
    <w:rsid w:val="00146A16"/>
    <w:rsid w:val="00147D48"/>
    <w:rsid w:val="00150FEC"/>
    <w:rsid w:val="00152F0F"/>
    <w:rsid w:val="001530B7"/>
    <w:rsid w:val="0015423C"/>
    <w:rsid w:val="0015435A"/>
    <w:rsid w:val="00154618"/>
    <w:rsid w:val="00154F4B"/>
    <w:rsid w:val="001554CF"/>
    <w:rsid w:val="00155E5C"/>
    <w:rsid w:val="0016038B"/>
    <w:rsid w:val="00160C96"/>
    <w:rsid w:val="00161259"/>
    <w:rsid w:val="00161A8E"/>
    <w:rsid w:val="00162AFF"/>
    <w:rsid w:val="001630AB"/>
    <w:rsid w:val="001631BA"/>
    <w:rsid w:val="001644AB"/>
    <w:rsid w:val="001669E9"/>
    <w:rsid w:val="00166AA6"/>
    <w:rsid w:val="00167176"/>
    <w:rsid w:val="001673A8"/>
    <w:rsid w:val="001676EB"/>
    <w:rsid w:val="00167E9F"/>
    <w:rsid w:val="001703B7"/>
    <w:rsid w:val="001703B8"/>
    <w:rsid w:val="00170471"/>
    <w:rsid w:val="001705DB"/>
    <w:rsid w:val="00170ACA"/>
    <w:rsid w:val="00170D2F"/>
    <w:rsid w:val="00170E95"/>
    <w:rsid w:val="00171140"/>
    <w:rsid w:val="00171EE2"/>
    <w:rsid w:val="001723F7"/>
    <w:rsid w:val="00172DF1"/>
    <w:rsid w:val="00173AE6"/>
    <w:rsid w:val="00173D5E"/>
    <w:rsid w:val="001745CF"/>
    <w:rsid w:val="001751E3"/>
    <w:rsid w:val="00175237"/>
    <w:rsid w:val="00175724"/>
    <w:rsid w:val="00175C0D"/>
    <w:rsid w:val="0017696D"/>
    <w:rsid w:val="00176DAE"/>
    <w:rsid w:val="00176E67"/>
    <w:rsid w:val="001777C5"/>
    <w:rsid w:val="00180911"/>
    <w:rsid w:val="00180938"/>
    <w:rsid w:val="00181FFB"/>
    <w:rsid w:val="0018259A"/>
    <w:rsid w:val="00182838"/>
    <w:rsid w:val="00182F83"/>
    <w:rsid w:val="001838CD"/>
    <w:rsid w:val="00184118"/>
    <w:rsid w:val="00185125"/>
    <w:rsid w:val="00185192"/>
    <w:rsid w:val="00185BE3"/>
    <w:rsid w:val="00185E51"/>
    <w:rsid w:val="001866EA"/>
    <w:rsid w:val="00186809"/>
    <w:rsid w:val="00187215"/>
    <w:rsid w:val="0018750F"/>
    <w:rsid w:val="00187B91"/>
    <w:rsid w:val="00187DAE"/>
    <w:rsid w:val="0019038B"/>
    <w:rsid w:val="00191786"/>
    <w:rsid w:val="0019186A"/>
    <w:rsid w:val="00192371"/>
    <w:rsid w:val="00192834"/>
    <w:rsid w:val="00192CA6"/>
    <w:rsid w:val="00192DD8"/>
    <w:rsid w:val="00193C54"/>
    <w:rsid w:val="00194293"/>
    <w:rsid w:val="001950D4"/>
    <w:rsid w:val="00195109"/>
    <w:rsid w:val="001962A4"/>
    <w:rsid w:val="001967C8"/>
    <w:rsid w:val="00196C35"/>
    <w:rsid w:val="001976C2"/>
    <w:rsid w:val="00197D18"/>
    <w:rsid w:val="00197E3F"/>
    <w:rsid w:val="001A1A0B"/>
    <w:rsid w:val="001A2855"/>
    <w:rsid w:val="001A29AA"/>
    <w:rsid w:val="001A3963"/>
    <w:rsid w:val="001A3CC8"/>
    <w:rsid w:val="001A4152"/>
    <w:rsid w:val="001A6970"/>
    <w:rsid w:val="001A69E6"/>
    <w:rsid w:val="001B0E26"/>
    <w:rsid w:val="001B1850"/>
    <w:rsid w:val="001B3236"/>
    <w:rsid w:val="001B32F6"/>
    <w:rsid w:val="001B3E8A"/>
    <w:rsid w:val="001B3FD1"/>
    <w:rsid w:val="001B4399"/>
    <w:rsid w:val="001B43A5"/>
    <w:rsid w:val="001B497F"/>
    <w:rsid w:val="001B60EB"/>
    <w:rsid w:val="001B6416"/>
    <w:rsid w:val="001B64F0"/>
    <w:rsid w:val="001B6C8C"/>
    <w:rsid w:val="001B746B"/>
    <w:rsid w:val="001B79B7"/>
    <w:rsid w:val="001B7FFD"/>
    <w:rsid w:val="001C0080"/>
    <w:rsid w:val="001C03A3"/>
    <w:rsid w:val="001C10F2"/>
    <w:rsid w:val="001C11B6"/>
    <w:rsid w:val="001C1CF0"/>
    <w:rsid w:val="001C1F07"/>
    <w:rsid w:val="001C2E11"/>
    <w:rsid w:val="001C400D"/>
    <w:rsid w:val="001C421B"/>
    <w:rsid w:val="001C4CA3"/>
    <w:rsid w:val="001C5334"/>
    <w:rsid w:val="001C5365"/>
    <w:rsid w:val="001D0007"/>
    <w:rsid w:val="001D006F"/>
    <w:rsid w:val="001D0FF8"/>
    <w:rsid w:val="001D36DF"/>
    <w:rsid w:val="001D488E"/>
    <w:rsid w:val="001D4E75"/>
    <w:rsid w:val="001D59F8"/>
    <w:rsid w:val="001D5EA8"/>
    <w:rsid w:val="001D7AFD"/>
    <w:rsid w:val="001D7DB3"/>
    <w:rsid w:val="001E0062"/>
    <w:rsid w:val="001E077E"/>
    <w:rsid w:val="001E164C"/>
    <w:rsid w:val="001E2526"/>
    <w:rsid w:val="001E3823"/>
    <w:rsid w:val="001E464D"/>
    <w:rsid w:val="001E5850"/>
    <w:rsid w:val="001E6BDB"/>
    <w:rsid w:val="001E741A"/>
    <w:rsid w:val="001F09EF"/>
    <w:rsid w:val="001F0A0C"/>
    <w:rsid w:val="001F0BBD"/>
    <w:rsid w:val="001F0CA4"/>
    <w:rsid w:val="001F0D4A"/>
    <w:rsid w:val="001F2598"/>
    <w:rsid w:val="001F2F76"/>
    <w:rsid w:val="001F35B8"/>
    <w:rsid w:val="001F3D17"/>
    <w:rsid w:val="001F3F93"/>
    <w:rsid w:val="001F45F2"/>
    <w:rsid w:val="001F5EE2"/>
    <w:rsid w:val="002002B6"/>
    <w:rsid w:val="002002F7"/>
    <w:rsid w:val="0020142F"/>
    <w:rsid w:val="00201714"/>
    <w:rsid w:val="002023D8"/>
    <w:rsid w:val="002034DA"/>
    <w:rsid w:val="002035E1"/>
    <w:rsid w:val="00203D58"/>
    <w:rsid w:val="00203DD2"/>
    <w:rsid w:val="00204E65"/>
    <w:rsid w:val="00204F63"/>
    <w:rsid w:val="00205076"/>
    <w:rsid w:val="002066DA"/>
    <w:rsid w:val="00206960"/>
    <w:rsid w:val="00210632"/>
    <w:rsid w:val="0021133A"/>
    <w:rsid w:val="00211DBA"/>
    <w:rsid w:val="00212E81"/>
    <w:rsid w:val="0021371B"/>
    <w:rsid w:val="00214EC8"/>
    <w:rsid w:val="0021506F"/>
    <w:rsid w:val="00220098"/>
    <w:rsid w:val="00220139"/>
    <w:rsid w:val="00220A2A"/>
    <w:rsid w:val="00221065"/>
    <w:rsid w:val="00221995"/>
    <w:rsid w:val="002231DE"/>
    <w:rsid w:val="00223815"/>
    <w:rsid w:val="00224195"/>
    <w:rsid w:val="00224359"/>
    <w:rsid w:val="00224459"/>
    <w:rsid w:val="002249FA"/>
    <w:rsid w:val="00224D47"/>
    <w:rsid w:val="00225762"/>
    <w:rsid w:val="002261DE"/>
    <w:rsid w:val="00226278"/>
    <w:rsid w:val="00226925"/>
    <w:rsid w:val="00226B71"/>
    <w:rsid w:val="002274F5"/>
    <w:rsid w:val="0022790F"/>
    <w:rsid w:val="002308AF"/>
    <w:rsid w:val="0023097D"/>
    <w:rsid w:val="00230C65"/>
    <w:rsid w:val="00231055"/>
    <w:rsid w:val="00231111"/>
    <w:rsid w:val="0023138F"/>
    <w:rsid w:val="002315D6"/>
    <w:rsid w:val="002318A4"/>
    <w:rsid w:val="00231B15"/>
    <w:rsid w:val="00231CC9"/>
    <w:rsid w:val="00232287"/>
    <w:rsid w:val="00232BD8"/>
    <w:rsid w:val="00233570"/>
    <w:rsid w:val="00233FC0"/>
    <w:rsid w:val="00234217"/>
    <w:rsid w:val="00235CC6"/>
    <w:rsid w:val="00235DFA"/>
    <w:rsid w:val="002378D8"/>
    <w:rsid w:val="0024010A"/>
    <w:rsid w:val="00240A58"/>
    <w:rsid w:val="0024129A"/>
    <w:rsid w:val="002423DC"/>
    <w:rsid w:val="0024374C"/>
    <w:rsid w:val="00243E05"/>
    <w:rsid w:val="002443AA"/>
    <w:rsid w:val="00244D8B"/>
    <w:rsid w:val="002453EE"/>
    <w:rsid w:val="0024564B"/>
    <w:rsid w:val="0024636A"/>
    <w:rsid w:val="002465B2"/>
    <w:rsid w:val="0024662B"/>
    <w:rsid w:val="00246975"/>
    <w:rsid w:val="002470B9"/>
    <w:rsid w:val="00250213"/>
    <w:rsid w:val="00250282"/>
    <w:rsid w:val="0025042B"/>
    <w:rsid w:val="0025079B"/>
    <w:rsid w:val="00250CFE"/>
    <w:rsid w:val="00250E5E"/>
    <w:rsid w:val="00251FAD"/>
    <w:rsid w:val="00253474"/>
    <w:rsid w:val="00254C1E"/>
    <w:rsid w:val="00254DFA"/>
    <w:rsid w:val="00255CDF"/>
    <w:rsid w:val="00257D58"/>
    <w:rsid w:val="00260131"/>
    <w:rsid w:val="00261D24"/>
    <w:rsid w:val="00262221"/>
    <w:rsid w:val="00262837"/>
    <w:rsid w:val="002639CF"/>
    <w:rsid w:val="0026401B"/>
    <w:rsid w:val="0026408F"/>
    <w:rsid w:val="002640E0"/>
    <w:rsid w:val="002643EE"/>
    <w:rsid w:val="00265706"/>
    <w:rsid w:val="002658B2"/>
    <w:rsid w:val="00266E00"/>
    <w:rsid w:val="00271507"/>
    <w:rsid w:val="002719F9"/>
    <w:rsid w:val="002721D0"/>
    <w:rsid w:val="00273150"/>
    <w:rsid w:val="00273270"/>
    <w:rsid w:val="002734D4"/>
    <w:rsid w:val="002736BB"/>
    <w:rsid w:val="00273F8E"/>
    <w:rsid w:val="0027521B"/>
    <w:rsid w:val="00275583"/>
    <w:rsid w:val="002764C6"/>
    <w:rsid w:val="00277069"/>
    <w:rsid w:val="00277346"/>
    <w:rsid w:val="002819D6"/>
    <w:rsid w:val="00281BEA"/>
    <w:rsid w:val="00282499"/>
    <w:rsid w:val="002829AC"/>
    <w:rsid w:val="00282A3F"/>
    <w:rsid w:val="00283D14"/>
    <w:rsid w:val="00285198"/>
    <w:rsid w:val="00286A93"/>
    <w:rsid w:val="002873C2"/>
    <w:rsid w:val="0028795A"/>
    <w:rsid w:val="00287E38"/>
    <w:rsid w:val="00290A8C"/>
    <w:rsid w:val="0029544D"/>
    <w:rsid w:val="002964B1"/>
    <w:rsid w:val="002A01AC"/>
    <w:rsid w:val="002A14E0"/>
    <w:rsid w:val="002A23FB"/>
    <w:rsid w:val="002A26F6"/>
    <w:rsid w:val="002A2F59"/>
    <w:rsid w:val="002A4668"/>
    <w:rsid w:val="002A5FFB"/>
    <w:rsid w:val="002A6308"/>
    <w:rsid w:val="002A6748"/>
    <w:rsid w:val="002A6FDC"/>
    <w:rsid w:val="002A74FF"/>
    <w:rsid w:val="002B0B9F"/>
    <w:rsid w:val="002B42BD"/>
    <w:rsid w:val="002B4C9F"/>
    <w:rsid w:val="002B4D87"/>
    <w:rsid w:val="002B586C"/>
    <w:rsid w:val="002B6DF7"/>
    <w:rsid w:val="002B6E17"/>
    <w:rsid w:val="002B7404"/>
    <w:rsid w:val="002B7936"/>
    <w:rsid w:val="002C2087"/>
    <w:rsid w:val="002C20AD"/>
    <w:rsid w:val="002C3562"/>
    <w:rsid w:val="002C3647"/>
    <w:rsid w:val="002C4583"/>
    <w:rsid w:val="002C45E8"/>
    <w:rsid w:val="002C4DEF"/>
    <w:rsid w:val="002C58F8"/>
    <w:rsid w:val="002C6AB7"/>
    <w:rsid w:val="002C75B0"/>
    <w:rsid w:val="002D031C"/>
    <w:rsid w:val="002D0580"/>
    <w:rsid w:val="002D1BF6"/>
    <w:rsid w:val="002D3905"/>
    <w:rsid w:val="002D44AD"/>
    <w:rsid w:val="002D64BD"/>
    <w:rsid w:val="002D76F4"/>
    <w:rsid w:val="002E0710"/>
    <w:rsid w:val="002E11BE"/>
    <w:rsid w:val="002E3E7F"/>
    <w:rsid w:val="002E4C7B"/>
    <w:rsid w:val="002E675A"/>
    <w:rsid w:val="002E69F4"/>
    <w:rsid w:val="002E73E4"/>
    <w:rsid w:val="002F138E"/>
    <w:rsid w:val="002F1EC7"/>
    <w:rsid w:val="002F22CC"/>
    <w:rsid w:val="002F322E"/>
    <w:rsid w:val="002F345B"/>
    <w:rsid w:val="002F36AB"/>
    <w:rsid w:val="002F3C0D"/>
    <w:rsid w:val="002F3CA2"/>
    <w:rsid w:val="002F50FD"/>
    <w:rsid w:val="002F54EB"/>
    <w:rsid w:val="00301451"/>
    <w:rsid w:val="00301584"/>
    <w:rsid w:val="00301B76"/>
    <w:rsid w:val="00301E6B"/>
    <w:rsid w:val="0030402A"/>
    <w:rsid w:val="003044F2"/>
    <w:rsid w:val="003048AA"/>
    <w:rsid w:val="0030541B"/>
    <w:rsid w:val="00305D04"/>
    <w:rsid w:val="00306A46"/>
    <w:rsid w:val="00306BCF"/>
    <w:rsid w:val="00307185"/>
    <w:rsid w:val="00307783"/>
    <w:rsid w:val="00311120"/>
    <w:rsid w:val="00311147"/>
    <w:rsid w:val="00311987"/>
    <w:rsid w:val="0031205D"/>
    <w:rsid w:val="003122FF"/>
    <w:rsid w:val="00313683"/>
    <w:rsid w:val="00313D6F"/>
    <w:rsid w:val="00314B34"/>
    <w:rsid w:val="00315AC7"/>
    <w:rsid w:val="0031600E"/>
    <w:rsid w:val="0031632A"/>
    <w:rsid w:val="003169FF"/>
    <w:rsid w:val="00317F43"/>
    <w:rsid w:val="003202D5"/>
    <w:rsid w:val="003209C2"/>
    <w:rsid w:val="003225D2"/>
    <w:rsid w:val="003226DA"/>
    <w:rsid w:val="00323556"/>
    <w:rsid w:val="00323976"/>
    <w:rsid w:val="00323C37"/>
    <w:rsid w:val="00323CC4"/>
    <w:rsid w:val="0032420F"/>
    <w:rsid w:val="00325162"/>
    <w:rsid w:val="00325418"/>
    <w:rsid w:val="00325967"/>
    <w:rsid w:val="00325AA3"/>
    <w:rsid w:val="00325BC3"/>
    <w:rsid w:val="00326773"/>
    <w:rsid w:val="00326BF0"/>
    <w:rsid w:val="0032780E"/>
    <w:rsid w:val="00330FE5"/>
    <w:rsid w:val="00331142"/>
    <w:rsid w:val="003311AB"/>
    <w:rsid w:val="003319BB"/>
    <w:rsid w:val="00332BDD"/>
    <w:rsid w:val="00332D42"/>
    <w:rsid w:val="0033348B"/>
    <w:rsid w:val="0033373A"/>
    <w:rsid w:val="00335476"/>
    <w:rsid w:val="00335D4C"/>
    <w:rsid w:val="00335D6F"/>
    <w:rsid w:val="003369DF"/>
    <w:rsid w:val="00336F35"/>
    <w:rsid w:val="00337150"/>
    <w:rsid w:val="00337703"/>
    <w:rsid w:val="00342162"/>
    <w:rsid w:val="00343114"/>
    <w:rsid w:val="0034311A"/>
    <w:rsid w:val="003437A6"/>
    <w:rsid w:val="003445AA"/>
    <w:rsid w:val="00344A2F"/>
    <w:rsid w:val="00344ABD"/>
    <w:rsid w:val="00344AC3"/>
    <w:rsid w:val="00346A4D"/>
    <w:rsid w:val="00347659"/>
    <w:rsid w:val="00350653"/>
    <w:rsid w:val="00350BD8"/>
    <w:rsid w:val="00350DA7"/>
    <w:rsid w:val="003510CE"/>
    <w:rsid w:val="00351360"/>
    <w:rsid w:val="00351C3C"/>
    <w:rsid w:val="0035234C"/>
    <w:rsid w:val="00352BD0"/>
    <w:rsid w:val="003535B3"/>
    <w:rsid w:val="0035362C"/>
    <w:rsid w:val="0035527D"/>
    <w:rsid w:val="00355989"/>
    <w:rsid w:val="003561E8"/>
    <w:rsid w:val="00356431"/>
    <w:rsid w:val="00356779"/>
    <w:rsid w:val="0035721D"/>
    <w:rsid w:val="00357453"/>
    <w:rsid w:val="0035749A"/>
    <w:rsid w:val="00357A47"/>
    <w:rsid w:val="00357CCF"/>
    <w:rsid w:val="003609F7"/>
    <w:rsid w:val="00360BCF"/>
    <w:rsid w:val="00361377"/>
    <w:rsid w:val="00363710"/>
    <w:rsid w:val="00363D7C"/>
    <w:rsid w:val="00364B9C"/>
    <w:rsid w:val="0036592A"/>
    <w:rsid w:val="00366477"/>
    <w:rsid w:val="00366AAA"/>
    <w:rsid w:val="00367082"/>
    <w:rsid w:val="0036719E"/>
    <w:rsid w:val="00367843"/>
    <w:rsid w:val="00367ADA"/>
    <w:rsid w:val="00367E46"/>
    <w:rsid w:val="00370C55"/>
    <w:rsid w:val="00371011"/>
    <w:rsid w:val="003712AC"/>
    <w:rsid w:val="00371880"/>
    <w:rsid w:val="00372010"/>
    <w:rsid w:val="00372065"/>
    <w:rsid w:val="003731BB"/>
    <w:rsid w:val="00373C23"/>
    <w:rsid w:val="003763E9"/>
    <w:rsid w:val="003769F7"/>
    <w:rsid w:val="00377755"/>
    <w:rsid w:val="003800D0"/>
    <w:rsid w:val="003804EE"/>
    <w:rsid w:val="0038062D"/>
    <w:rsid w:val="0038118E"/>
    <w:rsid w:val="00381FEA"/>
    <w:rsid w:val="00382163"/>
    <w:rsid w:val="003821AD"/>
    <w:rsid w:val="0038262A"/>
    <w:rsid w:val="0038509D"/>
    <w:rsid w:val="00385A96"/>
    <w:rsid w:val="003863B1"/>
    <w:rsid w:val="003864F7"/>
    <w:rsid w:val="003865A9"/>
    <w:rsid w:val="00386643"/>
    <w:rsid w:val="00386719"/>
    <w:rsid w:val="00387B54"/>
    <w:rsid w:val="003906C5"/>
    <w:rsid w:val="00390C42"/>
    <w:rsid w:val="00390DED"/>
    <w:rsid w:val="00391850"/>
    <w:rsid w:val="00391DE3"/>
    <w:rsid w:val="003932C8"/>
    <w:rsid w:val="00393EEF"/>
    <w:rsid w:val="003955DD"/>
    <w:rsid w:val="00396851"/>
    <w:rsid w:val="00397A9F"/>
    <w:rsid w:val="00397EEF"/>
    <w:rsid w:val="003A0A00"/>
    <w:rsid w:val="003A15A8"/>
    <w:rsid w:val="003A2AF1"/>
    <w:rsid w:val="003A2C1A"/>
    <w:rsid w:val="003A2FE6"/>
    <w:rsid w:val="003A3515"/>
    <w:rsid w:val="003A408E"/>
    <w:rsid w:val="003A4825"/>
    <w:rsid w:val="003A4CB3"/>
    <w:rsid w:val="003A5163"/>
    <w:rsid w:val="003A51F8"/>
    <w:rsid w:val="003A54CB"/>
    <w:rsid w:val="003A6A9C"/>
    <w:rsid w:val="003A73E6"/>
    <w:rsid w:val="003A78F8"/>
    <w:rsid w:val="003A7CF6"/>
    <w:rsid w:val="003B04E6"/>
    <w:rsid w:val="003B094A"/>
    <w:rsid w:val="003B0A11"/>
    <w:rsid w:val="003B0C2E"/>
    <w:rsid w:val="003B1561"/>
    <w:rsid w:val="003B33AF"/>
    <w:rsid w:val="003B37F7"/>
    <w:rsid w:val="003B4D28"/>
    <w:rsid w:val="003B5085"/>
    <w:rsid w:val="003B595E"/>
    <w:rsid w:val="003B5C91"/>
    <w:rsid w:val="003B62D3"/>
    <w:rsid w:val="003B710F"/>
    <w:rsid w:val="003B718E"/>
    <w:rsid w:val="003B71CA"/>
    <w:rsid w:val="003B7826"/>
    <w:rsid w:val="003C087F"/>
    <w:rsid w:val="003C0CEB"/>
    <w:rsid w:val="003C0F31"/>
    <w:rsid w:val="003C132F"/>
    <w:rsid w:val="003C18BF"/>
    <w:rsid w:val="003C1C54"/>
    <w:rsid w:val="003C1CD7"/>
    <w:rsid w:val="003C1E0F"/>
    <w:rsid w:val="003C2A4E"/>
    <w:rsid w:val="003C2DEE"/>
    <w:rsid w:val="003C2E26"/>
    <w:rsid w:val="003C2F71"/>
    <w:rsid w:val="003C3B3A"/>
    <w:rsid w:val="003C431D"/>
    <w:rsid w:val="003C4DB5"/>
    <w:rsid w:val="003C5106"/>
    <w:rsid w:val="003C6077"/>
    <w:rsid w:val="003C613A"/>
    <w:rsid w:val="003C78E5"/>
    <w:rsid w:val="003D0338"/>
    <w:rsid w:val="003D0EF9"/>
    <w:rsid w:val="003D1309"/>
    <w:rsid w:val="003D1482"/>
    <w:rsid w:val="003D20CD"/>
    <w:rsid w:val="003D2BA3"/>
    <w:rsid w:val="003D33B4"/>
    <w:rsid w:val="003D34B9"/>
    <w:rsid w:val="003D3CFF"/>
    <w:rsid w:val="003D4EAF"/>
    <w:rsid w:val="003D52B7"/>
    <w:rsid w:val="003D5744"/>
    <w:rsid w:val="003D592F"/>
    <w:rsid w:val="003D5B74"/>
    <w:rsid w:val="003D63BD"/>
    <w:rsid w:val="003D6EC5"/>
    <w:rsid w:val="003D79B5"/>
    <w:rsid w:val="003D7C8E"/>
    <w:rsid w:val="003E0357"/>
    <w:rsid w:val="003E06A8"/>
    <w:rsid w:val="003E171E"/>
    <w:rsid w:val="003E187C"/>
    <w:rsid w:val="003E1AFD"/>
    <w:rsid w:val="003E2446"/>
    <w:rsid w:val="003E3151"/>
    <w:rsid w:val="003E3EEF"/>
    <w:rsid w:val="003E436D"/>
    <w:rsid w:val="003E4D5D"/>
    <w:rsid w:val="003E50D4"/>
    <w:rsid w:val="003E5CF3"/>
    <w:rsid w:val="003E5F9D"/>
    <w:rsid w:val="003E62BE"/>
    <w:rsid w:val="003E646A"/>
    <w:rsid w:val="003E67C6"/>
    <w:rsid w:val="003E682B"/>
    <w:rsid w:val="003E6832"/>
    <w:rsid w:val="003E71E2"/>
    <w:rsid w:val="003E791F"/>
    <w:rsid w:val="003E7A26"/>
    <w:rsid w:val="003E7DEF"/>
    <w:rsid w:val="003F0707"/>
    <w:rsid w:val="003F0A59"/>
    <w:rsid w:val="003F0F19"/>
    <w:rsid w:val="003F10DF"/>
    <w:rsid w:val="003F1A4C"/>
    <w:rsid w:val="003F1BBC"/>
    <w:rsid w:val="003F2C98"/>
    <w:rsid w:val="003F2F12"/>
    <w:rsid w:val="003F3459"/>
    <w:rsid w:val="003F381A"/>
    <w:rsid w:val="003F3C40"/>
    <w:rsid w:val="003F4A07"/>
    <w:rsid w:val="003F4CCD"/>
    <w:rsid w:val="003F52CC"/>
    <w:rsid w:val="003F54F6"/>
    <w:rsid w:val="003F5697"/>
    <w:rsid w:val="003F5DE8"/>
    <w:rsid w:val="003F5F34"/>
    <w:rsid w:val="003F6534"/>
    <w:rsid w:val="003F6763"/>
    <w:rsid w:val="003F70D6"/>
    <w:rsid w:val="0040139A"/>
    <w:rsid w:val="00402BCF"/>
    <w:rsid w:val="00402DE8"/>
    <w:rsid w:val="004034E1"/>
    <w:rsid w:val="0040406B"/>
    <w:rsid w:val="0040633D"/>
    <w:rsid w:val="00407968"/>
    <w:rsid w:val="00407E1E"/>
    <w:rsid w:val="00407FB1"/>
    <w:rsid w:val="00410282"/>
    <w:rsid w:val="00410285"/>
    <w:rsid w:val="004113D8"/>
    <w:rsid w:val="00411529"/>
    <w:rsid w:val="004128AB"/>
    <w:rsid w:val="00412998"/>
    <w:rsid w:val="00412CAB"/>
    <w:rsid w:val="00413C31"/>
    <w:rsid w:val="004145FA"/>
    <w:rsid w:val="00414B5C"/>
    <w:rsid w:val="0041555E"/>
    <w:rsid w:val="00416421"/>
    <w:rsid w:val="00416A4D"/>
    <w:rsid w:val="00416BF6"/>
    <w:rsid w:val="00417076"/>
    <w:rsid w:val="004176F9"/>
    <w:rsid w:val="00417FC6"/>
    <w:rsid w:val="00420358"/>
    <w:rsid w:val="00420A3C"/>
    <w:rsid w:val="00420E54"/>
    <w:rsid w:val="004221DF"/>
    <w:rsid w:val="00423174"/>
    <w:rsid w:val="00423487"/>
    <w:rsid w:val="00423580"/>
    <w:rsid w:val="004242E4"/>
    <w:rsid w:val="00425EFE"/>
    <w:rsid w:val="00426299"/>
    <w:rsid w:val="00426633"/>
    <w:rsid w:val="00426885"/>
    <w:rsid w:val="004275CA"/>
    <w:rsid w:val="00427EA4"/>
    <w:rsid w:val="00430370"/>
    <w:rsid w:val="004311C4"/>
    <w:rsid w:val="004321A9"/>
    <w:rsid w:val="004325E7"/>
    <w:rsid w:val="0043272E"/>
    <w:rsid w:val="004334D9"/>
    <w:rsid w:val="00433B8A"/>
    <w:rsid w:val="00433C53"/>
    <w:rsid w:val="004343C5"/>
    <w:rsid w:val="004346C2"/>
    <w:rsid w:val="00435783"/>
    <w:rsid w:val="00435E6C"/>
    <w:rsid w:val="00436890"/>
    <w:rsid w:val="0043712A"/>
    <w:rsid w:val="00437E42"/>
    <w:rsid w:val="00440375"/>
    <w:rsid w:val="00440C90"/>
    <w:rsid w:val="00440DE6"/>
    <w:rsid w:val="004416BC"/>
    <w:rsid w:val="00441AE2"/>
    <w:rsid w:val="00442FFC"/>
    <w:rsid w:val="00445929"/>
    <w:rsid w:val="00445C33"/>
    <w:rsid w:val="00445D9D"/>
    <w:rsid w:val="00446C21"/>
    <w:rsid w:val="00450744"/>
    <w:rsid w:val="00450E40"/>
    <w:rsid w:val="004511CA"/>
    <w:rsid w:val="00452DCC"/>
    <w:rsid w:val="00453716"/>
    <w:rsid w:val="004542E7"/>
    <w:rsid w:val="00456E9F"/>
    <w:rsid w:val="00463354"/>
    <w:rsid w:val="004636B3"/>
    <w:rsid w:val="0046418D"/>
    <w:rsid w:val="004646B8"/>
    <w:rsid w:val="00465004"/>
    <w:rsid w:val="00465411"/>
    <w:rsid w:val="00467488"/>
    <w:rsid w:val="0047163C"/>
    <w:rsid w:val="00471A67"/>
    <w:rsid w:val="0047209D"/>
    <w:rsid w:val="004724ED"/>
    <w:rsid w:val="00472B0B"/>
    <w:rsid w:val="0047312E"/>
    <w:rsid w:val="004732BD"/>
    <w:rsid w:val="00473565"/>
    <w:rsid w:val="0047390D"/>
    <w:rsid w:val="00473AFA"/>
    <w:rsid w:val="004749A9"/>
    <w:rsid w:val="00474EEA"/>
    <w:rsid w:val="004751BF"/>
    <w:rsid w:val="0047540E"/>
    <w:rsid w:val="004757C7"/>
    <w:rsid w:val="0048004E"/>
    <w:rsid w:val="00480DA8"/>
    <w:rsid w:val="00480E20"/>
    <w:rsid w:val="00481981"/>
    <w:rsid w:val="00482729"/>
    <w:rsid w:val="004829B0"/>
    <w:rsid w:val="004831F5"/>
    <w:rsid w:val="00483483"/>
    <w:rsid w:val="00483AC1"/>
    <w:rsid w:val="004843E9"/>
    <w:rsid w:val="00484FA6"/>
    <w:rsid w:val="004850B0"/>
    <w:rsid w:val="00485496"/>
    <w:rsid w:val="0048582C"/>
    <w:rsid w:val="00486980"/>
    <w:rsid w:val="00487F13"/>
    <w:rsid w:val="0049030D"/>
    <w:rsid w:val="00490444"/>
    <w:rsid w:val="00490552"/>
    <w:rsid w:val="0049183A"/>
    <w:rsid w:val="004921E5"/>
    <w:rsid w:val="0049243B"/>
    <w:rsid w:val="00492C16"/>
    <w:rsid w:val="004939EB"/>
    <w:rsid w:val="00494488"/>
    <w:rsid w:val="00494552"/>
    <w:rsid w:val="00494564"/>
    <w:rsid w:val="004959BB"/>
    <w:rsid w:val="00497B5D"/>
    <w:rsid w:val="00497B66"/>
    <w:rsid w:val="004A0121"/>
    <w:rsid w:val="004A0933"/>
    <w:rsid w:val="004A0C7A"/>
    <w:rsid w:val="004A0F50"/>
    <w:rsid w:val="004A1ED9"/>
    <w:rsid w:val="004A2399"/>
    <w:rsid w:val="004A487A"/>
    <w:rsid w:val="004A4908"/>
    <w:rsid w:val="004A4C6D"/>
    <w:rsid w:val="004A4F02"/>
    <w:rsid w:val="004A4F76"/>
    <w:rsid w:val="004A5140"/>
    <w:rsid w:val="004A56E9"/>
    <w:rsid w:val="004A7D00"/>
    <w:rsid w:val="004A7F75"/>
    <w:rsid w:val="004B11BB"/>
    <w:rsid w:val="004B1B8F"/>
    <w:rsid w:val="004B1DEB"/>
    <w:rsid w:val="004B2310"/>
    <w:rsid w:val="004B353A"/>
    <w:rsid w:val="004B3E55"/>
    <w:rsid w:val="004B489E"/>
    <w:rsid w:val="004B4927"/>
    <w:rsid w:val="004B4981"/>
    <w:rsid w:val="004B500C"/>
    <w:rsid w:val="004B5ECD"/>
    <w:rsid w:val="004B5FDE"/>
    <w:rsid w:val="004B6648"/>
    <w:rsid w:val="004C0034"/>
    <w:rsid w:val="004C0224"/>
    <w:rsid w:val="004C09B1"/>
    <w:rsid w:val="004C0A3C"/>
    <w:rsid w:val="004C16AB"/>
    <w:rsid w:val="004C1E57"/>
    <w:rsid w:val="004C1FFE"/>
    <w:rsid w:val="004C225B"/>
    <w:rsid w:val="004C26E4"/>
    <w:rsid w:val="004C37CC"/>
    <w:rsid w:val="004C3C3F"/>
    <w:rsid w:val="004C4E78"/>
    <w:rsid w:val="004C6780"/>
    <w:rsid w:val="004C7799"/>
    <w:rsid w:val="004D0076"/>
    <w:rsid w:val="004D0547"/>
    <w:rsid w:val="004D196B"/>
    <w:rsid w:val="004D1BCB"/>
    <w:rsid w:val="004D24D5"/>
    <w:rsid w:val="004D309D"/>
    <w:rsid w:val="004D42BD"/>
    <w:rsid w:val="004D4333"/>
    <w:rsid w:val="004D4B6E"/>
    <w:rsid w:val="004D529B"/>
    <w:rsid w:val="004D5849"/>
    <w:rsid w:val="004D643D"/>
    <w:rsid w:val="004D6F30"/>
    <w:rsid w:val="004D70A5"/>
    <w:rsid w:val="004D76DE"/>
    <w:rsid w:val="004E2BE8"/>
    <w:rsid w:val="004E38AF"/>
    <w:rsid w:val="004E5113"/>
    <w:rsid w:val="004E5648"/>
    <w:rsid w:val="004E5BB4"/>
    <w:rsid w:val="004E624F"/>
    <w:rsid w:val="004E72E7"/>
    <w:rsid w:val="004E7493"/>
    <w:rsid w:val="004E77F5"/>
    <w:rsid w:val="004E7CA3"/>
    <w:rsid w:val="004F0686"/>
    <w:rsid w:val="004F28DC"/>
    <w:rsid w:val="004F2CEB"/>
    <w:rsid w:val="004F30DD"/>
    <w:rsid w:val="004F46B8"/>
    <w:rsid w:val="004F4F7F"/>
    <w:rsid w:val="004F52E5"/>
    <w:rsid w:val="004F5542"/>
    <w:rsid w:val="004F68FC"/>
    <w:rsid w:val="004F6902"/>
    <w:rsid w:val="004F6A2C"/>
    <w:rsid w:val="004F6C3B"/>
    <w:rsid w:val="004F77C7"/>
    <w:rsid w:val="00500EA7"/>
    <w:rsid w:val="00500F92"/>
    <w:rsid w:val="005017C9"/>
    <w:rsid w:val="005019A4"/>
    <w:rsid w:val="00502620"/>
    <w:rsid w:val="00503299"/>
    <w:rsid w:val="00503BA9"/>
    <w:rsid w:val="0050453E"/>
    <w:rsid w:val="00505A1E"/>
    <w:rsid w:val="00505CBC"/>
    <w:rsid w:val="00505D78"/>
    <w:rsid w:val="00505E2F"/>
    <w:rsid w:val="0050663F"/>
    <w:rsid w:val="00506751"/>
    <w:rsid w:val="005073F4"/>
    <w:rsid w:val="00510CF9"/>
    <w:rsid w:val="005112FD"/>
    <w:rsid w:val="005122A8"/>
    <w:rsid w:val="005127C2"/>
    <w:rsid w:val="00513B4C"/>
    <w:rsid w:val="005143DE"/>
    <w:rsid w:val="00514662"/>
    <w:rsid w:val="00514D74"/>
    <w:rsid w:val="00515B89"/>
    <w:rsid w:val="00516BBD"/>
    <w:rsid w:val="00516EF2"/>
    <w:rsid w:val="00516F97"/>
    <w:rsid w:val="0051769F"/>
    <w:rsid w:val="00517D48"/>
    <w:rsid w:val="005201DD"/>
    <w:rsid w:val="00520574"/>
    <w:rsid w:val="00521392"/>
    <w:rsid w:val="00521399"/>
    <w:rsid w:val="00522C1A"/>
    <w:rsid w:val="0052318A"/>
    <w:rsid w:val="005235BA"/>
    <w:rsid w:val="005236E5"/>
    <w:rsid w:val="00524C3A"/>
    <w:rsid w:val="0052631F"/>
    <w:rsid w:val="005278E8"/>
    <w:rsid w:val="00530905"/>
    <w:rsid w:val="00530EA5"/>
    <w:rsid w:val="0053127D"/>
    <w:rsid w:val="005312CD"/>
    <w:rsid w:val="00531A6C"/>
    <w:rsid w:val="00532207"/>
    <w:rsid w:val="00532584"/>
    <w:rsid w:val="00532DC4"/>
    <w:rsid w:val="00533E6E"/>
    <w:rsid w:val="00534309"/>
    <w:rsid w:val="00534B24"/>
    <w:rsid w:val="00535A16"/>
    <w:rsid w:val="00535BBC"/>
    <w:rsid w:val="00537102"/>
    <w:rsid w:val="00537700"/>
    <w:rsid w:val="005403ED"/>
    <w:rsid w:val="00540410"/>
    <w:rsid w:val="0054077E"/>
    <w:rsid w:val="00541493"/>
    <w:rsid w:val="005419A0"/>
    <w:rsid w:val="005435C4"/>
    <w:rsid w:val="00543646"/>
    <w:rsid w:val="00544C84"/>
    <w:rsid w:val="0054532E"/>
    <w:rsid w:val="005455F8"/>
    <w:rsid w:val="005500A1"/>
    <w:rsid w:val="00550CA4"/>
    <w:rsid w:val="00551422"/>
    <w:rsid w:val="00551A21"/>
    <w:rsid w:val="00553DC4"/>
    <w:rsid w:val="005543D2"/>
    <w:rsid w:val="00554A6B"/>
    <w:rsid w:val="00554C57"/>
    <w:rsid w:val="00556720"/>
    <w:rsid w:val="00556BAD"/>
    <w:rsid w:val="00557157"/>
    <w:rsid w:val="005574EA"/>
    <w:rsid w:val="00557E12"/>
    <w:rsid w:val="00560013"/>
    <w:rsid w:val="00560157"/>
    <w:rsid w:val="00560DC2"/>
    <w:rsid w:val="0056165E"/>
    <w:rsid w:val="0056199E"/>
    <w:rsid w:val="00561F5C"/>
    <w:rsid w:val="0056211F"/>
    <w:rsid w:val="00563A60"/>
    <w:rsid w:val="00563FC4"/>
    <w:rsid w:val="00564B0A"/>
    <w:rsid w:val="005651F5"/>
    <w:rsid w:val="005654FB"/>
    <w:rsid w:val="005655E8"/>
    <w:rsid w:val="005657BB"/>
    <w:rsid w:val="00565F68"/>
    <w:rsid w:val="00567205"/>
    <w:rsid w:val="00567293"/>
    <w:rsid w:val="00567D61"/>
    <w:rsid w:val="00567F86"/>
    <w:rsid w:val="005710DB"/>
    <w:rsid w:val="00571E92"/>
    <w:rsid w:val="00572322"/>
    <w:rsid w:val="00573035"/>
    <w:rsid w:val="005731F3"/>
    <w:rsid w:val="0057499E"/>
    <w:rsid w:val="00575510"/>
    <w:rsid w:val="00575FB1"/>
    <w:rsid w:val="00576F34"/>
    <w:rsid w:val="00577E28"/>
    <w:rsid w:val="005804D8"/>
    <w:rsid w:val="00580529"/>
    <w:rsid w:val="0058064F"/>
    <w:rsid w:val="005809CA"/>
    <w:rsid w:val="005818D6"/>
    <w:rsid w:val="00583269"/>
    <w:rsid w:val="00583713"/>
    <w:rsid w:val="00583B89"/>
    <w:rsid w:val="00583D33"/>
    <w:rsid w:val="00583D56"/>
    <w:rsid w:val="005849B6"/>
    <w:rsid w:val="00584E9C"/>
    <w:rsid w:val="00584FB3"/>
    <w:rsid w:val="00585668"/>
    <w:rsid w:val="00585A2E"/>
    <w:rsid w:val="00585C7B"/>
    <w:rsid w:val="00585DDC"/>
    <w:rsid w:val="00586D2A"/>
    <w:rsid w:val="00590170"/>
    <w:rsid w:val="00590F3A"/>
    <w:rsid w:val="00591BD0"/>
    <w:rsid w:val="00591E9D"/>
    <w:rsid w:val="005940EB"/>
    <w:rsid w:val="00595155"/>
    <w:rsid w:val="00595D1E"/>
    <w:rsid w:val="00596E18"/>
    <w:rsid w:val="005972BF"/>
    <w:rsid w:val="00597410"/>
    <w:rsid w:val="00597A99"/>
    <w:rsid w:val="00597CE0"/>
    <w:rsid w:val="005A00EF"/>
    <w:rsid w:val="005A0ACD"/>
    <w:rsid w:val="005A0B33"/>
    <w:rsid w:val="005A0D27"/>
    <w:rsid w:val="005A0EBC"/>
    <w:rsid w:val="005A0F5A"/>
    <w:rsid w:val="005A1BA8"/>
    <w:rsid w:val="005A1FD3"/>
    <w:rsid w:val="005A219F"/>
    <w:rsid w:val="005A28AA"/>
    <w:rsid w:val="005A2BE5"/>
    <w:rsid w:val="005A3449"/>
    <w:rsid w:val="005A3C24"/>
    <w:rsid w:val="005A4497"/>
    <w:rsid w:val="005A4B15"/>
    <w:rsid w:val="005A611C"/>
    <w:rsid w:val="005A6A75"/>
    <w:rsid w:val="005A730E"/>
    <w:rsid w:val="005A73BF"/>
    <w:rsid w:val="005A77E4"/>
    <w:rsid w:val="005A790A"/>
    <w:rsid w:val="005A7FFE"/>
    <w:rsid w:val="005B0D84"/>
    <w:rsid w:val="005B28EE"/>
    <w:rsid w:val="005B2B8B"/>
    <w:rsid w:val="005B2F90"/>
    <w:rsid w:val="005B370A"/>
    <w:rsid w:val="005B3AF5"/>
    <w:rsid w:val="005B3CBD"/>
    <w:rsid w:val="005B43E2"/>
    <w:rsid w:val="005B46E0"/>
    <w:rsid w:val="005B4735"/>
    <w:rsid w:val="005B51B6"/>
    <w:rsid w:val="005C061D"/>
    <w:rsid w:val="005C0949"/>
    <w:rsid w:val="005C1113"/>
    <w:rsid w:val="005C19C6"/>
    <w:rsid w:val="005C1E83"/>
    <w:rsid w:val="005C2141"/>
    <w:rsid w:val="005C258E"/>
    <w:rsid w:val="005C2D4C"/>
    <w:rsid w:val="005C2F14"/>
    <w:rsid w:val="005C37A7"/>
    <w:rsid w:val="005C5C76"/>
    <w:rsid w:val="005C6186"/>
    <w:rsid w:val="005C67FD"/>
    <w:rsid w:val="005C69EC"/>
    <w:rsid w:val="005C7D42"/>
    <w:rsid w:val="005D0486"/>
    <w:rsid w:val="005D22C1"/>
    <w:rsid w:val="005D2CD8"/>
    <w:rsid w:val="005D76E6"/>
    <w:rsid w:val="005E00AB"/>
    <w:rsid w:val="005E34EF"/>
    <w:rsid w:val="005E3D65"/>
    <w:rsid w:val="005E4654"/>
    <w:rsid w:val="005E470B"/>
    <w:rsid w:val="005E4DD6"/>
    <w:rsid w:val="005E5198"/>
    <w:rsid w:val="005E5215"/>
    <w:rsid w:val="005F0C80"/>
    <w:rsid w:val="005F2D35"/>
    <w:rsid w:val="005F316A"/>
    <w:rsid w:val="005F39E2"/>
    <w:rsid w:val="005F43D3"/>
    <w:rsid w:val="005F4EF9"/>
    <w:rsid w:val="005F597A"/>
    <w:rsid w:val="005F5B18"/>
    <w:rsid w:val="005F6889"/>
    <w:rsid w:val="00600D92"/>
    <w:rsid w:val="0060119B"/>
    <w:rsid w:val="006019A3"/>
    <w:rsid w:val="006019EA"/>
    <w:rsid w:val="00602735"/>
    <w:rsid w:val="0060277A"/>
    <w:rsid w:val="00602E2E"/>
    <w:rsid w:val="00603950"/>
    <w:rsid w:val="0060419A"/>
    <w:rsid w:val="00604780"/>
    <w:rsid w:val="0060515D"/>
    <w:rsid w:val="00605820"/>
    <w:rsid w:val="00605F89"/>
    <w:rsid w:val="0060613B"/>
    <w:rsid w:val="00606941"/>
    <w:rsid w:val="00606F39"/>
    <w:rsid w:val="00607258"/>
    <w:rsid w:val="006076D1"/>
    <w:rsid w:val="00607826"/>
    <w:rsid w:val="00607B26"/>
    <w:rsid w:val="00607EED"/>
    <w:rsid w:val="00610315"/>
    <w:rsid w:val="0061052A"/>
    <w:rsid w:val="00610CFD"/>
    <w:rsid w:val="0061126A"/>
    <w:rsid w:val="006121C3"/>
    <w:rsid w:val="006123D0"/>
    <w:rsid w:val="00612676"/>
    <w:rsid w:val="006128AC"/>
    <w:rsid w:val="00613513"/>
    <w:rsid w:val="006143EE"/>
    <w:rsid w:val="00614A7C"/>
    <w:rsid w:val="00614E8D"/>
    <w:rsid w:val="006154A0"/>
    <w:rsid w:val="00615FB6"/>
    <w:rsid w:val="006163BD"/>
    <w:rsid w:val="00616B89"/>
    <w:rsid w:val="00616F3A"/>
    <w:rsid w:val="00617B2C"/>
    <w:rsid w:val="00617B89"/>
    <w:rsid w:val="00617D84"/>
    <w:rsid w:val="00620B73"/>
    <w:rsid w:val="006211A8"/>
    <w:rsid w:val="0062143F"/>
    <w:rsid w:val="00622F42"/>
    <w:rsid w:val="00623CA5"/>
    <w:rsid w:val="00623D1A"/>
    <w:rsid w:val="0062461E"/>
    <w:rsid w:val="0062515E"/>
    <w:rsid w:val="00625A1F"/>
    <w:rsid w:val="00626697"/>
    <w:rsid w:val="00626BF4"/>
    <w:rsid w:val="0062773F"/>
    <w:rsid w:val="006300AF"/>
    <w:rsid w:val="006308D4"/>
    <w:rsid w:val="00630C6E"/>
    <w:rsid w:val="00630CE2"/>
    <w:rsid w:val="00631193"/>
    <w:rsid w:val="006315BB"/>
    <w:rsid w:val="0063237D"/>
    <w:rsid w:val="0063270F"/>
    <w:rsid w:val="006329AC"/>
    <w:rsid w:val="00632D28"/>
    <w:rsid w:val="00633AFB"/>
    <w:rsid w:val="0063432A"/>
    <w:rsid w:val="0063444B"/>
    <w:rsid w:val="00634839"/>
    <w:rsid w:val="00634FD1"/>
    <w:rsid w:val="006356A6"/>
    <w:rsid w:val="00636037"/>
    <w:rsid w:val="00636911"/>
    <w:rsid w:val="00636BFF"/>
    <w:rsid w:val="006377BF"/>
    <w:rsid w:val="00640852"/>
    <w:rsid w:val="00640DEE"/>
    <w:rsid w:val="006414B4"/>
    <w:rsid w:val="00641EAE"/>
    <w:rsid w:val="00641F7B"/>
    <w:rsid w:val="006422F4"/>
    <w:rsid w:val="006437FE"/>
    <w:rsid w:val="0064406B"/>
    <w:rsid w:val="00644C57"/>
    <w:rsid w:val="00644F4F"/>
    <w:rsid w:val="006451F8"/>
    <w:rsid w:val="00646DB1"/>
    <w:rsid w:val="00646E7C"/>
    <w:rsid w:val="00647186"/>
    <w:rsid w:val="00647CA7"/>
    <w:rsid w:val="00647D15"/>
    <w:rsid w:val="0065179F"/>
    <w:rsid w:val="00653519"/>
    <w:rsid w:val="0065394F"/>
    <w:rsid w:val="00655285"/>
    <w:rsid w:val="0065541D"/>
    <w:rsid w:val="00655788"/>
    <w:rsid w:val="00660B7F"/>
    <w:rsid w:val="00661F88"/>
    <w:rsid w:val="006621FA"/>
    <w:rsid w:val="006626C4"/>
    <w:rsid w:val="00662A4F"/>
    <w:rsid w:val="00663525"/>
    <w:rsid w:val="00663EB4"/>
    <w:rsid w:val="006640BF"/>
    <w:rsid w:val="00664511"/>
    <w:rsid w:val="00664D59"/>
    <w:rsid w:val="00664D85"/>
    <w:rsid w:val="00664FE7"/>
    <w:rsid w:val="00666B87"/>
    <w:rsid w:val="006672AB"/>
    <w:rsid w:val="006672EF"/>
    <w:rsid w:val="0066746D"/>
    <w:rsid w:val="00670558"/>
    <w:rsid w:val="00670D10"/>
    <w:rsid w:val="00670E10"/>
    <w:rsid w:val="0067191C"/>
    <w:rsid w:val="0067330C"/>
    <w:rsid w:val="006747BF"/>
    <w:rsid w:val="006748A7"/>
    <w:rsid w:val="00676248"/>
    <w:rsid w:val="006767D7"/>
    <w:rsid w:val="006771C1"/>
    <w:rsid w:val="0068048A"/>
    <w:rsid w:val="006815C9"/>
    <w:rsid w:val="00681695"/>
    <w:rsid w:val="00682400"/>
    <w:rsid w:val="00682D16"/>
    <w:rsid w:val="00682E7F"/>
    <w:rsid w:val="0068362C"/>
    <w:rsid w:val="00684485"/>
    <w:rsid w:val="00685795"/>
    <w:rsid w:val="0069013C"/>
    <w:rsid w:val="006904BF"/>
    <w:rsid w:val="00690F7A"/>
    <w:rsid w:val="006915C5"/>
    <w:rsid w:val="00692E91"/>
    <w:rsid w:val="00693026"/>
    <w:rsid w:val="006935B3"/>
    <w:rsid w:val="00693830"/>
    <w:rsid w:val="00694A6B"/>
    <w:rsid w:val="00694D8D"/>
    <w:rsid w:val="00695264"/>
    <w:rsid w:val="00696159"/>
    <w:rsid w:val="00697524"/>
    <w:rsid w:val="006A009E"/>
    <w:rsid w:val="006A02BB"/>
    <w:rsid w:val="006A062D"/>
    <w:rsid w:val="006A06F2"/>
    <w:rsid w:val="006A1701"/>
    <w:rsid w:val="006A1A39"/>
    <w:rsid w:val="006A223A"/>
    <w:rsid w:val="006A2CC9"/>
    <w:rsid w:val="006A2D66"/>
    <w:rsid w:val="006A516C"/>
    <w:rsid w:val="006A5914"/>
    <w:rsid w:val="006A6460"/>
    <w:rsid w:val="006A7E76"/>
    <w:rsid w:val="006B0654"/>
    <w:rsid w:val="006B0908"/>
    <w:rsid w:val="006B0AE1"/>
    <w:rsid w:val="006B11C1"/>
    <w:rsid w:val="006B18ED"/>
    <w:rsid w:val="006B1EC0"/>
    <w:rsid w:val="006B2498"/>
    <w:rsid w:val="006B32D3"/>
    <w:rsid w:val="006B367A"/>
    <w:rsid w:val="006B3F9B"/>
    <w:rsid w:val="006B4264"/>
    <w:rsid w:val="006B42E1"/>
    <w:rsid w:val="006B498B"/>
    <w:rsid w:val="006B4FB2"/>
    <w:rsid w:val="006B59ED"/>
    <w:rsid w:val="006B66F8"/>
    <w:rsid w:val="006B7314"/>
    <w:rsid w:val="006B7404"/>
    <w:rsid w:val="006B7491"/>
    <w:rsid w:val="006C066E"/>
    <w:rsid w:val="006C0ED5"/>
    <w:rsid w:val="006C10B1"/>
    <w:rsid w:val="006C1B93"/>
    <w:rsid w:val="006C24D7"/>
    <w:rsid w:val="006C262B"/>
    <w:rsid w:val="006C29B0"/>
    <w:rsid w:val="006C3182"/>
    <w:rsid w:val="006C3DD7"/>
    <w:rsid w:val="006C3E8B"/>
    <w:rsid w:val="006C4422"/>
    <w:rsid w:val="006C474E"/>
    <w:rsid w:val="006C4781"/>
    <w:rsid w:val="006C4C76"/>
    <w:rsid w:val="006C5261"/>
    <w:rsid w:val="006C5263"/>
    <w:rsid w:val="006C5B48"/>
    <w:rsid w:val="006C76B5"/>
    <w:rsid w:val="006C772B"/>
    <w:rsid w:val="006C7CF7"/>
    <w:rsid w:val="006D07BB"/>
    <w:rsid w:val="006D1D5A"/>
    <w:rsid w:val="006D231D"/>
    <w:rsid w:val="006D3159"/>
    <w:rsid w:val="006D4E6C"/>
    <w:rsid w:val="006D5C2A"/>
    <w:rsid w:val="006D6CD2"/>
    <w:rsid w:val="006D7B82"/>
    <w:rsid w:val="006E032D"/>
    <w:rsid w:val="006E0D83"/>
    <w:rsid w:val="006E2204"/>
    <w:rsid w:val="006E2849"/>
    <w:rsid w:val="006E2DA2"/>
    <w:rsid w:val="006E4019"/>
    <w:rsid w:val="006E4195"/>
    <w:rsid w:val="006E554B"/>
    <w:rsid w:val="006E586B"/>
    <w:rsid w:val="006E6F71"/>
    <w:rsid w:val="006E7430"/>
    <w:rsid w:val="006E7CAA"/>
    <w:rsid w:val="006F021B"/>
    <w:rsid w:val="006F05E8"/>
    <w:rsid w:val="006F104D"/>
    <w:rsid w:val="006F18BA"/>
    <w:rsid w:val="006F1FD5"/>
    <w:rsid w:val="006F3D60"/>
    <w:rsid w:val="006F4741"/>
    <w:rsid w:val="006F4BFD"/>
    <w:rsid w:val="006F5232"/>
    <w:rsid w:val="006F572A"/>
    <w:rsid w:val="006F5F62"/>
    <w:rsid w:val="006F6B17"/>
    <w:rsid w:val="006F6EFD"/>
    <w:rsid w:val="006F7CEA"/>
    <w:rsid w:val="00700CD6"/>
    <w:rsid w:val="00701558"/>
    <w:rsid w:val="007017F6"/>
    <w:rsid w:val="007038B1"/>
    <w:rsid w:val="0070405B"/>
    <w:rsid w:val="0070527A"/>
    <w:rsid w:val="00705AE3"/>
    <w:rsid w:val="00706AFF"/>
    <w:rsid w:val="00707DDF"/>
    <w:rsid w:val="00710A41"/>
    <w:rsid w:val="00710CC4"/>
    <w:rsid w:val="00711698"/>
    <w:rsid w:val="00711E79"/>
    <w:rsid w:val="007123BE"/>
    <w:rsid w:val="007129F8"/>
    <w:rsid w:val="00712B12"/>
    <w:rsid w:val="00712E09"/>
    <w:rsid w:val="00713355"/>
    <w:rsid w:val="00713C8F"/>
    <w:rsid w:val="00715204"/>
    <w:rsid w:val="00715687"/>
    <w:rsid w:val="00715E61"/>
    <w:rsid w:val="007166B4"/>
    <w:rsid w:val="007168AB"/>
    <w:rsid w:val="00716CE6"/>
    <w:rsid w:val="007170C4"/>
    <w:rsid w:val="00717FDD"/>
    <w:rsid w:val="0072026E"/>
    <w:rsid w:val="00720425"/>
    <w:rsid w:val="007219B9"/>
    <w:rsid w:val="00721D03"/>
    <w:rsid w:val="00721FF9"/>
    <w:rsid w:val="00722ED1"/>
    <w:rsid w:val="00722F66"/>
    <w:rsid w:val="0072320C"/>
    <w:rsid w:val="007232D5"/>
    <w:rsid w:val="00726B92"/>
    <w:rsid w:val="0073026A"/>
    <w:rsid w:val="00730F22"/>
    <w:rsid w:val="00731276"/>
    <w:rsid w:val="00731AF2"/>
    <w:rsid w:val="00731D99"/>
    <w:rsid w:val="00732156"/>
    <w:rsid w:val="00733137"/>
    <w:rsid w:val="00733290"/>
    <w:rsid w:val="00733C57"/>
    <w:rsid w:val="00734934"/>
    <w:rsid w:val="00735FE5"/>
    <w:rsid w:val="007366FE"/>
    <w:rsid w:val="0073784D"/>
    <w:rsid w:val="00740826"/>
    <w:rsid w:val="007415BE"/>
    <w:rsid w:val="00743817"/>
    <w:rsid w:val="007441A0"/>
    <w:rsid w:val="00744260"/>
    <w:rsid w:val="0074477C"/>
    <w:rsid w:val="0074622D"/>
    <w:rsid w:val="00746527"/>
    <w:rsid w:val="00747269"/>
    <w:rsid w:val="007477B8"/>
    <w:rsid w:val="00750668"/>
    <w:rsid w:val="00750A9E"/>
    <w:rsid w:val="00750DD2"/>
    <w:rsid w:val="00750E97"/>
    <w:rsid w:val="007515B2"/>
    <w:rsid w:val="00752628"/>
    <w:rsid w:val="007529D0"/>
    <w:rsid w:val="00753617"/>
    <w:rsid w:val="00753A9E"/>
    <w:rsid w:val="00754695"/>
    <w:rsid w:val="00756C2D"/>
    <w:rsid w:val="0076196C"/>
    <w:rsid w:val="007623C8"/>
    <w:rsid w:val="0076255C"/>
    <w:rsid w:val="0076399F"/>
    <w:rsid w:val="00765580"/>
    <w:rsid w:val="00765831"/>
    <w:rsid w:val="00765FB0"/>
    <w:rsid w:val="00766361"/>
    <w:rsid w:val="00766E3B"/>
    <w:rsid w:val="00767237"/>
    <w:rsid w:val="007673CC"/>
    <w:rsid w:val="00767729"/>
    <w:rsid w:val="00770679"/>
    <w:rsid w:val="00770DE2"/>
    <w:rsid w:val="00771DA0"/>
    <w:rsid w:val="00772AF0"/>
    <w:rsid w:val="00773571"/>
    <w:rsid w:val="00773A0F"/>
    <w:rsid w:val="00773ED0"/>
    <w:rsid w:val="007749B6"/>
    <w:rsid w:val="00774D6C"/>
    <w:rsid w:val="007750B9"/>
    <w:rsid w:val="00775A69"/>
    <w:rsid w:val="0077666C"/>
    <w:rsid w:val="00777365"/>
    <w:rsid w:val="007779CC"/>
    <w:rsid w:val="007813CB"/>
    <w:rsid w:val="0078183C"/>
    <w:rsid w:val="00781AB7"/>
    <w:rsid w:val="00781E70"/>
    <w:rsid w:val="00782E3C"/>
    <w:rsid w:val="00782FAA"/>
    <w:rsid w:val="00783736"/>
    <w:rsid w:val="007848B4"/>
    <w:rsid w:val="00785519"/>
    <w:rsid w:val="00785E3C"/>
    <w:rsid w:val="00785FE1"/>
    <w:rsid w:val="00786F85"/>
    <w:rsid w:val="00787455"/>
    <w:rsid w:val="007908A3"/>
    <w:rsid w:val="00790BD2"/>
    <w:rsid w:val="00790F22"/>
    <w:rsid w:val="007936F8"/>
    <w:rsid w:val="007937FA"/>
    <w:rsid w:val="00794976"/>
    <w:rsid w:val="00794B69"/>
    <w:rsid w:val="00795E2D"/>
    <w:rsid w:val="00796A23"/>
    <w:rsid w:val="007A0457"/>
    <w:rsid w:val="007A10FD"/>
    <w:rsid w:val="007A2A30"/>
    <w:rsid w:val="007A2FC0"/>
    <w:rsid w:val="007A3001"/>
    <w:rsid w:val="007A3BB0"/>
    <w:rsid w:val="007A4EB3"/>
    <w:rsid w:val="007A50DD"/>
    <w:rsid w:val="007A599C"/>
    <w:rsid w:val="007A61E3"/>
    <w:rsid w:val="007A6C06"/>
    <w:rsid w:val="007B05DC"/>
    <w:rsid w:val="007B149F"/>
    <w:rsid w:val="007B1F44"/>
    <w:rsid w:val="007B2057"/>
    <w:rsid w:val="007B21F8"/>
    <w:rsid w:val="007B229B"/>
    <w:rsid w:val="007B322B"/>
    <w:rsid w:val="007B49A2"/>
    <w:rsid w:val="007B4E34"/>
    <w:rsid w:val="007B56ED"/>
    <w:rsid w:val="007B5822"/>
    <w:rsid w:val="007B659C"/>
    <w:rsid w:val="007B68E5"/>
    <w:rsid w:val="007B6ED1"/>
    <w:rsid w:val="007B7233"/>
    <w:rsid w:val="007B7708"/>
    <w:rsid w:val="007C148E"/>
    <w:rsid w:val="007C22DE"/>
    <w:rsid w:val="007C2789"/>
    <w:rsid w:val="007C2C17"/>
    <w:rsid w:val="007C37AF"/>
    <w:rsid w:val="007C5658"/>
    <w:rsid w:val="007C576C"/>
    <w:rsid w:val="007C6F52"/>
    <w:rsid w:val="007C770C"/>
    <w:rsid w:val="007C7D58"/>
    <w:rsid w:val="007D03B7"/>
    <w:rsid w:val="007D0673"/>
    <w:rsid w:val="007D0D71"/>
    <w:rsid w:val="007D3FC2"/>
    <w:rsid w:val="007D4226"/>
    <w:rsid w:val="007D43FB"/>
    <w:rsid w:val="007D5A40"/>
    <w:rsid w:val="007D5A8A"/>
    <w:rsid w:val="007D605E"/>
    <w:rsid w:val="007D6111"/>
    <w:rsid w:val="007D63F8"/>
    <w:rsid w:val="007D6463"/>
    <w:rsid w:val="007D6472"/>
    <w:rsid w:val="007D663D"/>
    <w:rsid w:val="007D6769"/>
    <w:rsid w:val="007D744D"/>
    <w:rsid w:val="007E0681"/>
    <w:rsid w:val="007E1030"/>
    <w:rsid w:val="007E169D"/>
    <w:rsid w:val="007E1760"/>
    <w:rsid w:val="007E1975"/>
    <w:rsid w:val="007E2A04"/>
    <w:rsid w:val="007E3F0F"/>
    <w:rsid w:val="007E405B"/>
    <w:rsid w:val="007E4ADD"/>
    <w:rsid w:val="007E5629"/>
    <w:rsid w:val="007E5737"/>
    <w:rsid w:val="007E5BEE"/>
    <w:rsid w:val="007E6AC5"/>
    <w:rsid w:val="007E6B7E"/>
    <w:rsid w:val="007E7073"/>
    <w:rsid w:val="007E70C2"/>
    <w:rsid w:val="007F0030"/>
    <w:rsid w:val="007F012D"/>
    <w:rsid w:val="007F0424"/>
    <w:rsid w:val="007F147C"/>
    <w:rsid w:val="007F182F"/>
    <w:rsid w:val="007F1915"/>
    <w:rsid w:val="007F1B3C"/>
    <w:rsid w:val="007F1C2E"/>
    <w:rsid w:val="007F1FE3"/>
    <w:rsid w:val="007F2765"/>
    <w:rsid w:val="007F3104"/>
    <w:rsid w:val="007F3263"/>
    <w:rsid w:val="007F4354"/>
    <w:rsid w:val="007F64B1"/>
    <w:rsid w:val="007F7003"/>
    <w:rsid w:val="007F748B"/>
    <w:rsid w:val="007F7781"/>
    <w:rsid w:val="00801208"/>
    <w:rsid w:val="00802044"/>
    <w:rsid w:val="00802DAE"/>
    <w:rsid w:val="0080346F"/>
    <w:rsid w:val="00803A8B"/>
    <w:rsid w:val="008042E8"/>
    <w:rsid w:val="0080435B"/>
    <w:rsid w:val="00804C3A"/>
    <w:rsid w:val="00806D2A"/>
    <w:rsid w:val="00807227"/>
    <w:rsid w:val="00807C29"/>
    <w:rsid w:val="00807F16"/>
    <w:rsid w:val="0081059E"/>
    <w:rsid w:val="00812421"/>
    <w:rsid w:val="008132F5"/>
    <w:rsid w:val="008136CA"/>
    <w:rsid w:val="00814B82"/>
    <w:rsid w:val="008157C1"/>
    <w:rsid w:val="00816711"/>
    <w:rsid w:val="008171E3"/>
    <w:rsid w:val="00817B49"/>
    <w:rsid w:val="008209F5"/>
    <w:rsid w:val="00820B98"/>
    <w:rsid w:val="00822B37"/>
    <w:rsid w:val="00823A18"/>
    <w:rsid w:val="00825012"/>
    <w:rsid w:val="0082530C"/>
    <w:rsid w:val="00825412"/>
    <w:rsid w:val="008265FB"/>
    <w:rsid w:val="0082665E"/>
    <w:rsid w:val="00826707"/>
    <w:rsid w:val="00826A8B"/>
    <w:rsid w:val="0082718F"/>
    <w:rsid w:val="0082746F"/>
    <w:rsid w:val="0083097A"/>
    <w:rsid w:val="00831AD7"/>
    <w:rsid w:val="00833BEE"/>
    <w:rsid w:val="00833EA4"/>
    <w:rsid w:val="00833F91"/>
    <w:rsid w:val="00834322"/>
    <w:rsid w:val="00834643"/>
    <w:rsid w:val="00834AEC"/>
    <w:rsid w:val="00834D95"/>
    <w:rsid w:val="00834F7E"/>
    <w:rsid w:val="0083510D"/>
    <w:rsid w:val="00835857"/>
    <w:rsid w:val="00835DDF"/>
    <w:rsid w:val="008360DF"/>
    <w:rsid w:val="008362BE"/>
    <w:rsid w:val="008362C7"/>
    <w:rsid w:val="0083637D"/>
    <w:rsid w:val="0083678B"/>
    <w:rsid w:val="00836A62"/>
    <w:rsid w:val="00836DBB"/>
    <w:rsid w:val="00837963"/>
    <w:rsid w:val="00837DF6"/>
    <w:rsid w:val="00840149"/>
    <w:rsid w:val="0084065F"/>
    <w:rsid w:val="00841CA6"/>
    <w:rsid w:val="00843791"/>
    <w:rsid w:val="00843795"/>
    <w:rsid w:val="00844064"/>
    <w:rsid w:val="00844CD4"/>
    <w:rsid w:val="0084549B"/>
    <w:rsid w:val="008457FE"/>
    <w:rsid w:val="00846E95"/>
    <w:rsid w:val="008500A5"/>
    <w:rsid w:val="00850194"/>
    <w:rsid w:val="00851242"/>
    <w:rsid w:val="008514CE"/>
    <w:rsid w:val="00851E90"/>
    <w:rsid w:val="008520D1"/>
    <w:rsid w:val="00852381"/>
    <w:rsid w:val="008524F3"/>
    <w:rsid w:val="00852746"/>
    <w:rsid w:val="008528D9"/>
    <w:rsid w:val="00852E73"/>
    <w:rsid w:val="008531E0"/>
    <w:rsid w:val="00853849"/>
    <w:rsid w:val="00856F27"/>
    <w:rsid w:val="00857EBA"/>
    <w:rsid w:val="00860362"/>
    <w:rsid w:val="00861E54"/>
    <w:rsid w:val="00862566"/>
    <w:rsid w:val="00862CBF"/>
    <w:rsid w:val="008632FA"/>
    <w:rsid w:val="00863D9B"/>
    <w:rsid w:val="008655B5"/>
    <w:rsid w:val="00865CB1"/>
    <w:rsid w:val="00865E89"/>
    <w:rsid w:val="0087027C"/>
    <w:rsid w:val="00870C55"/>
    <w:rsid w:val="00870E71"/>
    <w:rsid w:val="0087102B"/>
    <w:rsid w:val="00871373"/>
    <w:rsid w:val="008716A4"/>
    <w:rsid w:val="008717E9"/>
    <w:rsid w:val="00871CAD"/>
    <w:rsid w:val="008728DC"/>
    <w:rsid w:val="00872D08"/>
    <w:rsid w:val="00873440"/>
    <w:rsid w:val="008745BE"/>
    <w:rsid w:val="00875883"/>
    <w:rsid w:val="00875D04"/>
    <w:rsid w:val="008764AC"/>
    <w:rsid w:val="00877503"/>
    <w:rsid w:val="0087756B"/>
    <w:rsid w:val="008800EA"/>
    <w:rsid w:val="0088129A"/>
    <w:rsid w:val="008816BF"/>
    <w:rsid w:val="008822BE"/>
    <w:rsid w:val="008828C6"/>
    <w:rsid w:val="00882FE0"/>
    <w:rsid w:val="00885E0F"/>
    <w:rsid w:val="00886A61"/>
    <w:rsid w:val="00887D83"/>
    <w:rsid w:val="00890370"/>
    <w:rsid w:val="00890CED"/>
    <w:rsid w:val="00890DDC"/>
    <w:rsid w:val="00892542"/>
    <w:rsid w:val="008925EF"/>
    <w:rsid w:val="00892789"/>
    <w:rsid w:val="00892C18"/>
    <w:rsid w:val="008930D8"/>
    <w:rsid w:val="00893986"/>
    <w:rsid w:val="00893A93"/>
    <w:rsid w:val="00894E20"/>
    <w:rsid w:val="008952C3"/>
    <w:rsid w:val="008961CA"/>
    <w:rsid w:val="008972C5"/>
    <w:rsid w:val="008A0D11"/>
    <w:rsid w:val="008A0F42"/>
    <w:rsid w:val="008A1BE7"/>
    <w:rsid w:val="008A2622"/>
    <w:rsid w:val="008A302C"/>
    <w:rsid w:val="008A3750"/>
    <w:rsid w:val="008A39E4"/>
    <w:rsid w:val="008A4974"/>
    <w:rsid w:val="008A5325"/>
    <w:rsid w:val="008A549C"/>
    <w:rsid w:val="008A5D49"/>
    <w:rsid w:val="008A6793"/>
    <w:rsid w:val="008A6F56"/>
    <w:rsid w:val="008A74C2"/>
    <w:rsid w:val="008A7918"/>
    <w:rsid w:val="008B0A96"/>
    <w:rsid w:val="008B16E8"/>
    <w:rsid w:val="008B237D"/>
    <w:rsid w:val="008B4F70"/>
    <w:rsid w:val="008B68CF"/>
    <w:rsid w:val="008C080B"/>
    <w:rsid w:val="008C0DD4"/>
    <w:rsid w:val="008C1191"/>
    <w:rsid w:val="008C30A4"/>
    <w:rsid w:val="008C3B4F"/>
    <w:rsid w:val="008C4271"/>
    <w:rsid w:val="008C4BA6"/>
    <w:rsid w:val="008C5DB6"/>
    <w:rsid w:val="008C6145"/>
    <w:rsid w:val="008D1A3E"/>
    <w:rsid w:val="008D311E"/>
    <w:rsid w:val="008D4806"/>
    <w:rsid w:val="008D59DB"/>
    <w:rsid w:val="008D6111"/>
    <w:rsid w:val="008D6307"/>
    <w:rsid w:val="008D6C4B"/>
    <w:rsid w:val="008D7122"/>
    <w:rsid w:val="008E121A"/>
    <w:rsid w:val="008E1405"/>
    <w:rsid w:val="008E2EAB"/>
    <w:rsid w:val="008E3C60"/>
    <w:rsid w:val="008E3E83"/>
    <w:rsid w:val="008E41FF"/>
    <w:rsid w:val="008E48A0"/>
    <w:rsid w:val="008E5133"/>
    <w:rsid w:val="008E5542"/>
    <w:rsid w:val="008E556B"/>
    <w:rsid w:val="008E5BEB"/>
    <w:rsid w:val="008E6C95"/>
    <w:rsid w:val="008E6F11"/>
    <w:rsid w:val="008F034A"/>
    <w:rsid w:val="008F0D69"/>
    <w:rsid w:val="008F0DC4"/>
    <w:rsid w:val="008F0F72"/>
    <w:rsid w:val="008F1BEA"/>
    <w:rsid w:val="008F2782"/>
    <w:rsid w:val="008F3D36"/>
    <w:rsid w:val="008F47C7"/>
    <w:rsid w:val="008F4ECE"/>
    <w:rsid w:val="008F55A5"/>
    <w:rsid w:val="008F5B3E"/>
    <w:rsid w:val="008F66EB"/>
    <w:rsid w:val="008F7701"/>
    <w:rsid w:val="008F77E4"/>
    <w:rsid w:val="00900B2B"/>
    <w:rsid w:val="0090154D"/>
    <w:rsid w:val="00901E7B"/>
    <w:rsid w:val="00902ECE"/>
    <w:rsid w:val="00903BC2"/>
    <w:rsid w:val="009040AF"/>
    <w:rsid w:val="00904F06"/>
    <w:rsid w:val="00905038"/>
    <w:rsid w:val="009053A5"/>
    <w:rsid w:val="00905758"/>
    <w:rsid w:val="009076C1"/>
    <w:rsid w:val="00907ADB"/>
    <w:rsid w:val="00907B2D"/>
    <w:rsid w:val="00910BE2"/>
    <w:rsid w:val="00910E57"/>
    <w:rsid w:val="00910EF1"/>
    <w:rsid w:val="0091112C"/>
    <w:rsid w:val="009113A1"/>
    <w:rsid w:val="009121E0"/>
    <w:rsid w:val="0091268B"/>
    <w:rsid w:val="00912923"/>
    <w:rsid w:val="00912E64"/>
    <w:rsid w:val="00913914"/>
    <w:rsid w:val="00914907"/>
    <w:rsid w:val="00915606"/>
    <w:rsid w:val="00916748"/>
    <w:rsid w:val="00916BB5"/>
    <w:rsid w:val="00917419"/>
    <w:rsid w:val="0091753D"/>
    <w:rsid w:val="00917970"/>
    <w:rsid w:val="00917B0C"/>
    <w:rsid w:val="00917FEB"/>
    <w:rsid w:val="00920244"/>
    <w:rsid w:val="00920898"/>
    <w:rsid w:val="00921406"/>
    <w:rsid w:val="00921851"/>
    <w:rsid w:val="009225AD"/>
    <w:rsid w:val="00922B59"/>
    <w:rsid w:val="00922B82"/>
    <w:rsid w:val="00922BB7"/>
    <w:rsid w:val="009233E6"/>
    <w:rsid w:val="00923E54"/>
    <w:rsid w:val="009254E9"/>
    <w:rsid w:val="009279C3"/>
    <w:rsid w:val="00931E89"/>
    <w:rsid w:val="0093261F"/>
    <w:rsid w:val="00932AEB"/>
    <w:rsid w:val="009332E1"/>
    <w:rsid w:val="0093343F"/>
    <w:rsid w:val="00933F50"/>
    <w:rsid w:val="00935824"/>
    <w:rsid w:val="00935FD7"/>
    <w:rsid w:val="00936487"/>
    <w:rsid w:val="00937041"/>
    <w:rsid w:val="009370CE"/>
    <w:rsid w:val="0093781F"/>
    <w:rsid w:val="009404F8"/>
    <w:rsid w:val="009413B7"/>
    <w:rsid w:val="009421AC"/>
    <w:rsid w:val="00942B1E"/>
    <w:rsid w:val="00942E34"/>
    <w:rsid w:val="00943281"/>
    <w:rsid w:val="00944B6F"/>
    <w:rsid w:val="00946112"/>
    <w:rsid w:val="00946E20"/>
    <w:rsid w:val="0095025E"/>
    <w:rsid w:val="00951D58"/>
    <w:rsid w:val="0095230D"/>
    <w:rsid w:val="009523C9"/>
    <w:rsid w:val="009525F4"/>
    <w:rsid w:val="00952697"/>
    <w:rsid w:val="00953627"/>
    <w:rsid w:val="0095365B"/>
    <w:rsid w:val="009536A4"/>
    <w:rsid w:val="009539FC"/>
    <w:rsid w:val="009547C8"/>
    <w:rsid w:val="00954F3D"/>
    <w:rsid w:val="00955311"/>
    <w:rsid w:val="0095540A"/>
    <w:rsid w:val="009560DE"/>
    <w:rsid w:val="009561FE"/>
    <w:rsid w:val="009570C5"/>
    <w:rsid w:val="00957862"/>
    <w:rsid w:val="009579B7"/>
    <w:rsid w:val="00957D7B"/>
    <w:rsid w:val="00957EA1"/>
    <w:rsid w:val="0096025B"/>
    <w:rsid w:val="00961622"/>
    <w:rsid w:val="00961835"/>
    <w:rsid w:val="00962B9D"/>
    <w:rsid w:val="00962DB8"/>
    <w:rsid w:val="00962E9E"/>
    <w:rsid w:val="009635F3"/>
    <w:rsid w:val="00963DEB"/>
    <w:rsid w:val="00963FD1"/>
    <w:rsid w:val="009648B3"/>
    <w:rsid w:val="00964C69"/>
    <w:rsid w:val="00964EED"/>
    <w:rsid w:val="009664A7"/>
    <w:rsid w:val="00966AA8"/>
    <w:rsid w:val="00966BEF"/>
    <w:rsid w:val="00966D4F"/>
    <w:rsid w:val="00966DCB"/>
    <w:rsid w:val="00967D90"/>
    <w:rsid w:val="009703D4"/>
    <w:rsid w:val="00971878"/>
    <w:rsid w:val="0097578E"/>
    <w:rsid w:val="009757B2"/>
    <w:rsid w:val="0097638E"/>
    <w:rsid w:val="009767FA"/>
    <w:rsid w:val="009768FC"/>
    <w:rsid w:val="00980A9D"/>
    <w:rsid w:val="0098101F"/>
    <w:rsid w:val="0098196E"/>
    <w:rsid w:val="009829EE"/>
    <w:rsid w:val="00982A7F"/>
    <w:rsid w:val="00983083"/>
    <w:rsid w:val="00984612"/>
    <w:rsid w:val="009849F4"/>
    <w:rsid w:val="00984A61"/>
    <w:rsid w:val="009854E7"/>
    <w:rsid w:val="00986ADD"/>
    <w:rsid w:val="009871F0"/>
    <w:rsid w:val="00990B4E"/>
    <w:rsid w:val="0099171B"/>
    <w:rsid w:val="009926D0"/>
    <w:rsid w:val="00992932"/>
    <w:rsid w:val="00994E56"/>
    <w:rsid w:val="00995498"/>
    <w:rsid w:val="00995854"/>
    <w:rsid w:val="00995CF3"/>
    <w:rsid w:val="00996038"/>
    <w:rsid w:val="00996066"/>
    <w:rsid w:val="00996AB7"/>
    <w:rsid w:val="009972C8"/>
    <w:rsid w:val="009978C6"/>
    <w:rsid w:val="009A09B0"/>
    <w:rsid w:val="009A15F6"/>
    <w:rsid w:val="009A3A9C"/>
    <w:rsid w:val="009A3BAF"/>
    <w:rsid w:val="009A4674"/>
    <w:rsid w:val="009A47DA"/>
    <w:rsid w:val="009A4EF5"/>
    <w:rsid w:val="009A5500"/>
    <w:rsid w:val="009A5A3F"/>
    <w:rsid w:val="009A5FE0"/>
    <w:rsid w:val="009A6201"/>
    <w:rsid w:val="009A63D3"/>
    <w:rsid w:val="009A6C75"/>
    <w:rsid w:val="009A726C"/>
    <w:rsid w:val="009A79DD"/>
    <w:rsid w:val="009A7C87"/>
    <w:rsid w:val="009A7D91"/>
    <w:rsid w:val="009A7E49"/>
    <w:rsid w:val="009B022A"/>
    <w:rsid w:val="009B04E0"/>
    <w:rsid w:val="009B0F84"/>
    <w:rsid w:val="009B151C"/>
    <w:rsid w:val="009B1C1B"/>
    <w:rsid w:val="009B1FC7"/>
    <w:rsid w:val="009B35C6"/>
    <w:rsid w:val="009B58B8"/>
    <w:rsid w:val="009B5C45"/>
    <w:rsid w:val="009B664A"/>
    <w:rsid w:val="009B680B"/>
    <w:rsid w:val="009B6BE7"/>
    <w:rsid w:val="009B71A4"/>
    <w:rsid w:val="009B72CD"/>
    <w:rsid w:val="009B79CC"/>
    <w:rsid w:val="009C02ED"/>
    <w:rsid w:val="009C068B"/>
    <w:rsid w:val="009C0749"/>
    <w:rsid w:val="009C0E74"/>
    <w:rsid w:val="009C0FE4"/>
    <w:rsid w:val="009C213B"/>
    <w:rsid w:val="009C32B0"/>
    <w:rsid w:val="009C4F7E"/>
    <w:rsid w:val="009C5DF0"/>
    <w:rsid w:val="009C5FA5"/>
    <w:rsid w:val="009C6EEB"/>
    <w:rsid w:val="009D03C7"/>
    <w:rsid w:val="009D0BE4"/>
    <w:rsid w:val="009D0C78"/>
    <w:rsid w:val="009D1876"/>
    <w:rsid w:val="009D1948"/>
    <w:rsid w:val="009D3062"/>
    <w:rsid w:val="009D3D2C"/>
    <w:rsid w:val="009D48AC"/>
    <w:rsid w:val="009D5440"/>
    <w:rsid w:val="009D6FC9"/>
    <w:rsid w:val="009D7A73"/>
    <w:rsid w:val="009E04CB"/>
    <w:rsid w:val="009E09CB"/>
    <w:rsid w:val="009E0E1E"/>
    <w:rsid w:val="009E0F14"/>
    <w:rsid w:val="009E14AE"/>
    <w:rsid w:val="009E160B"/>
    <w:rsid w:val="009E2089"/>
    <w:rsid w:val="009E27FE"/>
    <w:rsid w:val="009E3277"/>
    <w:rsid w:val="009E3AAC"/>
    <w:rsid w:val="009E41F9"/>
    <w:rsid w:val="009E45E2"/>
    <w:rsid w:val="009E45E8"/>
    <w:rsid w:val="009E4DE7"/>
    <w:rsid w:val="009E562A"/>
    <w:rsid w:val="009E5D60"/>
    <w:rsid w:val="009E65F7"/>
    <w:rsid w:val="009E6606"/>
    <w:rsid w:val="009E7661"/>
    <w:rsid w:val="009F25BA"/>
    <w:rsid w:val="009F25D2"/>
    <w:rsid w:val="009F276F"/>
    <w:rsid w:val="009F296C"/>
    <w:rsid w:val="009F2C91"/>
    <w:rsid w:val="009F32EB"/>
    <w:rsid w:val="009F35C2"/>
    <w:rsid w:val="009F4E02"/>
    <w:rsid w:val="009F52CF"/>
    <w:rsid w:val="009F555A"/>
    <w:rsid w:val="009F6BF8"/>
    <w:rsid w:val="009F703F"/>
    <w:rsid w:val="009F75DB"/>
    <w:rsid w:val="009F764B"/>
    <w:rsid w:val="00A00472"/>
    <w:rsid w:val="00A00623"/>
    <w:rsid w:val="00A01146"/>
    <w:rsid w:val="00A0171C"/>
    <w:rsid w:val="00A01BD1"/>
    <w:rsid w:val="00A01DBC"/>
    <w:rsid w:val="00A01F0B"/>
    <w:rsid w:val="00A02125"/>
    <w:rsid w:val="00A023EB"/>
    <w:rsid w:val="00A024C4"/>
    <w:rsid w:val="00A027AA"/>
    <w:rsid w:val="00A02A05"/>
    <w:rsid w:val="00A04558"/>
    <w:rsid w:val="00A052AA"/>
    <w:rsid w:val="00A0581B"/>
    <w:rsid w:val="00A0737D"/>
    <w:rsid w:val="00A0770D"/>
    <w:rsid w:val="00A07A60"/>
    <w:rsid w:val="00A106A9"/>
    <w:rsid w:val="00A115D9"/>
    <w:rsid w:val="00A11A81"/>
    <w:rsid w:val="00A11E94"/>
    <w:rsid w:val="00A1377D"/>
    <w:rsid w:val="00A137B0"/>
    <w:rsid w:val="00A13814"/>
    <w:rsid w:val="00A14333"/>
    <w:rsid w:val="00A14461"/>
    <w:rsid w:val="00A159A7"/>
    <w:rsid w:val="00A16EF6"/>
    <w:rsid w:val="00A17911"/>
    <w:rsid w:val="00A17ADD"/>
    <w:rsid w:val="00A17C86"/>
    <w:rsid w:val="00A209F8"/>
    <w:rsid w:val="00A21246"/>
    <w:rsid w:val="00A22000"/>
    <w:rsid w:val="00A2299D"/>
    <w:rsid w:val="00A229EE"/>
    <w:rsid w:val="00A235DF"/>
    <w:rsid w:val="00A244E2"/>
    <w:rsid w:val="00A25EDE"/>
    <w:rsid w:val="00A26342"/>
    <w:rsid w:val="00A26580"/>
    <w:rsid w:val="00A26591"/>
    <w:rsid w:val="00A266A9"/>
    <w:rsid w:val="00A27041"/>
    <w:rsid w:val="00A27EAF"/>
    <w:rsid w:val="00A30B20"/>
    <w:rsid w:val="00A31A69"/>
    <w:rsid w:val="00A3363A"/>
    <w:rsid w:val="00A33EE2"/>
    <w:rsid w:val="00A35155"/>
    <w:rsid w:val="00A3536D"/>
    <w:rsid w:val="00A3568F"/>
    <w:rsid w:val="00A358BA"/>
    <w:rsid w:val="00A36C2A"/>
    <w:rsid w:val="00A36D5E"/>
    <w:rsid w:val="00A36F97"/>
    <w:rsid w:val="00A376C3"/>
    <w:rsid w:val="00A378B6"/>
    <w:rsid w:val="00A37F12"/>
    <w:rsid w:val="00A40887"/>
    <w:rsid w:val="00A41100"/>
    <w:rsid w:val="00A414D1"/>
    <w:rsid w:val="00A42040"/>
    <w:rsid w:val="00A42715"/>
    <w:rsid w:val="00A436E4"/>
    <w:rsid w:val="00A439CB"/>
    <w:rsid w:val="00A4467D"/>
    <w:rsid w:val="00A45319"/>
    <w:rsid w:val="00A45370"/>
    <w:rsid w:val="00A455DF"/>
    <w:rsid w:val="00A45E0F"/>
    <w:rsid w:val="00A45EB7"/>
    <w:rsid w:val="00A45ED0"/>
    <w:rsid w:val="00A475A3"/>
    <w:rsid w:val="00A47F9B"/>
    <w:rsid w:val="00A5078F"/>
    <w:rsid w:val="00A51AD6"/>
    <w:rsid w:val="00A51CEA"/>
    <w:rsid w:val="00A51F58"/>
    <w:rsid w:val="00A52430"/>
    <w:rsid w:val="00A52E2B"/>
    <w:rsid w:val="00A53A82"/>
    <w:rsid w:val="00A54210"/>
    <w:rsid w:val="00A54415"/>
    <w:rsid w:val="00A55606"/>
    <w:rsid w:val="00A55D94"/>
    <w:rsid w:val="00A5604F"/>
    <w:rsid w:val="00A5643A"/>
    <w:rsid w:val="00A60792"/>
    <w:rsid w:val="00A617FF"/>
    <w:rsid w:val="00A62B00"/>
    <w:rsid w:val="00A63969"/>
    <w:rsid w:val="00A6523C"/>
    <w:rsid w:val="00A65E27"/>
    <w:rsid w:val="00A661D5"/>
    <w:rsid w:val="00A665BB"/>
    <w:rsid w:val="00A66F78"/>
    <w:rsid w:val="00A67B3B"/>
    <w:rsid w:val="00A70AC3"/>
    <w:rsid w:val="00A712ED"/>
    <w:rsid w:val="00A71E6F"/>
    <w:rsid w:val="00A72117"/>
    <w:rsid w:val="00A721B6"/>
    <w:rsid w:val="00A722B1"/>
    <w:rsid w:val="00A727BF"/>
    <w:rsid w:val="00A734B1"/>
    <w:rsid w:val="00A73BA3"/>
    <w:rsid w:val="00A73DAC"/>
    <w:rsid w:val="00A740DB"/>
    <w:rsid w:val="00A750F3"/>
    <w:rsid w:val="00A75173"/>
    <w:rsid w:val="00A755F6"/>
    <w:rsid w:val="00A75E6A"/>
    <w:rsid w:val="00A76704"/>
    <w:rsid w:val="00A769FE"/>
    <w:rsid w:val="00A7700C"/>
    <w:rsid w:val="00A77957"/>
    <w:rsid w:val="00A77B52"/>
    <w:rsid w:val="00A8036F"/>
    <w:rsid w:val="00A808D9"/>
    <w:rsid w:val="00A81025"/>
    <w:rsid w:val="00A81576"/>
    <w:rsid w:val="00A81A93"/>
    <w:rsid w:val="00A83295"/>
    <w:rsid w:val="00A833BF"/>
    <w:rsid w:val="00A83FB5"/>
    <w:rsid w:val="00A846EF"/>
    <w:rsid w:val="00A8473A"/>
    <w:rsid w:val="00A85AA3"/>
    <w:rsid w:val="00A878FC"/>
    <w:rsid w:val="00A90A75"/>
    <w:rsid w:val="00A91061"/>
    <w:rsid w:val="00A9164D"/>
    <w:rsid w:val="00A9185D"/>
    <w:rsid w:val="00A91FCC"/>
    <w:rsid w:val="00A93400"/>
    <w:rsid w:val="00A951F0"/>
    <w:rsid w:val="00A955A6"/>
    <w:rsid w:val="00A97029"/>
    <w:rsid w:val="00A97E44"/>
    <w:rsid w:val="00AA09CA"/>
    <w:rsid w:val="00AA1752"/>
    <w:rsid w:val="00AA3B3C"/>
    <w:rsid w:val="00AA448B"/>
    <w:rsid w:val="00AA5628"/>
    <w:rsid w:val="00AA63E4"/>
    <w:rsid w:val="00AA6952"/>
    <w:rsid w:val="00AA7BB8"/>
    <w:rsid w:val="00AB0C43"/>
    <w:rsid w:val="00AB0F07"/>
    <w:rsid w:val="00AB24E9"/>
    <w:rsid w:val="00AB2CB4"/>
    <w:rsid w:val="00AB2CF5"/>
    <w:rsid w:val="00AB2DFD"/>
    <w:rsid w:val="00AB3FE9"/>
    <w:rsid w:val="00AB486A"/>
    <w:rsid w:val="00AB5472"/>
    <w:rsid w:val="00AB60C9"/>
    <w:rsid w:val="00AB6A1E"/>
    <w:rsid w:val="00AC06B4"/>
    <w:rsid w:val="00AC0891"/>
    <w:rsid w:val="00AC165F"/>
    <w:rsid w:val="00AC1C56"/>
    <w:rsid w:val="00AC1D69"/>
    <w:rsid w:val="00AC29E8"/>
    <w:rsid w:val="00AC4C40"/>
    <w:rsid w:val="00AC5797"/>
    <w:rsid w:val="00AC619D"/>
    <w:rsid w:val="00AC63A6"/>
    <w:rsid w:val="00AC6F6C"/>
    <w:rsid w:val="00AC7B3D"/>
    <w:rsid w:val="00AD12C0"/>
    <w:rsid w:val="00AD3DCE"/>
    <w:rsid w:val="00AD3F60"/>
    <w:rsid w:val="00AD4078"/>
    <w:rsid w:val="00AD4107"/>
    <w:rsid w:val="00AD4587"/>
    <w:rsid w:val="00AD622E"/>
    <w:rsid w:val="00AD6414"/>
    <w:rsid w:val="00AD69B0"/>
    <w:rsid w:val="00AD720C"/>
    <w:rsid w:val="00AD77DF"/>
    <w:rsid w:val="00AE0245"/>
    <w:rsid w:val="00AE08D5"/>
    <w:rsid w:val="00AE0952"/>
    <w:rsid w:val="00AE1690"/>
    <w:rsid w:val="00AE1706"/>
    <w:rsid w:val="00AE258F"/>
    <w:rsid w:val="00AE2C85"/>
    <w:rsid w:val="00AE347C"/>
    <w:rsid w:val="00AE43A6"/>
    <w:rsid w:val="00AE47BA"/>
    <w:rsid w:val="00AE4B52"/>
    <w:rsid w:val="00AE5BE9"/>
    <w:rsid w:val="00AE5C36"/>
    <w:rsid w:val="00AE5D87"/>
    <w:rsid w:val="00AE5E2C"/>
    <w:rsid w:val="00AE642E"/>
    <w:rsid w:val="00AE6CF3"/>
    <w:rsid w:val="00AE7650"/>
    <w:rsid w:val="00AF267B"/>
    <w:rsid w:val="00AF27FA"/>
    <w:rsid w:val="00AF32D9"/>
    <w:rsid w:val="00AF33EF"/>
    <w:rsid w:val="00AF3612"/>
    <w:rsid w:val="00AF4ACB"/>
    <w:rsid w:val="00AF61A8"/>
    <w:rsid w:val="00AF69D2"/>
    <w:rsid w:val="00AF7025"/>
    <w:rsid w:val="00B01751"/>
    <w:rsid w:val="00B022DD"/>
    <w:rsid w:val="00B024AC"/>
    <w:rsid w:val="00B032D1"/>
    <w:rsid w:val="00B037E1"/>
    <w:rsid w:val="00B03B9E"/>
    <w:rsid w:val="00B044BD"/>
    <w:rsid w:val="00B04B52"/>
    <w:rsid w:val="00B052DF"/>
    <w:rsid w:val="00B055D5"/>
    <w:rsid w:val="00B06471"/>
    <w:rsid w:val="00B07033"/>
    <w:rsid w:val="00B0767A"/>
    <w:rsid w:val="00B07F50"/>
    <w:rsid w:val="00B10116"/>
    <w:rsid w:val="00B10997"/>
    <w:rsid w:val="00B10AD6"/>
    <w:rsid w:val="00B10E42"/>
    <w:rsid w:val="00B11B97"/>
    <w:rsid w:val="00B1277C"/>
    <w:rsid w:val="00B12C33"/>
    <w:rsid w:val="00B13015"/>
    <w:rsid w:val="00B13711"/>
    <w:rsid w:val="00B138E7"/>
    <w:rsid w:val="00B13BF2"/>
    <w:rsid w:val="00B14139"/>
    <w:rsid w:val="00B15144"/>
    <w:rsid w:val="00B153DA"/>
    <w:rsid w:val="00B163C1"/>
    <w:rsid w:val="00B169E0"/>
    <w:rsid w:val="00B217DE"/>
    <w:rsid w:val="00B21E58"/>
    <w:rsid w:val="00B22318"/>
    <w:rsid w:val="00B225CA"/>
    <w:rsid w:val="00B23363"/>
    <w:rsid w:val="00B23849"/>
    <w:rsid w:val="00B23E05"/>
    <w:rsid w:val="00B248AA"/>
    <w:rsid w:val="00B256B4"/>
    <w:rsid w:val="00B25E52"/>
    <w:rsid w:val="00B26DBC"/>
    <w:rsid w:val="00B27424"/>
    <w:rsid w:val="00B27B52"/>
    <w:rsid w:val="00B306FA"/>
    <w:rsid w:val="00B307F7"/>
    <w:rsid w:val="00B3113C"/>
    <w:rsid w:val="00B31A74"/>
    <w:rsid w:val="00B31CF4"/>
    <w:rsid w:val="00B31DE0"/>
    <w:rsid w:val="00B3311B"/>
    <w:rsid w:val="00B343D2"/>
    <w:rsid w:val="00B35AF2"/>
    <w:rsid w:val="00B365C0"/>
    <w:rsid w:val="00B36C8B"/>
    <w:rsid w:val="00B37404"/>
    <w:rsid w:val="00B40AF8"/>
    <w:rsid w:val="00B41044"/>
    <w:rsid w:val="00B415F9"/>
    <w:rsid w:val="00B41943"/>
    <w:rsid w:val="00B427D9"/>
    <w:rsid w:val="00B42841"/>
    <w:rsid w:val="00B42F1E"/>
    <w:rsid w:val="00B44A93"/>
    <w:rsid w:val="00B456E1"/>
    <w:rsid w:val="00B45CD6"/>
    <w:rsid w:val="00B4733F"/>
    <w:rsid w:val="00B4774C"/>
    <w:rsid w:val="00B479F7"/>
    <w:rsid w:val="00B5041C"/>
    <w:rsid w:val="00B5157B"/>
    <w:rsid w:val="00B51C18"/>
    <w:rsid w:val="00B52476"/>
    <w:rsid w:val="00B52F2B"/>
    <w:rsid w:val="00B5373B"/>
    <w:rsid w:val="00B53C5E"/>
    <w:rsid w:val="00B5445F"/>
    <w:rsid w:val="00B544E3"/>
    <w:rsid w:val="00B55194"/>
    <w:rsid w:val="00B554B0"/>
    <w:rsid w:val="00B56DBE"/>
    <w:rsid w:val="00B571B0"/>
    <w:rsid w:val="00B607C3"/>
    <w:rsid w:val="00B60A30"/>
    <w:rsid w:val="00B61271"/>
    <w:rsid w:val="00B63AAF"/>
    <w:rsid w:val="00B643B5"/>
    <w:rsid w:val="00B64F67"/>
    <w:rsid w:val="00B65C92"/>
    <w:rsid w:val="00B661F6"/>
    <w:rsid w:val="00B663B9"/>
    <w:rsid w:val="00B666CC"/>
    <w:rsid w:val="00B66B0F"/>
    <w:rsid w:val="00B70B1D"/>
    <w:rsid w:val="00B71130"/>
    <w:rsid w:val="00B711FF"/>
    <w:rsid w:val="00B7210D"/>
    <w:rsid w:val="00B72A11"/>
    <w:rsid w:val="00B72B65"/>
    <w:rsid w:val="00B73386"/>
    <w:rsid w:val="00B75369"/>
    <w:rsid w:val="00B75995"/>
    <w:rsid w:val="00B76174"/>
    <w:rsid w:val="00B76763"/>
    <w:rsid w:val="00B76CCC"/>
    <w:rsid w:val="00B77F43"/>
    <w:rsid w:val="00B80872"/>
    <w:rsid w:val="00B80A7B"/>
    <w:rsid w:val="00B80E76"/>
    <w:rsid w:val="00B81198"/>
    <w:rsid w:val="00B842D0"/>
    <w:rsid w:val="00B84675"/>
    <w:rsid w:val="00B846B3"/>
    <w:rsid w:val="00B84BDE"/>
    <w:rsid w:val="00B8594B"/>
    <w:rsid w:val="00B85C3A"/>
    <w:rsid w:val="00B85E57"/>
    <w:rsid w:val="00B8787E"/>
    <w:rsid w:val="00B91961"/>
    <w:rsid w:val="00B91AE0"/>
    <w:rsid w:val="00B91C08"/>
    <w:rsid w:val="00B92395"/>
    <w:rsid w:val="00B92A33"/>
    <w:rsid w:val="00B92E52"/>
    <w:rsid w:val="00B9366E"/>
    <w:rsid w:val="00B945D4"/>
    <w:rsid w:val="00B95445"/>
    <w:rsid w:val="00B96989"/>
    <w:rsid w:val="00B96D35"/>
    <w:rsid w:val="00B97A07"/>
    <w:rsid w:val="00B97B17"/>
    <w:rsid w:val="00BA0777"/>
    <w:rsid w:val="00BA1777"/>
    <w:rsid w:val="00BA1CF0"/>
    <w:rsid w:val="00BA2195"/>
    <w:rsid w:val="00BA2BF3"/>
    <w:rsid w:val="00BA49AA"/>
    <w:rsid w:val="00BA56B3"/>
    <w:rsid w:val="00BA5E2B"/>
    <w:rsid w:val="00BA5F2D"/>
    <w:rsid w:val="00BA6DEA"/>
    <w:rsid w:val="00BB01E3"/>
    <w:rsid w:val="00BB041D"/>
    <w:rsid w:val="00BB10CA"/>
    <w:rsid w:val="00BB1CF5"/>
    <w:rsid w:val="00BB1F06"/>
    <w:rsid w:val="00BB21D3"/>
    <w:rsid w:val="00BB35A0"/>
    <w:rsid w:val="00BB4982"/>
    <w:rsid w:val="00BB4E78"/>
    <w:rsid w:val="00BB5BC3"/>
    <w:rsid w:val="00BB6DC2"/>
    <w:rsid w:val="00BB7575"/>
    <w:rsid w:val="00BC1323"/>
    <w:rsid w:val="00BC218A"/>
    <w:rsid w:val="00BC39C1"/>
    <w:rsid w:val="00BC3D0B"/>
    <w:rsid w:val="00BC439E"/>
    <w:rsid w:val="00BC5417"/>
    <w:rsid w:val="00BD23C6"/>
    <w:rsid w:val="00BD2541"/>
    <w:rsid w:val="00BD3204"/>
    <w:rsid w:val="00BD37DC"/>
    <w:rsid w:val="00BD3EBD"/>
    <w:rsid w:val="00BD575C"/>
    <w:rsid w:val="00BD6C05"/>
    <w:rsid w:val="00BD7077"/>
    <w:rsid w:val="00BD7626"/>
    <w:rsid w:val="00BE092E"/>
    <w:rsid w:val="00BE0DB0"/>
    <w:rsid w:val="00BE1527"/>
    <w:rsid w:val="00BE1BEA"/>
    <w:rsid w:val="00BE2F8A"/>
    <w:rsid w:val="00BE36A9"/>
    <w:rsid w:val="00BE571A"/>
    <w:rsid w:val="00BE5769"/>
    <w:rsid w:val="00BE5A37"/>
    <w:rsid w:val="00BE6B07"/>
    <w:rsid w:val="00BE6F0A"/>
    <w:rsid w:val="00BE762E"/>
    <w:rsid w:val="00BE77D8"/>
    <w:rsid w:val="00BE7BA9"/>
    <w:rsid w:val="00BF019B"/>
    <w:rsid w:val="00BF1141"/>
    <w:rsid w:val="00BF2029"/>
    <w:rsid w:val="00BF2488"/>
    <w:rsid w:val="00BF24EE"/>
    <w:rsid w:val="00BF27D9"/>
    <w:rsid w:val="00BF2AE8"/>
    <w:rsid w:val="00BF39C4"/>
    <w:rsid w:val="00BF471E"/>
    <w:rsid w:val="00BF4AED"/>
    <w:rsid w:val="00BF55F8"/>
    <w:rsid w:val="00BF5A65"/>
    <w:rsid w:val="00BF787A"/>
    <w:rsid w:val="00C0070F"/>
    <w:rsid w:val="00C01287"/>
    <w:rsid w:val="00C02B25"/>
    <w:rsid w:val="00C0427A"/>
    <w:rsid w:val="00C04990"/>
    <w:rsid w:val="00C04BD6"/>
    <w:rsid w:val="00C04DC4"/>
    <w:rsid w:val="00C04DFF"/>
    <w:rsid w:val="00C06021"/>
    <w:rsid w:val="00C063AF"/>
    <w:rsid w:val="00C07BCF"/>
    <w:rsid w:val="00C07E26"/>
    <w:rsid w:val="00C07E2F"/>
    <w:rsid w:val="00C12705"/>
    <w:rsid w:val="00C13013"/>
    <w:rsid w:val="00C13C6F"/>
    <w:rsid w:val="00C14460"/>
    <w:rsid w:val="00C144EC"/>
    <w:rsid w:val="00C15745"/>
    <w:rsid w:val="00C15D8E"/>
    <w:rsid w:val="00C1650F"/>
    <w:rsid w:val="00C16733"/>
    <w:rsid w:val="00C16BC3"/>
    <w:rsid w:val="00C1760C"/>
    <w:rsid w:val="00C1791C"/>
    <w:rsid w:val="00C208CF"/>
    <w:rsid w:val="00C21FEB"/>
    <w:rsid w:val="00C22C19"/>
    <w:rsid w:val="00C22C37"/>
    <w:rsid w:val="00C23107"/>
    <w:rsid w:val="00C23B83"/>
    <w:rsid w:val="00C23D97"/>
    <w:rsid w:val="00C23F0E"/>
    <w:rsid w:val="00C24643"/>
    <w:rsid w:val="00C24F37"/>
    <w:rsid w:val="00C254C1"/>
    <w:rsid w:val="00C25622"/>
    <w:rsid w:val="00C259ED"/>
    <w:rsid w:val="00C25FEF"/>
    <w:rsid w:val="00C25FFA"/>
    <w:rsid w:val="00C26FD6"/>
    <w:rsid w:val="00C30B64"/>
    <w:rsid w:val="00C31FB2"/>
    <w:rsid w:val="00C320F2"/>
    <w:rsid w:val="00C32216"/>
    <w:rsid w:val="00C33860"/>
    <w:rsid w:val="00C33EDC"/>
    <w:rsid w:val="00C343AA"/>
    <w:rsid w:val="00C34E73"/>
    <w:rsid w:val="00C363F6"/>
    <w:rsid w:val="00C36529"/>
    <w:rsid w:val="00C36B1D"/>
    <w:rsid w:val="00C36EBB"/>
    <w:rsid w:val="00C37B78"/>
    <w:rsid w:val="00C40308"/>
    <w:rsid w:val="00C408DE"/>
    <w:rsid w:val="00C40C26"/>
    <w:rsid w:val="00C40F3D"/>
    <w:rsid w:val="00C41441"/>
    <w:rsid w:val="00C41965"/>
    <w:rsid w:val="00C41F9E"/>
    <w:rsid w:val="00C42127"/>
    <w:rsid w:val="00C42537"/>
    <w:rsid w:val="00C4282C"/>
    <w:rsid w:val="00C428E3"/>
    <w:rsid w:val="00C43711"/>
    <w:rsid w:val="00C446F3"/>
    <w:rsid w:val="00C4486B"/>
    <w:rsid w:val="00C45073"/>
    <w:rsid w:val="00C453FB"/>
    <w:rsid w:val="00C45A2B"/>
    <w:rsid w:val="00C4694B"/>
    <w:rsid w:val="00C47AEC"/>
    <w:rsid w:val="00C505A8"/>
    <w:rsid w:val="00C50804"/>
    <w:rsid w:val="00C50E52"/>
    <w:rsid w:val="00C516CB"/>
    <w:rsid w:val="00C51C23"/>
    <w:rsid w:val="00C53380"/>
    <w:rsid w:val="00C53CA9"/>
    <w:rsid w:val="00C54FB9"/>
    <w:rsid w:val="00C55783"/>
    <w:rsid w:val="00C56328"/>
    <w:rsid w:val="00C564F7"/>
    <w:rsid w:val="00C57A05"/>
    <w:rsid w:val="00C6047D"/>
    <w:rsid w:val="00C60AFE"/>
    <w:rsid w:val="00C60B17"/>
    <w:rsid w:val="00C61355"/>
    <w:rsid w:val="00C62007"/>
    <w:rsid w:val="00C62F7F"/>
    <w:rsid w:val="00C63047"/>
    <w:rsid w:val="00C6326A"/>
    <w:rsid w:val="00C65A88"/>
    <w:rsid w:val="00C65B48"/>
    <w:rsid w:val="00C65B6F"/>
    <w:rsid w:val="00C6649F"/>
    <w:rsid w:val="00C6664B"/>
    <w:rsid w:val="00C666F4"/>
    <w:rsid w:val="00C66827"/>
    <w:rsid w:val="00C67366"/>
    <w:rsid w:val="00C70058"/>
    <w:rsid w:val="00C700DE"/>
    <w:rsid w:val="00C713E4"/>
    <w:rsid w:val="00C7265E"/>
    <w:rsid w:val="00C7297F"/>
    <w:rsid w:val="00C74BAE"/>
    <w:rsid w:val="00C74C44"/>
    <w:rsid w:val="00C7602F"/>
    <w:rsid w:val="00C763CA"/>
    <w:rsid w:val="00C773BD"/>
    <w:rsid w:val="00C77749"/>
    <w:rsid w:val="00C80418"/>
    <w:rsid w:val="00C827B2"/>
    <w:rsid w:val="00C82FD8"/>
    <w:rsid w:val="00C8331B"/>
    <w:rsid w:val="00C83B6D"/>
    <w:rsid w:val="00C850EF"/>
    <w:rsid w:val="00C85C6E"/>
    <w:rsid w:val="00C85F26"/>
    <w:rsid w:val="00C8632E"/>
    <w:rsid w:val="00C86A2E"/>
    <w:rsid w:val="00C86B49"/>
    <w:rsid w:val="00C8783A"/>
    <w:rsid w:val="00C878B5"/>
    <w:rsid w:val="00C87DEC"/>
    <w:rsid w:val="00C90558"/>
    <w:rsid w:val="00C92F24"/>
    <w:rsid w:val="00C93F3C"/>
    <w:rsid w:val="00C95839"/>
    <w:rsid w:val="00C95D9B"/>
    <w:rsid w:val="00C9679A"/>
    <w:rsid w:val="00C96C34"/>
    <w:rsid w:val="00CA0E1C"/>
    <w:rsid w:val="00CA1331"/>
    <w:rsid w:val="00CA1647"/>
    <w:rsid w:val="00CA2DE3"/>
    <w:rsid w:val="00CA5153"/>
    <w:rsid w:val="00CA5403"/>
    <w:rsid w:val="00CA551D"/>
    <w:rsid w:val="00CA6229"/>
    <w:rsid w:val="00CA7638"/>
    <w:rsid w:val="00CB0D8A"/>
    <w:rsid w:val="00CB0E44"/>
    <w:rsid w:val="00CB1AF8"/>
    <w:rsid w:val="00CB1F91"/>
    <w:rsid w:val="00CB2C20"/>
    <w:rsid w:val="00CB2FEC"/>
    <w:rsid w:val="00CB4A80"/>
    <w:rsid w:val="00CB4D88"/>
    <w:rsid w:val="00CB4FF6"/>
    <w:rsid w:val="00CB6074"/>
    <w:rsid w:val="00CB6CBA"/>
    <w:rsid w:val="00CB6F5A"/>
    <w:rsid w:val="00CC0143"/>
    <w:rsid w:val="00CC0619"/>
    <w:rsid w:val="00CC0A4A"/>
    <w:rsid w:val="00CC149B"/>
    <w:rsid w:val="00CC1D69"/>
    <w:rsid w:val="00CC239D"/>
    <w:rsid w:val="00CC25F1"/>
    <w:rsid w:val="00CC2BBE"/>
    <w:rsid w:val="00CC2CE5"/>
    <w:rsid w:val="00CC3EF0"/>
    <w:rsid w:val="00CC4578"/>
    <w:rsid w:val="00CC4F8B"/>
    <w:rsid w:val="00CC6126"/>
    <w:rsid w:val="00CC6C6E"/>
    <w:rsid w:val="00CC6D5A"/>
    <w:rsid w:val="00CC741E"/>
    <w:rsid w:val="00CD0101"/>
    <w:rsid w:val="00CD0C4B"/>
    <w:rsid w:val="00CD12B9"/>
    <w:rsid w:val="00CD16B8"/>
    <w:rsid w:val="00CD2B9F"/>
    <w:rsid w:val="00CD2C15"/>
    <w:rsid w:val="00CD41DD"/>
    <w:rsid w:val="00CD4DFD"/>
    <w:rsid w:val="00CD542A"/>
    <w:rsid w:val="00CD58F3"/>
    <w:rsid w:val="00CD7F3A"/>
    <w:rsid w:val="00CE002B"/>
    <w:rsid w:val="00CE0613"/>
    <w:rsid w:val="00CE0C18"/>
    <w:rsid w:val="00CE1719"/>
    <w:rsid w:val="00CE1C49"/>
    <w:rsid w:val="00CE1F14"/>
    <w:rsid w:val="00CE301C"/>
    <w:rsid w:val="00CE4580"/>
    <w:rsid w:val="00CE58C9"/>
    <w:rsid w:val="00CE5FF5"/>
    <w:rsid w:val="00CE71BE"/>
    <w:rsid w:val="00CE770F"/>
    <w:rsid w:val="00CF27C7"/>
    <w:rsid w:val="00CF2896"/>
    <w:rsid w:val="00CF33F0"/>
    <w:rsid w:val="00CF3D78"/>
    <w:rsid w:val="00CF56E4"/>
    <w:rsid w:val="00CF5884"/>
    <w:rsid w:val="00CF5A2D"/>
    <w:rsid w:val="00CF6311"/>
    <w:rsid w:val="00CF6689"/>
    <w:rsid w:val="00CF6C32"/>
    <w:rsid w:val="00CF6CD9"/>
    <w:rsid w:val="00CF7255"/>
    <w:rsid w:val="00CF7358"/>
    <w:rsid w:val="00CF74B4"/>
    <w:rsid w:val="00D00242"/>
    <w:rsid w:val="00D004E4"/>
    <w:rsid w:val="00D013AC"/>
    <w:rsid w:val="00D0177B"/>
    <w:rsid w:val="00D0277E"/>
    <w:rsid w:val="00D02995"/>
    <w:rsid w:val="00D03418"/>
    <w:rsid w:val="00D04168"/>
    <w:rsid w:val="00D0495B"/>
    <w:rsid w:val="00D0679F"/>
    <w:rsid w:val="00D10EAB"/>
    <w:rsid w:val="00D114A4"/>
    <w:rsid w:val="00D11C50"/>
    <w:rsid w:val="00D12D84"/>
    <w:rsid w:val="00D13941"/>
    <w:rsid w:val="00D13943"/>
    <w:rsid w:val="00D13D35"/>
    <w:rsid w:val="00D144AF"/>
    <w:rsid w:val="00D15C7B"/>
    <w:rsid w:val="00D1618B"/>
    <w:rsid w:val="00D166C6"/>
    <w:rsid w:val="00D16912"/>
    <w:rsid w:val="00D16D13"/>
    <w:rsid w:val="00D16F91"/>
    <w:rsid w:val="00D17029"/>
    <w:rsid w:val="00D171D9"/>
    <w:rsid w:val="00D17636"/>
    <w:rsid w:val="00D17ADE"/>
    <w:rsid w:val="00D20078"/>
    <w:rsid w:val="00D202E3"/>
    <w:rsid w:val="00D214A0"/>
    <w:rsid w:val="00D225D9"/>
    <w:rsid w:val="00D23310"/>
    <w:rsid w:val="00D271F6"/>
    <w:rsid w:val="00D2740A"/>
    <w:rsid w:val="00D27913"/>
    <w:rsid w:val="00D27A70"/>
    <w:rsid w:val="00D30926"/>
    <w:rsid w:val="00D30E69"/>
    <w:rsid w:val="00D31E1B"/>
    <w:rsid w:val="00D3328B"/>
    <w:rsid w:val="00D346FD"/>
    <w:rsid w:val="00D3574A"/>
    <w:rsid w:val="00D370A7"/>
    <w:rsid w:val="00D40931"/>
    <w:rsid w:val="00D40A29"/>
    <w:rsid w:val="00D40E72"/>
    <w:rsid w:val="00D42182"/>
    <w:rsid w:val="00D43A61"/>
    <w:rsid w:val="00D446BF"/>
    <w:rsid w:val="00D447AD"/>
    <w:rsid w:val="00D455CB"/>
    <w:rsid w:val="00D45C08"/>
    <w:rsid w:val="00D45E70"/>
    <w:rsid w:val="00D45F44"/>
    <w:rsid w:val="00D46027"/>
    <w:rsid w:val="00D46747"/>
    <w:rsid w:val="00D468D4"/>
    <w:rsid w:val="00D51DEC"/>
    <w:rsid w:val="00D51FCB"/>
    <w:rsid w:val="00D52385"/>
    <w:rsid w:val="00D532E3"/>
    <w:rsid w:val="00D5332F"/>
    <w:rsid w:val="00D534BE"/>
    <w:rsid w:val="00D544F9"/>
    <w:rsid w:val="00D548D5"/>
    <w:rsid w:val="00D54A11"/>
    <w:rsid w:val="00D54CA8"/>
    <w:rsid w:val="00D54FA4"/>
    <w:rsid w:val="00D556A1"/>
    <w:rsid w:val="00D5577C"/>
    <w:rsid w:val="00D55967"/>
    <w:rsid w:val="00D55B67"/>
    <w:rsid w:val="00D56DF1"/>
    <w:rsid w:val="00D57155"/>
    <w:rsid w:val="00D615F8"/>
    <w:rsid w:val="00D62D27"/>
    <w:rsid w:val="00D62D8F"/>
    <w:rsid w:val="00D65565"/>
    <w:rsid w:val="00D659E3"/>
    <w:rsid w:val="00D65C8A"/>
    <w:rsid w:val="00D6662A"/>
    <w:rsid w:val="00D668F3"/>
    <w:rsid w:val="00D66AD5"/>
    <w:rsid w:val="00D701C5"/>
    <w:rsid w:val="00D70A13"/>
    <w:rsid w:val="00D70A37"/>
    <w:rsid w:val="00D7103F"/>
    <w:rsid w:val="00D71243"/>
    <w:rsid w:val="00D71983"/>
    <w:rsid w:val="00D71DFD"/>
    <w:rsid w:val="00D71E0B"/>
    <w:rsid w:val="00D72C58"/>
    <w:rsid w:val="00D732BC"/>
    <w:rsid w:val="00D732E1"/>
    <w:rsid w:val="00D73578"/>
    <w:rsid w:val="00D73D46"/>
    <w:rsid w:val="00D73F1F"/>
    <w:rsid w:val="00D74E2D"/>
    <w:rsid w:val="00D74E9A"/>
    <w:rsid w:val="00D74EA6"/>
    <w:rsid w:val="00D756B5"/>
    <w:rsid w:val="00D75DA1"/>
    <w:rsid w:val="00D7650C"/>
    <w:rsid w:val="00D76685"/>
    <w:rsid w:val="00D772C6"/>
    <w:rsid w:val="00D77A0A"/>
    <w:rsid w:val="00D804D9"/>
    <w:rsid w:val="00D80772"/>
    <w:rsid w:val="00D813E7"/>
    <w:rsid w:val="00D8188C"/>
    <w:rsid w:val="00D82222"/>
    <w:rsid w:val="00D8557C"/>
    <w:rsid w:val="00D900EA"/>
    <w:rsid w:val="00D9073D"/>
    <w:rsid w:val="00D90BE1"/>
    <w:rsid w:val="00D91142"/>
    <w:rsid w:val="00D92995"/>
    <w:rsid w:val="00D9451E"/>
    <w:rsid w:val="00D94BF2"/>
    <w:rsid w:val="00D94BFC"/>
    <w:rsid w:val="00D95BDE"/>
    <w:rsid w:val="00D9602A"/>
    <w:rsid w:val="00D97283"/>
    <w:rsid w:val="00D97374"/>
    <w:rsid w:val="00D97A02"/>
    <w:rsid w:val="00DA1472"/>
    <w:rsid w:val="00DA221D"/>
    <w:rsid w:val="00DA2A6F"/>
    <w:rsid w:val="00DA3173"/>
    <w:rsid w:val="00DA39F2"/>
    <w:rsid w:val="00DA3F2B"/>
    <w:rsid w:val="00DA5349"/>
    <w:rsid w:val="00DA61A3"/>
    <w:rsid w:val="00DA63D8"/>
    <w:rsid w:val="00DA6D67"/>
    <w:rsid w:val="00DA77FD"/>
    <w:rsid w:val="00DA7A1D"/>
    <w:rsid w:val="00DB0D74"/>
    <w:rsid w:val="00DB1966"/>
    <w:rsid w:val="00DB24EE"/>
    <w:rsid w:val="00DB250C"/>
    <w:rsid w:val="00DB4C4B"/>
    <w:rsid w:val="00DB4C9F"/>
    <w:rsid w:val="00DB5B8A"/>
    <w:rsid w:val="00DB6350"/>
    <w:rsid w:val="00DB6919"/>
    <w:rsid w:val="00DB6B5D"/>
    <w:rsid w:val="00DB6CDE"/>
    <w:rsid w:val="00DB6D7B"/>
    <w:rsid w:val="00DB73C7"/>
    <w:rsid w:val="00DB774B"/>
    <w:rsid w:val="00DB7890"/>
    <w:rsid w:val="00DB78FC"/>
    <w:rsid w:val="00DB7999"/>
    <w:rsid w:val="00DC0CF1"/>
    <w:rsid w:val="00DC162B"/>
    <w:rsid w:val="00DC1D15"/>
    <w:rsid w:val="00DC1D65"/>
    <w:rsid w:val="00DC2556"/>
    <w:rsid w:val="00DC2B9E"/>
    <w:rsid w:val="00DC4504"/>
    <w:rsid w:val="00DC4E41"/>
    <w:rsid w:val="00DC5432"/>
    <w:rsid w:val="00DC6941"/>
    <w:rsid w:val="00DC6B9B"/>
    <w:rsid w:val="00DC6E3E"/>
    <w:rsid w:val="00DC702A"/>
    <w:rsid w:val="00DC760F"/>
    <w:rsid w:val="00DC779D"/>
    <w:rsid w:val="00DC7DEA"/>
    <w:rsid w:val="00DD057B"/>
    <w:rsid w:val="00DD1B9C"/>
    <w:rsid w:val="00DD1E46"/>
    <w:rsid w:val="00DD284F"/>
    <w:rsid w:val="00DD36A8"/>
    <w:rsid w:val="00DD4090"/>
    <w:rsid w:val="00DD4907"/>
    <w:rsid w:val="00DD4EE5"/>
    <w:rsid w:val="00DD68EE"/>
    <w:rsid w:val="00DD6C41"/>
    <w:rsid w:val="00DE01AD"/>
    <w:rsid w:val="00DE0627"/>
    <w:rsid w:val="00DE08F4"/>
    <w:rsid w:val="00DE1F7C"/>
    <w:rsid w:val="00DE30F8"/>
    <w:rsid w:val="00DE3A90"/>
    <w:rsid w:val="00DE4179"/>
    <w:rsid w:val="00DE41CF"/>
    <w:rsid w:val="00DE4600"/>
    <w:rsid w:val="00DE525B"/>
    <w:rsid w:val="00DE59AC"/>
    <w:rsid w:val="00DE6B16"/>
    <w:rsid w:val="00DE7804"/>
    <w:rsid w:val="00DE7C19"/>
    <w:rsid w:val="00DE7E00"/>
    <w:rsid w:val="00DF04FE"/>
    <w:rsid w:val="00DF0643"/>
    <w:rsid w:val="00DF089B"/>
    <w:rsid w:val="00DF18F4"/>
    <w:rsid w:val="00DF21B3"/>
    <w:rsid w:val="00DF30D8"/>
    <w:rsid w:val="00DF3290"/>
    <w:rsid w:val="00DF3D15"/>
    <w:rsid w:val="00DF5C71"/>
    <w:rsid w:val="00DF6275"/>
    <w:rsid w:val="00DF66A5"/>
    <w:rsid w:val="00DF6F59"/>
    <w:rsid w:val="00E00B62"/>
    <w:rsid w:val="00E01074"/>
    <w:rsid w:val="00E0293C"/>
    <w:rsid w:val="00E063A8"/>
    <w:rsid w:val="00E0642B"/>
    <w:rsid w:val="00E065BD"/>
    <w:rsid w:val="00E06743"/>
    <w:rsid w:val="00E06AA5"/>
    <w:rsid w:val="00E06B38"/>
    <w:rsid w:val="00E06ECD"/>
    <w:rsid w:val="00E10865"/>
    <w:rsid w:val="00E11E55"/>
    <w:rsid w:val="00E1211F"/>
    <w:rsid w:val="00E124DD"/>
    <w:rsid w:val="00E12A8B"/>
    <w:rsid w:val="00E12B69"/>
    <w:rsid w:val="00E12EC1"/>
    <w:rsid w:val="00E1317E"/>
    <w:rsid w:val="00E13304"/>
    <w:rsid w:val="00E13FC4"/>
    <w:rsid w:val="00E1482F"/>
    <w:rsid w:val="00E153BF"/>
    <w:rsid w:val="00E156C2"/>
    <w:rsid w:val="00E1575A"/>
    <w:rsid w:val="00E15C23"/>
    <w:rsid w:val="00E16834"/>
    <w:rsid w:val="00E17155"/>
    <w:rsid w:val="00E17944"/>
    <w:rsid w:val="00E17A91"/>
    <w:rsid w:val="00E20DD3"/>
    <w:rsid w:val="00E21ACC"/>
    <w:rsid w:val="00E2246F"/>
    <w:rsid w:val="00E23F79"/>
    <w:rsid w:val="00E2400D"/>
    <w:rsid w:val="00E24846"/>
    <w:rsid w:val="00E248FC"/>
    <w:rsid w:val="00E24ADD"/>
    <w:rsid w:val="00E26660"/>
    <w:rsid w:val="00E26985"/>
    <w:rsid w:val="00E27EDC"/>
    <w:rsid w:val="00E307DA"/>
    <w:rsid w:val="00E3080A"/>
    <w:rsid w:val="00E317D6"/>
    <w:rsid w:val="00E321EB"/>
    <w:rsid w:val="00E32637"/>
    <w:rsid w:val="00E32D9F"/>
    <w:rsid w:val="00E337B0"/>
    <w:rsid w:val="00E365E6"/>
    <w:rsid w:val="00E369AD"/>
    <w:rsid w:val="00E40156"/>
    <w:rsid w:val="00E40227"/>
    <w:rsid w:val="00E40781"/>
    <w:rsid w:val="00E40D84"/>
    <w:rsid w:val="00E41436"/>
    <w:rsid w:val="00E41A4C"/>
    <w:rsid w:val="00E42996"/>
    <w:rsid w:val="00E42D04"/>
    <w:rsid w:val="00E43239"/>
    <w:rsid w:val="00E44155"/>
    <w:rsid w:val="00E4473C"/>
    <w:rsid w:val="00E44B18"/>
    <w:rsid w:val="00E4590E"/>
    <w:rsid w:val="00E465A9"/>
    <w:rsid w:val="00E469BE"/>
    <w:rsid w:val="00E526AA"/>
    <w:rsid w:val="00E52756"/>
    <w:rsid w:val="00E52C99"/>
    <w:rsid w:val="00E54796"/>
    <w:rsid w:val="00E566C5"/>
    <w:rsid w:val="00E56B25"/>
    <w:rsid w:val="00E56D96"/>
    <w:rsid w:val="00E57001"/>
    <w:rsid w:val="00E57387"/>
    <w:rsid w:val="00E57AFC"/>
    <w:rsid w:val="00E57BBE"/>
    <w:rsid w:val="00E57DC5"/>
    <w:rsid w:val="00E60C8F"/>
    <w:rsid w:val="00E60E34"/>
    <w:rsid w:val="00E60E51"/>
    <w:rsid w:val="00E610AA"/>
    <w:rsid w:val="00E6193A"/>
    <w:rsid w:val="00E6323A"/>
    <w:rsid w:val="00E6348B"/>
    <w:rsid w:val="00E64B65"/>
    <w:rsid w:val="00E64FE3"/>
    <w:rsid w:val="00E65D83"/>
    <w:rsid w:val="00E66992"/>
    <w:rsid w:val="00E6717C"/>
    <w:rsid w:val="00E7158C"/>
    <w:rsid w:val="00E71B2C"/>
    <w:rsid w:val="00E73215"/>
    <w:rsid w:val="00E73287"/>
    <w:rsid w:val="00E7649C"/>
    <w:rsid w:val="00E77288"/>
    <w:rsid w:val="00E778F6"/>
    <w:rsid w:val="00E77A93"/>
    <w:rsid w:val="00E813C6"/>
    <w:rsid w:val="00E82221"/>
    <w:rsid w:val="00E822E1"/>
    <w:rsid w:val="00E829B6"/>
    <w:rsid w:val="00E82F64"/>
    <w:rsid w:val="00E83DCD"/>
    <w:rsid w:val="00E83F19"/>
    <w:rsid w:val="00E840E1"/>
    <w:rsid w:val="00E845AA"/>
    <w:rsid w:val="00E84A6D"/>
    <w:rsid w:val="00E84D23"/>
    <w:rsid w:val="00E85158"/>
    <w:rsid w:val="00E865AC"/>
    <w:rsid w:val="00E86DC9"/>
    <w:rsid w:val="00E86EEC"/>
    <w:rsid w:val="00E879AA"/>
    <w:rsid w:val="00E90719"/>
    <w:rsid w:val="00E909C8"/>
    <w:rsid w:val="00E90DBA"/>
    <w:rsid w:val="00E91228"/>
    <w:rsid w:val="00E91400"/>
    <w:rsid w:val="00E917F3"/>
    <w:rsid w:val="00E92663"/>
    <w:rsid w:val="00E9283E"/>
    <w:rsid w:val="00E93F67"/>
    <w:rsid w:val="00E94616"/>
    <w:rsid w:val="00E94C38"/>
    <w:rsid w:val="00E94FCA"/>
    <w:rsid w:val="00E95CAA"/>
    <w:rsid w:val="00EA0903"/>
    <w:rsid w:val="00EA1880"/>
    <w:rsid w:val="00EA18F5"/>
    <w:rsid w:val="00EA1DAB"/>
    <w:rsid w:val="00EA245B"/>
    <w:rsid w:val="00EA3138"/>
    <w:rsid w:val="00EA3674"/>
    <w:rsid w:val="00EA3A5D"/>
    <w:rsid w:val="00EA3C5B"/>
    <w:rsid w:val="00EA3E27"/>
    <w:rsid w:val="00EA4CFC"/>
    <w:rsid w:val="00EA509B"/>
    <w:rsid w:val="00EA678B"/>
    <w:rsid w:val="00EA7147"/>
    <w:rsid w:val="00EB0542"/>
    <w:rsid w:val="00EB089A"/>
    <w:rsid w:val="00EB0CC9"/>
    <w:rsid w:val="00EB0DA5"/>
    <w:rsid w:val="00EB2C78"/>
    <w:rsid w:val="00EB357A"/>
    <w:rsid w:val="00EB3C89"/>
    <w:rsid w:val="00EB4F4D"/>
    <w:rsid w:val="00EB594C"/>
    <w:rsid w:val="00EB71BB"/>
    <w:rsid w:val="00EB7E66"/>
    <w:rsid w:val="00EC04C6"/>
    <w:rsid w:val="00EC16C0"/>
    <w:rsid w:val="00EC2927"/>
    <w:rsid w:val="00EC423B"/>
    <w:rsid w:val="00EC5DCC"/>
    <w:rsid w:val="00EC6C41"/>
    <w:rsid w:val="00EC7129"/>
    <w:rsid w:val="00EC79A0"/>
    <w:rsid w:val="00EC7C7C"/>
    <w:rsid w:val="00ED0AC6"/>
    <w:rsid w:val="00ED0B5B"/>
    <w:rsid w:val="00ED0BC5"/>
    <w:rsid w:val="00ED125D"/>
    <w:rsid w:val="00ED22EE"/>
    <w:rsid w:val="00ED2B9F"/>
    <w:rsid w:val="00ED30AF"/>
    <w:rsid w:val="00ED3115"/>
    <w:rsid w:val="00ED4260"/>
    <w:rsid w:val="00ED4310"/>
    <w:rsid w:val="00ED4B8D"/>
    <w:rsid w:val="00ED5CF3"/>
    <w:rsid w:val="00ED64B4"/>
    <w:rsid w:val="00ED68EB"/>
    <w:rsid w:val="00ED6CAB"/>
    <w:rsid w:val="00ED711B"/>
    <w:rsid w:val="00ED7F07"/>
    <w:rsid w:val="00EE00FD"/>
    <w:rsid w:val="00EE03EB"/>
    <w:rsid w:val="00EE1AE9"/>
    <w:rsid w:val="00EE1B1E"/>
    <w:rsid w:val="00EE1FAC"/>
    <w:rsid w:val="00EE26D3"/>
    <w:rsid w:val="00EE2825"/>
    <w:rsid w:val="00EE3811"/>
    <w:rsid w:val="00EE4413"/>
    <w:rsid w:val="00EE5042"/>
    <w:rsid w:val="00EE6DF7"/>
    <w:rsid w:val="00EE6F7C"/>
    <w:rsid w:val="00EE7374"/>
    <w:rsid w:val="00EE7FA1"/>
    <w:rsid w:val="00EE7FF0"/>
    <w:rsid w:val="00EF0895"/>
    <w:rsid w:val="00EF0E7E"/>
    <w:rsid w:val="00EF30FF"/>
    <w:rsid w:val="00EF3451"/>
    <w:rsid w:val="00EF3631"/>
    <w:rsid w:val="00EF3EAD"/>
    <w:rsid w:val="00EF5212"/>
    <w:rsid w:val="00EF53CF"/>
    <w:rsid w:val="00EF6659"/>
    <w:rsid w:val="00EF6682"/>
    <w:rsid w:val="00EF6D34"/>
    <w:rsid w:val="00EF70F9"/>
    <w:rsid w:val="00EF7998"/>
    <w:rsid w:val="00EF79C7"/>
    <w:rsid w:val="00F0204A"/>
    <w:rsid w:val="00F023EE"/>
    <w:rsid w:val="00F02E4D"/>
    <w:rsid w:val="00F0301C"/>
    <w:rsid w:val="00F03021"/>
    <w:rsid w:val="00F035FB"/>
    <w:rsid w:val="00F03628"/>
    <w:rsid w:val="00F04C40"/>
    <w:rsid w:val="00F04D31"/>
    <w:rsid w:val="00F057FC"/>
    <w:rsid w:val="00F05B63"/>
    <w:rsid w:val="00F06088"/>
    <w:rsid w:val="00F0680D"/>
    <w:rsid w:val="00F06E2D"/>
    <w:rsid w:val="00F07539"/>
    <w:rsid w:val="00F0790B"/>
    <w:rsid w:val="00F07DEA"/>
    <w:rsid w:val="00F118D3"/>
    <w:rsid w:val="00F12421"/>
    <w:rsid w:val="00F132BF"/>
    <w:rsid w:val="00F14965"/>
    <w:rsid w:val="00F14DEE"/>
    <w:rsid w:val="00F14E23"/>
    <w:rsid w:val="00F15229"/>
    <w:rsid w:val="00F15ADE"/>
    <w:rsid w:val="00F208B7"/>
    <w:rsid w:val="00F21E14"/>
    <w:rsid w:val="00F21EBA"/>
    <w:rsid w:val="00F221DA"/>
    <w:rsid w:val="00F226D8"/>
    <w:rsid w:val="00F23416"/>
    <w:rsid w:val="00F23AB3"/>
    <w:rsid w:val="00F241F1"/>
    <w:rsid w:val="00F24404"/>
    <w:rsid w:val="00F24B85"/>
    <w:rsid w:val="00F24E1B"/>
    <w:rsid w:val="00F25503"/>
    <w:rsid w:val="00F25F84"/>
    <w:rsid w:val="00F26811"/>
    <w:rsid w:val="00F26D4C"/>
    <w:rsid w:val="00F2716C"/>
    <w:rsid w:val="00F277AE"/>
    <w:rsid w:val="00F27814"/>
    <w:rsid w:val="00F27D83"/>
    <w:rsid w:val="00F3082A"/>
    <w:rsid w:val="00F31391"/>
    <w:rsid w:val="00F3232D"/>
    <w:rsid w:val="00F32566"/>
    <w:rsid w:val="00F3288D"/>
    <w:rsid w:val="00F32D07"/>
    <w:rsid w:val="00F33235"/>
    <w:rsid w:val="00F338ED"/>
    <w:rsid w:val="00F33A53"/>
    <w:rsid w:val="00F33C73"/>
    <w:rsid w:val="00F34100"/>
    <w:rsid w:val="00F343A6"/>
    <w:rsid w:val="00F344F0"/>
    <w:rsid w:val="00F34BDC"/>
    <w:rsid w:val="00F34BE7"/>
    <w:rsid w:val="00F35C38"/>
    <w:rsid w:val="00F35D9B"/>
    <w:rsid w:val="00F360E6"/>
    <w:rsid w:val="00F36403"/>
    <w:rsid w:val="00F36CC7"/>
    <w:rsid w:val="00F36FE3"/>
    <w:rsid w:val="00F37960"/>
    <w:rsid w:val="00F37F22"/>
    <w:rsid w:val="00F402B6"/>
    <w:rsid w:val="00F410C1"/>
    <w:rsid w:val="00F4206E"/>
    <w:rsid w:val="00F4322E"/>
    <w:rsid w:val="00F43BA2"/>
    <w:rsid w:val="00F44233"/>
    <w:rsid w:val="00F446DD"/>
    <w:rsid w:val="00F4563E"/>
    <w:rsid w:val="00F46055"/>
    <w:rsid w:val="00F46816"/>
    <w:rsid w:val="00F46B8B"/>
    <w:rsid w:val="00F46C51"/>
    <w:rsid w:val="00F47768"/>
    <w:rsid w:val="00F47DCB"/>
    <w:rsid w:val="00F51148"/>
    <w:rsid w:val="00F51CB8"/>
    <w:rsid w:val="00F5226C"/>
    <w:rsid w:val="00F52C65"/>
    <w:rsid w:val="00F52E2A"/>
    <w:rsid w:val="00F53F0F"/>
    <w:rsid w:val="00F5490F"/>
    <w:rsid w:val="00F54E1D"/>
    <w:rsid w:val="00F5520C"/>
    <w:rsid w:val="00F5531A"/>
    <w:rsid w:val="00F55834"/>
    <w:rsid w:val="00F55842"/>
    <w:rsid w:val="00F56046"/>
    <w:rsid w:val="00F56668"/>
    <w:rsid w:val="00F56769"/>
    <w:rsid w:val="00F5796B"/>
    <w:rsid w:val="00F6135D"/>
    <w:rsid w:val="00F61D4D"/>
    <w:rsid w:val="00F61F7F"/>
    <w:rsid w:val="00F630A5"/>
    <w:rsid w:val="00F64889"/>
    <w:rsid w:val="00F64CA3"/>
    <w:rsid w:val="00F655C6"/>
    <w:rsid w:val="00F65BFF"/>
    <w:rsid w:val="00F6650F"/>
    <w:rsid w:val="00F666E5"/>
    <w:rsid w:val="00F66766"/>
    <w:rsid w:val="00F669CB"/>
    <w:rsid w:val="00F67063"/>
    <w:rsid w:val="00F67591"/>
    <w:rsid w:val="00F6784E"/>
    <w:rsid w:val="00F71284"/>
    <w:rsid w:val="00F7181B"/>
    <w:rsid w:val="00F71C61"/>
    <w:rsid w:val="00F71CDC"/>
    <w:rsid w:val="00F71F00"/>
    <w:rsid w:val="00F72027"/>
    <w:rsid w:val="00F72A47"/>
    <w:rsid w:val="00F739D4"/>
    <w:rsid w:val="00F7481E"/>
    <w:rsid w:val="00F75A2F"/>
    <w:rsid w:val="00F7658D"/>
    <w:rsid w:val="00F765F2"/>
    <w:rsid w:val="00F76A88"/>
    <w:rsid w:val="00F76BCA"/>
    <w:rsid w:val="00F76EF8"/>
    <w:rsid w:val="00F77552"/>
    <w:rsid w:val="00F800B4"/>
    <w:rsid w:val="00F80E58"/>
    <w:rsid w:val="00F81883"/>
    <w:rsid w:val="00F81A17"/>
    <w:rsid w:val="00F82171"/>
    <w:rsid w:val="00F8218D"/>
    <w:rsid w:val="00F82225"/>
    <w:rsid w:val="00F82F34"/>
    <w:rsid w:val="00F82F9E"/>
    <w:rsid w:val="00F83B13"/>
    <w:rsid w:val="00F8422A"/>
    <w:rsid w:val="00F84965"/>
    <w:rsid w:val="00F84AE9"/>
    <w:rsid w:val="00F85D2B"/>
    <w:rsid w:val="00F86E64"/>
    <w:rsid w:val="00F87B8E"/>
    <w:rsid w:val="00F91AB7"/>
    <w:rsid w:val="00F926BA"/>
    <w:rsid w:val="00F92EAB"/>
    <w:rsid w:val="00F93165"/>
    <w:rsid w:val="00F939FA"/>
    <w:rsid w:val="00F93A38"/>
    <w:rsid w:val="00F9419D"/>
    <w:rsid w:val="00F95D44"/>
    <w:rsid w:val="00F95DDD"/>
    <w:rsid w:val="00F960DF"/>
    <w:rsid w:val="00F9627F"/>
    <w:rsid w:val="00F964F9"/>
    <w:rsid w:val="00F9680F"/>
    <w:rsid w:val="00F976CC"/>
    <w:rsid w:val="00F979AA"/>
    <w:rsid w:val="00FA08C0"/>
    <w:rsid w:val="00FA13C4"/>
    <w:rsid w:val="00FA1EF0"/>
    <w:rsid w:val="00FA22E7"/>
    <w:rsid w:val="00FA4730"/>
    <w:rsid w:val="00FA54B8"/>
    <w:rsid w:val="00FA5B58"/>
    <w:rsid w:val="00FA5D12"/>
    <w:rsid w:val="00FA5D46"/>
    <w:rsid w:val="00FA6555"/>
    <w:rsid w:val="00FA667B"/>
    <w:rsid w:val="00FA6AB5"/>
    <w:rsid w:val="00FA6BD8"/>
    <w:rsid w:val="00FA6E08"/>
    <w:rsid w:val="00FA7D8D"/>
    <w:rsid w:val="00FB01CF"/>
    <w:rsid w:val="00FB1F3A"/>
    <w:rsid w:val="00FB29B7"/>
    <w:rsid w:val="00FB4D8B"/>
    <w:rsid w:val="00FB5913"/>
    <w:rsid w:val="00FB5916"/>
    <w:rsid w:val="00FB743C"/>
    <w:rsid w:val="00FB74BE"/>
    <w:rsid w:val="00FC0514"/>
    <w:rsid w:val="00FC0A08"/>
    <w:rsid w:val="00FC1070"/>
    <w:rsid w:val="00FC140E"/>
    <w:rsid w:val="00FC2270"/>
    <w:rsid w:val="00FC2346"/>
    <w:rsid w:val="00FC2646"/>
    <w:rsid w:val="00FC2F1C"/>
    <w:rsid w:val="00FC42C6"/>
    <w:rsid w:val="00FC50C6"/>
    <w:rsid w:val="00FC5D61"/>
    <w:rsid w:val="00FC6691"/>
    <w:rsid w:val="00FC6BFB"/>
    <w:rsid w:val="00FC7965"/>
    <w:rsid w:val="00FC79D7"/>
    <w:rsid w:val="00FC7F99"/>
    <w:rsid w:val="00FD02B0"/>
    <w:rsid w:val="00FD0578"/>
    <w:rsid w:val="00FD112C"/>
    <w:rsid w:val="00FD1A33"/>
    <w:rsid w:val="00FD2686"/>
    <w:rsid w:val="00FD2FAC"/>
    <w:rsid w:val="00FD3440"/>
    <w:rsid w:val="00FD3E05"/>
    <w:rsid w:val="00FD41CC"/>
    <w:rsid w:val="00FD7C1B"/>
    <w:rsid w:val="00FE0770"/>
    <w:rsid w:val="00FE13D7"/>
    <w:rsid w:val="00FE14CC"/>
    <w:rsid w:val="00FE2045"/>
    <w:rsid w:val="00FE2FF7"/>
    <w:rsid w:val="00FE3165"/>
    <w:rsid w:val="00FE349F"/>
    <w:rsid w:val="00FE378E"/>
    <w:rsid w:val="00FE4FDD"/>
    <w:rsid w:val="00FE5E68"/>
    <w:rsid w:val="00FE69BC"/>
    <w:rsid w:val="00FE7313"/>
    <w:rsid w:val="00FF0602"/>
    <w:rsid w:val="00FF0A11"/>
    <w:rsid w:val="00FF0CC9"/>
    <w:rsid w:val="00FF1614"/>
    <w:rsid w:val="00FF1844"/>
    <w:rsid w:val="00FF266D"/>
    <w:rsid w:val="00FF31B7"/>
    <w:rsid w:val="00FF38A9"/>
    <w:rsid w:val="00FF4215"/>
    <w:rsid w:val="00FF46A0"/>
    <w:rsid w:val="00FF4B87"/>
    <w:rsid w:val="00FF6FBD"/>
    <w:rsid w:val="00FF7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 style="mso-position-vertical-relative:line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4A15798F"/>
  <w15:chartTrackingRefBased/>
  <w15:docId w15:val="{D18C8F07-0C9A-49F6-BD8B-807A41249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3407A"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1">
    <w:name w:val="heading 1"/>
    <w:basedOn w:val="a"/>
    <w:next w:val="a"/>
    <w:link w:val="1Char"/>
    <w:autoRedefine/>
    <w:rsid w:val="004221DF"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rsid w:val="00B661F6"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link w:val="3Char"/>
    <w:autoRedefine/>
    <w:qFormat/>
    <w:rsid w:val="00585DDC"/>
    <w:pPr>
      <w:keepNext/>
      <w:numPr>
        <w:ilvl w:val="2"/>
        <w:numId w:val="1"/>
      </w:numPr>
      <w:tabs>
        <w:tab w:val="clear" w:pos="1647"/>
        <w:tab w:val="num" w:pos="200"/>
      </w:tabs>
      <w:ind w:left="567"/>
      <w:outlineLvl w:val="2"/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link w:val="4Char"/>
    <w:autoRedefine/>
    <w:qFormat/>
    <w:rsid w:val="00012F0F"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link w:val="5Char"/>
    <w:autoRedefine/>
    <w:qFormat/>
    <w:rsid w:val="006935B3"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sid w:val="004221DF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sid w:val="00B661F6"/>
    <w:rPr>
      <w:rFonts w:ascii="HY헤드라인M" w:eastAsia="HY헤드라인M" w:hAnsi="Arial"/>
      <w:kern w:val="2"/>
      <w:sz w:val="24"/>
    </w:rPr>
  </w:style>
  <w:style w:type="paragraph" w:styleId="a3">
    <w:name w:val="Document Map"/>
    <w:basedOn w:val="a"/>
    <w:link w:val="Char"/>
    <w:semiHidden/>
    <w:rsid w:val="00FF4B87"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rsid w:val="00D668F3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rsid w:val="007E4ADD"/>
    <w:pPr>
      <w:ind w:left="200" w:hangingChars="200" w:hanging="200"/>
    </w:pPr>
  </w:style>
  <w:style w:type="paragraph" w:styleId="a6">
    <w:name w:val="header"/>
    <w:basedOn w:val="a"/>
    <w:link w:val="Char0"/>
    <w:rsid w:val="00E917F3"/>
    <w:pPr>
      <w:tabs>
        <w:tab w:val="center" w:pos="4513"/>
        <w:tab w:val="right" w:pos="9026"/>
      </w:tabs>
      <w:snapToGrid w:val="0"/>
    </w:pPr>
  </w:style>
  <w:style w:type="paragraph" w:styleId="a7">
    <w:name w:val="Balloon Text"/>
    <w:basedOn w:val="a"/>
    <w:link w:val="Char1"/>
    <w:semiHidden/>
    <w:rsid w:val="00FF4B87"/>
    <w:rPr>
      <w:rFonts w:ascii="Arial" w:eastAsia="돋움" w:hAnsi="Arial"/>
      <w:sz w:val="18"/>
      <w:szCs w:val="18"/>
    </w:rPr>
  </w:style>
  <w:style w:type="character" w:customStyle="1" w:styleId="Char0">
    <w:name w:val="머리글 Char"/>
    <w:link w:val="a6"/>
    <w:rsid w:val="00E917F3"/>
    <w:rPr>
      <w:rFonts w:ascii="바탕"/>
      <w:kern w:val="2"/>
      <w:szCs w:val="24"/>
    </w:rPr>
  </w:style>
  <w:style w:type="paragraph" w:styleId="a8">
    <w:name w:val="footer"/>
    <w:basedOn w:val="a"/>
    <w:link w:val="Char2"/>
    <w:rsid w:val="00E917F3"/>
    <w:pPr>
      <w:tabs>
        <w:tab w:val="center" w:pos="4513"/>
        <w:tab w:val="right" w:pos="9026"/>
      </w:tabs>
      <w:snapToGrid w:val="0"/>
    </w:pPr>
  </w:style>
  <w:style w:type="table" w:styleId="a9">
    <w:name w:val="Table Grid"/>
    <w:basedOn w:val="a1"/>
    <w:rsid w:val="00FF4B87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8A302C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FF4B87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rsid w:val="00EB0542"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rsid w:val="00FF4B87"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rsid w:val="00D701C5"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rsid w:val="00D701C5"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rsid w:val="00D701C5"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rsid w:val="00D701C5"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rsid w:val="00D701C5"/>
    <w:pPr>
      <w:ind w:left="1600"/>
      <w:jc w:val="left"/>
    </w:pPr>
    <w:rPr>
      <w:rFonts w:ascii="Times New Roman"/>
      <w:sz w:val="18"/>
      <w:szCs w:val="18"/>
    </w:rPr>
  </w:style>
  <w:style w:type="character" w:styleId="aa">
    <w:name w:val="annotation reference"/>
    <w:semiHidden/>
    <w:rsid w:val="004A0933"/>
    <w:rPr>
      <w:sz w:val="18"/>
      <w:szCs w:val="18"/>
    </w:rPr>
  </w:style>
  <w:style w:type="paragraph" w:styleId="ab">
    <w:name w:val="annotation text"/>
    <w:basedOn w:val="a"/>
    <w:link w:val="Char3"/>
    <w:semiHidden/>
    <w:rsid w:val="004A0933"/>
    <w:pPr>
      <w:jc w:val="left"/>
    </w:pPr>
  </w:style>
  <w:style w:type="paragraph" w:styleId="ac">
    <w:name w:val="annotation subject"/>
    <w:basedOn w:val="ab"/>
    <w:next w:val="ab"/>
    <w:link w:val="Char4"/>
    <w:semiHidden/>
    <w:rsid w:val="004A0933"/>
    <w:rPr>
      <w:b/>
      <w:bCs/>
    </w:rPr>
  </w:style>
  <w:style w:type="paragraph" w:customStyle="1" w:styleId="ad">
    <w:name w:val="문서 제목"/>
    <w:basedOn w:val="a"/>
    <w:rsid w:val="00C24643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2">
    <w:name w:val="바닥글 Char"/>
    <w:link w:val="a8"/>
    <w:rsid w:val="00E917F3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EE00FD"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sid w:val="005127C2"/>
    <w:rPr>
      <w:color w:val="C00000"/>
    </w:rPr>
  </w:style>
  <w:style w:type="paragraph" w:customStyle="1" w:styleId="af">
    <w:name w:val="표 항목"/>
    <w:basedOn w:val="a"/>
    <w:rsid w:val="005A4497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rsid w:val="008A302C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customStyle="1" w:styleId="af1">
    <w:name w:val="팀명"/>
    <w:basedOn w:val="a"/>
    <w:rsid w:val="008A302C"/>
    <w:pPr>
      <w:jc w:val="right"/>
    </w:pPr>
    <w:rPr>
      <w:rFonts w:ascii="돋움" w:eastAsia="돋움" w:hAnsi="돋움" w:cs="바탕"/>
      <w:sz w:val="48"/>
      <w:szCs w:val="20"/>
    </w:rPr>
  </w:style>
  <w:style w:type="character" w:customStyle="1" w:styleId="notion-enable-hover">
    <w:name w:val="notion-enable-hover"/>
    <w:basedOn w:val="a0"/>
    <w:rsid w:val="00B037E1"/>
  </w:style>
  <w:style w:type="character" w:styleId="af2">
    <w:name w:val="Strong"/>
    <w:uiPriority w:val="22"/>
    <w:qFormat/>
    <w:rsid w:val="007F0424"/>
    <w:rPr>
      <w:b/>
      <w:bCs/>
    </w:rPr>
  </w:style>
  <w:style w:type="character" w:styleId="af3">
    <w:name w:val="Hyperlink"/>
    <w:uiPriority w:val="99"/>
    <w:rsid w:val="00DD36A8"/>
    <w:rPr>
      <w:color w:val="0000FF"/>
      <w:u w:val="single"/>
    </w:rPr>
  </w:style>
  <w:style w:type="numbering" w:styleId="111111">
    <w:name w:val="Outline List 2"/>
    <w:basedOn w:val="a2"/>
    <w:rsid w:val="000704AB"/>
  </w:style>
  <w:style w:type="paragraph" w:styleId="af4">
    <w:name w:val="Revision"/>
    <w:hidden/>
    <w:uiPriority w:val="99"/>
    <w:semiHidden/>
    <w:rsid w:val="009E45E8"/>
    <w:rPr>
      <w:rFonts w:ascii="바탕" w:eastAsia="맑은 고딕"/>
      <w:kern w:val="2"/>
      <w:szCs w:val="24"/>
    </w:rPr>
  </w:style>
  <w:style w:type="character" w:customStyle="1" w:styleId="3Char">
    <w:name w:val="제목 3 Char"/>
    <w:link w:val="3"/>
    <w:rsid w:val="00585DDC"/>
    <w:rPr>
      <w:rFonts w:ascii="HY헤드라인M" w:eastAsia="HY헤드라인M" w:hAnsi="HY헤드라인M"/>
      <w:kern w:val="2"/>
      <w:sz w:val="22"/>
    </w:rPr>
  </w:style>
  <w:style w:type="character" w:customStyle="1" w:styleId="4Char">
    <w:name w:val="제목 4 Char"/>
    <w:link w:val="4"/>
    <w:rsid w:val="00DF0643"/>
    <w:rPr>
      <w:rFonts w:ascii="HY헤드라인M" w:eastAsia="HY헤드라인M" w:hAnsi="Arial"/>
      <w:bCs/>
      <w:kern w:val="2"/>
      <w:lang w:eastAsia="ko-KR"/>
    </w:rPr>
  </w:style>
  <w:style w:type="character" w:customStyle="1" w:styleId="5Char">
    <w:name w:val="제목 5 Char"/>
    <w:link w:val="5"/>
    <w:rsid w:val="00DF0643"/>
    <w:rPr>
      <w:rFonts w:ascii="HY헤드라인M" w:eastAsia="HY헤드라인M" w:hAnsi="Arial"/>
      <w:kern w:val="2"/>
      <w:lang w:eastAsia="ko-KR"/>
    </w:rPr>
  </w:style>
  <w:style w:type="character" w:customStyle="1" w:styleId="Char">
    <w:name w:val="문서 구조 Char"/>
    <w:link w:val="a3"/>
    <w:semiHidden/>
    <w:rsid w:val="00DF0643"/>
    <w:rPr>
      <w:rFonts w:ascii="Arial" w:eastAsia="돋움" w:hAnsi="Arial"/>
      <w:kern w:val="2"/>
      <w:szCs w:val="24"/>
      <w:shd w:val="clear" w:color="auto" w:fill="000080"/>
      <w:lang w:eastAsia="ko-KR"/>
    </w:rPr>
  </w:style>
  <w:style w:type="character" w:customStyle="1" w:styleId="Char1">
    <w:name w:val="풍선 도움말 텍스트 Char"/>
    <w:link w:val="a7"/>
    <w:semiHidden/>
    <w:rsid w:val="00DF0643"/>
    <w:rPr>
      <w:rFonts w:ascii="Arial" w:eastAsia="돋움" w:hAnsi="Arial"/>
      <w:kern w:val="2"/>
      <w:sz w:val="18"/>
      <w:szCs w:val="18"/>
      <w:lang w:eastAsia="ko-KR"/>
    </w:rPr>
  </w:style>
  <w:style w:type="character" w:customStyle="1" w:styleId="Char3">
    <w:name w:val="메모 텍스트 Char"/>
    <w:link w:val="ab"/>
    <w:semiHidden/>
    <w:rsid w:val="00DF0643"/>
    <w:rPr>
      <w:rFonts w:ascii="바탕" w:eastAsia="맑은 고딕"/>
      <w:kern w:val="2"/>
      <w:szCs w:val="24"/>
      <w:lang w:eastAsia="ko-KR"/>
    </w:rPr>
  </w:style>
  <w:style w:type="character" w:customStyle="1" w:styleId="Char4">
    <w:name w:val="메모 주제 Char"/>
    <w:link w:val="ac"/>
    <w:semiHidden/>
    <w:rsid w:val="00DF0643"/>
    <w:rPr>
      <w:rFonts w:ascii="바탕" w:eastAsia="맑은 고딕"/>
      <w:b/>
      <w:bCs/>
      <w:kern w:val="2"/>
      <w:szCs w:val="24"/>
      <w:lang w:eastAsia="ko-KR"/>
    </w:rPr>
  </w:style>
  <w:style w:type="paragraph" w:styleId="af5">
    <w:name w:val="List Paragraph"/>
    <w:basedOn w:val="a"/>
    <w:uiPriority w:val="34"/>
    <w:qFormat/>
    <w:rsid w:val="00585DD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5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0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3320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8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4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6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21" Type="http://schemas.openxmlformats.org/officeDocument/2006/relationships/footer" Target="footer5.xm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2.xml"/><Relationship Id="rId29" Type="http://schemas.openxmlformats.org/officeDocument/2006/relationships/image" Target="media/image7.png"/><Relationship Id="rId11" Type="http://schemas.openxmlformats.org/officeDocument/2006/relationships/image" Target="media/image3.png"/><Relationship Id="rId24" Type="http://schemas.openxmlformats.org/officeDocument/2006/relationships/footer" Target="footer7.xm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5" Type="http://schemas.openxmlformats.org/officeDocument/2006/relationships/settings" Target="settings.xml"/><Relationship Id="rId61" Type="http://schemas.openxmlformats.org/officeDocument/2006/relationships/image" Target="media/image39.png"/><Relationship Id="rId19" Type="http://schemas.openxmlformats.org/officeDocument/2006/relationships/footer" Target="footer4.xml"/><Relationship Id="rId14" Type="http://schemas.openxmlformats.org/officeDocument/2006/relationships/header" Target="header1.xml"/><Relationship Id="rId22" Type="http://schemas.openxmlformats.org/officeDocument/2006/relationships/footer" Target="footer6.xml"/><Relationship Id="rId27" Type="http://schemas.openxmlformats.org/officeDocument/2006/relationships/footer" Target="footer9.xm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microsoft.com/office/2011/relationships/people" Target="people.xml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5" Type="http://schemas.openxmlformats.org/officeDocument/2006/relationships/footer" Target="footer8.xm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20" Type="http://schemas.openxmlformats.org/officeDocument/2006/relationships/header" Target="header3.xml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header" Target="header4.xml"/><Relationship Id="rId28" Type="http://schemas.openxmlformats.org/officeDocument/2006/relationships/footer" Target="footer10.xml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image" Target="media/image2.png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3.xml"/><Relationship Id="rId39" Type="http://schemas.openxmlformats.org/officeDocument/2006/relationships/image" Target="media/image17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angho%20Yoo\My%20Documents\01%20&#47928;&#49436;%20&#53596;&#54540;&#47551;\&#51648;&#52840;&#49436;&#53596;&#54540;&#47551;_Snowdrop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82C61B-F10E-4CCC-A7CB-F68B2F71B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지침서템플릿_Snowdrop</Template>
  <TotalTime>1161</TotalTime>
  <Pages>72</Pages>
  <Words>5813</Words>
  <Characters>33137</Characters>
  <Application>Microsoft Office Word</Application>
  <DocSecurity>0</DocSecurity>
  <Lines>276</Lines>
  <Paragraphs>77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38873</CharactersWithSpaces>
  <SharedDoc>false</SharedDoc>
  <HLinks>
    <vt:vector size="78" baseType="variant">
      <vt:variant>
        <vt:i4>1638451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_Toc447209014</vt:lpwstr>
      </vt:variant>
      <vt:variant>
        <vt:i4>1638451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_Toc447209013</vt:lpwstr>
      </vt:variant>
      <vt:variant>
        <vt:i4>1638451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_Toc447209012</vt:lpwstr>
      </vt:variant>
      <vt:variant>
        <vt:i4>1638451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_Toc447209011</vt:lpwstr>
      </vt:variant>
      <vt:variant>
        <vt:i4>1638451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_Toc447209010</vt:lpwstr>
      </vt:variant>
      <vt:variant>
        <vt:i4>1572915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_Toc447209009</vt:lpwstr>
      </vt:variant>
      <vt:variant>
        <vt:i4>1572915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_Toc447209008</vt:lpwstr>
      </vt:variant>
      <vt:variant>
        <vt:i4>1572915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_Toc447209007</vt:lpwstr>
      </vt:variant>
      <vt:variant>
        <vt:i4>1572915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_Toc447209006</vt:lpwstr>
      </vt:variant>
      <vt:variant>
        <vt:i4>1572915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_Toc447209005</vt:lpwstr>
      </vt:variant>
      <vt:variant>
        <vt:i4>1572915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_Toc447209004</vt:lpwstr>
      </vt:variant>
      <vt:variant>
        <vt:i4>1572915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_Toc447209003</vt:lpwstr>
      </vt:variant>
      <vt:variant>
        <vt:i4>1572915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_Toc447209002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Changho Yoo</dc:creator>
  <cp:keywords/>
  <cp:lastModifiedBy>종현 박</cp:lastModifiedBy>
  <cp:revision>83</cp:revision>
  <cp:lastPrinted>2023-06-07T04:37:00Z</cp:lastPrinted>
  <dcterms:created xsi:type="dcterms:W3CDTF">2023-06-07T04:37:00Z</dcterms:created>
  <dcterms:modified xsi:type="dcterms:W3CDTF">2023-06-10T14:23:00Z</dcterms:modified>
</cp:coreProperties>
</file>